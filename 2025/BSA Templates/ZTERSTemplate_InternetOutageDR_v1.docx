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24F0" w14:textId="77777777" w:rsidR="002429F1" w:rsidRPr="002429F1" w:rsidRDefault="002429F1" w:rsidP="002429F1"/>
    <w:p w14:paraId="24B7DA8A" w14:textId="77777777" w:rsidR="002429F1" w:rsidRPr="002429F1" w:rsidRDefault="003C6066" w:rsidP="003C6066">
      <w:pPr>
        <w:pStyle w:val="ZTERSTitle"/>
      </w:pPr>
      <w:r w:rsidRPr="003C6066">
        <w:t>INTERNET OUTAGE DR PROCEDURES V1.1</w:t>
      </w:r>
    </w:p>
    <w:p w14:paraId="3C47A152" w14:textId="77777777" w:rsidR="002429F1" w:rsidRPr="002429F1" w:rsidRDefault="002429F1" w:rsidP="002429F1"/>
    <w:p w14:paraId="2304A1AE" w14:textId="77777777" w:rsidR="002429F1" w:rsidRDefault="002429F1" w:rsidP="002429F1"/>
    <w:sdt>
      <w:sdtPr>
        <w:id w:val="-202739641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5C1195CF" w14:textId="29AD1E03" w:rsidR="0054482E" w:rsidRPr="0054482E" w:rsidRDefault="00DC4CEF" w:rsidP="0054482E">
          <w:pPr>
            <w:pStyle w:val="TOCHeading"/>
            <w:rPr>
              <w:rFonts w:ascii="Segoe UI" w:hAnsi="Segoe UI" w:cs="Segoe UI"/>
              <w:b/>
              <w:bCs/>
              <w:color w:val="4F7ABA"/>
              <w:sz w:val="36"/>
              <w:szCs w:val="36"/>
            </w:rPr>
          </w:pPr>
          <w:r w:rsidRPr="00DC4CEF">
            <w:rPr>
              <w:rFonts w:ascii="Segoe UI" w:hAnsi="Segoe UI" w:cs="Segoe UI"/>
              <w:b/>
              <w:bCs/>
              <w:color w:val="4F7ABA"/>
              <w:sz w:val="36"/>
              <w:szCs w:val="36"/>
            </w:rPr>
            <w:t>CONTENTS</w:t>
          </w:r>
        </w:p>
        <w:p w14:paraId="71BF5EDD" w14:textId="08348495" w:rsidR="009A3307" w:rsidRDefault="00DC4CEF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13656" w:history="1">
            <w:r w:rsidR="009A3307" w:rsidRPr="00F46A48">
              <w:rPr>
                <w:rStyle w:val="Hyperlink"/>
                <w:noProof/>
              </w:rPr>
              <w:t>1</w:t>
            </w:r>
            <w:r w:rsidR="009A3307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9A3307" w:rsidRPr="00F46A48">
              <w:rPr>
                <w:rStyle w:val="Hyperlink"/>
                <w:noProof/>
              </w:rPr>
              <w:t>INTERNET TROUBLESHOOTING</w:t>
            </w:r>
            <w:r w:rsidR="009A3307">
              <w:rPr>
                <w:noProof/>
                <w:webHidden/>
              </w:rPr>
              <w:tab/>
            </w:r>
            <w:r w:rsidR="009A3307">
              <w:rPr>
                <w:noProof/>
                <w:webHidden/>
              </w:rPr>
              <w:fldChar w:fldCharType="begin"/>
            </w:r>
            <w:r w:rsidR="009A3307">
              <w:rPr>
                <w:noProof/>
                <w:webHidden/>
              </w:rPr>
              <w:instrText xml:space="preserve"> PAGEREF _Toc216213656 \h </w:instrText>
            </w:r>
            <w:r w:rsidR="009A3307">
              <w:rPr>
                <w:noProof/>
                <w:webHidden/>
              </w:rPr>
            </w:r>
            <w:r w:rsidR="009A3307">
              <w:rPr>
                <w:noProof/>
                <w:webHidden/>
              </w:rPr>
              <w:fldChar w:fldCharType="separate"/>
            </w:r>
            <w:r w:rsidR="009A3307">
              <w:rPr>
                <w:noProof/>
                <w:webHidden/>
              </w:rPr>
              <w:t>1</w:t>
            </w:r>
            <w:r w:rsidR="009A3307">
              <w:rPr>
                <w:noProof/>
                <w:webHidden/>
              </w:rPr>
              <w:fldChar w:fldCharType="end"/>
            </w:r>
          </w:hyperlink>
        </w:p>
        <w:p w14:paraId="55A74623" w14:textId="59F6993E" w:rsidR="009A3307" w:rsidRDefault="009A3307">
          <w:pPr>
            <w:pStyle w:val="TO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6213657" w:history="1">
            <w:r w:rsidRPr="00F46A4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46A48">
              <w:rPr>
                <w:rStyle w:val="Hyperlink"/>
                <w:noProof/>
              </w:rPr>
              <w:t>If network equipment has errors or not functioning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7E51" w14:textId="14C8EE2F" w:rsidR="009A3307" w:rsidRDefault="009A3307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6213658" w:history="1">
            <w:r w:rsidRPr="00F46A48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46A48">
              <w:rPr>
                <w:rStyle w:val="Hyperlink"/>
                <w:noProof/>
              </w:rPr>
              <w:t>If WAN is reachable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957D" w14:textId="1BA18F65" w:rsidR="009A3307" w:rsidRDefault="009A3307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6213659" w:history="1">
            <w:r w:rsidRPr="00F46A48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46A48">
              <w:rPr>
                <w:rStyle w:val="Hyperlink"/>
                <w:noProof/>
              </w:rPr>
              <w:t>If there is no outage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F8865" w14:textId="43BB961D" w:rsidR="009A3307" w:rsidRDefault="009A3307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6213660" w:history="1">
            <w:r w:rsidRPr="00F46A48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46A48">
              <w:rPr>
                <w:rStyle w:val="Hyperlink"/>
                <w:noProof/>
              </w:rPr>
              <w:t>If Comcast Router is reachable.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05611" w14:textId="1593501E" w:rsidR="009A3307" w:rsidRDefault="009A3307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6213661" w:history="1">
            <w:r w:rsidRPr="00F46A48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46A48">
              <w:rPr>
                <w:rStyle w:val="Hyperlink"/>
                <w:noProof/>
              </w:rPr>
              <w:t>INTERNET FAILOVER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C00B" w14:textId="60972D83" w:rsidR="009A3307" w:rsidRDefault="009A3307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6213662" w:history="1">
            <w:r w:rsidRPr="00F46A48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46A48">
              <w:rPr>
                <w:rStyle w:val="Hyperlink"/>
                <w:noProof/>
              </w:rPr>
              <w:t>BOTH PRIMARY AND SECONDARY INTERNET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78CC1" w14:textId="7DEE0ED4" w:rsidR="0054482E" w:rsidRDefault="00DC4CEF" w:rsidP="002429F1">
          <w:r>
            <w:rPr>
              <w:b/>
              <w:bCs/>
              <w:noProof/>
            </w:rPr>
            <w:fldChar w:fldCharType="end"/>
          </w:r>
        </w:p>
      </w:sdtContent>
    </w:sdt>
    <w:p w14:paraId="4B423956" w14:textId="77777777" w:rsidR="00DC4CEF" w:rsidRPr="002429F1" w:rsidRDefault="00DC4CEF" w:rsidP="002429F1"/>
    <w:p w14:paraId="03BB505B" w14:textId="77777777" w:rsidR="00D36527" w:rsidRDefault="00D36527" w:rsidP="002C4FC7">
      <w:pPr>
        <w:pStyle w:val="Heading1"/>
      </w:pPr>
      <w:bookmarkStart w:id="0" w:name="_Toc216213656"/>
      <w:r>
        <w:t>INTERNET TROUBLESHOOTING</w:t>
      </w:r>
      <w:bookmarkEnd w:id="0"/>
    </w:p>
    <w:p w14:paraId="440652C1" w14:textId="77777777" w:rsidR="002429F1" w:rsidRPr="008F684A" w:rsidRDefault="00D36527" w:rsidP="00706853">
      <w:pPr>
        <w:rPr>
          <w:rFonts w:ascii="Segoe UI" w:hAnsi="Segoe UI" w:cs="Segoe UI"/>
        </w:rPr>
      </w:pPr>
      <w:r w:rsidRPr="008F684A">
        <w:rPr>
          <w:rFonts w:ascii="Segoe UI" w:hAnsi="Segoe UI" w:cs="Segoe UI"/>
        </w:rPr>
        <w:t>Follow these guidelines to trace problem:</w:t>
      </w:r>
    </w:p>
    <w:p w14:paraId="2A1942A6" w14:textId="77777777" w:rsidR="003F101F" w:rsidRDefault="009F327D" w:rsidP="003F101F">
      <w:pPr>
        <w:pStyle w:val="ListParagraph"/>
        <w:numPr>
          <w:ilvl w:val="0"/>
          <w:numId w:val="9"/>
        </w:numPr>
      </w:pPr>
      <w:r>
        <w:t>Ping local gateway to verify local router is online and reachable (both Internal and Public IP)</w:t>
      </w:r>
      <w:r w:rsidR="003F101F">
        <w:t xml:space="preserve">, </w:t>
      </w:r>
      <w:r>
        <w:t>If not reachable:</w:t>
      </w:r>
    </w:p>
    <w:p w14:paraId="7873210D" w14:textId="77777777" w:rsidR="003F101F" w:rsidRDefault="003F101F" w:rsidP="003F101F">
      <w:pPr>
        <w:pStyle w:val="ListParagraph"/>
      </w:pPr>
    </w:p>
    <w:p w14:paraId="3552653E" w14:textId="77777777" w:rsidR="003F101F" w:rsidRDefault="009F327D" w:rsidP="003F101F">
      <w:pPr>
        <w:pStyle w:val="ListParagraph"/>
        <w:numPr>
          <w:ilvl w:val="0"/>
          <w:numId w:val="9"/>
        </w:numPr>
      </w:pPr>
      <w:r>
        <w:t>Ping another server or device on the network to determine if there is a switch or DNS / Server problem</w:t>
      </w:r>
      <w:r w:rsidR="003F101F">
        <w:t xml:space="preserve">, </w:t>
      </w:r>
      <w:r>
        <w:t>If not reachable:</w:t>
      </w:r>
    </w:p>
    <w:p w14:paraId="48E580C7" w14:textId="77777777" w:rsidR="003F101F" w:rsidRDefault="003F101F" w:rsidP="003F101F">
      <w:pPr>
        <w:pStyle w:val="ListParagraph"/>
      </w:pPr>
    </w:p>
    <w:p w14:paraId="357089F2" w14:textId="5A6A2676" w:rsidR="009F327D" w:rsidRDefault="009F327D" w:rsidP="003F101F">
      <w:pPr>
        <w:pStyle w:val="ListParagraph"/>
        <w:numPr>
          <w:ilvl w:val="0"/>
          <w:numId w:val="9"/>
        </w:numPr>
      </w:pPr>
      <w:r>
        <w:t>Do a physical inspection of the IDF and or MDF to verify Network equipment is on and functioning.</w:t>
      </w:r>
    </w:p>
    <w:p w14:paraId="3968DDF5" w14:textId="77777777" w:rsidR="0046555D" w:rsidRDefault="0046555D" w:rsidP="00E608B7">
      <w:pPr>
        <w:pStyle w:val="Heading2"/>
      </w:pPr>
      <w:bookmarkStart w:id="1" w:name="_Toc216213657"/>
      <w:r>
        <w:t>If network equipment has errors or not functioning</w:t>
      </w:r>
      <w:bookmarkEnd w:id="1"/>
    </w:p>
    <w:p w14:paraId="0D341A39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Open NOC Ticket</w:t>
      </w:r>
    </w:p>
    <w:p w14:paraId="7EA7D221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Report to Network Admin and IT Manager</w:t>
      </w:r>
    </w:p>
    <w:p w14:paraId="43F01660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*Network Admin may need to reboot equipment to bring back online.</w:t>
      </w:r>
    </w:p>
    <w:p w14:paraId="1EB60CF1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Verify if internet is back up by accessing websites.</w:t>
      </w:r>
    </w:p>
    <w:p w14:paraId="6023F1C7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Attempt to ping a website by name and IP Address</w:t>
      </w:r>
    </w:p>
    <w:p w14:paraId="1C294F2D" w14:textId="7196D699" w:rsidR="00E76693" w:rsidRDefault="00E76693" w:rsidP="009A3307">
      <w:pPr>
        <w:pStyle w:val="ListParagraph"/>
        <w:numPr>
          <w:ilvl w:val="0"/>
          <w:numId w:val="8"/>
        </w:numPr>
      </w:pPr>
      <w:r>
        <w:t>Check UDM Pro to verify WAN is showing connected</w:t>
      </w:r>
    </w:p>
    <w:p w14:paraId="17308AE2" w14:textId="77777777" w:rsidR="003F08F5" w:rsidRDefault="003F08F5" w:rsidP="003F08F5">
      <w:pPr>
        <w:pStyle w:val="ListParagraph"/>
      </w:pPr>
    </w:p>
    <w:p w14:paraId="4F282115" w14:textId="65D0333C" w:rsidR="00E76693" w:rsidRDefault="004D14E3" w:rsidP="0046555D">
      <w:pPr>
        <w:pStyle w:val="Heading3"/>
      </w:pPr>
      <w:bookmarkStart w:id="2" w:name="_Toc216213658"/>
      <w:r w:rsidRPr="004D14E3">
        <w:t xml:space="preserve">If </w:t>
      </w:r>
      <w:r w:rsidR="009A3307">
        <w:t xml:space="preserve">WAN is </w:t>
      </w:r>
      <w:r w:rsidRPr="004D14E3">
        <w:t>reachable</w:t>
      </w:r>
      <w:bookmarkEnd w:id="2"/>
    </w:p>
    <w:p w14:paraId="2AD8C53B" w14:textId="77777777" w:rsidR="004D14E3" w:rsidRDefault="004D14E3" w:rsidP="004D14E3">
      <w:pPr>
        <w:pStyle w:val="ListParagraph"/>
        <w:numPr>
          <w:ilvl w:val="0"/>
          <w:numId w:val="12"/>
        </w:numPr>
      </w:pPr>
      <w:r>
        <w:t xml:space="preserve">Ping Comcast Router, If not reachable: </w:t>
      </w:r>
    </w:p>
    <w:p w14:paraId="39B64383" w14:textId="6F46CF28" w:rsidR="003C6A8A" w:rsidRDefault="004D14E3" w:rsidP="004D14E3">
      <w:pPr>
        <w:pStyle w:val="ListParagraph"/>
        <w:numPr>
          <w:ilvl w:val="0"/>
          <w:numId w:val="12"/>
        </w:numPr>
      </w:pPr>
      <w:r>
        <w:t xml:space="preserve">Check Comcast outage map using this link </w:t>
      </w:r>
      <w:hyperlink r:id="rId8" w:history="1">
        <w:r w:rsidR="00B17580" w:rsidRPr="00714872">
          <w:rPr>
            <w:rStyle w:val="Hyperlink"/>
          </w:rPr>
          <w:t>https://www.xfinity.com/support/status-map</w:t>
        </w:r>
      </w:hyperlink>
      <w:r>
        <w:t>.</w:t>
      </w:r>
    </w:p>
    <w:p w14:paraId="6CF22D35" w14:textId="77777777" w:rsidR="00B17580" w:rsidRPr="003C6A8A" w:rsidRDefault="00B17580" w:rsidP="00B17580">
      <w:pPr>
        <w:pStyle w:val="ListParagraph"/>
      </w:pPr>
    </w:p>
    <w:p w14:paraId="475C434F" w14:textId="3FBCEDE1" w:rsidR="004D14E3" w:rsidRDefault="004D14E3" w:rsidP="004D14E3">
      <w:pPr>
        <w:pStyle w:val="Heading3"/>
      </w:pPr>
      <w:bookmarkStart w:id="3" w:name="_Toc216213659"/>
      <w:r w:rsidRPr="004D14E3">
        <w:t xml:space="preserve">If </w:t>
      </w:r>
      <w:r w:rsidR="00B17580">
        <w:t>there is no outage</w:t>
      </w:r>
      <w:bookmarkEnd w:id="3"/>
    </w:p>
    <w:p w14:paraId="0F38E9F8" w14:textId="77777777" w:rsidR="00B17580" w:rsidRDefault="00B17580" w:rsidP="00B17580">
      <w:pPr>
        <w:pStyle w:val="ListParagraph"/>
        <w:numPr>
          <w:ilvl w:val="0"/>
          <w:numId w:val="14"/>
        </w:numPr>
      </w:pPr>
      <w:r>
        <w:t>Open NOC Ticket</w:t>
      </w:r>
    </w:p>
    <w:p w14:paraId="459F7285" w14:textId="77777777" w:rsidR="00B17580" w:rsidRDefault="00B17580" w:rsidP="00B17580">
      <w:pPr>
        <w:pStyle w:val="ListParagraph"/>
        <w:numPr>
          <w:ilvl w:val="0"/>
          <w:numId w:val="14"/>
        </w:numPr>
      </w:pPr>
      <w:r>
        <w:t>Report to Network Admin and IT Manager</w:t>
      </w:r>
    </w:p>
    <w:p w14:paraId="4838FA5D" w14:textId="77777777" w:rsidR="00B17580" w:rsidRDefault="00B17580" w:rsidP="00B17580">
      <w:pPr>
        <w:pStyle w:val="ListParagraph"/>
        <w:numPr>
          <w:ilvl w:val="0"/>
          <w:numId w:val="14"/>
        </w:numPr>
      </w:pPr>
      <w:r>
        <w:t>*Network Admin may need to reboot equipment to bring back online.</w:t>
      </w:r>
    </w:p>
    <w:p w14:paraId="12147395" w14:textId="77777777" w:rsidR="00B17580" w:rsidRDefault="00B17580" w:rsidP="00B17580">
      <w:pPr>
        <w:pStyle w:val="ListParagraph"/>
        <w:numPr>
          <w:ilvl w:val="0"/>
          <w:numId w:val="14"/>
        </w:numPr>
      </w:pPr>
      <w:r>
        <w:t>Verify if internet is back up by accessing websites.</w:t>
      </w:r>
    </w:p>
    <w:p w14:paraId="7408AEBA" w14:textId="77777777" w:rsidR="00B17580" w:rsidRDefault="00B17580" w:rsidP="00B17580">
      <w:pPr>
        <w:pStyle w:val="ListParagraph"/>
        <w:numPr>
          <w:ilvl w:val="0"/>
          <w:numId w:val="14"/>
        </w:numPr>
      </w:pPr>
      <w:r>
        <w:t>Attempt to ping a website by name and IP Address</w:t>
      </w:r>
    </w:p>
    <w:p w14:paraId="086CF185" w14:textId="77777777" w:rsidR="00B17580" w:rsidRDefault="00B17580" w:rsidP="00B17580">
      <w:pPr>
        <w:pStyle w:val="ListParagraph"/>
        <w:numPr>
          <w:ilvl w:val="0"/>
          <w:numId w:val="14"/>
        </w:numPr>
      </w:pPr>
      <w:r>
        <w:t>Check UDM Pro to verify WAN is showing connected</w:t>
      </w:r>
    </w:p>
    <w:p w14:paraId="511F76FE" w14:textId="6EADCD6F" w:rsidR="00B17580" w:rsidRDefault="00B17580" w:rsidP="00B17580">
      <w:pPr>
        <w:pStyle w:val="ListParagraph"/>
        <w:numPr>
          <w:ilvl w:val="0"/>
          <w:numId w:val="14"/>
        </w:numPr>
      </w:pPr>
      <w:r>
        <w:t xml:space="preserve">Contact Comcast if </w:t>
      </w:r>
      <w:r w:rsidR="00291DA6">
        <w:t>there is still</w:t>
      </w:r>
      <w:r>
        <w:t xml:space="preserve"> no internet.</w:t>
      </w:r>
    </w:p>
    <w:p w14:paraId="37ED5152" w14:textId="188F6B98" w:rsidR="00B17580" w:rsidRDefault="00B17580" w:rsidP="00B17580">
      <w:pPr>
        <w:pStyle w:val="ListParagraph"/>
        <w:numPr>
          <w:ilvl w:val="0"/>
          <w:numId w:val="14"/>
        </w:numPr>
      </w:pPr>
      <w:r>
        <w:t>If outage go to section: “Internet Failover Procedures”</w:t>
      </w:r>
    </w:p>
    <w:p w14:paraId="00041EE3" w14:textId="77777777" w:rsidR="00B17580" w:rsidRDefault="00B17580" w:rsidP="00B17580"/>
    <w:p w14:paraId="36127423" w14:textId="0EFD8827" w:rsidR="00B17580" w:rsidRDefault="00B17580" w:rsidP="00B17580">
      <w:pPr>
        <w:pStyle w:val="Heading3"/>
      </w:pPr>
      <w:bookmarkStart w:id="4" w:name="_Toc216213660"/>
      <w:r w:rsidRPr="004D14E3">
        <w:t xml:space="preserve">If </w:t>
      </w:r>
      <w:r>
        <w:t>Comcast Router is reachable.</w:t>
      </w:r>
      <w:bookmarkEnd w:id="4"/>
    </w:p>
    <w:p w14:paraId="389AC4B1" w14:textId="77777777" w:rsidR="00B17580" w:rsidRDefault="00B17580" w:rsidP="00B17580">
      <w:pPr>
        <w:pStyle w:val="ListParagraph"/>
        <w:numPr>
          <w:ilvl w:val="1"/>
          <w:numId w:val="13"/>
        </w:numPr>
        <w:ind w:left="1170"/>
      </w:pPr>
      <w:r>
        <w:t>Ping Website by name</w:t>
      </w:r>
    </w:p>
    <w:p w14:paraId="045F6466" w14:textId="1BDDFFBE" w:rsidR="00461446" w:rsidRDefault="00B17580" w:rsidP="00461446">
      <w:pPr>
        <w:pStyle w:val="ListParagraph"/>
        <w:numPr>
          <w:ilvl w:val="1"/>
          <w:numId w:val="13"/>
        </w:numPr>
        <w:ind w:left="1170"/>
      </w:pPr>
      <w:r>
        <w:t>Ping website by IP</w:t>
      </w: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CB61F2" w14:paraId="48B62C4A" w14:textId="77777777" w:rsidTr="00352A75">
        <w:tc>
          <w:tcPr>
            <w:tcW w:w="8828" w:type="dxa"/>
            <w:shd w:val="clear" w:color="auto" w:fill="FAE2D5" w:themeFill="accent2" w:themeFillTint="33"/>
          </w:tcPr>
          <w:p w14:paraId="7247D4A8" w14:textId="14BDE73E" w:rsidR="00CB61F2" w:rsidRDefault="00CB61F2" w:rsidP="00CB61F2">
            <w:r w:rsidRPr="00CB61F2">
              <w:rPr>
                <w:b/>
                <w:bCs/>
              </w:rPr>
              <w:t>Note:</w:t>
            </w:r>
            <w:r>
              <w:t xml:space="preserve"> If only reachable by IP may be a DNS problem.</w:t>
            </w:r>
            <w:r w:rsidR="00352A75">
              <w:br/>
            </w:r>
          </w:p>
        </w:tc>
      </w:tr>
    </w:tbl>
    <w:p w14:paraId="1D57A2F8" w14:textId="77777777" w:rsidR="00B17580" w:rsidRDefault="00B17580" w:rsidP="00461446"/>
    <w:p w14:paraId="7D67CE5B" w14:textId="77777777" w:rsidR="00B17580" w:rsidRDefault="00B17580" w:rsidP="00461446"/>
    <w:p w14:paraId="5A9B3DA6" w14:textId="5935A2E6" w:rsidR="00461446" w:rsidRPr="00461446" w:rsidRDefault="00352A75" w:rsidP="00352A75">
      <w:pPr>
        <w:pStyle w:val="Heading1"/>
      </w:pPr>
      <w:bookmarkStart w:id="5" w:name="_Toc216213661"/>
      <w:r w:rsidRPr="00352A75">
        <w:t>INTERNET FAILOVER PROCEDURES</w:t>
      </w:r>
      <w:bookmarkEnd w:id="5"/>
    </w:p>
    <w:p w14:paraId="3EDD33D2" w14:textId="77777777" w:rsidR="003C72EC" w:rsidRDefault="003C72EC" w:rsidP="003C72EC">
      <w:r>
        <w:t>This section lists steps to failover to AT&amp;T line</w:t>
      </w:r>
    </w:p>
    <w:p w14:paraId="4C85CEEC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Verify internet is active on WAN 2 port on Barracuda and AT&amp;T is pingable.</w:t>
      </w:r>
    </w:p>
    <w:p w14:paraId="43AF41EE" w14:textId="3AC21D81" w:rsidR="003C72EC" w:rsidRDefault="003C72EC" w:rsidP="003C72EC">
      <w:pPr>
        <w:pStyle w:val="ListParagraph"/>
        <w:numPr>
          <w:ilvl w:val="0"/>
          <w:numId w:val="16"/>
        </w:numPr>
      </w:pPr>
      <w:r>
        <w:t xml:space="preserve">Verify websites are pingable </w:t>
      </w:r>
      <w:r w:rsidR="00796B77">
        <w:t>and</w:t>
      </w:r>
      <w:r>
        <w:t xml:space="preserve"> accessible.</w:t>
      </w:r>
    </w:p>
    <w:p w14:paraId="7EA480E4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Call into IVR to verify Comcast Phone service has failed over to backup line routed through VOIP.MS.</w:t>
      </w:r>
    </w:p>
    <w:p w14:paraId="25F455D5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If line has not failed over unplugging SIP ethernet from Comcast will work.</w:t>
      </w:r>
    </w:p>
    <w:p w14:paraId="151A327F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Login to PBX.</w:t>
      </w:r>
    </w:p>
    <w:p w14:paraId="4F2C1903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Under Settings and Network click verify Default Gateway to show AT&amp;T IP.</w:t>
      </w:r>
    </w:p>
    <w:p w14:paraId="64B2D3FB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 xml:space="preserve">Verify that billing portal, </w:t>
      </w:r>
      <w:proofErr w:type="spellStart"/>
      <w:r>
        <w:t>paycor</w:t>
      </w:r>
      <w:proofErr w:type="spellEnd"/>
      <w:r>
        <w:t xml:space="preserve"> and </w:t>
      </w:r>
      <w:proofErr w:type="spellStart"/>
      <w:r>
        <w:t>quickbase</w:t>
      </w:r>
      <w:proofErr w:type="spellEnd"/>
      <w:r>
        <w:t xml:space="preserve"> are all functioning.</w:t>
      </w:r>
    </w:p>
    <w:p w14:paraId="11B25519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If not open SOC ticket to have them verify if AT&amp;T IP has been whitelisted on any sites not accessible.</w:t>
      </w:r>
    </w:p>
    <w:p w14:paraId="158CE178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Reboot PBX if necessary.</w:t>
      </w:r>
    </w:p>
    <w:p w14:paraId="6B17C771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 xml:space="preserve">Update OpenVPN with AT&amp;T IP so that end users can connect to VPN. </w:t>
      </w:r>
    </w:p>
    <w:p w14:paraId="0EC7C122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 xml:space="preserve">Remote into </w:t>
      </w:r>
      <w:proofErr w:type="spellStart"/>
      <w:r>
        <w:t>ZSites</w:t>
      </w:r>
      <w:proofErr w:type="spellEnd"/>
      <w:r>
        <w:t xml:space="preserve"> and enable Site to Site VPN for AT&amp;T Failover connection.</w:t>
      </w:r>
    </w:p>
    <w:p w14:paraId="52103FD1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 xml:space="preserve">When Internet is backup on Comcast </w:t>
      </w:r>
    </w:p>
    <w:p w14:paraId="41F36C14" w14:textId="6A2C2EB0" w:rsidR="003C72EC" w:rsidRDefault="00000B3A" w:rsidP="003C72EC">
      <w:pPr>
        <w:pStyle w:val="ListParagraph"/>
        <w:numPr>
          <w:ilvl w:val="0"/>
          <w:numId w:val="16"/>
        </w:numPr>
      </w:pPr>
      <w:r w:rsidRPr="00000B3A">
        <w:rPr>
          <w:b/>
          <w:bCs/>
          <w:color w:val="C00000"/>
        </w:rPr>
        <w:lastRenderedPageBreak/>
        <w:t>First, Inform Users</w:t>
      </w:r>
      <w:r w:rsidR="003C72EC" w:rsidRPr="00000B3A">
        <w:rPr>
          <w:color w:val="C00000"/>
        </w:rPr>
        <w:t xml:space="preserve"> </w:t>
      </w:r>
      <w:r w:rsidR="003C72EC">
        <w:t xml:space="preserve">before continuing. </w:t>
      </w:r>
    </w:p>
    <w:p w14:paraId="5D257997" w14:textId="290F15FB" w:rsidR="003C72EC" w:rsidRDefault="003C72EC" w:rsidP="003C72EC">
      <w:pPr>
        <w:pStyle w:val="ListParagraph"/>
        <w:numPr>
          <w:ilvl w:val="0"/>
          <w:numId w:val="16"/>
        </w:numPr>
      </w:pPr>
      <w:r>
        <w:t xml:space="preserve">Unplug AT&amp;T line to </w:t>
      </w:r>
      <w:r w:rsidR="00E47A96">
        <w:t>fall</w:t>
      </w:r>
      <w:r>
        <w:t xml:space="preserve"> back over to Comcast</w:t>
      </w:r>
    </w:p>
    <w:p w14:paraId="0E919480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Verify internet is up by pinging and accessing websites.</w:t>
      </w:r>
    </w:p>
    <w:p w14:paraId="05C51128" w14:textId="77777777" w:rsidR="003C72EC" w:rsidRDefault="003C72EC" w:rsidP="003C72EC">
      <w:pPr>
        <w:pStyle w:val="ListParagraph"/>
        <w:numPr>
          <w:ilvl w:val="0"/>
          <w:numId w:val="16"/>
        </w:numPr>
      </w:pPr>
      <w:proofErr w:type="gramStart"/>
      <w:r>
        <w:t>it</w:t>
      </w:r>
      <w:proofErr w:type="gramEnd"/>
      <w:r>
        <w:t xml:space="preserve"> may be necessary to reboot PBX again if phone issues occur.</w:t>
      </w:r>
    </w:p>
    <w:p w14:paraId="55F51CA3" w14:textId="77777777" w:rsidR="003C72EC" w:rsidRDefault="003C72EC" w:rsidP="003C72EC">
      <w:pPr>
        <w:pStyle w:val="ListParagraph"/>
      </w:pPr>
      <w:r>
        <w:t>(Sometimes requires more than one reboot)</w:t>
      </w:r>
    </w:p>
    <w:p w14:paraId="1E158CFD" w14:textId="77777777" w:rsidR="003C72EC" w:rsidRDefault="003C72EC" w:rsidP="003C72EC">
      <w:pPr>
        <w:pStyle w:val="ListParagraph"/>
        <w:numPr>
          <w:ilvl w:val="0"/>
          <w:numId w:val="16"/>
        </w:numPr>
      </w:pPr>
      <w:r>
        <w:t>Change OpenVPN IP back to Comcast.</w:t>
      </w:r>
    </w:p>
    <w:p w14:paraId="1098E3AC" w14:textId="6FEE2530" w:rsidR="002429F1" w:rsidRPr="002429F1" w:rsidRDefault="003C72EC" w:rsidP="003C72EC">
      <w:pPr>
        <w:pStyle w:val="ListParagraph"/>
        <w:numPr>
          <w:ilvl w:val="0"/>
          <w:numId w:val="16"/>
        </w:numPr>
      </w:pPr>
      <w:r>
        <w:t xml:space="preserve">Login back into </w:t>
      </w:r>
      <w:proofErr w:type="spellStart"/>
      <w:r>
        <w:t>Zsites</w:t>
      </w:r>
      <w:proofErr w:type="spellEnd"/>
      <w:r>
        <w:t xml:space="preserve"> and change Site to Site VPN.</w:t>
      </w:r>
    </w:p>
    <w:p w14:paraId="5462F335" w14:textId="77777777" w:rsidR="002429F1" w:rsidRPr="002429F1" w:rsidRDefault="002429F1" w:rsidP="002429F1"/>
    <w:p w14:paraId="2533C4BE" w14:textId="77777777" w:rsidR="002429F1" w:rsidRPr="002429F1" w:rsidRDefault="002429F1" w:rsidP="002429F1"/>
    <w:p w14:paraId="4E0F8690" w14:textId="3ACF20D8" w:rsidR="002429F1" w:rsidRPr="002429F1" w:rsidRDefault="0070416C" w:rsidP="0070416C">
      <w:pPr>
        <w:pStyle w:val="Heading1"/>
      </w:pPr>
      <w:bookmarkStart w:id="6" w:name="_Toc216213662"/>
      <w:r w:rsidRPr="0070416C">
        <w:t>BOTH PRIMARY AND SECONDARY INTERNET DOWN</w:t>
      </w:r>
      <w:bookmarkEnd w:id="6"/>
    </w:p>
    <w:p w14:paraId="44AA1E79" w14:textId="7501EF00" w:rsidR="002429F1" w:rsidRPr="002429F1" w:rsidRDefault="003C72EC" w:rsidP="002429F1">
      <w:r w:rsidRPr="003C72EC">
        <w:t>Follow this flow when both Comcast and AT&amp;T lines are down.</w:t>
      </w:r>
    </w:p>
    <w:p w14:paraId="54D92CA7" w14:textId="77777777" w:rsidR="003C72EC" w:rsidRDefault="003C72EC" w:rsidP="003C72EC">
      <w:pPr>
        <w:pStyle w:val="ListParagraph"/>
        <w:numPr>
          <w:ilvl w:val="1"/>
          <w:numId w:val="15"/>
        </w:numPr>
      </w:pPr>
      <w:r>
        <w:t>Call into Comcast Business (855-211-1798)</w:t>
      </w:r>
    </w:p>
    <w:p w14:paraId="4479592A" w14:textId="77777777" w:rsidR="003C72EC" w:rsidRDefault="003C72EC" w:rsidP="003C72EC">
      <w:pPr>
        <w:pStyle w:val="ListParagraph"/>
        <w:numPr>
          <w:ilvl w:val="1"/>
          <w:numId w:val="15"/>
        </w:numPr>
      </w:pPr>
      <w:r>
        <w:t xml:space="preserve">Use Account# 934487785 </w:t>
      </w:r>
    </w:p>
    <w:p w14:paraId="6906E792" w14:textId="77777777" w:rsidR="003C72EC" w:rsidRDefault="003C72EC" w:rsidP="003C72EC">
      <w:pPr>
        <w:pStyle w:val="ListParagraph"/>
        <w:numPr>
          <w:ilvl w:val="1"/>
          <w:numId w:val="15"/>
        </w:numPr>
      </w:pPr>
      <w:r>
        <w:t xml:space="preserve">SIP </w:t>
      </w:r>
      <w:proofErr w:type="spellStart"/>
      <w:r>
        <w:t>Trunking</w:t>
      </w:r>
      <w:proofErr w:type="spellEnd"/>
      <w:r>
        <w:t xml:space="preserve"> (for service needed) and ask for Technical Support</w:t>
      </w:r>
    </w:p>
    <w:p w14:paraId="1B647C64" w14:textId="77777777" w:rsidR="003C72EC" w:rsidRDefault="003C72EC" w:rsidP="003C72EC">
      <w:pPr>
        <w:pStyle w:val="ListParagraph"/>
        <w:numPr>
          <w:ilvl w:val="1"/>
          <w:numId w:val="15"/>
        </w:numPr>
      </w:pPr>
      <w:r>
        <w:t xml:space="preserve">Change our Unreachable Destination number to 346-954-4211 to enable end user message that our internet is down. (Comcast Business Account Number at end of document. </w:t>
      </w:r>
    </w:p>
    <w:p w14:paraId="28B775D2" w14:textId="77777777" w:rsidR="003C72EC" w:rsidRDefault="003C72EC" w:rsidP="003C72EC">
      <w:pPr>
        <w:pStyle w:val="ListParagraph"/>
        <w:numPr>
          <w:ilvl w:val="1"/>
          <w:numId w:val="15"/>
        </w:numPr>
      </w:pPr>
      <w:r>
        <w:t>Test by calling into IVR.</w:t>
      </w:r>
    </w:p>
    <w:p w14:paraId="51CC848C" w14:textId="4A6BE831" w:rsidR="003C72EC" w:rsidRPr="00522DE1" w:rsidRDefault="003C72EC" w:rsidP="003C72EC">
      <w:pPr>
        <w:pStyle w:val="ListParagraph"/>
        <w:numPr>
          <w:ilvl w:val="1"/>
          <w:numId w:val="15"/>
        </w:numPr>
      </w:pPr>
      <w:r>
        <w:t xml:space="preserve">When internet is back </w:t>
      </w:r>
      <w:proofErr w:type="gramStart"/>
      <w:r>
        <w:t>up</w:t>
      </w:r>
      <w:proofErr w:type="gramEnd"/>
      <w:r>
        <w:t xml:space="preserve"> call back into Comcast and change number back to 844-709-</w:t>
      </w:r>
      <w:proofErr w:type="gramStart"/>
      <w:r>
        <w:t>7368</w:t>
      </w:r>
      <w:proofErr w:type="gramEnd"/>
      <w:r>
        <w:t xml:space="preserve"> only used on PSP site. </w:t>
      </w:r>
    </w:p>
    <w:p w14:paraId="74CD451A" w14:textId="3D7A01C8" w:rsidR="002429F1" w:rsidRPr="002429F1" w:rsidRDefault="003C72EC" w:rsidP="002429F1">
      <w:r>
        <w:rPr>
          <w:noProof/>
        </w:rPr>
        <w:drawing>
          <wp:inline distT="0" distB="0" distL="0" distR="0" wp14:anchorId="0CA321F0" wp14:editId="6959A437">
            <wp:extent cx="2724150" cy="28194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32CA" w14:textId="77777777" w:rsidR="002429F1" w:rsidRPr="002429F1" w:rsidRDefault="002429F1" w:rsidP="002429F1">
      <w:pPr>
        <w:tabs>
          <w:tab w:val="left" w:pos="5280"/>
        </w:tabs>
      </w:pPr>
    </w:p>
    <w:sectPr w:rsidR="002429F1" w:rsidRPr="002429F1" w:rsidSect="00802738">
      <w:headerReference w:type="default" r:id="rId10"/>
      <w:footerReference w:type="default" r:id="rId11"/>
      <w:pgSz w:w="12240" w:h="15840"/>
      <w:pgMar w:top="1417" w:right="1701" w:bottom="1417" w:left="1701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B4ED" w14:textId="77777777" w:rsidR="00745D1B" w:rsidRDefault="00745D1B" w:rsidP="007460B1">
      <w:pPr>
        <w:spacing w:after="0" w:line="240" w:lineRule="auto"/>
      </w:pPr>
      <w:r>
        <w:separator/>
      </w:r>
    </w:p>
  </w:endnote>
  <w:endnote w:type="continuationSeparator" w:id="0">
    <w:p w14:paraId="0C2BEC47" w14:textId="77777777" w:rsidR="00745D1B" w:rsidRDefault="00745D1B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A263A" w14:textId="77777777" w:rsidR="00745D1B" w:rsidRDefault="00745D1B" w:rsidP="007460B1">
      <w:pPr>
        <w:spacing w:after="0" w:line="240" w:lineRule="auto"/>
      </w:pPr>
      <w:r>
        <w:separator/>
      </w:r>
    </w:p>
  </w:footnote>
  <w:footnote w:type="continuationSeparator" w:id="0">
    <w:p w14:paraId="6D00A5C6" w14:textId="77777777" w:rsidR="00745D1B" w:rsidRDefault="00745D1B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26FF7918" w:rsidR="007460B1" w:rsidRDefault="00000B3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D549AA" wp14:editId="2F35E821">
              <wp:simplePos x="0" y="0"/>
              <wp:positionH relativeFrom="column">
                <wp:posOffset>-229235</wp:posOffset>
              </wp:positionH>
              <wp:positionV relativeFrom="paragraph">
                <wp:posOffset>44450</wp:posOffset>
              </wp:positionV>
              <wp:extent cx="5765800" cy="228600"/>
              <wp:effectExtent l="0" t="0" r="25400" b="19050"/>
              <wp:wrapNone/>
              <wp:docPr id="6305577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5800" cy="2286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  <a:ln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1A45A9" w14:textId="3808E418" w:rsidR="00000B3A" w:rsidRPr="00000B3A" w:rsidRDefault="00000B3A" w:rsidP="00000B3A">
                          <w:pPr>
                            <w:rPr>
                              <w:b/>
                              <w:bCs/>
                              <w:sz w:val="20"/>
                              <w:szCs w:val="20"/>
                              <w:lang w:val="es-CO"/>
                            </w:rPr>
                          </w:pPr>
                          <w:r w:rsidRPr="00000B3A">
                            <w:rPr>
                              <w:b/>
                              <w:bCs/>
                              <w:sz w:val="20"/>
                              <w:szCs w:val="20"/>
                              <w:lang w:val="es-CO"/>
                            </w:rPr>
                            <w:t>INTERNET DR PROCEDURE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D549AA" id="Rectangle 1" o:spid="_x0000_s1026" style="position:absolute;margin-left:-18.05pt;margin-top:3.5pt;width:454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" fillcolor="#215e99 [2431]" strokecolor="#215e99 [2431]" strokeweight="1pt">
              <v:textbox>
                <w:txbxContent>
                  <w:p w14:paraId="0C1A45A9" w14:textId="3808E418" w:rsidR="00000B3A" w:rsidRPr="00000B3A" w:rsidRDefault="00000B3A" w:rsidP="00000B3A">
                    <w:pPr>
                      <w:rPr>
                        <w:b/>
                        <w:bCs/>
                        <w:sz w:val="20"/>
                        <w:szCs w:val="20"/>
                        <w:lang w:val="es-CO"/>
                      </w:rPr>
                    </w:pPr>
                    <w:r w:rsidRPr="00000B3A">
                      <w:rPr>
                        <w:b/>
                        <w:bCs/>
                        <w:sz w:val="20"/>
                        <w:szCs w:val="20"/>
                        <w:lang w:val="es-CO"/>
                      </w:rPr>
                      <w:t>INTERNET DR PROCEDURE</w:t>
                    </w:r>
                  </w:p>
                </w:txbxContent>
              </v:textbox>
            </v:rect>
          </w:pict>
        </mc:Fallback>
      </mc:AlternateContent>
    </w:r>
    <w:r w:rsidR="007460B1">
      <w:rPr>
        <w:noProof/>
      </w:rPr>
      <w:drawing>
        <wp:anchor distT="0" distB="0" distL="114300" distR="114300" simplePos="0" relativeHeight="251658240" behindDoc="0" locked="0" layoutInCell="1" allowOverlap="1" wp14:anchorId="721155DB" wp14:editId="1E17A294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54581B8C"/>
    <w:lvl w:ilvl="0" w:tplc="56485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0A3"/>
    <w:multiLevelType w:val="hybridMultilevel"/>
    <w:tmpl w:val="0BCAA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84D17"/>
    <w:multiLevelType w:val="multilevel"/>
    <w:tmpl w:val="4C50FB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75A7C86"/>
    <w:multiLevelType w:val="multilevel"/>
    <w:tmpl w:val="8E1678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E96E05"/>
    <w:multiLevelType w:val="hybridMultilevel"/>
    <w:tmpl w:val="153A9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424C0"/>
    <w:multiLevelType w:val="hybridMultilevel"/>
    <w:tmpl w:val="08669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73C86"/>
    <w:multiLevelType w:val="multilevel"/>
    <w:tmpl w:val="3E28D91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60F6B"/>
    <w:multiLevelType w:val="multilevel"/>
    <w:tmpl w:val="1EFAB01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C72261A"/>
    <w:multiLevelType w:val="hybridMultilevel"/>
    <w:tmpl w:val="FEA258B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E423006"/>
    <w:multiLevelType w:val="multilevel"/>
    <w:tmpl w:val="3FDE9F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3280925"/>
    <w:multiLevelType w:val="multilevel"/>
    <w:tmpl w:val="C1B61F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1. 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56E5496A"/>
    <w:multiLevelType w:val="hybridMultilevel"/>
    <w:tmpl w:val="F972255C"/>
    <w:lvl w:ilvl="0" w:tplc="90C8F25C">
      <w:start w:val="1"/>
      <w:numFmt w:val="decimal"/>
      <w:lvlText w:val="1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FE215E"/>
    <w:multiLevelType w:val="hybridMultilevel"/>
    <w:tmpl w:val="D9BCA03C"/>
    <w:lvl w:ilvl="0" w:tplc="56485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63F1865"/>
    <w:multiLevelType w:val="hybridMultilevel"/>
    <w:tmpl w:val="54581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391577">
    <w:abstractNumId w:val="7"/>
  </w:num>
  <w:num w:numId="2" w16cid:durableId="846989465">
    <w:abstractNumId w:val="4"/>
  </w:num>
  <w:num w:numId="3" w16cid:durableId="1892114746">
    <w:abstractNumId w:val="6"/>
  </w:num>
  <w:num w:numId="4" w16cid:durableId="1283265218">
    <w:abstractNumId w:val="2"/>
  </w:num>
  <w:num w:numId="5" w16cid:durableId="399405128">
    <w:abstractNumId w:val="11"/>
  </w:num>
  <w:num w:numId="6" w16cid:durableId="337998940">
    <w:abstractNumId w:val="8"/>
  </w:num>
  <w:num w:numId="7" w16cid:durableId="1390807703">
    <w:abstractNumId w:val="10"/>
  </w:num>
  <w:num w:numId="8" w16cid:durableId="284698682">
    <w:abstractNumId w:val="1"/>
  </w:num>
  <w:num w:numId="9" w16cid:durableId="249200278">
    <w:abstractNumId w:val="5"/>
  </w:num>
  <w:num w:numId="10" w16cid:durableId="1969357164">
    <w:abstractNumId w:val="9"/>
  </w:num>
  <w:num w:numId="11" w16cid:durableId="1005742112">
    <w:abstractNumId w:val="12"/>
  </w:num>
  <w:num w:numId="12" w16cid:durableId="142703922">
    <w:abstractNumId w:val="0"/>
  </w:num>
  <w:num w:numId="13" w16cid:durableId="591162208">
    <w:abstractNumId w:val="14"/>
  </w:num>
  <w:num w:numId="14" w16cid:durableId="309554352">
    <w:abstractNumId w:val="15"/>
  </w:num>
  <w:num w:numId="15" w16cid:durableId="1533568207">
    <w:abstractNumId w:val="3"/>
  </w:num>
  <w:num w:numId="16" w16cid:durableId="12375878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1806DD"/>
    <w:rsid w:val="0022112F"/>
    <w:rsid w:val="002429F1"/>
    <w:rsid w:val="0025741F"/>
    <w:rsid w:val="0027586A"/>
    <w:rsid w:val="00291DA6"/>
    <w:rsid w:val="002C4FC7"/>
    <w:rsid w:val="002D0E09"/>
    <w:rsid w:val="002E0C66"/>
    <w:rsid w:val="00352A75"/>
    <w:rsid w:val="003A54B3"/>
    <w:rsid w:val="003C6066"/>
    <w:rsid w:val="003C6A8A"/>
    <w:rsid w:val="003C72EC"/>
    <w:rsid w:val="003F08F5"/>
    <w:rsid w:val="003F101F"/>
    <w:rsid w:val="00461446"/>
    <w:rsid w:val="0046555D"/>
    <w:rsid w:val="004D14E3"/>
    <w:rsid w:val="0054482E"/>
    <w:rsid w:val="005E27C1"/>
    <w:rsid w:val="0062745C"/>
    <w:rsid w:val="006916BF"/>
    <w:rsid w:val="0070416C"/>
    <w:rsid w:val="00706853"/>
    <w:rsid w:val="007174EF"/>
    <w:rsid w:val="0074246E"/>
    <w:rsid w:val="00745D1B"/>
    <w:rsid w:val="007460B1"/>
    <w:rsid w:val="00771A42"/>
    <w:rsid w:val="00796B77"/>
    <w:rsid w:val="007D44B4"/>
    <w:rsid w:val="00802738"/>
    <w:rsid w:val="00873CCC"/>
    <w:rsid w:val="008F684A"/>
    <w:rsid w:val="009826A2"/>
    <w:rsid w:val="009827EE"/>
    <w:rsid w:val="009A3307"/>
    <w:rsid w:val="009A7618"/>
    <w:rsid w:val="009F327D"/>
    <w:rsid w:val="00AA2C6F"/>
    <w:rsid w:val="00AF0E10"/>
    <w:rsid w:val="00B17580"/>
    <w:rsid w:val="00BE7FD8"/>
    <w:rsid w:val="00C647B8"/>
    <w:rsid w:val="00C832F7"/>
    <w:rsid w:val="00CA27AF"/>
    <w:rsid w:val="00CB61F2"/>
    <w:rsid w:val="00D36527"/>
    <w:rsid w:val="00DC4CEF"/>
    <w:rsid w:val="00DE56CC"/>
    <w:rsid w:val="00DE7219"/>
    <w:rsid w:val="00E47A96"/>
    <w:rsid w:val="00E608B7"/>
    <w:rsid w:val="00E76693"/>
    <w:rsid w:val="00E8239E"/>
    <w:rsid w:val="00EC2902"/>
    <w:rsid w:val="00EC2E6E"/>
    <w:rsid w:val="00ED1611"/>
    <w:rsid w:val="00F4059A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684A"/>
    <w:pPr>
      <w:keepNext/>
      <w:keepLines/>
      <w:numPr>
        <w:numId w:val="3"/>
      </w:numPr>
      <w:spacing w:before="360" w:after="80"/>
      <w:outlineLvl w:val="0"/>
    </w:pPr>
    <w:rPr>
      <w:rFonts w:ascii="Segoe UI" w:eastAsiaTheme="majorEastAsia" w:hAnsi="Segoe UI" w:cstheme="majorBidi"/>
      <w:b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8B7"/>
    <w:pPr>
      <w:keepNext/>
      <w:keepLines/>
      <w:numPr>
        <w:ilvl w:val="1"/>
        <w:numId w:val="3"/>
      </w:numPr>
      <w:spacing w:before="160" w:after="80"/>
      <w:outlineLvl w:val="1"/>
    </w:pPr>
    <w:rPr>
      <w:rFonts w:ascii="Segoe UI" w:eastAsiaTheme="majorEastAsia" w:hAnsi="Segoe UI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6693"/>
    <w:pPr>
      <w:keepNext/>
      <w:keepLines/>
      <w:numPr>
        <w:ilvl w:val="2"/>
        <w:numId w:val="3"/>
      </w:numPr>
      <w:spacing w:before="160" w:after="80"/>
      <w:outlineLvl w:val="2"/>
    </w:pPr>
    <w:rPr>
      <w:rFonts w:asciiTheme="minorHAnsi" w:eastAsiaTheme="majorEastAsia" w:hAnsiTheme="minorHAnsi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B1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3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3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3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4A"/>
    <w:rPr>
      <w:rFonts w:ascii="Segoe UI" w:eastAsiaTheme="majorEastAsia" w:hAnsi="Segoe UI" w:cstheme="majorBidi"/>
      <w:b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8B7"/>
    <w:rPr>
      <w:rFonts w:ascii="Segoe UI" w:eastAsiaTheme="majorEastAsia" w:hAnsi="Segoe UI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693"/>
    <w:rPr>
      <w:rFonts w:asciiTheme="minorHAnsi" w:eastAsiaTheme="majorEastAsia" w:hAnsiTheme="minorHAnsi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C6066"/>
    <w:pPr>
      <w:pBdr>
        <w:left w:val="single" w:sz="48" w:space="10" w:color="4F7ABA"/>
      </w:pBdr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C6066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C4CEF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4C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4CE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C4CE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finity.com/support/status-ma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8</TotalTime>
  <Pages>3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7</cp:revision>
  <dcterms:created xsi:type="dcterms:W3CDTF">2025-12-10T02:51:00Z</dcterms:created>
  <dcterms:modified xsi:type="dcterms:W3CDTF">2025-12-10T03:00:00Z</dcterms:modified>
</cp:coreProperties>
</file>