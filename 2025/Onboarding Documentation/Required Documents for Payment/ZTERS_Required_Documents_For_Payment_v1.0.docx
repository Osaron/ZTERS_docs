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67583488" w:rsidR="002429F1" w:rsidRPr="008C2B77" w:rsidRDefault="00395D51" w:rsidP="003C6066">
      <w:pPr>
        <w:pStyle w:val="ZTERSTitle"/>
      </w:pPr>
      <w:r w:rsidRPr="00395D51">
        <w:t xml:space="preserve">Invoice &amp; Payment Documentation </w:t>
      </w:r>
      <w:r w:rsidR="000F1639">
        <w:t xml:space="preserve">– Completion </w:t>
      </w:r>
      <w:r w:rsidRPr="00395D51">
        <w:t>Guide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520"/>
      </w:tblGrid>
      <w:tr w:rsidR="008C2B77" w:rsidRPr="008C2B77" w14:paraId="3FE20F3B" w14:textId="77777777" w:rsidTr="002C267C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2520" w:type="dxa"/>
          </w:tcPr>
          <w:p w14:paraId="65C489A9" w14:textId="3628CD7A" w:rsidR="008C2B77" w:rsidRPr="008C2B77" w:rsidRDefault="002C267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DEV-FIN-SOP-</w:t>
            </w:r>
            <w:r w:rsidR="00113E3A" w:rsidRPr="00113E3A">
              <w:rPr>
                <w:sz w:val="20"/>
                <w:szCs w:val="20"/>
              </w:rPr>
              <w:t>001</w:t>
            </w:r>
            <w:r>
              <w:rPr>
                <w:sz w:val="20"/>
                <w:szCs w:val="20"/>
              </w:rPr>
              <w:t>-v1.0</w:t>
            </w:r>
          </w:p>
        </w:tc>
      </w:tr>
      <w:tr w:rsidR="008C2B77" w:rsidRPr="008C2B77" w14:paraId="0EA7153F" w14:textId="77777777" w:rsidTr="002C267C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2520" w:type="dxa"/>
          </w:tcPr>
          <w:p w14:paraId="69481DAB" w14:textId="1CDF7B78" w:rsidR="008C2B77" w:rsidRPr="008C2B77" w:rsidRDefault="002C267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</w:t>
            </w:r>
          </w:p>
        </w:tc>
      </w:tr>
      <w:tr w:rsidR="008C2B77" w:rsidRPr="008C2B77" w14:paraId="373EEBE1" w14:textId="77777777" w:rsidTr="002C267C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2520" w:type="dxa"/>
          </w:tcPr>
          <w:p w14:paraId="42CC6B58" w14:textId="7617BC5B" w:rsidR="008C2B77" w:rsidRPr="008C2B77" w:rsidRDefault="008C2B77" w:rsidP="000450B0">
            <w:pPr>
              <w:rPr>
                <w:sz w:val="20"/>
                <w:szCs w:val="20"/>
              </w:rPr>
            </w:pPr>
          </w:p>
        </w:tc>
      </w:tr>
      <w:tr w:rsidR="008C2B77" w:rsidRPr="008C2B77" w14:paraId="2E1F57F5" w14:textId="77777777" w:rsidTr="002C267C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520" w:type="dxa"/>
          </w:tcPr>
          <w:p w14:paraId="0ED21FEC" w14:textId="6EC67F6E" w:rsidR="008C2B77" w:rsidRPr="008C2B77" w:rsidRDefault="00007ED9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sdt>
      <w:sdtPr>
        <w:rPr>
          <w:rFonts w:ascii="Arial" w:eastAsiaTheme="minorHAnsi" w:hAnsi="Arial" w:cstheme="minorBidi"/>
          <w:caps w:val="0"/>
          <w:color w:val="auto"/>
          <w:kern w:val="2"/>
          <w:sz w:val="22"/>
          <w:szCs w:val="22"/>
          <w14:ligatures w14:val="standardContextual"/>
        </w:rPr>
        <w:id w:val="-2027396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43880" w14:textId="77777777" w:rsidR="00741061" w:rsidRPr="008C2B77" w:rsidRDefault="00741061" w:rsidP="00741061">
          <w:pPr>
            <w:pStyle w:val="TOCHeading"/>
            <w:spacing w:before="60" w:after="360"/>
            <w:ind w:right="-360"/>
            <w:rPr>
              <w:rFonts w:ascii="Arial" w:hAnsi="Arial" w:cs="Arial"/>
              <w:b/>
              <w:bCs/>
              <w:color w:val="4F7ABA"/>
              <w:sz w:val="36"/>
              <w:szCs w:val="36"/>
            </w:rPr>
          </w:pPr>
          <w:r w:rsidRPr="008C2B77">
            <w:rPr>
              <w:rFonts w:ascii="Arial" w:hAnsi="Arial" w:cs="Arial"/>
              <w:b/>
              <w:bCs/>
              <w:color w:val="4F7ABA"/>
              <w:sz w:val="36"/>
              <w:szCs w:val="36"/>
            </w:rPr>
            <w:t>CONTENTS</w:t>
          </w:r>
        </w:p>
        <w:p w14:paraId="426B97F9" w14:textId="510EED6A" w:rsidR="001E3C44" w:rsidRDefault="00741061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r w:rsidRPr="008C2B77">
            <w:rPr>
              <w:noProof w:val="0"/>
            </w:rPr>
            <w:fldChar w:fldCharType="begin"/>
          </w:r>
          <w:r w:rsidRPr="008C2B77">
            <w:instrText xml:space="preserve"> TOC \o "1-3" \h \z \u </w:instrText>
          </w:r>
          <w:r w:rsidRPr="008C2B77">
            <w:rPr>
              <w:noProof w:val="0"/>
            </w:rPr>
            <w:fldChar w:fldCharType="separate"/>
          </w:r>
          <w:hyperlink w:anchor="_Toc219213042" w:history="1">
            <w:r w:rsidR="001E3C44" w:rsidRPr="00F92379">
              <w:rPr>
                <w:rStyle w:val="Hyperlink"/>
              </w:rPr>
              <w:t>1</w:t>
            </w:r>
            <w:r w:rsidR="001E3C44"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="001E3C44" w:rsidRPr="00F92379">
              <w:rPr>
                <w:rStyle w:val="Hyperlink"/>
              </w:rPr>
              <w:t>DOCUMENT INFORMATION</w:t>
            </w:r>
            <w:r w:rsidR="001E3C44">
              <w:rPr>
                <w:webHidden/>
              </w:rPr>
              <w:tab/>
            </w:r>
            <w:r w:rsidR="001E3C44">
              <w:rPr>
                <w:webHidden/>
              </w:rPr>
              <w:fldChar w:fldCharType="begin"/>
            </w:r>
            <w:r w:rsidR="001E3C44">
              <w:rPr>
                <w:webHidden/>
              </w:rPr>
              <w:instrText xml:space="preserve"> PAGEREF _Toc219213042 \h </w:instrText>
            </w:r>
            <w:r w:rsidR="001E3C44">
              <w:rPr>
                <w:webHidden/>
              </w:rPr>
            </w:r>
            <w:r w:rsidR="001E3C44">
              <w:rPr>
                <w:webHidden/>
              </w:rPr>
              <w:fldChar w:fldCharType="separate"/>
            </w:r>
            <w:r w:rsidR="001E3C44">
              <w:rPr>
                <w:webHidden/>
              </w:rPr>
              <w:t>3</w:t>
            </w:r>
            <w:r w:rsidR="001E3C44">
              <w:rPr>
                <w:webHidden/>
              </w:rPr>
              <w:fldChar w:fldCharType="end"/>
            </w:r>
          </w:hyperlink>
        </w:p>
        <w:p w14:paraId="34B1F989" w14:textId="344632F7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43" w:history="1">
            <w:r w:rsidRPr="00F9237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D197" w14:textId="0AD3CEBB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44" w:history="1">
            <w:r w:rsidRPr="00F9237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5901" w14:textId="1408B49B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45" w:history="1">
            <w:r w:rsidRPr="00F9237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82B0" w14:textId="42920180" w:rsidR="001E3C44" w:rsidRDefault="001E3C4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9213046" w:history="1">
            <w:r w:rsidRPr="00F92379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F92379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_Toc219213046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2C4F37" w14:textId="02D428BC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47" w:history="1">
            <w:r w:rsidRPr="00F9237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AA13" w14:textId="3A11016F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48" w:history="1">
            <w:r w:rsidRPr="00F9237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Required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8479" w14:textId="3A8143D5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49" w:history="1">
            <w:r w:rsidRPr="00F9237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138A" w14:textId="7C266F85" w:rsidR="001E3C44" w:rsidRDefault="001E3C4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9213050" w:history="1">
            <w:r w:rsidRPr="00F92379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F92379">
              <w:rPr>
                <w:rStyle w:val="Hyperlink"/>
              </w:rPr>
              <w:t>DOCUMENT COMPLETION GUIDELINES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_Toc219213050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F95917" w14:textId="026655B2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1" w:history="1">
            <w:r w:rsidRPr="00F9237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Certificate of Foreign Status of Beneficial Owner (W-8BEN)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BBDE5" w14:textId="27E29479" w:rsidR="001E3C44" w:rsidRDefault="001E3C44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2" w:history="1">
            <w:r w:rsidRPr="00F92379">
              <w:rPr>
                <w:rStyle w:val="Hyperlink"/>
                <w:bCs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Who must complete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BB74" w14:textId="117FD64E" w:rsidR="001E3C44" w:rsidRDefault="001E3C44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3" w:history="1">
            <w:r w:rsidRPr="00F92379">
              <w:rPr>
                <w:rStyle w:val="Hyperlink"/>
                <w:bCs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How to complete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32FF" w14:textId="5964C240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4" w:history="1">
            <w:r w:rsidRPr="00F9237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Independent Contractor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4305" w14:textId="1C0DF818" w:rsidR="001E3C44" w:rsidRDefault="001E3C44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5" w:history="1">
            <w:r w:rsidRPr="00F92379">
              <w:rPr>
                <w:rStyle w:val="Hyperlink"/>
                <w:bCs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Who must complete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DD40" w14:textId="3C34CE5E" w:rsidR="001E3C44" w:rsidRDefault="001E3C44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6" w:history="1">
            <w:r w:rsidRPr="00F92379">
              <w:rPr>
                <w:rStyle w:val="Hyperlink"/>
                <w:bCs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How to complete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B033" w14:textId="67E7423C" w:rsidR="001E3C44" w:rsidRDefault="001E3C4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7" w:history="1">
            <w:r w:rsidRPr="00F9237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Copy of National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6718" w14:textId="408FD1C3" w:rsidR="001E3C44" w:rsidRDefault="001E3C44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8" w:history="1">
            <w:r w:rsidRPr="00F92379">
              <w:rPr>
                <w:rStyle w:val="Hyperlink"/>
                <w:bCs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Who must complete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0A5D" w14:textId="06FCF4BF" w:rsidR="001E3C44" w:rsidRDefault="001E3C44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13059" w:history="1">
            <w:r w:rsidRPr="00F92379">
              <w:rPr>
                <w:rStyle w:val="Hyperlink"/>
                <w:bCs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92379">
              <w:rPr>
                <w:rStyle w:val="Hyperlink"/>
                <w:noProof/>
              </w:rPr>
              <w:t>How to complete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A7B5D" w14:textId="64A08802" w:rsidR="001E3C44" w:rsidRDefault="001E3C4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9213060" w:history="1">
            <w:r w:rsidRPr="00F92379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F92379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_Toc219213060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F5E8C75" w14:textId="3D4B4FB7" w:rsidR="00741061" w:rsidRPr="008C2B77" w:rsidRDefault="00741061" w:rsidP="00741061">
          <w:pPr>
            <w:rPr>
              <w:b/>
              <w:bCs/>
              <w:noProof/>
            </w:rPr>
          </w:pPr>
          <w:r w:rsidRPr="008C2B77">
            <w:rPr>
              <w:b/>
              <w:bCs/>
              <w:noProof/>
            </w:rPr>
            <w:fldChar w:fldCharType="end"/>
          </w:r>
        </w:p>
      </w:sdtContent>
    </w:sdt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19213042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19213043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741061" w:rsidRPr="008C2B77" w14:paraId="3F1DE2C5" w14:textId="77777777" w:rsidTr="005005F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8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5005F3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26FF2534" w:rsidR="00741061" w:rsidRPr="008C2B77" w:rsidRDefault="00921D3B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2970" w:type="dxa"/>
          </w:tcPr>
          <w:p w14:paraId="269AB6B8" w14:textId="24535033" w:rsidR="00741061" w:rsidRPr="008C2B77" w:rsidRDefault="00921D3B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1890" w:type="dxa"/>
          </w:tcPr>
          <w:p w14:paraId="18607748" w14:textId="04990564" w:rsidR="00741061" w:rsidRPr="008C2B77" w:rsidRDefault="00D5315B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B0D93">
              <w:rPr>
                <w:sz w:val="20"/>
                <w:szCs w:val="20"/>
              </w:rPr>
              <w:t>9</w:t>
            </w:r>
            <w:r w:rsidR="00741061" w:rsidRPr="008C2B77">
              <w:rPr>
                <w:sz w:val="20"/>
                <w:szCs w:val="20"/>
              </w:rPr>
              <w:t>/</w:t>
            </w:r>
            <w:r w:rsidR="00921D3B">
              <w:rPr>
                <w:sz w:val="20"/>
                <w:szCs w:val="20"/>
              </w:rPr>
              <w:t>01</w:t>
            </w:r>
            <w:r w:rsidR="00741061" w:rsidRPr="008C2B77">
              <w:rPr>
                <w:sz w:val="20"/>
                <w:szCs w:val="20"/>
              </w:rPr>
              <w:t>/202</w:t>
            </w:r>
            <w:r w:rsidR="00921D3B">
              <w:rPr>
                <w:sz w:val="20"/>
                <w:szCs w:val="20"/>
              </w:rPr>
              <w:t>6</w:t>
            </w:r>
          </w:p>
        </w:tc>
      </w:tr>
      <w:tr w:rsidR="00741061" w:rsidRPr="008C2B77" w14:paraId="17533517" w14:textId="77777777" w:rsidTr="005005F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5225CE2" w:rsidR="00741061" w:rsidRPr="008C2B77" w:rsidRDefault="00057DF8" w:rsidP="00ED04FF">
            <w:pPr>
              <w:rPr>
                <w:sz w:val="20"/>
                <w:szCs w:val="20"/>
              </w:rPr>
            </w:pPr>
            <w:r w:rsidRPr="00665A8D">
              <w:rPr>
                <w:sz w:val="20"/>
                <w:szCs w:val="20"/>
              </w:rPr>
              <w:t xml:space="preserve">Vishal </w:t>
            </w:r>
            <w:proofErr w:type="spellStart"/>
            <w:r w:rsidRPr="00665A8D">
              <w:rPr>
                <w:sz w:val="20"/>
                <w:szCs w:val="20"/>
              </w:rPr>
              <w:t>Bavadiya</w:t>
            </w:r>
            <w:proofErr w:type="spellEnd"/>
          </w:p>
        </w:tc>
        <w:tc>
          <w:tcPr>
            <w:tcW w:w="2970" w:type="dxa"/>
          </w:tcPr>
          <w:p w14:paraId="095F1A73" w14:textId="4E608423" w:rsidR="00741061" w:rsidRPr="008C2B77" w:rsidRDefault="00057DF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189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5005F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5005F3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209DC1B5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4FAE5217" w14:textId="31C65453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D9016B7" w14:textId="2B388155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5BD66D8" w14:textId="77777777" w:rsidTr="005005F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19213044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291DF9" w:rsidRPr="008C2B77" w14:paraId="637B2661" w14:textId="77777777" w:rsidTr="005005F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48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5005F3">
        <w:tc>
          <w:tcPr>
            <w:tcW w:w="3955" w:type="dxa"/>
          </w:tcPr>
          <w:p w14:paraId="067C3BA5" w14:textId="4E1792A5" w:rsidR="00717C18" w:rsidRPr="008C2B77" w:rsidRDefault="00F36EB3" w:rsidP="00717C18">
            <w:pPr>
              <w:rPr>
                <w:sz w:val="20"/>
                <w:szCs w:val="20"/>
              </w:rPr>
            </w:pPr>
            <w:r w:rsidRPr="00F36EB3"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4860" w:type="dxa"/>
          </w:tcPr>
          <w:p w14:paraId="5C472C29" w14:textId="585FB087" w:rsidR="00717C18" w:rsidRPr="008C2B77" w:rsidRDefault="00F36EB3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253E812E" w14:textId="77777777" w:rsidTr="005005F3">
        <w:tc>
          <w:tcPr>
            <w:tcW w:w="3955" w:type="dxa"/>
          </w:tcPr>
          <w:p w14:paraId="6FA5E8F9" w14:textId="56E6D0D0" w:rsidR="00640478" w:rsidRPr="008C2B77" w:rsidRDefault="00F36EB3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4860" w:type="dxa"/>
          </w:tcPr>
          <w:p w14:paraId="32AD1393" w14:textId="2DB4632F" w:rsidR="00640478" w:rsidRPr="008C2B77" w:rsidRDefault="00F36EB3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Development Manager</w:t>
            </w:r>
          </w:p>
        </w:tc>
      </w:tr>
      <w:tr w:rsidR="00640478" w:rsidRPr="008C2B77" w14:paraId="594E1644" w14:textId="77777777" w:rsidTr="005005F3">
        <w:tc>
          <w:tcPr>
            <w:tcW w:w="3955" w:type="dxa"/>
          </w:tcPr>
          <w:p w14:paraId="69EE93E8" w14:textId="0F8DA73A" w:rsidR="00640478" w:rsidRPr="008C2B77" w:rsidRDefault="00057DF8" w:rsidP="00640478">
            <w:pPr>
              <w:rPr>
                <w:sz w:val="20"/>
                <w:szCs w:val="20"/>
              </w:rPr>
            </w:pPr>
            <w:r w:rsidRPr="00665A8D">
              <w:rPr>
                <w:sz w:val="20"/>
                <w:szCs w:val="20"/>
              </w:rPr>
              <w:t xml:space="preserve">Vishal </w:t>
            </w:r>
            <w:proofErr w:type="spellStart"/>
            <w:r w:rsidRPr="00665A8D">
              <w:rPr>
                <w:sz w:val="20"/>
                <w:szCs w:val="20"/>
              </w:rPr>
              <w:t>Bavadiya</w:t>
            </w:r>
            <w:proofErr w:type="spellEnd"/>
          </w:p>
        </w:tc>
        <w:tc>
          <w:tcPr>
            <w:tcW w:w="4860" w:type="dxa"/>
          </w:tcPr>
          <w:p w14:paraId="0A2896BD" w14:textId="3A45DC54" w:rsidR="00640478" w:rsidRPr="008C2B77" w:rsidRDefault="00057DF8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</w:tr>
      <w:tr w:rsidR="00057DF8" w:rsidRPr="008C2B77" w14:paraId="6518D9AC" w14:textId="77777777" w:rsidTr="005005F3">
        <w:tc>
          <w:tcPr>
            <w:tcW w:w="3955" w:type="dxa"/>
          </w:tcPr>
          <w:p w14:paraId="7505FE79" w14:textId="77777777" w:rsidR="00057DF8" w:rsidRDefault="00057DF8" w:rsidP="00640478">
            <w:pPr>
              <w:rPr>
                <w:sz w:val="20"/>
                <w:szCs w:val="20"/>
              </w:rPr>
            </w:pPr>
          </w:p>
        </w:tc>
        <w:tc>
          <w:tcPr>
            <w:tcW w:w="4860" w:type="dxa"/>
          </w:tcPr>
          <w:p w14:paraId="02006B16" w14:textId="77777777" w:rsidR="00057DF8" w:rsidRDefault="00057DF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19213045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4873"/>
      </w:tblGrid>
      <w:tr w:rsidR="005005F3" w:rsidRPr="008C2B77" w14:paraId="25C17C2B" w14:textId="77777777" w:rsidTr="005005F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4873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5005F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4A47F560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36EB3">
              <w:rPr>
                <w:sz w:val="20"/>
                <w:szCs w:val="20"/>
              </w:rPr>
              <w:t>9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1106FA81" w:rsidR="005005F3" w:rsidRPr="008C2B77" w:rsidRDefault="00F36EB3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4873" w:type="dxa"/>
          </w:tcPr>
          <w:p w14:paraId="22F2F2CB" w14:textId="2D16627F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First version of the</w:t>
            </w:r>
            <w:r w:rsidR="001F43A3">
              <w:rPr>
                <w:rFonts w:cs="Arial"/>
                <w:sz w:val="20"/>
                <w:szCs w:val="20"/>
              </w:rPr>
              <w:t xml:space="preserve">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5005F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5005F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4A5EC4">
          <w:headerReference w:type="default" r:id="rId9"/>
          <w:footerReference w:type="default" r:id="rId10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19213046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19213047"/>
      <w:r w:rsidRPr="008C2B77">
        <w:t>About this document</w:t>
      </w:r>
      <w:bookmarkEnd w:id="5"/>
    </w:p>
    <w:p w14:paraId="6ACB0458" w14:textId="684959D2" w:rsidR="00436EDB" w:rsidRDefault="00D90249" w:rsidP="00007ED9">
      <w:r w:rsidRPr="00D90249">
        <w:t>This guide explains how independent contractors must correctly complete and submit the documents required to process payments and invoices.</w:t>
      </w:r>
    </w:p>
    <w:p w14:paraId="02B6B435" w14:textId="77777777" w:rsidR="00D90249" w:rsidRPr="008C2B77" w:rsidRDefault="00D90249" w:rsidP="00007ED9"/>
    <w:p w14:paraId="68B3123C" w14:textId="1DFA8588" w:rsidR="00007ED9" w:rsidRDefault="00B94708" w:rsidP="00007ED9">
      <w:pPr>
        <w:pStyle w:val="Heading2"/>
      </w:pPr>
      <w:bookmarkStart w:id="6" w:name="_Toc219213048"/>
      <w:r>
        <w:t>Required Documents</w:t>
      </w:r>
      <w:bookmarkEnd w:id="6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4945"/>
        <w:gridCol w:w="1440"/>
        <w:gridCol w:w="2443"/>
      </w:tblGrid>
      <w:tr w:rsidR="00B94708" w:rsidRPr="008C2B77" w14:paraId="6FDD0423" w14:textId="676965C8" w:rsidTr="00B94708">
        <w:tc>
          <w:tcPr>
            <w:tcW w:w="4945" w:type="dxa"/>
            <w:shd w:val="clear" w:color="auto" w:fill="4F7ABA"/>
          </w:tcPr>
          <w:p w14:paraId="193F40D8" w14:textId="61CFC918" w:rsidR="00B94708" w:rsidRPr="008C2B77" w:rsidRDefault="00B94708" w:rsidP="00B9470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Document</w:t>
            </w:r>
          </w:p>
        </w:tc>
        <w:tc>
          <w:tcPr>
            <w:tcW w:w="1440" w:type="dxa"/>
            <w:shd w:val="clear" w:color="auto" w:fill="4F7ABA"/>
          </w:tcPr>
          <w:p w14:paraId="2AA7510C" w14:textId="6BDC9C49" w:rsidR="00B94708" w:rsidRPr="008C2B77" w:rsidRDefault="00B94708" w:rsidP="00B9470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Mandatory</w:t>
            </w:r>
          </w:p>
        </w:tc>
        <w:tc>
          <w:tcPr>
            <w:tcW w:w="2443" w:type="dxa"/>
            <w:shd w:val="clear" w:color="auto" w:fill="4F7ABA"/>
          </w:tcPr>
          <w:p w14:paraId="5172A8E2" w14:textId="77A06DE0" w:rsidR="00B94708" w:rsidRPr="008C2B77" w:rsidRDefault="00B94708" w:rsidP="00B9470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B94708" w:rsidRPr="008C2B77" w14:paraId="5C9F5AB6" w14:textId="36C5D047" w:rsidTr="00B94708">
        <w:tc>
          <w:tcPr>
            <w:tcW w:w="4945" w:type="dxa"/>
          </w:tcPr>
          <w:p w14:paraId="0CF49732" w14:textId="2CF1F490" w:rsidR="00B94708" w:rsidRPr="008C2B77" w:rsidRDefault="00B94708" w:rsidP="00B94708">
            <w:pPr>
              <w:rPr>
                <w:sz w:val="20"/>
                <w:szCs w:val="20"/>
              </w:rPr>
            </w:pPr>
            <w:r w:rsidRPr="00B94708">
              <w:rPr>
                <w:rFonts w:cs="Arial"/>
                <w:sz w:val="20"/>
                <w:szCs w:val="20"/>
              </w:rPr>
              <w:t>Certificate of Foreign Status of Beneficial Owner for United States Tax Withholding and Reporting</w:t>
            </w:r>
          </w:p>
        </w:tc>
        <w:tc>
          <w:tcPr>
            <w:tcW w:w="1440" w:type="dxa"/>
          </w:tcPr>
          <w:p w14:paraId="1E5922F9" w14:textId="541AB5B2" w:rsidR="00B94708" w:rsidRPr="008C2B77" w:rsidRDefault="00B94708" w:rsidP="007C66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443" w:type="dxa"/>
          </w:tcPr>
          <w:p w14:paraId="5DD3F607" w14:textId="51357C2B" w:rsidR="00B94708" w:rsidRDefault="00B94708" w:rsidP="00B94708">
            <w:pPr>
              <w:rPr>
                <w:sz w:val="20"/>
                <w:szCs w:val="20"/>
              </w:rPr>
            </w:pPr>
            <w:r w:rsidRPr="00B94708">
              <w:rPr>
                <w:sz w:val="20"/>
                <w:szCs w:val="20"/>
              </w:rPr>
              <w:t>Tax compliance</w:t>
            </w:r>
          </w:p>
        </w:tc>
      </w:tr>
      <w:tr w:rsidR="00B94708" w:rsidRPr="008C2B77" w14:paraId="38D8508D" w14:textId="27925A43" w:rsidTr="00B94708">
        <w:tc>
          <w:tcPr>
            <w:tcW w:w="4945" w:type="dxa"/>
          </w:tcPr>
          <w:p w14:paraId="6867D10E" w14:textId="4823DD1C" w:rsidR="00B94708" w:rsidRPr="008C2B77" w:rsidRDefault="00B94708" w:rsidP="00B94708">
            <w:pPr>
              <w:rPr>
                <w:sz w:val="20"/>
                <w:szCs w:val="20"/>
              </w:rPr>
            </w:pPr>
            <w:r w:rsidRPr="00B94708">
              <w:rPr>
                <w:sz w:val="20"/>
                <w:szCs w:val="20"/>
              </w:rPr>
              <w:t>Independent Contractor Agreement</w:t>
            </w:r>
          </w:p>
        </w:tc>
        <w:tc>
          <w:tcPr>
            <w:tcW w:w="1440" w:type="dxa"/>
          </w:tcPr>
          <w:p w14:paraId="71CBF73A" w14:textId="0D1B6E15" w:rsidR="00B94708" w:rsidRPr="008C2B77" w:rsidRDefault="00B94708" w:rsidP="007C66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443" w:type="dxa"/>
          </w:tcPr>
          <w:p w14:paraId="349D8F83" w14:textId="3E81764B" w:rsidR="00B94708" w:rsidRDefault="00B94708" w:rsidP="00B94708">
            <w:pPr>
              <w:rPr>
                <w:sz w:val="20"/>
                <w:szCs w:val="20"/>
              </w:rPr>
            </w:pPr>
            <w:r w:rsidRPr="00B94708">
              <w:rPr>
                <w:sz w:val="20"/>
                <w:szCs w:val="20"/>
              </w:rPr>
              <w:t>Legal agreement</w:t>
            </w:r>
          </w:p>
        </w:tc>
      </w:tr>
      <w:tr w:rsidR="00B94708" w:rsidRPr="008C2B77" w14:paraId="36AA87D6" w14:textId="1B975FE5" w:rsidTr="00B94708">
        <w:tc>
          <w:tcPr>
            <w:tcW w:w="4945" w:type="dxa"/>
          </w:tcPr>
          <w:p w14:paraId="5D96FB07" w14:textId="1B367CE2" w:rsidR="00B94708" w:rsidRPr="008C2B77" w:rsidRDefault="00B94708" w:rsidP="00B94708">
            <w:pPr>
              <w:rPr>
                <w:sz w:val="20"/>
                <w:szCs w:val="20"/>
              </w:rPr>
            </w:pPr>
            <w:r w:rsidRPr="00B94708">
              <w:rPr>
                <w:sz w:val="20"/>
                <w:szCs w:val="20"/>
              </w:rPr>
              <w:t>Copy of National ID</w:t>
            </w:r>
          </w:p>
        </w:tc>
        <w:tc>
          <w:tcPr>
            <w:tcW w:w="1440" w:type="dxa"/>
          </w:tcPr>
          <w:p w14:paraId="0429122A" w14:textId="665235C8" w:rsidR="00B94708" w:rsidRPr="008C2B77" w:rsidRDefault="00B94708" w:rsidP="007C66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443" w:type="dxa"/>
          </w:tcPr>
          <w:p w14:paraId="19469CBA" w14:textId="58983F83" w:rsidR="00B94708" w:rsidRDefault="00B94708" w:rsidP="00B94708">
            <w:pPr>
              <w:rPr>
                <w:sz w:val="20"/>
                <w:szCs w:val="20"/>
              </w:rPr>
            </w:pPr>
            <w:r w:rsidRPr="00B94708">
              <w:rPr>
                <w:sz w:val="20"/>
                <w:szCs w:val="20"/>
              </w:rPr>
              <w:t>Identity verification</w:t>
            </w:r>
          </w:p>
        </w:tc>
      </w:tr>
    </w:tbl>
    <w:p w14:paraId="284E6FE2" w14:textId="77777777" w:rsidR="00097534" w:rsidRPr="008C2B77" w:rsidRDefault="00097534" w:rsidP="00850AA1"/>
    <w:p w14:paraId="2A176475" w14:textId="77777777" w:rsidR="000637E9" w:rsidRPr="008C2B77" w:rsidRDefault="000637E9" w:rsidP="000637E9">
      <w:pPr>
        <w:pStyle w:val="Heading2"/>
      </w:pPr>
      <w:bookmarkStart w:id="7" w:name="_Toc217928090"/>
      <w:bookmarkStart w:id="8" w:name="_Toc219213049"/>
      <w:r>
        <w:t>Conventions Used</w:t>
      </w:r>
      <w:bookmarkEnd w:id="7"/>
      <w:bookmarkEnd w:id="8"/>
    </w:p>
    <w:p w14:paraId="5E75A602" w14:textId="77777777" w:rsidR="000637E9" w:rsidRPr="008C2B77" w:rsidRDefault="000637E9" w:rsidP="000637E9">
      <w:r w:rsidRPr="008C2B77">
        <w:t>The following structures are used as recommendations.</w:t>
      </w:r>
    </w:p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0637E9" w:rsidRPr="008C2B77" w14:paraId="439183CE" w14:textId="77777777" w:rsidTr="00D205AC">
        <w:trPr>
          <w:trHeight w:val="413"/>
        </w:trPr>
        <w:tc>
          <w:tcPr>
            <w:tcW w:w="8828" w:type="dxa"/>
            <w:shd w:val="clear" w:color="auto" w:fill="D9F2D0" w:themeFill="accent6" w:themeFillTint="33"/>
          </w:tcPr>
          <w:p w14:paraId="626E7BD5" w14:textId="77777777" w:rsidR="000637E9" w:rsidRPr="008C2B77" w:rsidRDefault="000637E9" w:rsidP="00D205AC">
            <w:r w:rsidRPr="008C2B77">
              <w:rPr>
                <w:b/>
                <w:bCs/>
              </w:rPr>
              <w:t>Tip:</w:t>
            </w:r>
            <w:r w:rsidRPr="008C2B77">
              <w:t xml:space="preserve"> A recommendation or useful advice</w:t>
            </w:r>
          </w:p>
        </w:tc>
      </w:tr>
    </w:tbl>
    <w:p w14:paraId="407A3F1E" w14:textId="77777777" w:rsidR="000637E9" w:rsidRPr="008C2B77" w:rsidRDefault="000637E9" w:rsidP="000637E9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0637E9" w:rsidRPr="008C2B77" w14:paraId="62F96ADE" w14:textId="77777777" w:rsidTr="00D205AC">
        <w:trPr>
          <w:trHeight w:val="413"/>
        </w:trPr>
        <w:tc>
          <w:tcPr>
            <w:tcW w:w="8822" w:type="dxa"/>
            <w:shd w:val="clear" w:color="auto" w:fill="FAE2D5" w:themeFill="accent2" w:themeFillTint="33"/>
          </w:tcPr>
          <w:p w14:paraId="2CD42E1A" w14:textId="77777777" w:rsidR="000637E9" w:rsidRPr="008C2B77" w:rsidRDefault="000637E9" w:rsidP="00D205AC">
            <w:r w:rsidRPr="008C2B77">
              <w:rPr>
                <w:b/>
                <w:bCs/>
              </w:rPr>
              <w:t>Warning:</w:t>
            </w:r>
            <w:r w:rsidRPr="008C2B77">
              <w:t xml:space="preserve"> A warning or important notice</w:t>
            </w:r>
          </w:p>
        </w:tc>
      </w:tr>
    </w:tbl>
    <w:p w14:paraId="1585B52C" w14:textId="77777777" w:rsidR="000637E9" w:rsidRPr="008C2B77" w:rsidRDefault="000637E9" w:rsidP="000637E9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0637E9" w:rsidRPr="008C2B77" w14:paraId="756901D7" w14:textId="77777777" w:rsidTr="00D205AC">
        <w:trPr>
          <w:trHeight w:val="413"/>
        </w:trPr>
        <w:tc>
          <w:tcPr>
            <w:tcW w:w="8822" w:type="dxa"/>
            <w:shd w:val="clear" w:color="auto" w:fill="FFFFCC"/>
          </w:tcPr>
          <w:p w14:paraId="45840963" w14:textId="77777777" w:rsidR="000637E9" w:rsidRPr="008C2B77" w:rsidRDefault="000637E9" w:rsidP="00D205AC">
            <w:r w:rsidRPr="008C2B77">
              <w:rPr>
                <w:b/>
                <w:bCs/>
              </w:rPr>
              <w:t>Note:</w:t>
            </w:r>
            <w:r w:rsidRPr="008C2B77">
              <w:t xml:space="preserve"> A notice. </w:t>
            </w:r>
          </w:p>
        </w:tc>
      </w:tr>
    </w:tbl>
    <w:p w14:paraId="58787E01" w14:textId="77777777" w:rsidR="000637E9" w:rsidRPr="008C2B77" w:rsidRDefault="000637E9" w:rsidP="000637E9">
      <w:pPr>
        <w:spacing w:line="278" w:lineRule="auto"/>
        <w:rPr>
          <w:b/>
          <w:bCs/>
        </w:rPr>
      </w:pPr>
    </w:p>
    <w:p w14:paraId="2186D198" w14:textId="77777777" w:rsidR="000637E9" w:rsidRPr="008C2B77" w:rsidRDefault="000637E9" w:rsidP="000637E9"/>
    <w:p w14:paraId="0AC76F71" w14:textId="77777777" w:rsidR="000924BE" w:rsidRDefault="000924BE" w:rsidP="000924BE"/>
    <w:p w14:paraId="79AAE964" w14:textId="77777777" w:rsidR="000924BE" w:rsidRDefault="000924BE" w:rsidP="000924BE"/>
    <w:p w14:paraId="2493F6A4" w14:textId="77777777" w:rsidR="000924BE" w:rsidRDefault="000924BE" w:rsidP="000924BE"/>
    <w:p w14:paraId="5F630EBF" w14:textId="77777777" w:rsidR="000924BE" w:rsidRDefault="000924BE" w:rsidP="000924BE"/>
    <w:p w14:paraId="4CD8E582" w14:textId="77777777" w:rsidR="000924BE" w:rsidRPr="000924BE" w:rsidRDefault="000924BE" w:rsidP="000924BE">
      <w:pPr>
        <w:sectPr w:rsidR="000924BE" w:rsidRPr="000924BE" w:rsidSect="00670DD5">
          <w:headerReference w:type="default" r:id="rId11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3354AECC" w14:textId="733C8A23" w:rsidR="004B10FE" w:rsidRPr="008C2B77" w:rsidRDefault="000924BE" w:rsidP="004B10FE">
      <w:pPr>
        <w:pStyle w:val="Heading1"/>
        <w:spacing w:after="360"/>
      </w:pPr>
      <w:bookmarkStart w:id="9" w:name="_Toc219213050"/>
      <w:r>
        <w:rPr>
          <w:caps w:val="0"/>
        </w:rPr>
        <w:lastRenderedPageBreak/>
        <w:t>DOCUMENT COMPLETION GUIDELINES</w:t>
      </w:r>
      <w:bookmarkEnd w:id="9"/>
    </w:p>
    <w:p w14:paraId="74263AAB" w14:textId="5D67056E" w:rsidR="000924BE" w:rsidRDefault="006A1E08" w:rsidP="007B43B6">
      <w:r>
        <w:t>Every contractor must fill out and submit the following documents:</w:t>
      </w:r>
    </w:p>
    <w:p w14:paraId="7114A864" w14:textId="4AFEFB82" w:rsidR="000924BE" w:rsidRDefault="006A1E08" w:rsidP="000924BE">
      <w:pPr>
        <w:pStyle w:val="Heading2"/>
      </w:pPr>
      <w:bookmarkStart w:id="10" w:name="_Toc219213051"/>
      <w:r w:rsidRPr="000924BE">
        <w:t xml:space="preserve">Certificate of </w:t>
      </w:r>
      <w:r w:rsidR="00857C20">
        <w:t>F</w:t>
      </w:r>
      <w:r w:rsidRPr="000924BE">
        <w:t xml:space="preserve">oreign </w:t>
      </w:r>
      <w:r w:rsidR="00857C20">
        <w:t>S</w:t>
      </w:r>
      <w:r w:rsidRPr="000924BE">
        <w:t xml:space="preserve">tatus of </w:t>
      </w:r>
      <w:r w:rsidR="00857C20">
        <w:t>B</w:t>
      </w:r>
      <w:r w:rsidRPr="000924BE">
        <w:t xml:space="preserve">eneficial </w:t>
      </w:r>
      <w:r w:rsidR="00857C20">
        <w:t>O</w:t>
      </w:r>
      <w:r w:rsidRPr="000924BE">
        <w:t>wner (</w:t>
      </w:r>
      <w:r w:rsidR="008532E1" w:rsidRPr="000924BE">
        <w:t>W-8BEN</w:t>
      </w:r>
      <w:r w:rsidRPr="000924BE">
        <w:t>)</w:t>
      </w:r>
      <w:bookmarkEnd w:id="10"/>
    </w:p>
    <w:p w14:paraId="233F9A0F" w14:textId="6FE2C7D6" w:rsidR="00BD06CE" w:rsidRDefault="00BD06CE" w:rsidP="007B43B6">
      <w:r w:rsidRPr="00BD06CE">
        <w:t>This form certifies that the contractor is not a U.S. person and establishes their foreign tax status for U.S. tax withholding and reporting purposes.</w:t>
      </w:r>
    </w:p>
    <w:p w14:paraId="679CDDDA" w14:textId="77777777" w:rsidR="006A1E08" w:rsidRDefault="006A1E08" w:rsidP="007B43B6"/>
    <w:p w14:paraId="7E2385C2" w14:textId="12B24EA9" w:rsidR="003D0D75" w:rsidRPr="008C2B77" w:rsidRDefault="00BD06CE" w:rsidP="000924BE">
      <w:pPr>
        <w:pStyle w:val="Heading3"/>
      </w:pPr>
      <w:bookmarkStart w:id="11" w:name="_Toc219213052"/>
      <w:r>
        <w:t>Who must complete it</w:t>
      </w:r>
      <w:bookmarkEnd w:id="11"/>
    </w:p>
    <w:p w14:paraId="36DD76CF" w14:textId="07732B94" w:rsidR="00BD06CE" w:rsidRPr="00BD06CE" w:rsidRDefault="00BD06CE" w:rsidP="00BD06CE">
      <w:pPr>
        <w:pStyle w:val="ListParagraph"/>
        <w:numPr>
          <w:ilvl w:val="0"/>
          <w:numId w:val="14"/>
        </w:numPr>
      </w:pPr>
      <w:r w:rsidRPr="00BD06CE">
        <w:t>All non-U.S. individual contractors</w:t>
      </w: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BD06CE" w:rsidRPr="008C2B77" w14:paraId="18017DDF" w14:textId="77777777" w:rsidTr="00BD06CE">
        <w:trPr>
          <w:trHeight w:val="548"/>
        </w:trPr>
        <w:tc>
          <w:tcPr>
            <w:tcW w:w="8822" w:type="dxa"/>
            <w:shd w:val="clear" w:color="auto" w:fill="FAE2D5" w:themeFill="accent2" w:themeFillTint="33"/>
          </w:tcPr>
          <w:p w14:paraId="6923A86E" w14:textId="4C2B6F3E" w:rsidR="00BD06CE" w:rsidRPr="008C2B77" w:rsidRDefault="00BD06CE" w:rsidP="00BD06CE">
            <w:r w:rsidRPr="008C2B77">
              <w:rPr>
                <w:b/>
                <w:bCs/>
              </w:rPr>
              <w:t>Warning:</w:t>
            </w:r>
            <w:r w:rsidRPr="008C2B77">
              <w:t xml:space="preserve"> </w:t>
            </w:r>
            <w:r w:rsidRPr="00BD06CE">
              <w:rPr>
                <w:b/>
                <w:bCs/>
              </w:rPr>
              <w:t>Do not</w:t>
            </w:r>
            <w:r w:rsidRPr="00BD06CE">
              <w:t xml:space="preserve"> complete this form if you are a U.S. citizen or U.S. resident for tax purposes</w:t>
            </w:r>
          </w:p>
        </w:tc>
      </w:tr>
    </w:tbl>
    <w:p w14:paraId="6955AFCA" w14:textId="77777777" w:rsidR="00BD06CE" w:rsidRDefault="00BD06CE" w:rsidP="00BD06CE"/>
    <w:p w14:paraId="2DB453F5" w14:textId="7448B4ED" w:rsidR="00C073A1" w:rsidRPr="008C2B77" w:rsidRDefault="00C073A1" w:rsidP="000924BE">
      <w:pPr>
        <w:pStyle w:val="Heading3"/>
      </w:pPr>
      <w:bookmarkStart w:id="12" w:name="_Toc219213053"/>
      <w:r>
        <w:t>How to complete it</w:t>
      </w:r>
      <w:bookmarkEnd w:id="12"/>
    </w:p>
    <w:p w14:paraId="46A30826" w14:textId="79C839F8" w:rsidR="00E6353B" w:rsidRDefault="0075469E" w:rsidP="00E6353B">
      <w:pPr>
        <w:spacing w:line="278" w:lineRule="auto"/>
        <w:rPr>
          <w:b/>
          <w:bCs/>
        </w:rPr>
      </w:pPr>
      <w:r>
        <w:rPr>
          <w:b/>
          <w:bCs/>
        </w:rPr>
        <w:t>Part 1. Identification of Beneficial Owner</w:t>
      </w:r>
    </w:p>
    <w:p w14:paraId="7DD7559E" w14:textId="40A2A799" w:rsidR="00E6353B" w:rsidRPr="0075469E" w:rsidRDefault="00E6353B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Full legal name</w:t>
      </w:r>
    </w:p>
    <w:p w14:paraId="329582B4" w14:textId="0FE87A18" w:rsidR="00E6353B" w:rsidRPr="0075469E" w:rsidRDefault="00E6353B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Country of Citizenship</w:t>
      </w:r>
    </w:p>
    <w:p w14:paraId="096EBA95" w14:textId="25A0B30E" w:rsidR="00E6353B" w:rsidRPr="0075469E" w:rsidRDefault="00E6353B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Permanent residence address</w:t>
      </w:r>
    </w:p>
    <w:p w14:paraId="393608C1" w14:textId="29F84FDA" w:rsidR="00E6353B" w:rsidRPr="0075469E" w:rsidRDefault="00E6353B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Mailing address (if different from a</w:t>
      </w:r>
      <w:r w:rsidR="00F84953" w:rsidRPr="0075469E">
        <w:t>bove)</w:t>
      </w:r>
    </w:p>
    <w:p w14:paraId="722FCF7C" w14:textId="6177BF3F" w:rsidR="00E6353B" w:rsidRPr="0075469E" w:rsidRDefault="00F84953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U.S. taxpayer identification number</w:t>
      </w:r>
      <w:r w:rsidR="0083341F">
        <w:t xml:space="preserve"> (usually left blank)</w:t>
      </w:r>
    </w:p>
    <w:p w14:paraId="640ACBE6" w14:textId="5F487421" w:rsidR="00F84953" w:rsidRPr="0075469E" w:rsidRDefault="00F84953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Foreign tax identification number</w:t>
      </w:r>
      <w:r w:rsidR="0083341F">
        <w:t xml:space="preserve"> (</w:t>
      </w:r>
      <w:r w:rsidR="0083341F" w:rsidRPr="0083341F">
        <w:t xml:space="preserve">If not legally required, check the corresponding </w:t>
      </w:r>
      <w:r w:rsidR="0083341F">
        <w:t>instructions)</w:t>
      </w:r>
    </w:p>
    <w:p w14:paraId="2E2DCB3B" w14:textId="5C76CEF4" w:rsidR="00F84953" w:rsidRPr="0075469E" w:rsidRDefault="00F84953" w:rsidP="00E6353B">
      <w:pPr>
        <w:pStyle w:val="ListParagraph"/>
        <w:numPr>
          <w:ilvl w:val="0"/>
          <w:numId w:val="16"/>
        </w:numPr>
        <w:spacing w:line="278" w:lineRule="auto"/>
      </w:pPr>
      <w:r w:rsidRPr="0075469E">
        <w:t>Reference Number</w:t>
      </w:r>
      <w:r w:rsidR="0083341F">
        <w:t xml:space="preserve"> </w:t>
      </w:r>
      <w:r w:rsidR="0051076A">
        <w:t>(usually left blank)</w:t>
      </w:r>
    </w:p>
    <w:p w14:paraId="148B095E" w14:textId="70645DF4" w:rsidR="0075469E" w:rsidRDefault="00F84953" w:rsidP="00F84953">
      <w:pPr>
        <w:pStyle w:val="ListParagraph"/>
        <w:numPr>
          <w:ilvl w:val="0"/>
          <w:numId w:val="16"/>
        </w:numPr>
        <w:spacing w:line="278" w:lineRule="auto"/>
      </w:pPr>
      <w:r w:rsidRPr="0075469E">
        <w:t>Date of Birth</w:t>
      </w:r>
    </w:p>
    <w:p w14:paraId="0B7D2B3A" w14:textId="5C9FEDD0" w:rsidR="0075469E" w:rsidRDefault="0075469E" w:rsidP="00380A0A">
      <w:pPr>
        <w:spacing w:line="278" w:lineRule="auto"/>
        <w:jc w:val="center"/>
      </w:pPr>
      <w:r w:rsidRPr="0075469E">
        <w:rPr>
          <w:noProof/>
        </w:rPr>
        <w:drawing>
          <wp:inline distT="0" distB="0" distL="0" distR="0" wp14:anchorId="7E732824" wp14:editId="4E7B66F5">
            <wp:extent cx="5926573" cy="2202180"/>
            <wp:effectExtent l="0" t="0" r="0" b="7620"/>
            <wp:docPr id="781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541" cy="220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44DD" w14:textId="77777777" w:rsidR="0075469E" w:rsidRDefault="0075469E" w:rsidP="0075469E">
      <w:pPr>
        <w:spacing w:line="278" w:lineRule="auto"/>
      </w:pPr>
    </w:p>
    <w:p w14:paraId="7A40EC71" w14:textId="77777777" w:rsidR="00445822" w:rsidRDefault="00445822" w:rsidP="0075469E">
      <w:pPr>
        <w:spacing w:line="278" w:lineRule="auto"/>
      </w:pPr>
    </w:p>
    <w:p w14:paraId="32D80916" w14:textId="325B8D3D" w:rsidR="00445822" w:rsidRPr="0075469E" w:rsidRDefault="0075469E" w:rsidP="0075469E">
      <w:pPr>
        <w:spacing w:line="278" w:lineRule="auto"/>
        <w:rPr>
          <w:b/>
          <w:bCs/>
        </w:rPr>
      </w:pPr>
      <w:r w:rsidRPr="0075469E">
        <w:rPr>
          <w:b/>
          <w:bCs/>
        </w:rPr>
        <w:lastRenderedPageBreak/>
        <w:t>Part 2. Claim of Tax Treaty Benefits</w:t>
      </w:r>
    </w:p>
    <w:p w14:paraId="3E3BC033" w14:textId="6D0C066C" w:rsidR="0075469E" w:rsidRDefault="0075469E" w:rsidP="0075469E">
      <w:pPr>
        <w:pStyle w:val="ListParagraph"/>
        <w:numPr>
          <w:ilvl w:val="0"/>
          <w:numId w:val="14"/>
        </w:numPr>
        <w:spacing w:line="278" w:lineRule="auto"/>
      </w:pPr>
      <w:r>
        <w:t>Complete only if your country has a tax treaty with the United States and you are claiming treaty benefits</w:t>
      </w:r>
    </w:p>
    <w:p w14:paraId="3B19E376" w14:textId="15492A23" w:rsidR="0075469E" w:rsidRDefault="0075469E" w:rsidP="0075469E">
      <w:pPr>
        <w:pStyle w:val="ListParagraph"/>
        <w:numPr>
          <w:ilvl w:val="0"/>
          <w:numId w:val="14"/>
        </w:numPr>
        <w:spacing w:line="278" w:lineRule="auto"/>
      </w:pPr>
      <w:r>
        <w:t>If unsure, leave this section blank (no treaty claim)</w:t>
      </w:r>
    </w:p>
    <w:p w14:paraId="08FDF515" w14:textId="41808493" w:rsidR="0083341F" w:rsidRDefault="0083341F" w:rsidP="0083341F">
      <w:pPr>
        <w:spacing w:line="278" w:lineRule="auto"/>
      </w:pPr>
      <w:r w:rsidRPr="00445822">
        <w:rPr>
          <w:b/>
          <w:bCs/>
          <w:noProof/>
        </w:rPr>
        <w:drawing>
          <wp:inline distT="0" distB="0" distL="0" distR="0" wp14:anchorId="7A6AC5BA" wp14:editId="52A19080">
            <wp:extent cx="5861799" cy="1028700"/>
            <wp:effectExtent l="0" t="0" r="5715" b="0"/>
            <wp:docPr id="18783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57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402" cy="103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EC3B" w14:textId="77777777" w:rsidR="0075469E" w:rsidRDefault="0075469E" w:rsidP="0075469E">
      <w:pPr>
        <w:spacing w:line="278" w:lineRule="auto"/>
      </w:pPr>
    </w:p>
    <w:p w14:paraId="3C48544D" w14:textId="7DE406F6" w:rsidR="0075469E" w:rsidRPr="0075469E" w:rsidRDefault="0075469E" w:rsidP="0075469E">
      <w:pPr>
        <w:spacing w:line="278" w:lineRule="auto"/>
        <w:rPr>
          <w:b/>
          <w:bCs/>
        </w:rPr>
      </w:pPr>
      <w:r w:rsidRPr="0075469E">
        <w:rPr>
          <w:b/>
          <w:bCs/>
        </w:rPr>
        <w:t>Part 3. Certification</w:t>
      </w:r>
    </w:p>
    <w:p w14:paraId="04C42E8E" w14:textId="0113E199" w:rsidR="0075469E" w:rsidRDefault="0075469E" w:rsidP="0075469E">
      <w:pPr>
        <w:pStyle w:val="ListParagraph"/>
        <w:numPr>
          <w:ilvl w:val="0"/>
          <w:numId w:val="18"/>
        </w:numPr>
        <w:spacing w:line="278" w:lineRule="auto"/>
      </w:pPr>
      <w:r>
        <w:t>Sign and date the form</w:t>
      </w:r>
    </w:p>
    <w:p w14:paraId="28188FC6" w14:textId="19B8E1B7" w:rsidR="0083341F" w:rsidRDefault="0083341F" w:rsidP="0075469E">
      <w:pPr>
        <w:pStyle w:val="ListParagraph"/>
        <w:numPr>
          <w:ilvl w:val="0"/>
          <w:numId w:val="18"/>
        </w:numPr>
        <w:spacing w:line="278" w:lineRule="auto"/>
      </w:pPr>
      <w:r>
        <w:t xml:space="preserve">Check the box to certify that you have the </w:t>
      </w:r>
      <w:r w:rsidRPr="0083341F">
        <w:rPr>
          <w:b/>
          <w:bCs/>
        </w:rPr>
        <w:t>capacity to sign</w:t>
      </w:r>
      <w:r>
        <w:t xml:space="preserve"> as the person identified</w:t>
      </w:r>
    </w:p>
    <w:p w14:paraId="4C17F7D4" w14:textId="41E63CF2" w:rsidR="002D4BCE" w:rsidRDefault="0075469E" w:rsidP="002D4BCE">
      <w:pPr>
        <w:pStyle w:val="ListParagraph"/>
        <w:numPr>
          <w:ilvl w:val="0"/>
          <w:numId w:val="18"/>
        </w:numPr>
        <w:spacing w:line="278" w:lineRule="auto"/>
      </w:pPr>
      <w:r>
        <w:t xml:space="preserve">Printed name must match the name in Part </w:t>
      </w:r>
      <w:r w:rsidR="007E60F1">
        <w:t>1</w:t>
      </w: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75469E" w:rsidRPr="008C2B77" w14:paraId="0F4D736D" w14:textId="77777777" w:rsidTr="00D205AC">
        <w:trPr>
          <w:trHeight w:val="548"/>
        </w:trPr>
        <w:tc>
          <w:tcPr>
            <w:tcW w:w="8822" w:type="dxa"/>
            <w:shd w:val="clear" w:color="auto" w:fill="FAE2D5" w:themeFill="accent2" w:themeFillTint="33"/>
          </w:tcPr>
          <w:p w14:paraId="20023239" w14:textId="4DEDC5EC" w:rsidR="0075469E" w:rsidRPr="0075469E" w:rsidRDefault="0075469E" w:rsidP="00D205AC">
            <w:r w:rsidRPr="008C2B77">
              <w:rPr>
                <w:b/>
                <w:bCs/>
              </w:rPr>
              <w:t>Warning:</w:t>
            </w:r>
            <w:r w:rsidRPr="008C2B77">
              <w:t xml:space="preserve"> </w:t>
            </w:r>
            <w:r>
              <w:rPr>
                <w:b/>
                <w:bCs/>
              </w:rPr>
              <w:t xml:space="preserve">Unsigned </w:t>
            </w:r>
            <w:r>
              <w:t xml:space="preserve">or </w:t>
            </w:r>
            <w:r>
              <w:rPr>
                <w:b/>
                <w:bCs/>
              </w:rPr>
              <w:t xml:space="preserve">Undated </w:t>
            </w:r>
            <w:r>
              <w:t>forms could be considered invalid.</w:t>
            </w:r>
          </w:p>
        </w:tc>
      </w:tr>
    </w:tbl>
    <w:p w14:paraId="4F7C211F" w14:textId="77777777" w:rsidR="002D4BCE" w:rsidRDefault="002D4BCE" w:rsidP="0075469E">
      <w:pPr>
        <w:spacing w:line="278" w:lineRule="auto"/>
      </w:pPr>
    </w:p>
    <w:p w14:paraId="46521A1C" w14:textId="56251BE9" w:rsidR="006A1E08" w:rsidRDefault="002D4BCE" w:rsidP="006A1E08">
      <w:pPr>
        <w:spacing w:line="278" w:lineRule="auto"/>
        <w:jc w:val="center"/>
      </w:pPr>
      <w:r w:rsidRPr="002D4BCE">
        <w:rPr>
          <w:noProof/>
        </w:rPr>
        <w:drawing>
          <wp:inline distT="0" distB="0" distL="0" distR="0" wp14:anchorId="7F8B933E" wp14:editId="36B4B0BB">
            <wp:extent cx="5923006" cy="2758440"/>
            <wp:effectExtent l="0" t="0" r="1905" b="3810"/>
            <wp:docPr id="20779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7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634" cy="27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9C9A" w14:textId="77777777" w:rsidR="006A1E08" w:rsidRDefault="006A1E08" w:rsidP="006A1E08">
      <w:pPr>
        <w:spacing w:line="278" w:lineRule="auto"/>
      </w:pPr>
    </w:p>
    <w:p w14:paraId="3E04D3FB" w14:textId="77777777" w:rsidR="006A1E08" w:rsidRDefault="006A1E08" w:rsidP="006A1E08">
      <w:pPr>
        <w:spacing w:line="278" w:lineRule="auto"/>
      </w:pPr>
    </w:p>
    <w:p w14:paraId="6828BF59" w14:textId="14F5FB7C" w:rsidR="00216D6B" w:rsidRDefault="00857C20" w:rsidP="006A1E08">
      <w:pPr>
        <w:pStyle w:val="Heading2"/>
      </w:pPr>
      <w:bookmarkStart w:id="13" w:name="_Toc219213054"/>
      <w:r w:rsidRPr="00E13E5C">
        <w:t xml:space="preserve">Independent </w:t>
      </w:r>
      <w:r>
        <w:t>C</w:t>
      </w:r>
      <w:r w:rsidRPr="00E13E5C">
        <w:t xml:space="preserve">ontractor </w:t>
      </w:r>
      <w:r>
        <w:t>A</w:t>
      </w:r>
      <w:r w:rsidRPr="00E13E5C">
        <w:t>greement</w:t>
      </w:r>
      <w:bookmarkEnd w:id="13"/>
    </w:p>
    <w:p w14:paraId="513CB675" w14:textId="62E23FD9" w:rsidR="00310D04" w:rsidRDefault="00774E43" w:rsidP="00310D04">
      <w:r w:rsidRPr="00774E43">
        <w:t>This agreement defines the legal relationship, scope of services, payment terms, confidentiality, and intellectual property ownership between the contractor and ZTERS.</w:t>
      </w:r>
    </w:p>
    <w:p w14:paraId="5C1D4CBD" w14:textId="77777777" w:rsidR="00774E43" w:rsidRDefault="00774E43" w:rsidP="00774E43"/>
    <w:p w14:paraId="6B15D71C" w14:textId="77777777" w:rsidR="00774E43" w:rsidRPr="008C2B77" w:rsidRDefault="00774E43" w:rsidP="006A1E08">
      <w:pPr>
        <w:pStyle w:val="Heading3"/>
      </w:pPr>
      <w:bookmarkStart w:id="14" w:name="_Toc219213055"/>
      <w:r>
        <w:t>Who must complete it</w:t>
      </w:r>
      <w:bookmarkEnd w:id="14"/>
    </w:p>
    <w:p w14:paraId="4B7CB2CA" w14:textId="72981FE0" w:rsidR="000637E9" w:rsidRDefault="00774E43" w:rsidP="000637E9">
      <w:pPr>
        <w:pStyle w:val="ListParagraph"/>
        <w:numPr>
          <w:ilvl w:val="0"/>
          <w:numId w:val="14"/>
        </w:numPr>
      </w:pPr>
      <w:r w:rsidRPr="00BD06CE">
        <w:t>All i</w:t>
      </w:r>
      <w:r>
        <w:t>ndependent</w:t>
      </w:r>
      <w:r w:rsidRPr="00BD06CE">
        <w:t xml:space="preserve"> contractors</w:t>
      </w:r>
      <w:r>
        <w:t xml:space="preserve"> or consultants.</w:t>
      </w:r>
    </w:p>
    <w:p w14:paraId="4BD6323C" w14:textId="77777777" w:rsidR="000637E9" w:rsidRDefault="000637E9" w:rsidP="000637E9">
      <w:pPr>
        <w:pStyle w:val="ListParagraph"/>
      </w:pPr>
    </w:p>
    <w:p w14:paraId="6FF5DA76" w14:textId="77777777" w:rsidR="00774E43" w:rsidRPr="008C2B77" w:rsidRDefault="00774E43" w:rsidP="006A1E08">
      <w:pPr>
        <w:pStyle w:val="Heading3"/>
      </w:pPr>
      <w:bookmarkStart w:id="15" w:name="_Toc219213056"/>
      <w:r>
        <w:t>How to complete it</w:t>
      </w:r>
      <w:bookmarkEnd w:id="15"/>
    </w:p>
    <w:p w14:paraId="45CAD23C" w14:textId="302ADCB7" w:rsidR="00774E43" w:rsidRDefault="00774E43" w:rsidP="00774E43">
      <w:pPr>
        <w:spacing w:line="278" w:lineRule="auto"/>
        <w:rPr>
          <w:b/>
          <w:bCs/>
        </w:rPr>
      </w:pPr>
      <w:r>
        <w:rPr>
          <w:b/>
          <w:bCs/>
        </w:rPr>
        <w:t xml:space="preserve">Part 1. </w:t>
      </w:r>
      <w:r w:rsidR="007C6697">
        <w:rPr>
          <w:b/>
          <w:bCs/>
        </w:rPr>
        <w:t>Agreement Header</w:t>
      </w:r>
    </w:p>
    <w:p w14:paraId="485B34AF" w14:textId="5DF090EA" w:rsidR="007C6697" w:rsidRDefault="007C6697" w:rsidP="007C6697">
      <w:r>
        <w:t>Contractors must complete</w:t>
      </w:r>
      <w:r w:rsidR="000D39B3">
        <w:t xml:space="preserve"> (</w:t>
      </w:r>
      <w:r w:rsidR="000D39B3" w:rsidRPr="000D39B3">
        <w:rPr>
          <w:b/>
          <w:bCs/>
        </w:rPr>
        <w:t>page 1</w:t>
      </w:r>
      <w:r w:rsidR="000D39B3">
        <w:t>)</w:t>
      </w:r>
      <w:r>
        <w:t>:</w:t>
      </w:r>
    </w:p>
    <w:p w14:paraId="627DF61F" w14:textId="6541E093" w:rsidR="007C6697" w:rsidRDefault="007C6697" w:rsidP="007C6697">
      <w:pPr>
        <w:pStyle w:val="ListParagraph"/>
        <w:numPr>
          <w:ilvl w:val="0"/>
          <w:numId w:val="14"/>
        </w:numPr>
      </w:pPr>
      <w:r>
        <w:t>Date of execution</w:t>
      </w:r>
    </w:p>
    <w:p w14:paraId="56F82F6A" w14:textId="77777777" w:rsidR="007C6697" w:rsidRDefault="007C6697" w:rsidP="007C6697">
      <w:pPr>
        <w:pStyle w:val="ListParagraph"/>
        <w:numPr>
          <w:ilvl w:val="0"/>
          <w:numId w:val="14"/>
        </w:numPr>
      </w:pPr>
      <w:r>
        <w:t>Full legal name</w:t>
      </w:r>
    </w:p>
    <w:p w14:paraId="6B4E6A82" w14:textId="38767E93" w:rsidR="000D39B3" w:rsidRDefault="007C6697" w:rsidP="00B12C3F">
      <w:pPr>
        <w:pStyle w:val="ListParagraph"/>
        <w:numPr>
          <w:ilvl w:val="0"/>
          <w:numId w:val="14"/>
        </w:numPr>
      </w:pPr>
      <w:r>
        <w:t>Government ID number</w:t>
      </w: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7C6697" w:rsidRPr="008C2B77" w14:paraId="7FADBE00" w14:textId="77777777" w:rsidTr="00380A0A">
        <w:trPr>
          <w:trHeight w:val="926"/>
        </w:trPr>
        <w:tc>
          <w:tcPr>
            <w:tcW w:w="8822" w:type="dxa"/>
            <w:shd w:val="clear" w:color="auto" w:fill="FAE2D5" w:themeFill="accent2" w:themeFillTint="33"/>
          </w:tcPr>
          <w:p w14:paraId="3CB71C2F" w14:textId="77777777" w:rsidR="007C6697" w:rsidRDefault="007C6697" w:rsidP="00D205AC">
            <w:r w:rsidRPr="008C2B77">
              <w:rPr>
                <w:b/>
                <w:bCs/>
              </w:rPr>
              <w:t>Warning:</w:t>
            </w:r>
            <w:r w:rsidRPr="008C2B77">
              <w:t xml:space="preserve"> </w:t>
            </w:r>
            <w:r w:rsidRPr="007C6697">
              <w:t>The information provided here must match:</w:t>
            </w:r>
          </w:p>
          <w:p w14:paraId="479FA3FE" w14:textId="77777777" w:rsidR="007C6697" w:rsidRDefault="007C6697" w:rsidP="007C6697">
            <w:pPr>
              <w:pStyle w:val="ListParagraph"/>
              <w:numPr>
                <w:ilvl w:val="0"/>
                <w:numId w:val="19"/>
              </w:numPr>
            </w:pPr>
            <w:r>
              <w:t>National ID</w:t>
            </w:r>
          </w:p>
          <w:p w14:paraId="758F471E" w14:textId="77777777" w:rsidR="007C6697" w:rsidRDefault="007C6697" w:rsidP="007C6697">
            <w:pPr>
              <w:pStyle w:val="ListParagraph"/>
              <w:numPr>
                <w:ilvl w:val="0"/>
                <w:numId w:val="19"/>
              </w:numPr>
            </w:pPr>
            <w:r>
              <w:t>W-8BEN name</w:t>
            </w:r>
          </w:p>
          <w:p w14:paraId="29F38E7B" w14:textId="468D91F6" w:rsidR="007C6697" w:rsidRPr="0075469E" w:rsidRDefault="007C6697" w:rsidP="00D205AC">
            <w:pPr>
              <w:pStyle w:val="ListParagraph"/>
              <w:numPr>
                <w:ilvl w:val="0"/>
                <w:numId w:val="19"/>
              </w:numPr>
            </w:pPr>
            <w:r>
              <w:t>Invoice details</w:t>
            </w:r>
          </w:p>
        </w:tc>
      </w:tr>
    </w:tbl>
    <w:p w14:paraId="3903604C" w14:textId="77777777" w:rsidR="007C6697" w:rsidRDefault="007C6697" w:rsidP="007C6697"/>
    <w:p w14:paraId="6A617A66" w14:textId="20EF2D80" w:rsidR="007C6697" w:rsidRPr="000D39B3" w:rsidRDefault="000D39B3" w:rsidP="00380A0A">
      <w:pPr>
        <w:rPr>
          <w:b/>
          <w:bCs/>
        </w:rPr>
      </w:pPr>
      <w:r w:rsidRPr="000D39B3">
        <w:rPr>
          <w:b/>
          <w:bCs/>
        </w:rPr>
        <w:t>Part 2. Signature Page</w:t>
      </w:r>
    </w:p>
    <w:p w14:paraId="637AA158" w14:textId="3A2D2249" w:rsidR="000D39B3" w:rsidRDefault="000D39B3" w:rsidP="000D39B3">
      <w:r>
        <w:t>Contractors must complete (</w:t>
      </w:r>
      <w:r w:rsidRPr="000D39B3">
        <w:rPr>
          <w:b/>
          <w:bCs/>
        </w:rPr>
        <w:t xml:space="preserve">page </w:t>
      </w:r>
      <w:r>
        <w:rPr>
          <w:b/>
          <w:bCs/>
        </w:rPr>
        <w:t>8</w:t>
      </w:r>
      <w:r>
        <w:t>):</w:t>
      </w:r>
    </w:p>
    <w:p w14:paraId="728C9F9B" w14:textId="596F8455" w:rsidR="000D39B3" w:rsidRDefault="000D39B3" w:rsidP="000D39B3">
      <w:pPr>
        <w:pStyle w:val="ListParagraph"/>
        <w:numPr>
          <w:ilvl w:val="0"/>
          <w:numId w:val="14"/>
        </w:numPr>
      </w:pPr>
      <w:r>
        <w:t>Name of contractor/consultant</w:t>
      </w:r>
    </w:p>
    <w:p w14:paraId="4919623F" w14:textId="2E0F45DD" w:rsidR="000D39B3" w:rsidRDefault="000D39B3" w:rsidP="000D39B3">
      <w:pPr>
        <w:pStyle w:val="ListParagraph"/>
        <w:numPr>
          <w:ilvl w:val="0"/>
          <w:numId w:val="14"/>
        </w:numPr>
      </w:pPr>
      <w:r>
        <w:t>Signature (could be digitally signed)</w:t>
      </w:r>
    </w:p>
    <w:p w14:paraId="36639ABE" w14:textId="60872290" w:rsidR="000D39B3" w:rsidRDefault="000D39B3" w:rsidP="000D39B3">
      <w:pPr>
        <w:pStyle w:val="ListParagraph"/>
        <w:numPr>
          <w:ilvl w:val="0"/>
          <w:numId w:val="14"/>
        </w:numPr>
      </w:pPr>
      <w:r>
        <w:t>Date</w:t>
      </w:r>
    </w:p>
    <w:p w14:paraId="01BFD374" w14:textId="3485652D" w:rsidR="000D39B3" w:rsidRDefault="000D39B3" w:rsidP="000D39B3">
      <w:pPr>
        <w:pStyle w:val="ListParagraph"/>
        <w:numPr>
          <w:ilvl w:val="0"/>
          <w:numId w:val="14"/>
        </w:numPr>
      </w:pPr>
      <w:r>
        <w:t>Name to print (consultant)</w:t>
      </w:r>
    </w:p>
    <w:p w14:paraId="6C26B295" w14:textId="53752EE3" w:rsidR="000D39B3" w:rsidRDefault="000D39B3" w:rsidP="000D39B3">
      <w:pPr>
        <w:pStyle w:val="ListParagraph"/>
        <w:numPr>
          <w:ilvl w:val="0"/>
          <w:numId w:val="14"/>
        </w:numPr>
      </w:pPr>
      <w:r>
        <w:t>Title or Role</w:t>
      </w:r>
    </w:p>
    <w:p w14:paraId="4CED5BCA" w14:textId="260523A8" w:rsidR="000D39B3" w:rsidRDefault="000D39B3" w:rsidP="000D39B3">
      <w:pPr>
        <w:pStyle w:val="ListParagraph"/>
        <w:numPr>
          <w:ilvl w:val="0"/>
          <w:numId w:val="14"/>
        </w:numPr>
      </w:pPr>
      <w:r>
        <w:t>Address</w:t>
      </w:r>
    </w:p>
    <w:p w14:paraId="5BE7C688" w14:textId="63C23C37" w:rsidR="000D39B3" w:rsidRDefault="000D39B3" w:rsidP="000D39B3">
      <w:pPr>
        <w:pStyle w:val="ListParagraph"/>
        <w:numPr>
          <w:ilvl w:val="0"/>
          <w:numId w:val="14"/>
        </w:numPr>
      </w:pPr>
      <w:r>
        <w:t>City, State and Zip</w:t>
      </w:r>
    </w:p>
    <w:p w14:paraId="118B3B46" w14:textId="6900844F" w:rsidR="000D39B3" w:rsidRDefault="000D39B3" w:rsidP="000D39B3">
      <w:pPr>
        <w:pStyle w:val="ListParagraph"/>
        <w:numPr>
          <w:ilvl w:val="0"/>
          <w:numId w:val="14"/>
        </w:numPr>
      </w:pPr>
      <w:r>
        <w:t>Country</w:t>
      </w:r>
    </w:p>
    <w:p w14:paraId="6F11B167" w14:textId="1FD02C91" w:rsidR="000D39B3" w:rsidRDefault="000D39B3" w:rsidP="000D39B3">
      <w:pPr>
        <w:pStyle w:val="ListParagraph"/>
        <w:numPr>
          <w:ilvl w:val="0"/>
          <w:numId w:val="14"/>
        </w:numPr>
      </w:pPr>
      <w:r>
        <w:t xml:space="preserve">Email address (personal or </w:t>
      </w:r>
      <w:proofErr w:type="spellStart"/>
      <w:r>
        <w:t>zters</w:t>
      </w:r>
      <w:proofErr w:type="spellEnd"/>
      <w:r>
        <w:t xml:space="preserve"> email)</w:t>
      </w:r>
    </w:p>
    <w:p w14:paraId="78BFD38D" w14:textId="77777777" w:rsidR="00AD1FDA" w:rsidRDefault="00AD1FDA" w:rsidP="00310D04"/>
    <w:p w14:paraId="096F37B3" w14:textId="77777777" w:rsidR="006A1E08" w:rsidRDefault="006A1E08" w:rsidP="00310D04"/>
    <w:p w14:paraId="03869737" w14:textId="30834E4E" w:rsidR="00AD1FDA" w:rsidRDefault="00857C20" w:rsidP="006A1E08">
      <w:pPr>
        <w:pStyle w:val="Heading2"/>
      </w:pPr>
      <w:bookmarkStart w:id="16" w:name="_Toc219213057"/>
      <w:r>
        <w:t>Copy of National ID</w:t>
      </w:r>
      <w:bookmarkEnd w:id="16"/>
    </w:p>
    <w:p w14:paraId="5E0517C5" w14:textId="66E49EFB" w:rsidR="003B2121" w:rsidRDefault="00054169" w:rsidP="00054169">
      <w:r w:rsidRPr="00054169">
        <w:t>A clear and valid copy of the contractor’s government-issued national identification document is required for identity verification purposes. The name on the ID must exactly match the name provided in the W-8BEN form and the Independent Contractor Agreement.</w:t>
      </w:r>
    </w:p>
    <w:p w14:paraId="023006F7" w14:textId="713FFE25" w:rsidR="003B2121" w:rsidRDefault="003B2121" w:rsidP="00054169">
      <w:r w:rsidRPr="003B2121">
        <w:rPr>
          <w:noProof/>
        </w:rPr>
        <w:lastRenderedPageBreak/>
        <w:drawing>
          <wp:inline distT="0" distB="0" distL="0" distR="0" wp14:anchorId="3F05C3EF" wp14:editId="1DC342C1">
            <wp:extent cx="5612130" cy="1687830"/>
            <wp:effectExtent l="0" t="0" r="7620" b="7620"/>
            <wp:docPr id="129415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8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E09" w14:textId="77777777" w:rsidR="00054169" w:rsidRDefault="00054169" w:rsidP="00054169"/>
    <w:p w14:paraId="5EE9346C" w14:textId="77777777" w:rsidR="00054169" w:rsidRPr="008C2B77" w:rsidRDefault="00054169" w:rsidP="006A1E08">
      <w:pPr>
        <w:pStyle w:val="Heading3"/>
      </w:pPr>
      <w:bookmarkStart w:id="17" w:name="_Toc219213058"/>
      <w:r>
        <w:t>Who must complete it</w:t>
      </w:r>
      <w:bookmarkEnd w:id="17"/>
    </w:p>
    <w:p w14:paraId="420AD115" w14:textId="7BFDA01E" w:rsidR="00054169" w:rsidRDefault="00054169" w:rsidP="00054169">
      <w:pPr>
        <w:pStyle w:val="ListParagraph"/>
        <w:numPr>
          <w:ilvl w:val="0"/>
          <w:numId w:val="14"/>
        </w:numPr>
      </w:pPr>
      <w:r w:rsidRPr="00BD06CE">
        <w:t>All i</w:t>
      </w:r>
      <w:r>
        <w:t>ndependent</w:t>
      </w:r>
      <w:r w:rsidRPr="00BD06CE">
        <w:t xml:space="preserve"> contractors</w:t>
      </w:r>
      <w:r>
        <w:t xml:space="preserve"> or consultants.</w:t>
      </w:r>
    </w:p>
    <w:p w14:paraId="00F60C4D" w14:textId="77777777" w:rsidR="000637E9" w:rsidRDefault="000637E9" w:rsidP="000637E9">
      <w:pPr>
        <w:pStyle w:val="ListParagraph"/>
      </w:pPr>
    </w:p>
    <w:p w14:paraId="1E418368" w14:textId="29C326C1" w:rsidR="00054169" w:rsidRPr="00054169" w:rsidRDefault="00054169" w:rsidP="006A1E08">
      <w:pPr>
        <w:pStyle w:val="Heading3"/>
        <w:rPr>
          <w:b/>
        </w:rPr>
      </w:pPr>
      <w:bookmarkStart w:id="18" w:name="_Toc219213059"/>
      <w:r>
        <w:t>How to complete it</w:t>
      </w:r>
      <w:bookmarkEnd w:id="18"/>
    </w:p>
    <w:p w14:paraId="5D27463A" w14:textId="3F2FE935" w:rsidR="00054169" w:rsidRDefault="00054169" w:rsidP="00310D04">
      <w:r>
        <w:t>Add a PDF or Image copy of the contractor’s ID, t</w:t>
      </w:r>
      <w:r w:rsidRPr="00054169">
        <w:t>he document must be</w:t>
      </w:r>
      <w:r>
        <w:t>:</w:t>
      </w:r>
    </w:p>
    <w:p w14:paraId="3BCDE6CA" w14:textId="7D3D5078" w:rsidR="00054169" w:rsidRDefault="00054169" w:rsidP="00054169">
      <w:pPr>
        <w:pStyle w:val="ListParagraph"/>
        <w:numPr>
          <w:ilvl w:val="0"/>
          <w:numId w:val="14"/>
        </w:numPr>
      </w:pPr>
      <w:r>
        <w:t>Legible</w:t>
      </w:r>
    </w:p>
    <w:p w14:paraId="570ACC7B" w14:textId="19116E87" w:rsidR="00054169" w:rsidRDefault="00B65357" w:rsidP="00054169">
      <w:pPr>
        <w:pStyle w:val="ListParagraph"/>
        <w:numPr>
          <w:ilvl w:val="0"/>
          <w:numId w:val="14"/>
        </w:numPr>
      </w:pPr>
      <w:r>
        <w:t>Valid (u</w:t>
      </w:r>
      <w:r w:rsidR="00054169">
        <w:t>nexpired</w:t>
      </w:r>
      <w:r>
        <w:t>)</w:t>
      </w:r>
    </w:p>
    <w:p w14:paraId="347B5C53" w14:textId="6AD9DFFF" w:rsidR="00054169" w:rsidRDefault="00054169" w:rsidP="00054169">
      <w:pPr>
        <w:pStyle w:val="ListParagraph"/>
        <w:numPr>
          <w:ilvl w:val="0"/>
          <w:numId w:val="14"/>
        </w:numPr>
      </w:pPr>
      <w:r>
        <w:t>Complete</w:t>
      </w: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054169" w:rsidRPr="008C2B77" w14:paraId="5558E4B4" w14:textId="77777777" w:rsidTr="00054169">
        <w:trPr>
          <w:trHeight w:val="566"/>
        </w:trPr>
        <w:tc>
          <w:tcPr>
            <w:tcW w:w="8822" w:type="dxa"/>
            <w:shd w:val="clear" w:color="auto" w:fill="FAE2D5" w:themeFill="accent2" w:themeFillTint="33"/>
          </w:tcPr>
          <w:p w14:paraId="4EF62E3E" w14:textId="366AE10D" w:rsidR="00054169" w:rsidRPr="0075469E" w:rsidRDefault="00054169" w:rsidP="00054169">
            <w:r w:rsidRPr="008C2B77">
              <w:rPr>
                <w:b/>
                <w:bCs/>
              </w:rPr>
              <w:t>Warning:</w:t>
            </w:r>
            <w:r w:rsidRPr="008C2B77">
              <w:t xml:space="preserve"> </w:t>
            </w:r>
            <w:r w:rsidRPr="00054169">
              <w:t>Blurry, cropped, or expired IDs may result in rejection and delay of payment processing.</w:t>
            </w:r>
          </w:p>
        </w:tc>
      </w:tr>
    </w:tbl>
    <w:p w14:paraId="5357A06D" w14:textId="77777777" w:rsidR="00E14C89" w:rsidRPr="008C2B77" w:rsidRDefault="00E14C89" w:rsidP="00E14C89"/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E14C89" w:rsidRPr="008C2B77" w14:paraId="4A2592CA" w14:textId="77777777" w:rsidTr="00D205AC">
        <w:trPr>
          <w:trHeight w:val="413"/>
        </w:trPr>
        <w:tc>
          <w:tcPr>
            <w:tcW w:w="8828" w:type="dxa"/>
            <w:shd w:val="clear" w:color="auto" w:fill="D9F2D0" w:themeFill="accent6" w:themeFillTint="33"/>
          </w:tcPr>
          <w:p w14:paraId="63B24C4A" w14:textId="3427AC4C" w:rsidR="00E14C89" w:rsidRPr="008C2B77" w:rsidRDefault="00E14C89" w:rsidP="00D205AC">
            <w:r w:rsidRPr="008C2B77">
              <w:rPr>
                <w:b/>
                <w:bCs/>
              </w:rPr>
              <w:t>Tip:</w:t>
            </w:r>
            <w:r w:rsidRPr="008C2B77">
              <w:t xml:space="preserve"> </w:t>
            </w:r>
            <w:r w:rsidR="00834C30" w:rsidRPr="00834C30">
              <w:t xml:space="preserve">Once all documents are completed, submit them via </w:t>
            </w:r>
            <w:r w:rsidR="00834C30" w:rsidRPr="00834C30">
              <w:rPr>
                <w:b/>
                <w:bCs/>
              </w:rPr>
              <w:t>email to Anthony Bures</w:t>
            </w:r>
            <w:r w:rsidR="00834C30">
              <w:t>.</w:t>
            </w:r>
          </w:p>
        </w:tc>
      </w:tr>
    </w:tbl>
    <w:p w14:paraId="2488EF1A" w14:textId="77777777" w:rsidR="00E14C89" w:rsidRDefault="00E14C89" w:rsidP="00E14C89"/>
    <w:p w14:paraId="7FC76BB9" w14:textId="77777777" w:rsidR="00E14C89" w:rsidRDefault="00E14C89" w:rsidP="00E14C89"/>
    <w:p w14:paraId="3BBD8763" w14:textId="4B521059" w:rsidR="00E14C89" w:rsidRPr="00310D04" w:rsidRDefault="00E14C89" w:rsidP="00E14C89">
      <w:pPr>
        <w:sectPr w:rsidR="00E14C89" w:rsidRPr="00310D04" w:rsidSect="00670DD5">
          <w:headerReference w:type="default" r:id="rId16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19" w:name="_Toc219213060"/>
      <w:r w:rsidRPr="008C2B77">
        <w:lastRenderedPageBreak/>
        <w:t>APPROVAL SIGNATURES</w:t>
      </w:r>
      <w:bookmarkEnd w:id="19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245"/>
        <w:gridCol w:w="1980"/>
        <w:gridCol w:w="2700"/>
        <w:gridCol w:w="1890"/>
      </w:tblGrid>
      <w:tr w:rsidR="00645E48" w:rsidRPr="008C2B77" w14:paraId="182545BB" w14:textId="77777777" w:rsidTr="00540752">
        <w:tc>
          <w:tcPr>
            <w:tcW w:w="2245" w:type="dxa"/>
            <w:shd w:val="clear" w:color="auto" w:fill="4F7ABA"/>
          </w:tcPr>
          <w:p w14:paraId="23223BBE" w14:textId="5366B3DF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980" w:type="dxa"/>
            <w:shd w:val="clear" w:color="auto" w:fill="4F7ABA"/>
          </w:tcPr>
          <w:p w14:paraId="735A9BCC" w14:textId="67C285A6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70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45E48" w:rsidRPr="008C2B77" w14:paraId="6AF2EFD9" w14:textId="77777777" w:rsidTr="00540752">
        <w:trPr>
          <w:trHeight w:val="256"/>
        </w:trPr>
        <w:tc>
          <w:tcPr>
            <w:tcW w:w="2245" w:type="dxa"/>
          </w:tcPr>
          <w:p w14:paraId="44F8B778" w14:textId="0BF68FF3" w:rsidR="00645E48" w:rsidRPr="008C2B77" w:rsidRDefault="00B95D0A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1980" w:type="dxa"/>
          </w:tcPr>
          <w:p w14:paraId="14A3426D" w14:textId="647BC094" w:rsidR="00645E48" w:rsidRPr="008C2B77" w:rsidRDefault="00B95D0A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2700" w:type="dxa"/>
          </w:tcPr>
          <w:p w14:paraId="133D453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5637FC2E" w14:textId="2DD0B482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5F7C4AE3" w:rsidR="00645E48" w:rsidRPr="008C2B77" w:rsidRDefault="00B95D0A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25F9">
              <w:rPr>
                <w:sz w:val="20"/>
                <w:szCs w:val="20"/>
              </w:rPr>
              <w:t>9</w:t>
            </w:r>
            <w:r w:rsidR="00645E48"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="00645E48"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540752" w:rsidRPr="008C2B77" w14:paraId="66D27291" w14:textId="77777777" w:rsidTr="00540752">
        <w:trPr>
          <w:trHeight w:val="76"/>
        </w:trPr>
        <w:tc>
          <w:tcPr>
            <w:tcW w:w="2245" w:type="dxa"/>
          </w:tcPr>
          <w:p w14:paraId="3A0BCEED" w14:textId="3A018918" w:rsidR="00540752" w:rsidRPr="008C2B77" w:rsidRDefault="00540752" w:rsidP="005407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Development Manager</w:t>
            </w:r>
          </w:p>
        </w:tc>
        <w:tc>
          <w:tcPr>
            <w:tcW w:w="1980" w:type="dxa"/>
          </w:tcPr>
          <w:p w14:paraId="720E295E" w14:textId="4EE15CEE" w:rsidR="00540752" w:rsidRPr="008C2B77" w:rsidRDefault="00540752" w:rsidP="005407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2700" w:type="dxa"/>
          </w:tcPr>
          <w:p w14:paraId="3C24CBF1" w14:textId="77777777" w:rsidR="00540752" w:rsidRPr="008C2B77" w:rsidRDefault="00540752" w:rsidP="00540752">
            <w:pPr>
              <w:rPr>
                <w:sz w:val="20"/>
                <w:szCs w:val="20"/>
              </w:rPr>
            </w:pPr>
          </w:p>
          <w:p w14:paraId="24560219" w14:textId="77777777" w:rsidR="00540752" w:rsidRPr="008C2B77" w:rsidRDefault="00540752" w:rsidP="00540752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540752" w:rsidRPr="008C2B77" w:rsidRDefault="00540752" w:rsidP="00540752">
            <w:pPr>
              <w:rPr>
                <w:sz w:val="20"/>
                <w:szCs w:val="20"/>
              </w:rPr>
            </w:pPr>
          </w:p>
        </w:tc>
      </w:tr>
      <w:tr w:rsidR="00540752" w:rsidRPr="008C2B77" w14:paraId="32D8B4DD" w14:textId="77777777" w:rsidTr="00540752">
        <w:tc>
          <w:tcPr>
            <w:tcW w:w="2245" w:type="dxa"/>
          </w:tcPr>
          <w:p w14:paraId="53261D06" w14:textId="0B69FB97" w:rsidR="00540752" w:rsidRPr="008C2B77" w:rsidRDefault="00540752" w:rsidP="00540752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8343ED3" w14:textId="28B57369" w:rsidR="00540752" w:rsidRPr="008C2B77" w:rsidRDefault="00540752" w:rsidP="00540752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1688E091" w14:textId="77777777" w:rsidR="00540752" w:rsidRPr="008C2B77" w:rsidRDefault="00540752" w:rsidP="00540752">
            <w:pPr>
              <w:rPr>
                <w:sz w:val="20"/>
                <w:szCs w:val="20"/>
              </w:rPr>
            </w:pPr>
          </w:p>
          <w:p w14:paraId="075B2815" w14:textId="77777777" w:rsidR="00540752" w:rsidRPr="008C2B77" w:rsidRDefault="00540752" w:rsidP="00540752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540752" w:rsidRPr="008C2B77" w:rsidRDefault="00540752" w:rsidP="00540752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5C52" w:rsidRPr="008C2B77" w14:paraId="468301D8" w14:textId="77777777" w:rsidTr="00075C52">
        <w:tc>
          <w:tcPr>
            <w:tcW w:w="8828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670DD5">
      <w:headerReference w:type="default" r:id="rId17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9A0F" w14:textId="77777777" w:rsidR="00BD1934" w:rsidRDefault="00BD1934" w:rsidP="007460B1">
      <w:pPr>
        <w:spacing w:after="0" w:line="240" w:lineRule="auto"/>
      </w:pPr>
      <w:r>
        <w:separator/>
      </w:r>
    </w:p>
  </w:endnote>
  <w:endnote w:type="continuationSeparator" w:id="0">
    <w:p w14:paraId="76527ED5" w14:textId="77777777" w:rsidR="00BD1934" w:rsidRDefault="00BD1934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8371" w14:textId="77777777" w:rsidR="00BD1934" w:rsidRDefault="00BD1934" w:rsidP="007460B1">
      <w:pPr>
        <w:spacing w:after="0" w:line="240" w:lineRule="auto"/>
      </w:pPr>
      <w:r>
        <w:separator/>
      </w:r>
    </w:p>
  </w:footnote>
  <w:footnote w:type="continuationSeparator" w:id="0">
    <w:p w14:paraId="5979BEAB" w14:textId="77777777" w:rsidR="00BD1934" w:rsidRDefault="00BD1934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2090B805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653D5B26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5423" w14:textId="36096F59" w:rsidR="00054169" w:rsidRPr="00254DBA" w:rsidRDefault="0005416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7696" behindDoc="0" locked="0" layoutInCell="1" allowOverlap="1" wp14:anchorId="4A92C6AA" wp14:editId="7BDC3CA6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548352076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How to Guide –</w:t>
    </w:r>
    <w:r w:rsidRPr="00254DBA">
      <w:rPr>
        <w:sz w:val="16"/>
        <w:szCs w:val="16"/>
      </w:rPr>
      <w:t xml:space="preserve"> </w:t>
    </w:r>
    <w:r w:rsidR="006A1E08">
      <w:rPr>
        <w:sz w:val="16"/>
        <w:szCs w:val="16"/>
      </w:rPr>
      <w:t>Document Completion Guidelines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32C5B1D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7CD0974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95D0A">
      <w:rPr>
        <w:sz w:val="16"/>
        <w:szCs w:val="16"/>
      </w:rPr>
      <w:t>How to Guide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52EEEFC0"/>
    <w:lvl w:ilvl="0" w:tplc="3BCED0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87DD4"/>
    <w:multiLevelType w:val="hybridMultilevel"/>
    <w:tmpl w:val="28803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1A51"/>
    <w:multiLevelType w:val="hybridMultilevel"/>
    <w:tmpl w:val="4EA0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A69D7"/>
    <w:multiLevelType w:val="hybridMultilevel"/>
    <w:tmpl w:val="DE0E75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73C86"/>
    <w:multiLevelType w:val="multilevel"/>
    <w:tmpl w:val="43EE8CF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944451C"/>
    <w:multiLevelType w:val="hybridMultilevel"/>
    <w:tmpl w:val="FA20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52BBD"/>
    <w:multiLevelType w:val="hybridMultilevel"/>
    <w:tmpl w:val="6B3A14D0"/>
    <w:lvl w:ilvl="0" w:tplc="F57AF8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B57545"/>
    <w:multiLevelType w:val="hybridMultilevel"/>
    <w:tmpl w:val="6A802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5"/>
  </w:num>
  <w:num w:numId="2" w16cid:durableId="2140874696">
    <w:abstractNumId w:val="13"/>
  </w:num>
  <w:num w:numId="3" w16cid:durableId="221723370">
    <w:abstractNumId w:val="14"/>
  </w:num>
  <w:num w:numId="4" w16cid:durableId="1562593782">
    <w:abstractNumId w:val="7"/>
  </w:num>
  <w:num w:numId="5" w16cid:durableId="1659727706">
    <w:abstractNumId w:val="11"/>
  </w:num>
  <w:num w:numId="6" w16cid:durableId="672145141">
    <w:abstractNumId w:val="4"/>
  </w:num>
  <w:num w:numId="7" w16cid:durableId="1069885794">
    <w:abstractNumId w:val="16"/>
  </w:num>
  <w:num w:numId="8" w16cid:durableId="232391577">
    <w:abstractNumId w:val="8"/>
  </w:num>
  <w:num w:numId="9" w16cid:durableId="142703922">
    <w:abstractNumId w:val="0"/>
  </w:num>
  <w:num w:numId="10" w16cid:durableId="591162208">
    <w:abstractNumId w:val="15"/>
  </w:num>
  <w:num w:numId="11" w16cid:durableId="309554352">
    <w:abstractNumId w:val="17"/>
  </w:num>
  <w:num w:numId="12" w16cid:durableId="1169296955">
    <w:abstractNumId w:val="18"/>
  </w:num>
  <w:num w:numId="13" w16cid:durableId="1417895371">
    <w:abstractNumId w:val="12"/>
  </w:num>
  <w:num w:numId="14" w16cid:durableId="1516921549">
    <w:abstractNumId w:val="2"/>
  </w:num>
  <w:num w:numId="15" w16cid:durableId="637806462">
    <w:abstractNumId w:val="10"/>
  </w:num>
  <w:num w:numId="16" w16cid:durableId="1266843463">
    <w:abstractNumId w:val="9"/>
  </w:num>
  <w:num w:numId="17" w16cid:durableId="273876237">
    <w:abstractNumId w:val="3"/>
  </w:num>
  <w:num w:numId="18" w16cid:durableId="786851386">
    <w:abstractNumId w:val="1"/>
  </w:num>
  <w:num w:numId="19" w16cid:durableId="1539858729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331C"/>
    <w:rsid w:val="00027758"/>
    <w:rsid w:val="00034EF6"/>
    <w:rsid w:val="000450B0"/>
    <w:rsid w:val="000466AF"/>
    <w:rsid w:val="00054169"/>
    <w:rsid w:val="0005713B"/>
    <w:rsid w:val="00057DF8"/>
    <w:rsid w:val="00060FE1"/>
    <w:rsid w:val="000637E9"/>
    <w:rsid w:val="00070681"/>
    <w:rsid w:val="0007218E"/>
    <w:rsid w:val="00075C52"/>
    <w:rsid w:val="000820EB"/>
    <w:rsid w:val="0008231D"/>
    <w:rsid w:val="00083891"/>
    <w:rsid w:val="000924BE"/>
    <w:rsid w:val="00097534"/>
    <w:rsid w:val="000A0C4C"/>
    <w:rsid w:val="000B02CF"/>
    <w:rsid w:val="000B7151"/>
    <w:rsid w:val="000C766C"/>
    <w:rsid w:val="000D03E0"/>
    <w:rsid w:val="000D39B3"/>
    <w:rsid w:val="000D4C4F"/>
    <w:rsid w:val="000E7597"/>
    <w:rsid w:val="000F1639"/>
    <w:rsid w:val="001022F6"/>
    <w:rsid w:val="001071DB"/>
    <w:rsid w:val="00113E3A"/>
    <w:rsid w:val="00122A12"/>
    <w:rsid w:val="00122D06"/>
    <w:rsid w:val="00122F6E"/>
    <w:rsid w:val="00125133"/>
    <w:rsid w:val="001338D0"/>
    <w:rsid w:val="00140AAE"/>
    <w:rsid w:val="001547D2"/>
    <w:rsid w:val="00160248"/>
    <w:rsid w:val="001609EC"/>
    <w:rsid w:val="00170741"/>
    <w:rsid w:val="00171F38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E3C44"/>
    <w:rsid w:val="001E533B"/>
    <w:rsid w:val="001F43A3"/>
    <w:rsid w:val="0021554D"/>
    <w:rsid w:val="00216D6B"/>
    <w:rsid w:val="0022112F"/>
    <w:rsid w:val="0022287C"/>
    <w:rsid w:val="00226E0B"/>
    <w:rsid w:val="002365A4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3482"/>
    <w:rsid w:val="002903FD"/>
    <w:rsid w:val="00291DA6"/>
    <w:rsid w:val="00291DF9"/>
    <w:rsid w:val="002A119D"/>
    <w:rsid w:val="002B6ED9"/>
    <w:rsid w:val="002C267C"/>
    <w:rsid w:val="002C4FC7"/>
    <w:rsid w:val="002D0E09"/>
    <w:rsid w:val="002D22EA"/>
    <w:rsid w:val="002D3620"/>
    <w:rsid w:val="002D4BCE"/>
    <w:rsid w:val="002D7F8A"/>
    <w:rsid w:val="002E0C66"/>
    <w:rsid w:val="002E1319"/>
    <w:rsid w:val="002E3BC8"/>
    <w:rsid w:val="002F5ED9"/>
    <w:rsid w:val="002F6218"/>
    <w:rsid w:val="00310D04"/>
    <w:rsid w:val="00314EA1"/>
    <w:rsid w:val="00345CD6"/>
    <w:rsid w:val="003527F4"/>
    <w:rsid w:val="00352A75"/>
    <w:rsid w:val="00352D5C"/>
    <w:rsid w:val="003623D5"/>
    <w:rsid w:val="00362ECA"/>
    <w:rsid w:val="00364CF1"/>
    <w:rsid w:val="00371EEC"/>
    <w:rsid w:val="00380A0A"/>
    <w:rsid w:val="003909E4"/>
    <w:rsid w:val="00395D51"/>
    <w:rsid w:val="003A54B3"/>
    <w:rsid w:val="003B0D93"/>
    <w:rsid w:val="003B2121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6EDB"/>
    <w:rsid w:val="00437030"/>
    <w:rsid w:val="00445567"/>
    <w:rsid w:val="00445822"/>
    <w:rsid w:val="00460D6C"/>
    <w:rsid w:val="00461446"/>
    <w:rsid w:val="0046555D"/>
    <w:rsid w:val="00473A25"/>
    <w:rsid w:val="00486D19"/>
    <w:rsid w:val="004A0E1C"/>
    <w:rsid w:val="004A2C83"/>
    <w:rsid w:val="004A59D5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0688C"/>
    <w:rsid w:val="0051076A"/>
    <w:rsid w:val="00524674"/>
    <w:rsid w:val="00535840"/>
    <w:rsid w:val="00540752"/>
    <w:rsid w:val="00542DEF"/>
    <w:rsid w:val="0054482E"/>
    <w:rsid w:val="00557C00"/>
    <w:rsid w:val="005617D5"/>
    <w:rsid w:val="005617DF"/>
    <w:rsid w:val="005669E0"/>
    <w:rsid w:val="0058324C"/>
    <w:rsid w:val="00587924"/>
    <w:rsid w:val="005A10EB"/>
    <w:rsid w:val="005A25DC"/>
    <w:rsid w:val="005B0827"/>
    <w:rsid w:val="005B2122"/>
    <w:rsid w:val="005C0C80"/>
    <w:rsid w:val="005C16DE"/>
    <w:rsid w:val="005D565D"/>
    <w:rsid w:val="005D79DE"/>
    <w:rsid w:val="005E27C1"/>
    <w:rsid w:val="005E698F"/>
    <w:rsid w:val="006019DE"/>
    <w:rsid w:val="00616F3D"/>
    <w:rsid w:val="00625959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7C40"/>
    <w:rsid w:val="006916BF"/>
    <w:rsid w:val="006A1E08"/>
    <w:rsid w:val="006B2D37"/>
    <w:rsid w:val="006D0EDF"/>
    <w:rsid w:val="006D4888"/>
    <w:rsid w:val="006D57EB"/>
    <w:rsid w:val="006D7C97"/>
    <w:rsid w:val="006E1277"/>
    <w:rsid w:val="006E4B7E"/>
    <w:rsid w:val="0070416C"/>
    <w:rsid w:val="00704A83"/>
    <w:rsid w:val="00706853"/>
    <w:rsid w:val="007174EF"/>
    <w:rsid w:val="00717C18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469E"/>
    <w:rsid w:val="007550BC"/>
    <w:rsid w:val="00771A42"/>
    <w:rsid w:val="00774E43"/>
    <w:rsid w:val="00793F08"/>
    <w:rsid w:val="00796B77"/>
    <w:rsid w:val="007A07E8"/>
    <w:rsid w:val="007A3CB3"/>
    <w:rsid w:val="007B43B6"/>
    <w:rsid w:val="007C6697"/>
    <w:rsid w:val="007D19D5"/>
    <w:rsid w:val="007D44B4"/>
    <w:rsid w:val="007D7D91"/>
    <w:rsid w:val="007E60F1"/>
    <w:rsid w:val="007F31F5"/>
    <w:rsid w:val="00802738"/>
    <w:rsid w:val="008332C6"/>
    <w:rsid w:val="0083341F"/>
    <w:rsid w:val="00834B98"/>
    <w:rsid w:val="00834C30"/>
    <w:rsid w:val="00841DF7"/>
    <w:rsid w:val="008441F5"/>
    <w:rsid w:val="00850AA1"/>
    <w:rsid w:val="00852956"/>
    <w:rsid w:val="008532E1"/>
    <w:rsid w:val="008558AC"/>
    <w:rsid w:val="00857C20"/>
    <w:rsid w:val="008700FF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AC0"/>
    <w:rsid w:val="00921D3B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73F42"/>
    <w:rsid w:val="00A86F55"/>
    <w:rsid w:val="00AA2C6F"/>
    <w:rsid w:val="00AA4777"/>
    <w:rsid w:val="00AB21B4"/>
    <w:rsid w:val="00AC616C"/>
    <w:rsid w:val="00AC7CE5"/>
    <w:rsid w:val="00AD1FDA"/>
    <w:rsid w:val="00AE477E"/>
    <w:rsid w:val="00AF0E10"/>
    <w:rsid w:val="00B00D19"/>
    <w:rsid w:val="00B12C3F"/>
    <w:rsid w:val="00B17580"/>
    <w:rsid w:val="00B502E9"/>
    <w:rsid w:val="00B60677"/>
    <w:rsid w:val="00B65357"/>
    <w:rsid w:val="00B67CCB"/>
    <w:rsid w:val="00B75070"/>
    <w:rsid w:val="00B94708"/>
    <w:rsid w:val="00B95D0A"/>
    <w:rsid w:val="00BA63EE"/>
    <w:rsid w:val="00BB5142"/>
    <w:rsid w:val="00BC525F"/>
    <w:rsid w:val="00BD06CE"/>
    <w:rsid w:val="00BD1934"/>
    <w:rsid w:val="00BD6424"/>
    <w:rsid w:val="00BE3BE7"/>
    <w:rsid w:val="00BE5C94"/>
    <w:rsid w:val="00BE7FD8"/>
    <w:rsid w:val="00BF08D6"/>
    <w:rsid w:val="00BF602D"/>
    <w:rsid w:val="00C03948"/>
    <w:rsid w:val="00C073A1"/>
    <w:rsid w:val="00C1722A"/>
    <w:rsid w:val="00C20FD3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25F9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0249"/>
    <w:rsid w:val="00D97A94"/>
    <w:rsid w:val="00DB0DE9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13E5C"/>
    <w:rsid w:val="00E14C89"/>
    <w:rsid w:val="00E33AD3"/>
    <w:rsid w:val="00E47A96"/>
    <w:rsid w:val="00E544FE"/>
    <w:rsid w:val="00E6016E"/>
    <w:rsid w:val="00E608B7"/>
    <w:rsid w:val="00E6353B"/>
    <w:rsid w:val="00E663A8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E3E79"/>
    <w:rsid w:val="00EF2364"/>
    <w:rsid w:val="00EF3F2E"/>
    <w:rsid w:val="00F05F02"/>
    <w:rsid w:val="00F1245A"/>
    <w:rsid w:val="00F25A08"/>
    <w:rsid w:val="00F27949"/>
    <w:rsid w:val="00F31CF0"/>
    <w:rsid w:val="00F36EB3"/>
    <w:rsid w:val="00F4059A"/>
    <w:rsid w:val="00F5279F"/>
    <w:rsid w:val="00F64967"/>
    <w:rsid w:val="00F70FA4"/>
    <w:rsid w:val="00F84953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5C94"/>
    <w:pPr>
      <w:keepNext/>
      <w:keepLines/>
      <w:numPr>
        <w:numId w:val="1"/>
      </w:numPr>
      <w:pBdr>
        <w:bottom w:val="single" w:sz="8" w:space="1" w:color="4F7ABA"/>
      </w:pBdr>
      <w:spacing w:before="60" w:after="300"/>
      <w:ind w:right="-562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0FA4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4106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94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FA4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61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72E"/>
    <w:pPr>
      <w:tabs>
        <w:tab w:val="left" w:pos="440"/>
        <w:tab w:val="right" w:leader="dot" w:pos="8828"/>
      </w:tabs>
      <w:spacing w:after="120" w:line="240" w:lineRule="auto"/>
      <w:ind w:left="288" w:hanging="288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0792"/>
    <w:pPr>
      <w:tabs>
        <w:tab w:val="left" w:pos="960"/>
        <w:tab w:val="right" w:leader="dot" w:pos="8828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3</TotalTime>
  <Pages>9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6</cp:revision>
  <dcterms:created xsi:type="dcterms:W3CDTF">2025-12-31T01:46:00Z</dcterms:created>
  <dcterms:modified xsi:type="dcterms:W3CDTF">2026-01-31T15:22:00Z</dcterms:modified>
</cp:coreProperties>
</file>