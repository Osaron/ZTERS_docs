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Pr="00910B64" w:rsidRDefault="001609EC" w:rsidP="001609EC"/>
    <w:p w14:paraId="462FDFA5" w14:textId="77777777" w:rsidR="00A1629A" w:rsidRPr="00910B64" w:rsidRDefault="00A1629A" w:rsidP="001609EC"/>
    <w:p w14:paraId="387FEBD0" w14:textId="77777777" w:rsidR="00A1629A" w:rsidRPr="00910B64" w:rsidRDefault="00A1629A" w:rsidP="001609EC"/>
    <w:p w14:paraId="22A18DCB" w14:textId="77777777" w:rsidR="00A1629A" w:rsidRPr="00910B64" w:rsidRDefault="00A1629A" w:rsidP="001609EC"/>
    <w:p w14:paraId="24B7DA8A" w14:textId="60C0E18D" w:rsidR="002429F1" w:rsidRPr="00910B64" w:rsidRDefault="00346964" w:rsidP="003C6066">
      <w:pPr>
        <w:pStyle w:val="ZTERSTitle"/>
      </w:pPr>
      <w:r>
        <w:t xml:space="preserve">ZTERS </w:t>
      </w:r>
      <w:r w:rsidR="005E08F6" w:rsidRPr="00910B64">
        <w:t>portal</w:t>
      </w:r>
      <w:r w:rsidR="00895517" w:rsidRPr="00910B64">
        <w:t xml:space="preserve"> – INTERNAL API REFERENCE</w:t>
      </w:r>
    </w:p>
    <w:p w14:paraId="0B143E79" w14:textId="77777777" w:rsidR="000201B9" w:rsidRPr="00910B64" w:rsidRDefault="000201B9" w:rsidP="002429F1"/>
    <w:p w14:paraId="7E1FE9C2" w14:textId="77777777" w:rsidR="009D1BC7" w:rsidRPr="00910B64" w:rsidRDefault="009D1BC7" w:rsidP="002429F1"/>
    <w:p w14:paraId="0C32D2E3" w14:textId="77777777" w:rsidR="00A1629A" w:rsidRPr="00910B64" w:rsidRDefault="00A1629A" w:rsidP="002429F1"/>
    <w:p w14:paraId="12DCCEA2" w14:textId="77777777" w:rsidR="009D1BC7" w:rsidRPr="00910B64" w:rsidRDefault="009D1BC7" w:rsidP="002429F1"/>
    <w:p w14:paraId="3660347E" w14:textId="10F97FEB" w:rsidR="00687C40" w:rsidRPr="00910B64" w:rsidRDefault="000201B9" w:rsidP="000201B9">
      <w:pPr>
        <w:jc w:val="center"/>
      </w:pPr>
      <w:r w:rsidRPr="00910B64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910B64" w:rsidRDefault="00BC525F" w:rsidP="000201B9">
      <w:pPr>
        <w:jc w:val="center"/>
      </w:pPr>
    </w:p>
    <w:p w14:paraId="66C6CCCE" w14:textId="77777777" w:rsidR="004A5EC4" w:rsidRPr="00910B64" w:rsidRDefault="004A5EC4" w:rsidP="002429F1"/>
    <w:p w14:paraId="07CB3A3B" w14:textId="77777777" w:rsidR="00EB1735" w:rsidRPr="00910B64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885"/>
      </w:tblGrid>
      <w:tr w:rsidR="008C2B77" w:rsidRPr="00910B64" w14:paraId="3FE20F3B" w14:textId="77777777" w:rsidTr="001454DD">
        <w:tc>
          <w:tcPr>
            <w:tcW w:w="2250" w:type="dxa"/>
          </w:tcPr>
          <w:p w14:paraId="53685CFF" w14:textId="498912A0" w:rsidR="008C2B77" w:rsidRPr="00910B64" w:rsidRDefault="008C2B77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Document ID</w:t>
            </w:r>
          </w:p>
        </w:tc>
        <w:tc>
          <w:tcPr>
            <w:tcW w:w="2970" w:type="dxa"/>
          </w:tcPr>
          <w:p w14:paraId="65C489A9" w14:textId="5E94CEE3" w:rsidR="008C2B77" w:rsidRPr="00910B64" w:rsidRDefault="005E08F6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DigDev_Porta</w:t>
            </w:r>
            <w:r w:rsidR="00907707">
              <w:rPr>
                <w:sz w:val="20"/>
                <w:szCs w:val="20"/>
              </w:rPr>
              <w:t>l</w:t>
            </w:r>
            <w:r w:rsidRPr="00910B64">
              <w:rPr>
                <w:sz w:val="20"/>
                <w:szCs w:val="20"/>
              </w:rPr>
              <w:t>_API_Documentation</w:t>
            </w:r>
            <w:r w:rsidR="001454DD" w:rsidRPr="00910B64">
              <w:rPr>
                <w:sz w:val="20"/>
                <w:szCs w:val="20"/>
              </w:rPr>
              <w:t>_v1.0</w:t>
            </w:r>
          </w:p>
        </w:tc>
      </w:tr>
      <w:tr w:rsidR="008C2B77" w:rsidRPr="00910B64" w14:paraId="0EA7153F" w14:textId="77777777" w:rsidTr="001454DD">
        <w:tc>
          <w:tcPr>
            <w:tcW w:w="2250" w:type="dxa"/>
          </w:tcPr>
          <w:p w14:paraId="5E6F276B" w14:textId="2B0C3350" w:rsidR="008C2B77" w:rsidRPr="00910B64" w:rsidRDefault="008C2B77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Product</w:t>
            </w:r>
          </w:p>
        </w:tc>
        <w:tc>
          <w:tcPr>
            <w:tcW w:w="2970" w:type="dxa"/>
          </w:tcPr>
          <w:p w14:paraId="69481DAB" w14:textId="73700F5C" w:rsidR="008C2B77" w:rsidRPr="00910B64" w:rsidRDefault="005E08F6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API</w:t>
            </w:r>
          </w:p>
        </w:tc>
      </w:tr>
      <w:tr w:rsidR="008C2B77" w:rsidRPr="00910B64" w14:paraId="373EEBE1" w14:textId="77777777" w:rsidTr="001454DD">
        <w:tc>
          <w:tcPr>
            <w:tcW w:w="2250" w:type="dxa"/>
          </w:tcPr>
          <w:p w14:paraId="3AE6C97C" w14:textId="5C156A4F" w:rsidR="008C2B77" w:rsidRPr="00910B64" w:rsidRDefault="008C2B77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Environment</w:t>
            </w:r>
          </w:p>
        </w:tc>
        <w:tc>
          <w:tcPr>
            <w:tcW w:w="2970" w:type="dxa"/>
          </w:tcPr>
          <w:p w14:paraId="42CC6B58" w14:textId="02A07021" w:rsidR="008C2B77" w:rsidRPr="00910B64" w:rsidRDefault="001454DD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All</w:t>
            </w:r>
          </w:p>
        </w:tc>
      </w:tr>
      <w:tr w:rsidR="008C2B77" w:rsidRPr="00910B64" w14:paraId="2E1F57F5" w14:textId="77777777" w:rsidTr="001454DD">
        <w:tc>
          <w:tcPr>
            <w:tcW w:w="2250" w:type="dxa"/>
          </w:tcPr>
          <w:p w14:paraId="03EBF993" w14:textId="38F399D9" w:rsidR="008C2B77" w:rsidRPr="00910B64" w:rsidRDefault="008C2B77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2970" w:type="dxa"/>
          </w:tcPr>
          <w:p w14:paraId="0ED21FEC" w14:textId="6BDA9F3B" w:rsidR="008C2B77" w:rsidRPr="00910B64" w:rsidRDefault="00007ED9" w:rsidP="000450B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Internal / Restricted</w:t>
            </w:r>
          </w:p>
        </w:tc>
      </w:tr>
    </w:tbl>
    <w:p w14:paraId="4B1630D4" w14:textId="751DA3BC" w:rsidR="00741061" w:rsidRPr="00910B64" w:rsidRDefault="000450B0" w:rsidP="00895517">
      <w:r w:rsidRPr="00910B64">
        <w:br w:type="textWrapping" w:clear="all"/>
      </w: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211346885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942EFFC" w14:textId="507F4EBE" w:rsidR="0091178C" w:rsidRPr="00910B64" w:rsidRDefault="0091178C">
          <w:pPr>
            <w:pStyle w:val="TOCHeading"/>
          </w:pPr>
          <w:r w:rsidRPr="00910B64">
            <w:t>Contents</w:t>
          </w:r>
        </w:p>
        <w:p w14:paraId="7D0F262F" w14:textId="7749D2EA" w:rsidR="000C68E1" w:rsidRDefault="0091178C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 w:rsidRPr="00910B64">
            <w:fldChar w:fldCharType="begin"/>
          </w:r>
          <w:r w:rsidRPr="00910B64">
            <w:instrText xml:space="preserve"> TOC \o "1-3" \h \z \u </w:instrText>
          </w:r>
          <w:r w:rsidRPr="00910B64">
            <w:fldChar w:fldCharType="separate"/>
          </w:r>
          <w:hyperlink w:anchor="_Toc238216880" w:history="1">
            <w:r w:rsidR="000C68E1" w:rsidRPr="003A0BDA">
              <w:rPr>
                <w:rStyle w:val="Hyperlink"/>
              </w:rPr>
              <w:t>1</w:t>
            </w:r>
            <w:r w:rsidR="000C68E1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0C68E1" w:rsidRPr="003A0BDA">
              <w:rPr>
                <w:rStyle w:val="Hyperlink"/>
              </w:rPr>
              <w:t>DOCUMENT INFORMATION</w:t>
            </w:r>
            <w:r w:rsidR="000C68E1">
              <w:rPr>
                <w:webHidden/>
              </w:rPr>
              <w:tab/>
            </w:r>
            <w:r w:rsidR="000C68E1">
              <w:rPr>
                <w:webHidden/>
              </w:rPr>
              <w:fldChar w:fldCharType="begin"/>
            </w:r>
            <w:r w:rsidR="000C68E1">
              <w:rPr>
                <w:webHidden/>
              </w:rPr>
              <w:instrText xml:space="preserve"> PAGEREF _Toc238216880 \h </w:instrText>
            </w:r>
            <w:r w:rsidR="000C68E1">
              <w:rPr>
                <w:webHidden/>
              </w:rPr>
            </w:r>
            <w:r w:rsidR="000C68E1">
              <w:rPr>
                <w:webHidden/>
              </w:rPr>
              <w:fldChar w:fldCharType="separate"/>
            </w:r>
            <w:r w:rsidR="000C68E1">
              <w:rPr>
                <w:webHidden/>
              </w:rPr>
              <w:t>4</w:t>
            </w:r>
            <w:r w:rsidR="000C68E1">
              <w:rPr>
                <w:webHidden/>
              </w:rPr>
              <w:fldChar w:fldCharType="end"/>
            </w:r>
          </w:hyperlink>
        </w:p>
        <w:p w14:paraId="4938C6FE" w14:textId="71428421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1" w:history="1">
            <w:r w:rsidRPr="003A0BD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EA19" w14:textId="1BC5FF12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2" w:history="1">
            <w:r w:rsidRPr="003A0BD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832C" w14:textId="762B487E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3" w:history="1">
            <w:r w:rsidRPr="003A0BDA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EA67" w14:textId="234E04A5" w:rsidR="000C68E1" w:rsidRDefault="000C68E1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8216884" w:history="1">
            <w:r w:rsidRPr="003A0BDA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A0BDA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_Toc238216884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D884CD4" w14:textId="545A890F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5" w:history="1">
            <w:r w:rsidRPr="003A0BD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51EF" w14:textId="76456866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6" w:history="1">
            <w:r w:rsidRPr="003A0BDA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0D78" w14:textId="5A237B2B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7" w:history="1">
            <w:r w:rsidRPr="003A0BDA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B804" w14:textId="0B0171A3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8" w:history="1">
            <w:r w:rsidRPr="003A0BDA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625F" w14:textId="7F4E8152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89" w:history="1">
            <w:r w:rsidRPr="003A0BDA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A616" w14:textId="5D0A50BE" w:rsidR="000C68E1" w:rsidRDefault="000C68E1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8216890" w:history="1">
            <w:r w:rsidRPr="003A0BDA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A0BDA">
              <w:rPr>
                <w:rStyle w:val="Hyperlink"/>
              </w:rPr>
              <w:t>ZTERS PORTAL api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_Toc238216890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8737016" w14:textId="74E1C854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1" w:history="1">
            <w:r w:rsidRPr="003A0BD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CA85" w14:textId="6CEDF2DD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2" w:history="1">
            <w:r w:rsidRPr="003A0BD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Endpoints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1195" w14:textId="14139243" w:rsidR="000C68E1" w:rsidRDefault="000C68E1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8216893" w:history="1">
            <w:r w:rsidRPr="003A0BDA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A0BDA">
              <w:rPr>
                <w:rStyle w:val="Hyperlink"/>
              </w:rPr>
              <w:t>INV</w:t>
            </w:r>
            <w:r w:rsidRPr="003A0BDA">
              <w:rPr>
                <w:rStyle w:val="Hyperlink"/>
              </w:rPr>
              <w:t>O</w:t>
            </w:r>
            <w:r w:rsidRPr="003A0BDA">
              <w:rPr>
                <w:rStyle w:val="Hyperlink"/>
              </w:rPr>
              <w:t>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_Toc238216893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2943C9F" w14:textId="75F7F65B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4" w:history="1">
            <w:r w:rsidRPr="003A0BDA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Unpaid invoices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8225" w14:textId="1F029E98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5" w:history="1">
            <w:r w:rsidRPr="003A0BDA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9A42" w14:textId="66B528FF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6" w:history="1">
            <w:r w:rsidRPr="003A0BDA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Paid / All / recurring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C77E" w14:textId="4D546088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7" w:history="1">
            <w:r w:rsidRPr="003A0BDA">
              <w:rPr>
                <w:rStyle w:val="Hyperlink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0DBA" w14:textId="09D5D15C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8" w:history="1">
            <w:r w:rsidRPr="003A0BDA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Single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9A92" w14:textId="66C5FE51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899" w:history="1">
            <w:r w:rsidRPr="003A0BDA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4B292" w14:textId="0D2B65E8" w:rsidR="000C68E1" w:rsidRDefault="000C68E1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8216900" w:history="1">
            <w:r w:rsidRPr="003A0BDA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A0BDA">
              <w:rPr>
                <w:rStyle w:val="Hyperlink"/>
              </w:rPr>
              <w:t>CARDS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_Toc238216900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5A37B95" w14:textId="440E5CA1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1" w:history="1">
            <w:r w:rsidRPr="003A0BDA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List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8D639" w14:textId="22662FB9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2" w:history="1">
            <w:r w:rsidRPr="003A0BDA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3368" w14:textId="00588562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3" w:history="1">
            <w:r w:rsidRPr="003A0BDA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Create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E96F" w14:textId="5FA57218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4" w:history="1">
            <w:r w:rsidRPr="003A0BDA"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F1A32" w14:textId="2D182B9F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5" w:history="1">
            <w:r w:rsidRPr="003A0BDA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Update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C5F4" w14:textId="3DCC4265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6" w:history="1">
            <w:r w:rsidRPr="003A0BDA">
              <w:rPr>
                <w:rStyle w:val="Hyperlink"/>
                <w:noProof/>
              </w:rPr>
              <w:t>5.3.1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2106" w14:textId="29B12965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7" w:history="1">
            <w:r w:rsidRPr="003A0BDA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Delete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68E8F" w14:textId="35606623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8" w:history="1">
            <w:r w:rsidRPr="003A0BDA">
              <w:rPr>
                <w:rStyle w:val="Hyperlink"/>
                <w:noProof/>
              </w:rPr>
              <w:t>5.4.1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0AAC" w14:textId="4DA1EE80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09" w:history="1">
            <w:r w:rsidRPr="003A0BDA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Set default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32BC" w14:textId="49CC6105" w:rsidR="000C68E1" w:rsidRDefault="000C68E1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0" w:history="1">
            <w:r w:rsidRPr="003A0BDA">
              <w:rPr>
                <w:rStyle w:val="Hyperlink"/>
                <w:noProof/>
              </w:rPr>
              <w:t>5.5.1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Request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56BA" w14:textId="26944BB5" w:rsidR="000C68E1" w:rsidRDefault="000C68E1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8216911" w:history="1">
            <w:r w:rsidRPr="003A0BDA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A0BDA">
              <w:rPr>
                <w:rStyle w:val="Hyperlink"/>
              </w:rPr>
              <w:t>EXTERNAL INTEGRATIONS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_Toc238216911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B84DDEF" w14:textId="1F42555D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2" w:history="1">
            <w:r w:rsidRPr="003A0BD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QuickBase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2F4C9" w14:textId="5869BD63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3" w:history="1">
            <w:r w:rsidRPr="003A0BDA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Intacct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5B07D" w14:textId="11BF461C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4" w:history="1">
            <w:r w:rsidRPr="003A0BDA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Authorize.net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093C9" w14:textId="54843D8F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5" w:history="1">
            <w:r w:rsidRPr="003A0BDA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Avalara AvaTax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60D5" w14:textId="0E47B893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6" w:history="1">
            <w:r w:rsidRPr="003A0BDA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Rossum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AAEA" w14:textId="0F561600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7" w:history="1">
            <w:r w:rsidRPr="003A0BDA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9D30" w14:textId="54F25DAE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8" w:history="1">
            <w:r w:rsidRPr="003A0BDA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MailChimp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0D89" w14:textId="44D05153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19" w:history="1">
            <w:r w:rsidRPr="003A0BDA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051B" w14:textId="75810C5C" w:rsidR="000C68E1" w:rsidRDefault="000C68E1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8216920" w:history="1">
            <w:r w:rsidRPr="003A0BDA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A0BDA">
              <w:rPr>
                <w:rStyle w:val="Hyperlink"/>
              </w:rPr>
              <w:t>PRICING TOOL (database driven)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_Toc238216920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D5DA976" w14:textId="65DF2B2B" w:rsidR="000C68E1" w:rsidRDefault="000C68E1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8216921" w:history="1">
            <w:r w:rsidRPr="003A0BDA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0BDA">
              <w:rPr>
                <w:rStyle w:val="Hyperlink"/>
                <w:noProof/>
              </w:rPr>
              <w:t>Pricing Tool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E6BD" w14:textId="25D818E6" w:rsidR="000C68E1" w:rsidRDefault="000C68E1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8216922" w:history="1">
            <w:r w:rsidRPr="003A0BDA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3A0BDA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_Toc238216922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7FD836A" w14:textId="47B2B674" w:rsidR="0091178C" w:rsidRPr="00910B64" w:rsidRDefault="0091178C">
          <w:r w:rsidRPr="00910B64">
            <w:rPr>
              <w:b/>
              <w:bCs/>
              <w:noProof/>
            </w:rPr>
            <w:fldChar w:fldCharType="end"/>
          </w:r>
        </w:p>
      </w:sdtContent>
    </w:sdt>
    <w:p w14:paraId="1B34F0FF" w14:textId="77777777" w:rsidR="00741061" w:rsidRPr="00910B64" w:rsidRDefault="00741061" w:rsidP="00741061">
      <w:pPr>
        <w:pStyle w:val="NoSpacing"/>
      </w:pPr>
    </w:p>
    <w:p w14:paraId="11034E8F" w14:textId="77777777" w:rsidR="00741061" w:rsidRPr="00910B64" w:rsidRDefault="00741061" w:rsidP="00741061">
      <w:pPr>
        <w:pStyle w:val="NoSpacing"/>
      </w:pPr>
    </w:p>
    <w:p w14:paraId="05FBFDBF" w14:textId="77777777" w:rsidR="00741061" w:rsidRPr="00910B64" w:rsidRDefault="00741061" w:rsidP="00741061">
      <w:pPr>
        <w:pStyle w:val="NoSpacing"/>
      </w:pPr>
    </w:p>
    <w:p w14:paraId="1C4FAFD4" w14:textId="77777777" w:rsidR="00741061" w:rsidRPr="00910B64" w:rsidRDefault="00741061" w:rsidP="00741061">
      <w:pPr>
        <w:pStyle w:val="NoSpacing"/>
      </w:pPr>
    </w:p>
    <w:p w14:paraId="21E38F3F" w14:textId="0201F0E4" w:rsidR="00ED04FF" w:rsidRPr="00910B64" w:rsidRDefault="00ED04FF" w:rsidP="00ED04FF">
      <w:pPr>
        <w:pStyle w:val="Heading1"/>
        <w:spacing w:after="360"/>
      </w:pPr>
      <w:bookmarkStart w:id="0" w:name="_Toc238216880"/>
      <w:r w:rsidRPr="00910B64">
        <w:lastRenderedPageBreak/>
        <w:t>DOCUMENT INFORMATION</w:t>
      </w:r>
      <w:bookmarkEnd w:id="0"/>
    </w:p>
    <w:p w14:paraId="078E1A88" w14:textId="61DF9893" w:rsidR="00ED04FF" w:rsidRPr="00910B64" w:rsidRDefault="00ED04FF" w:rsidP="00ED04FF">
      <w:pPr>
        <w:pStyle w:val="Heading2"/>
      </w:pPr>
      <w:bookmarkStart w:id="1" w:name="_Toc238216881"/>
      <w:r w:rsidRPr="00910B64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90"/>
        <w:gridCol w:w="1980"/>
      </w:tblGrid>
      <w:tr w:rsidR="00741061" w:rsidRPr="00910B64" w14:paraId="3F1DE2C5" w14:textId="77777777" w:rsidTr="00FA5022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910B64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90" w:type="dxa"/>
            <w:shd w:val="clear" w:color="auto" w:fill="4F7ABA"/>
          </w:tcPr>
          <w:p w14:paraId="2718076A" w14:textId="7F4D1796" w:rsidR="00741061" w:rsidRPr="00910B64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980" w:type="dxa"/>
            <w:shd w:val="clear" w:color="auto" w:fill="4F7ABA"/>
          </w:tcPr>
          <w:p w14:paraId="5FE12BEC" w14:textId="178059B6" w:rsidR="00741061" w:rsidRPr="00910B64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910B64" w14:paraId="1411BDBF" w14:textId="77777777" w:rsidTr="00FA5022">
        <w:tc>
          <w:tcPr>
            <w:tcW w:w="1765" w:type="dxa"/>
          </w:tcPr>
          <w:p w14:paraId="78917E1F" w14:textId="44873286" w:rsidR="00741061" w:rsidRPr="00910B64" w:rsidRDefault="00741061" w:rsidP="00ED04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5E440F41" w:rsidR="00741061" w:rsidRPr="00910B64" w:rsidRDefault="005E08F6" w:rsidP="00ED04FF">
            <w:pPr>
              <w:rPr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4590" w:type="dxa"/>
          </w:tcPr>
          <w:p w14:paraId="269AB6B8" w14:textId="66037979" w:rsidR="00741061" w:rsidRPr="00910B64" w:rsidRDefault="005E08F6" w:rsidP="00ED04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Technical Writer</w:t>
            </w:r>
          </w:p>
        </w:tc>
        <w:tc>
          <w:tcPr>
            <w:tcW w:w="1980" w:type="dxa"/>
          </w:tcPr>
          <w:p w14:paraId="18607748" w14:textId="693DE9DC" w:rsidR="00741061" w:rsidRPr="00910B64" w:rsidRDefault="005E08F6" w:rsidP="00ED04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21</w:t>
            </w:r>
            <w:r w:rsidR="00741061" w:rsidRPr="00910B64">
              <w:rPr>
                <w:sz w:val="20"/>
                <w:szCs w:val="20"/>
              </w:rPr>
              <w:t>/</w:t>
            </w:r>
            <w:r w:rsidR="0076207F" w:rsidRPr="00910B64">
              <w:rPr>
                <w:sz w:val="20"/>
                <w:szCs w:val="20"/>
              </w:rPr>
              <w:t>0</w:t>
            </w:r>
            <w:r w:rsidRPr="00910B64">
              <w:rPr>
                <w:sz w:val="20"/>
                <w:szCs w:val="20"/>
              </w:rPr>
              <w:t>8</w:t>
            </w:r>
            <w:r w:rsidR="00741061" w:rsidRPr="00910B64">
              <w:rPr>
                <w:sz w:val="20"/>
                <w:szCs w:val="20"/>
              </w:rPr>
              <w:t>/202</w:t>
            </w:r>
            <w:r w:rsidR="0076207F" w:rsidRPr="00910B64">
              <w:rPr>
                <w:sz w:val="20"/>
                <w:szCs w:val="20"/>
              </w:rPr>
              <w:t>6</w:t>
            </w:r>
          </w:p>
        </w:tc>
      </w:tr>
      <w:tr w:rsidR="00741061" w:rsidRPr="00910B64" w14:paraId="17533517" w14:textId="77777777" w:rsidTr="00FA5022">
        <w:tc>
          <w:tcPr>
            <w:tcW w:w="1765" w:type="dxa"/>
            <w:vMerge w:val="restart"/>
          </w:tcPr>
          <w:p w14:paraId="07A902AF" w14:textId="6FB70A35" w:rsidR="00741061" w:rsidRPr="00910B64" w:rsidRDefault="00741061" w:rsidP="00ED04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5D107B22" w:rsidR="00741061" w:rsidRPr="00910B64" w:rsidRDefault="005E08F6" w:rsidP="00ED04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Jose Osuna</w:t>
            </w:r>
          </w:p>
        </w:tc>
        <w:tc>
          <w:tcPr>
            <w:tcW w:w="4590" w:type="dxa"/>
          </w:tcPr>
          <w:p w14:paraId="095F1A73" w14:textId="2F63B369" w:rsidR="00741061" w:rsidRPr="00910B64" w:rsidRDefault="005E08F6" w:rsidP="00ED04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Developer</w:t>
            </w:r>
          </w:p>
        </w:tc>
        <w:tc>
          <w:tcPr>
            <w:tcW w:w="1980" w:type="dxa"/>
          </w:tcPr>
          <w:p w14:paraId="2086515F" w14:textId="2FE037F0" w:rsidR="00741061" w:rsidRPr="00910B64" w:rsidRDefault="00077074" w:rsidP="00ED04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21/08/2026</w:t>
            </w:r>
          </w:p>
        </w:tc>
      </w:tr>
      <w:tr w:rsidR="00741061" w:rsidRPr="00910B64" w14:paraId="73517AA3" w14:textId="77777777" w:rsidTr="00FA5022">
        <w:tc>
          <w:tcPr>
            <w:tcW w:w="1765" w:type="dxa"/>
            <w:vMerge/>
          </w:tcPr>
          <w:p w14:paraId="51268C46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0A7A8B79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A456572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</w:tr>
      <w:tr w:rsidR="005E08F6" w:rsidRPr="00910B64" w14:paraId="4993C971" w14:textId="77777777" w:rsidTr="00FA5022">
        <w:tc>
          <w:tcPr>
            <w:tcW w:w="1765" w:type="dxa"/>
            <w:vMerge w:val="restart"/>
          </w:tcPr>
          <w:p w14:paraId="6E287EE1" w14:textId="0800E52C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4D3CF71F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Anthony Bures</w:t>
            </w:r>
          </w:p>
        </w:tc>
        <w:tc>
          <w:tcPr>
            <w:tcW w:w="4590" w:type="dxa"/>
          </w:tcPr>
          <w:p w14:paraId="4FAE5217" w14:textId="34F71CEF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Digital Development Manager</w:t>
            </w:r>
          </w:p>
        </w:tc>
        <w:tc>
          <w:tcPr>
            <w:tcW w:w="1980" w:type="dxa"/>
          </w:tcPr>
          <w:p w14:paraId="6D9016B7" w14:textId="31102B60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21/08/2026</w:t>
            </w:r>
          </w:p>
        </w:tc>
      </w:tr>
      <w:tr w:rsidR="00741061" w:rsidRPr="00910B64" w14:paraId="75BD66D8" w14:textId="77777777" w:rsidTr="00FA5022">
        <w:tc>
          <w:tcPr>
            <w:tcW w:w="1765" w:type="dxa"/>
            <w:vMerge/>
          </w:tcPr>
          <w:p w14:paraId="542CB1AC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59911038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D281514" w14:textId="77777777" w:rsidR="00741061" w:rsidRPr="00910B64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910B64" w:rsidRDefault="00ED04FF" w:rsidP="00ED04FF"/>
    <w:p w14:paraId="182F0D7B" w14:textId="1E37D515" w:rsidR="00ED04FF" w:rsidRPr="00910B64" w:rsidRDefault="00ED04FF" w:rsidP="00ED04FF">
      <w:pPr>
        <w:pStyle w:val="Heading2"/>
      </w:pPr>
      <w:bookmarkStart w:id="2" w:name="_Toc238216882"/>
      <w:r w:rsidRPr="00910B64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910B64" w14:paraId="637B2661" w14:textId="77777777" w:rsidTr="00FA5022">
        <w:tc>
          <w:tcPr>
            <w:tcW w:w="3955" w:type="dxa"/>
            <w:shd w:val="clear" w:color="auto" w:fill="4F7ABA"/>
          </w:tcPr>
          <w:p w14:paraId="6024F874" w14:textId="77777777" w:rsidR="00291DF9" w:rsidRPr="00910B64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910B64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5E08F6" w:rsidRPr="00910B64" w14:paraId="624AEE54" w14:textId="77777777" w:rsidTr="00FA5022">
        <w:tc>
          <w:tcPr>
            <w:tcW w:w="3955" w:type="dxa"/>
          </w:tcPr>
          <w:p w14:paraId="067C3BA5" w14:textId="78AB0DBC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5C472C29" w14:textId="508305A9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Technical Writer</w:t>
            </w:r>
          </w:p>
        </w:tc>
      </w:tr>
      <w:tr w:rsidR="005E08F6" w:rsidRPr="00910B64" w14:paraId="253E812E" w14:textId="77777777" w:rsidTr="00FA5022">
        <w:tc>
          <w:tcPr>
            <w:tcW w:w="3955" w:type="dxa"/>
          </w:tcPr>
          <w:p w14:paraId="6FA5E8F9" w14:textId="51A79925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Jose Osuna</w:t>
            </w:r>
          </w:p>
        </w:tc>
        <w:tc>
          <w:tcPr>
            <w:tcW w:w="6570" w:type="dxa"/>
          </w:tcPr>
          <w:p w14:paraId="32AD1393" w14:textId="2DF9AF2E" w:rsidR="005E08F6" w:rsidRPr="00910B64" w:rsidRDefault="005E08F6" w:rsidP="005E08F6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Developer</w:t>
            </w:r>
          </w:p>
        </w:tc>
      </w:tr>
      <w:tr w:rsidR="00640478" w:rsidRPr="00910B64" w14:paraId="594E1644" w14:textId="77777777" w:rsidTr="00FA5022">
        <w:tc>
          <w:tcPr>
            <w:tcW w:w="3955" w:type="dxa"/>
          </w:tcPr>
          <w:p w14:paraId="69EE93E8" w14:textId="5D0A9F10" w:rsidR="00640478" w:rsidRPr="00910B64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6570" w:type="dxa"/>
          </w:tcPr>
          <w:p w14:paraId="0A2896BD" w14:textId="5EC23F7E" w:rsidR="00640478" w:rsidRPr="00910B64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910B64" w:rsidRDefault="00ED04FF" w:rsidP="00ED04FF"/>
    <w:p w14:paraId="1129D8E4" w14:textId="247054A2" w:rsidR="00ED04FF" w:rsidRPr="00910B64" w:rsidRDefault="00ED04FF" w:rsidP="00ED04FF">
      <w:pPr>
        <w:pStyle w:val="Heading2"/>
      </w:pPr>
      <w:bookmarkStart w:id="3" w:name="_Toc238216883"/>
      <w:r w:rsidRPr="00910B64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910B64" w14:paraId="25C17C2B" w14:textId="77777777" w:rsidTr="00FA5022">
        <w:tc>
          <w:tcPr>
            <w:tcW w:w="985" w:type="dxa"/>
            <w:shd w:val="clear" w:color="auto" w:fill="4F7ABA"/>
          </w:tcPr>
          <w:p w14:paraId="0D724BF8" w14:textId="6013766A" w:rsidR="005005F3" w:rsidRPr="00910B64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910B64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910B64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910B64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E08F6" w:rsidRPr="00910B64" w14:paraId="5D5926D1" w14:textId="77777777" w:rsidTr="00FA5022">
        <w:tc>
          <w:tcPr>
            <w:tcW w:w="985" w:type="dxa"/>
          </w:tcPr>
          <w:p w14:paraId="0AC5507F" w14:textId="04F8B804" w:rsidR="005E08F6" w:rsidRPr="00910B64" w:rsidRDefault="005E08F6" w:rsidP="005E08F6">
            <w:pPr>
              <w:jc w:val="center"/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260" w:type="dxa"/>
          </w:tcPr>
          <w:p w14:paraId="4EADC791" w14:textId="71631112" w:rsidR="005E08F6" w:rsidRPr="00910B64" w:rsidRDefault="005E08F6" w:rsidP="005E08F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21/08/2026</w:t>
            </w:r>
          </w:p>
        </w:tc>
        <w:tc>
          <w:tcPr>
            <w:tcW w:w="1710" w:type="dxa"/>
          </w:tcPr>
          <w:p w14:paraId="7BCDDEB0" w14:textId="6AA187E1" w:rsidR="005E08F6" w:rsidRPr="00910B64" w:rsidRDefault="005E08F6" w:rsidP="005E08F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22F2F2CB" w14:textId="6E0EE3E5" w:rsidR="005E08F6" w:rsidRPr="00910B64" w:rsidRDefault="005E08F6" w:rsidP="005E08F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1</w:t>
            </w:r>
            <w:r w:rsidRPr="00910B64">
              <w:rPr>
                <w:rFonts w:cs="Arial"/>
                <w:sz w:val="20"/>
                <w:szCs w:val="20"/>
                <w:vertAlign w:val="superscript"/>
              </w:rPr>
              <w:t>st</w:t>
            </w:r>
            <w:r w:rsidRPr="00910B64">
              <w:rPr>
                <w:rFonts w:cs="Arial"/>
                <w:sz w:val="20"/>
                <w:szCs w:val="20"/>
              </w:rPr>
              <w:t xml:space="preserve"> version of the Portal API documentation</w:t>
            </w:r>
          </w:p>
        </w:tc>
      </w:tr>
      <w:tr w:rsidR="005005F3" w:rsidRPr="00910B64" w14:paraId="4417341F" w14:textId="77777777" w:rsidTr="00FA5022">
        <w:tc>
          <w:tcPr>
            <w:tcW w:w="985" w:type="dxa"/>
          </w:tcPr>
          <w:p w14:paraId="40330E4C" w14:textId="77777777" w:rsidR="005005F3" w:rsidRPr="00910B64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910B64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910B64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910B64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910B64" w14:paraId="0B002102" w14:textId="77777777" w:rsidTr="00FA5022">
        <w:tc>
          <w:tcPr>
            <w:tcW w:w="985" w:type="dxa"/>
          </w:tcPr>
          <w:p w14:paraId="49375324" w14:textId="77777777" w:rsidR="005005F3" w:rsidRPr="00910B64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910B64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910B64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910B64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910B64" w:rsidRDefault="00ED04FF" w:rsidP="00ED04FF"/>
    <w:p w14:paraId="1E7A9BFE" w14:textId="77777777" w:rsidR="00ED04FF" w:rsidRPr="00910B64" w:rsidRDefault="00ED04FF" w:rsidP="002429F1"/>
    <w:p w14:paraId="2160F1D5" w14:textId="77777777" w:rsidR="00ED04FF" w:rsidRPr="00910B64" w:rsidRDefault="00ED04FF" w:rsidP="002429F1"/>
    <w:p w14:paraId="0A3CD4D8" w14:textId="77777777" w:rsidR="00ED04FF" w:rsidRPr="00910B64" w:rsidRDefault="00ED04FF" w:rsidP="002429F1"/>
    <w:p w14:paraId="47239031" w14:textId="77777777" w:rsidR="00ED04FF" w:rsidRPr="00910B64" w:rsidRDefault="00ED04FF" w:rsidP="002429F1"/>
    <w:p w14:paraId="7E78B12D" w14:textId="77777777" w:rsidR="00ED04FF" w:rsidRPr="00910B64" w:rsidRDefault="00ED04FF" w:rsidP="002429F1"/>
    <w:p w14:paraId="54D83EA4" w14:textId="77777777" w:rsidR="00ED04FF" w:rsidRPr="00910B64" w:rsidRDefault="00ED04FF" w:rsidP="002429F1"/>
    <w:p w14:paraId="3281E3F8" w14:textId="77777777" w:rsidR="00ED04FF" w:rsidRPr="00910B64" w:rsidRDefault="00ED04FF" w:rsidP="002429F1"/>
    <w:p w14:paraId="42E3ACA3" w14:textId="67BCCEF2" w:rsidR="00670DD5" w:rsidRPr="00910B64" w:rsidRDefault="003F572E" w:rsidP="003F572E">
      <w:pPr>
        <w:tabs>
          <w:tab w:val="left" w:pos="3088"/>
        </w:tabs>
      </w:pPr>
      <w:r w:rsidRPr="00910B64">
        <w:tab/>
      </w:r>
    </w:p>
    <w:p w14:paraId="6E0A2B74" w14:textId="77777777" w:rsidR="00670DD5" w:rsidRPr="00910B64" w:rsidRDefault="00670DD5" w:rsidP="002429F1"/>
    <w:p w14:paraId="459BD357" w14:textId="77777777" w:rsidR="00850AA1" w:rsidRPr="00910B64" w:rsidRDefault="00850AA1" w:rsidP="002429F1">
      <w:pPr>
        <w:sectPr w:rsidR="00850AA1" w:rsidRPr="00910B64" w:rsidSect="00B057A3">
          <w:headerReference w:type="default" r:id="rId9"/>
          <w:footerReference w:type="default" r:id="rId10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910B64" w:rsidRDefault="004B10FE" w:rsidP="000B7151">
      <w:pPr>
        <w:pStyle w:val="Heading1"/>
        <w:spacing w:after="360"/>
      </w:pPr>
      <w:bookmarkStart w:id="4" w:name="_Toc238216884"/>
      <w:r w:rsidRPr="00910B64">
        <w:lastRenderedPageBreak/>
        <w:t>P</w:t>
      </w:r>
      <w:r w:rsidR="00362ECA" w:rsidRPr="00910B64">
        <w:t>UR</w:t>
      </w:r>
      <w:r w:rsidR="00007ED9" w:rsidRPr="00910B64">
        <w:t>POSE &amp; CONTEXT</w:t>
      </w:r>
      <w:bookmarkEnd w:id="4"/>
    </w:p>
    <w:p w14:paraId="1BCAF67A" w14:textId="29387BBE" w:rsidR="00097534" w:rsidRPr="00910B64" w:rsidRDefault="00097534" w:rsidP="00097534">
      <w:pPr>
        <w:pStyle w:val="Heading2"/>
      </w:pPr>
      <w:bookmarkStart w:id="5" w:name="_Toc238216885"/>
      <w:r w:rsidRPr="00910B64">
        <w:t>About this document</w:t>
      </w:r>
      <w:bookmarkEnd w:id="5"/>
    </w:p>
    <w:p w14:paraId="05601436" w14:textId="299E1A54" w:rsidR="00175956" w:rsidRPr="00910B64" w:rsidRDefault="00175956" w:rsidP="00007ED9">
      <w:r w:rsidRPr="00910B64">
        <w:t xml:space="preserve">This document describes the internal API interface between the </w:t>
      </w:r>
      <w:proofErr w:type="spellStart"/>
      <w:r w:rsidRPr="00910B64">
        <w:t>Zters</w:t>
      </w:r>
      <w:proofErr w:type="spellEnd"/>
      <w:r w:rsidRPr="00910B64">
        <w:t xml:space="preserve"> Portal application (</w:t>
      </w:r>
      <w:r w:rsidRPr="00910B64">
        <w:rPr>
          <w:rFonts w:ascii="Consolas" w:hAnsi="Consolas"/>
          <w:highlight w:val="lightGray"/>
        </w:rPr>
        <w:t>zters.com-portal</w:t>
      </w:r>
      <w:r w:rsidRPr="00910B64">
        <w:t xml:space="preserve">) and the </w:t>
      </w:r>
      <w:proofErr w:type="spellStart"/>
      <w:r w:rsidRPr="00910B64">
        <w:t>Zters</w:t>
      </w:r>
      <w:proofErr w:type="spellEnd"/>
      <w:r w:rsidRPr="00910B64">
        <w:t xml:space="preserve"> API service (</w:t>
      </w:r>
      <w:proofErr w:type="spellStart"/>
      <w:r w:rsidRPr="00910B64">
        <w:rPr>
          <w:rFonts w:ascii="Consolas" w:hAnsi="Consolas"/>
          <w:highlight w:val="lightGray"/>
        </w:rPr>
        <w:t>zters-api</w:t>
      </w:r>
      <w:proofErr w:type="spellEnd"/>
      <w:r w:rsidRPr="00910B64">
        <w:t xml:space="preserve">), the external third-party </w:t>
      </w:r>
      <w:r w:rsidR="00B8143E">
        <w:t xml:space="preserve">or </w:t>
      </w:r>
      <w:r w:rsidRPr="00910B64">
        <w:t xml:space="preserve">vendor integrations Portal depends on, and the database-driven Pricing Tool used by </w:t>
      </w:r>
      <w:r w:rsidR="00AB050B">
        <w:t>some customers</w:t>
      </w:r>
      <w:r w:rsidRPr="00910B64">
        <w:t>. It serves as the reference for what API-level functionality Portal actually consumes in production, verified against source code.</w:t>
      </w:r>
    </w:p>
    <w:p w14:paraId="24AE1A04" w14:textId="77777777" w:rsidR="00007ED9" w:rsidRPr="00910B64" w:rsidRDefault="00007ED9" w:rsidP="00007ED9"/>
    <w:p w14:paraId="513F0815" w14:textId="1D15E8AF" w:rsidR="000450B0" w:rsidRPr="00910B64" w:rsidRDefault="00007ED9" w:rsidP="000450B0">
      <w:pPr>
        <w:pStyle w:val="Heading2"/>
      </w:pPr>
      <w:bookmarkStart w:id="6" w:name="_Toc238216886"/>
      <w:r w:rsidRPr="00910B64">
        <w:t>Scope</w:t>
      </w:r>
      <w:bookmarkEnd w:id="6"/>
    </w:p>
    <w:p w14:paraId="3133A7FA" w14:textId="2DD7FB4D" w:rsidR="00787077" w:rsidRPr="00910B64" w:rsidRDefault="00787077" w:rsidP="00007ED9">
      <w:r w:rsidRPr="00910B64">
        <w:t xml:space="preserve">Scope of this SOP: internal and external API interfaces consumed by the </w:t>
      </w:r>
      <w:proofErr w:type="spellStart"/>
      <w:r w:rsidRPr="00910B64">
        <w:t>Zters</w:t>
      </w:r>
      <w:proofErr w:type="spellEnd"/>
      <w:r w:rsidRPr="00910B64">
        <w:t xml:space="preserve"> Portal application.</w:t>
      </w:r>
    </w:p>
    <w:p w14:paraId="38CF68FB" w14:textId="77777777" w:rsidR="00007ED9" w:rsidRPr="00910B64" w:rsidRDefault="00007ED9" w:rsidP="00007ED9">
      <w:pPr>
        <w:rPr>
          <w:b/>
          <w:bCs/>
        </w:rPr>
      </w:pPr>
      <w:r w:rsidRPr="00910B64">
        <w:rPr>
          <w:b/>
          <w:bCs/>
        </w:rPr>
        <w:t>In scope:</w:t>
      </w:r>
    </w:p>
    <w:p w14:paraId="722A2474" w14:textId="77777777" w:rsidR="00787077" w:rsidRPr="00910B64" w:rsidRDefault="00787077" w:rsidP="00787077">
      <w:pPr>
        <w:pStyle w:val="ListParagraph"/>
        <w:numPr>
          <w:ilvl w:val="0"/>
          <w:numId w:val="3"/>
        </w:numPr>
      </w:pPr>
      <w:r w:rsidRPr="00910B64">
        <w:rPr>
          <w:rFonts w:ascii="Consolas" w:hAnsi="Consolas"/>
          <w:highlight w:val="lightGray"/>
        </w:rPr>
        <w:t>zters.com-portal</w:t>
      </w:r>
      <w:r w:rsidRPr="00910B64">
        <w:t xml:space="preserve"> application</w:t>
      </w:r>
    </w:p>
    <w:p w14:paraId="55C57B23" w14:textId="77777777" w:rsidR="00787077" w:rsidRPr="00910B64" w:rsidRDefault="00787077" w:rsidP="00787077">
      <w:pPr>
        <w:pStyle w:val="ListParagraph"/>
        <w:numPr>
          <w:ilvl w:val="0"/>
          <w:numId w:val="3"/>
        </w:numPr>
      </w:pPr>
      <w:r w:rsidRPr="00910B64">
        <w:t xml:space="preserve">Internal calls from Portal to </w:t>
      </w:r>
      <w:proofErr w:type="spellStart"/>
      <w:r w:rsidRPr="00910B64">
        <w:rPr>
          <w:rFonts w:ascii="Consolas" w:hAnsi="Consolas"/>
          <w:highlight w:val="lightGray"/>
        </w:rPr>
        <w:t>zters-api</w:t>
      </w:r>
      <w:proofErr w:type="spellEnd"/>
      <w:r w:rsidRPr="00910B64">
        <w:t xml:space="preserve"> (Invoices, Cards)</w:t>
      </w:r>
    </w:p>
    <w:p w14:paraId="1411D771" w14:textId="77777777" w:rsidR="00787077" w:rsidRPr="00910B64" w:rsidRDefault="00787077" w:rsidP="00787077">
      <w:pPr>
        <w:pStyle w:val="ListParagraph"/>
        <w:numPr>
          <w:ilvl w:val="0"/>
          <w:numId w:val="3"/>
        </w:numPr>
      </w:pPr>
      <w:r w:rsidRPr="00910B64">
        <w:t>External vendor API integrations called from Portal (QuickBase, Intacct, Authorize.net, Avalara, Rossum, Power BI, MailChimp, Google)</w:t>
      </w:r>
    </w:p>
    <w:p w14:paraId="470DA4B8" w14:textId="09638DA0" w:rsidR="00787077" w:rsidRPr="00910B64" w:rsidRDefault="00787077" w:rsidP="00787077">
      <w:pPr>
        <w:pStyle w:val="ListParagraph"/>
        <w:numPr>
          <w:ilvl w:val="0"/>
          <w:numId w:val="3"/>
        </w:numPr>
      </w:pPr>
      <w:r w:rsidRPr="00910B64">
        <w:t xml:space="preserve">The Pricing Tool database mechanism </w:t>
      </w:r>
    </w:p>
    <w:p w14:paraId="0A59B9AD" w14:textId="77777777" w:rsidR="00007ED9" w:rsidRPr="00910B64" w:rsidRDefault="00007ED9" w:rsidP="00007ED9">
      <w:pPr>
        <w:rPr>
          <w:b/>
          <w:bCs/>
        </w:rPr>
      </w:pPr>
      <w:r w:rsidRPr="00910B64">
        <w:rPr>
          <w:b/>
          <w:bCs/>
        </w:rPr>
        <w:t>Out of scope:</w:t>
      </w:r>
    </w:p>
    <w:p w14:paraId="3FEA9CE1" w14:textId="77777777" w:rsidR="00787077" w:rsidRPr="00910B64" w:rsidRDefault="00787077" w:rsidP="00787077">
      <w:pPr>
        <w:pStyle w:val="ListParagraph"/>
        <w:numPr>
          <w:ilvl w:val="0"/>
          <w:numId w:val="4"/>
        </w:numPr>
      </w:pPr>
      <w:proofErr w:type="spellStart"/>
      <w:r w:rsidRPr="00910B64">
        <w:rPr>
          <w:rFonts w:ascii="Consolas" w:hAnsi="Consolas"/>
          <w:highlight w:val="lightGray"/>
        </w:rPr>
        <w:t>zters-api</w:t>
      </w:r>
      <w:proofErr w:type="spellEnd"/>
      <w:r w:rsidRPr="00910B64">
        <w:t xml:space="preserve"> routes not consumed by Portal (service requests, profile, client management, reports, callback, </w:t>
      </w:r>
      <w:proofErr w:type="spellStart"/>
      <w:r w:rsidRPr="00910B64">
        <w:t>CornerStone</w:t>
      </w:r>
      <w:proofErr w:type="spellEnd"/>
      <w:r w:rsidRPr="00910B64">
        <w:t>/Local Pages, users)</w:t>
      </w:r>
    </w:p>
    <w:p w14:paraId="41A22CDC" w14:textId="2691430D" w:rsidR="00787077" w:rsidRPr="00910B64" w:rsidRDefault="00787077" w:rsidP="00787077">
      <w:pPr>
        <w:pStyle w:val="ListParagraph"/>
        <w:numPr>
          <w:ilvl w:val="0"/>
          <w:numId w:val="4"/>
        </w:numPr>
      </w:pPr>
      <w:r w:rsidRPr="00910B64">
        <w:t xml:space="preserve">Vendor-side API contracts (request/response schemas owned by each third-party provider, not </w:t>
      </w:r>
      <w:proofErr w:type="spellStart"/>
      <w:r w:rsidRPr="00910B64">
        <w:t>Zters</w:t>
      </w:r>
      <w:proofErr w:type="spellEnd"/>
      <w:r w:rsidRPr="00910B64">
        <w:t>)</w:t>
      </w:r>
    </w:p>
    <w:p w14:paraId="5BA943A3" w14:textId="77777777" w:rsidR="007A3CB3" w:rsidRPr="00910B64" w:rsidRDefault="007A3CB3" w:rsidP="007A3CB3">
      <w:pPr>
        <w:pStyle w:val="ListParagraph"/>
      </w:pPr>
    </w:p>
    <w:p w14:paraId="79A386A5" w14:textId="096D0772" w:rsidR="00097534" w:rsidRPr="00910B64" w:rsidRDefault="00007ED9" w:rsidP="00097534">
      <w:pPr>
        <w:pStyle w:val="Heading2"/>
      </w:pPr>
      <w:bookmarkStart w:id="7" w:name="_Toc238216887"/>
      <w:r w:rsidRPr="00910B64">
        <w:t>Roles &amp; Responsibilities</w:t>
      </w:r>
      <w:bookmarkEnd w:id="7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95"/>
        <w:gridCol w:w="8820"/>
      </w:tblGrid>
      <w:tr w:rsidR="00007ED9" w:rsidRPr="00910B64" w14:paraId="6203554B" w14:textId="77777777" w:rsidTr="00787077">
        <w:trPr>
          <w:tblHeader/>
        </w:trPr>
        <w:tc>
          <w:tcPr>
            <w:tcW w:w="1795" w:type="dxa"/>
            <w:shd w:val="clear" w:color="auto" w:fill="4F7ABA"/>
          </w:tcPr>
          <w:p w14:paraId="7BAE9E8B" w14:textId="7D5226D8" w:rsidR="00007ED9" w:rsidRPr="00910B64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8820" w:type="dxa"/>
            <w:shd w:val="clear" w:color="auto" w:fill="4F7ABA"/>
          </w:tcPr>
          <w:p w14:paraId="75052903" w14:textId="73312A34" w:rsidR="00007ED9" w:rsidRPr="00910B64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910B64" w14:paraId="11636ED9" w14:textId="77777777" w:rsidTr="00787077">
        <w:trPr>
          <w:trHeight w:val="352"/>
        </w:trPr>
        <w:tc>
          <w:tcPr>
            <w:tcW w:w="1795" w:type="dxa"/>
          </w:tcPr>
          <w:p w14:paraId="34EC0C2B" w14:textId="1353FA13" w:rsidR="00007ED9" w:rsidRPr="00910B64" w:rsidRDefault="00787077" w:rsidP="00C94BBA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Document Owner</w:t>
            </w:r>
          </w:p>
        </w:tc>
        <w:tc>
          <w:tcPr>
            <w:tcW w:w="8820" w:type="dxa"/>
          </w:tcPr>
          <w:p w14:paraId="5E9B9301" w14:textId="1D13AF3E" w:rsidR="00007ED9" w:rsidRPr="00910B64" w:rsidRDefault="00787077" w:rsidP="00C94BBA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Maintains this document, keeps it current as Portal's API integrations change</w:t>
            </w:r>
          </w:p>
        </w:tc>
      </w:tr>
    </w:tbl>
    <w:p w14:paraId="2449EF90" w14:textId="77777777" w:rsidR="00097534" w:rsidRPr="00910B64" w:rsidRDefault="00097534" w:rsidP="00097534"/>
    <w:p w14:paraId="49C9D11C" w14:textId="7F67DBC5" w:rsidR="00097534" w:rsidRPr="00910B64" w:rsidRDefault="00097534" w:rsidP="00097534">
      <w:pPr>
        <w:pStyle w:val="Heading2"/>
      </w:pPr>
      <w:bookmarkStart w:id="8" w:name="_Toc238216888"/>
      <w:r w:rsidRPr="00910B64">
        <w:t>Terminology</w:t>
      </w:r>
      <w:bookmarkEnd w:id="8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245"/>
        <w:gridCol w:w="8370"/>
      </w:tblGrid>
      <w:tr w:rsidR="00097534" w:rsidRPr="00910B64" w14:paraId="20DEE7EC" w14:textId="77777777" w:rsidTr="00787077">
        <w:trPr>
          <w:tblHeader/>
        </w:trPr>
        <w:tc>
          <w:tcPr>
            <w:tcW w:w="2245" w:type="dxa"/>
            <w:shd w:val="clear" w:color="auto" w:fill="4F7ABA"/>
          </w:tcPr>
          <w:p w14:paraId="335407BD" w14:textId="08E187EF" w:rsidR="00097534" w:rsidRPr="00910B64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8370" w:type="dxa"/>
            <w:shd w:val="clear" w:color="auto" w:fill="4F7ABA"/>
          </w:tcPr>
          <w:p w14:paraId="39B99D93" w14:textId="6BF29D8B" w:rsidR="00097534" w:rsidRPr="00910B64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787077" w:rsidRPr="00910B64" w14:paraId="34648887" w14:textId="77777777" w:rsidTr="00787077">
        <w:tc>
          <w:tcPr>
            <w:tcW w:w="2245" w:type="dxa"/>
          </w:tcPr>
          <w:p w14:paraId="22740235" w14:textId="54F62F72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Portal</w:t>
            </w:r>
          </w:p>
        </w:tc>
        <w:tc>
          <w:tcPr>
            <w:tcW w:w="8370" w:type="dxa"/>
          </w:tcPr>
          <w:p w14:paraId="57856AF1" w14:textId="6CE44F7E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The </w:t>
            </w:r>
            <w:proofErr w:type="spellStart"/>
            <w:r w:rsidRPr="00910B64">
              <w:rPr>
                <w:sz w:val="20"/>
                <w:szCs w:val="20"/>
              </w:rPr>
              <w:t>Zters</w:t>
            </w:r>
            <w:proofErr w:type="spellEnd"/>
            <w:r w:rsidRPr="00910B64">
              <w:rPr>
                <w:sz w:val="20"/>
                <w:szCs w:val="20"/>
              </w:rPr>
              <w:t xml:space="preserve"> customer-facing web application (zters.com-portal)</w:t>
            </w:r>
          </w:p>
        </w:tc>
      </w:tr>
      <w:tr w:rsidR="00787077" w:rsidRPr="00910B64" w14:paraId="329D0383" w14:textId="77777777" w:rsidTr="00787077">
        <w:tc>
          <w:tcPr>
            <w:tcW w:w="2245" w:type="dxa"/>
          </w:tcPr>
          <w:p w14:paraId="0FD668E1" w14:textId="2AD70537" w:rsidR="00787077" w:rsidRPr="00910B64" w:rsidRDefault="00787077" w:rsidP="00787077">
            <w:pPr>
              <w:rPr>
                <w:sz w:val="20"/>
                <w:szCs w:val="20"/>
              </w:rPr>
            </w:pPr>
            <w:proofErr w:type="spellStart"/>
            <w:r w:rsidRPr="00910B64">
              <w:rPr>
                <w:sz w:val="20"/>
                <w:szCs w:val="20"/>
              </w:rPr>
              <w:t>zters-api</w:t>
            </w:r>
            <w:proofErr w:type="spellEnd"/>
          </w:p>
        </w:tc>
        <w:tc>
          <w:tcPr>
            <w:tcW w:w="8370" w:type="dxa"/>
          </w:tcPr>
          <w:p w14:paraId="2F823E4E" w14:textId="2B48A590" w:rsidR="00787077" w:rsidRPr="00910B64" w:rsidRDefault="00787077" w:rsidP="00787077">
            <w:pPr>
              <w:rPr>
                <w:sz w:val="20"/>
                <w:szCs w:val="20"/>
              </w:rPr>
            </w:pPr>
            <w:proofErr w:type="spellStart"/>
            <w:r w:rsidRPr="00910B64">
              <w:rPr>
                <w:sz w:val="20"/>
                <w:szCs w:val="20"/>
              </w:rPr>
              <w:t>Zters</w:t>
            </w:r>
            <w:proofErr w:type="spellEnd"/>
            <w:r w:rsidRPr="00910B64">
              <w:rPr>
                <w:sz w:val="20"/>
                <w:szCs w:val="20"/>
              </w:rPr>
              <w:t>' internal API service (api.zters.com) that Portal calls for Invoices and Cards</w:t>
            </w:r>
          </w:p>
        </w:tc>
      </w:tr>
      <w:tr w:rsidR="00787077" w:rsidRPr="00910B64" w14:paraId="4B97C236" w14:textId="77777777" w:rsidTr="00787077">
        <w:tc>
          <w:tcPr>
            <w:tcW w:w="2245" w:type="dxa"/>
          </w:tcPr>
          <w:p w14:paraId="4C9C95E0" w14:textId="4AE5D6CC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Internal interface</w:t>
            </w:r>
          </w:p>
        </w:tc>
        <w:tc>
          <w:tcPr>
            <w:tcW w:w="8370" w:type="dxa"/>
          </w:tcPr>
          <w:p w14:paraId="2E2E91AF" w14:textId="14CA6FC0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An API call between two </w:t>
            </w:r>
            <w:proofErr w:type="spellStart"/>
            <w:r w:rsidRPr="00910B64">
              <w:rPr>
                <w:sz w:val="20"/>
                <w:szCs w:val="20"/>
              </w:rPr>
              <w:t>Zters</w:t>
            </w:r>
            <w:proofErr w:type="spellEnd"/>
            <w:r w:rsidRPr="00910B64">
              <w:rPr>
                <w:sz w:val="20"/>
                <w:szCs w:val="20"/>
              </w:rPr>
              <w:t xml:space="preserve">-owned applications (e.g., Portal → </w:t>
            </w:r>
            <w:proofErr w:type="spellStart"/>
            <w:r w:rsidRPr="00910B64">
              <w:rPr>
                <w:sz w:val="20"/>
                <w:szCs w:val="20"/>
              </w:rPr>
              <w:t>zters-api</w:t>
            </w:r>
            <w:proofErr w:type="spellEnd"/>
            <w:r w:rsidRPr="00910B64">
              <w:rPr>
                <w:sz w:val="20"/>
                <w:szCs w:val="20"/>
              </w:rPr>
              <w:t>)</w:t>
            </w:r>
          </w:p>
        </w:tc>
      </w:tr>
      <w:tr w:rsidR="00787077" w:rsidRPr="00910B64" w14:paraId="08A479A4" w14:textId="77777777" w:rsidTr="00787077">
        <w:tc>
          <w:tcPr>
            <w:tcW w:w="2245" w:type="dxa"/>
          </w:tcPr>
          <w:p w14:paraId="0AD86E95" w14:textId="352DE733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External integration</w:t>
            </w:r>
          </w:p>
        </w:tc>
        <w:tc>
          <w:tcPr>
            <w:tcW w:w="8370" w:type="dxa"/>
          </w:tcPr>
          <w:p w14:paraId="2C16FAE9" w14:textId="4328B1A9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An outbound API call from Portal to a third-party </w:t>
            </w:r>
            <w:r w:rsidR="00B8143E">
              <w:rPr>
                <w:sz w:val="20"/>
                <w:szCs w:val="20"/>
              </w:rPr>
              <w:t>vendor</w:t>
            </w:r>
            <w:r w:rsidRPr="00910B64">
              <w:rPr>
                <w:sz w:val="20"/>
                <w:szCs w:val="20"/>
              </w:rPr>
              <w:t xml:space="preserve"> (e.g., </w:t>
            </w:r>
            <w:r w:rsidR="00B8143E">
              <w:rPr>
                <w:sz w:val="20"/>
                <w:szCs w:val="20"/>
              </w:rPr>
              <w:t>Avalara,</w:t>
            </w:r>
            <w:r w:rsidRPr="00910B64">
              <w:rPr>
                <w:sz w:val="20"/>
                <w:szCs w:val="20"/>
              </w:rPr>
              <w:t xml:space="preserve"> Intacct)</w:t>
            </w:r>
          </w:p>
        </w:tc>
      </w:tr>
      <w:tr w:rsidR="00787077" w:rsidRPr="00910B64" w14:paraId="79646DF4" w14:textId="77777777" w:rsidTr="00787077">
        <w:tc>
          <w:tcPr>
            <w:tcW w:w="2245" w:type="dxa"/>
          </w:tcPr>
          <w:p w14:paraId="28DB3683" w14:textId="7ADBA10C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VID</w:t>
            </w:r>
          </w:p>
        </w:tc>
        <w:tc>
          <w:tcPr>
            <w:tcW w:w="8370" w:type="dxa"/>
          </w:tcPr>
          <w:p w14:paraId="7CC70053" w14:textId="56BE51BA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Client/account identifier used across Invoices, Cards, and Pricing Tool queries</w:t>
            </w:r>
          </w:p>
        </w:tc>
      </w:tr>
      <w:tr w:rsidR="00787077" w:rsidRPr="00910B64" w14:paraId="4A7A42C2" w14:textId="77777777" w:rsidTr="00787077">
        <w:tc>
          <w:tcPr>
            <w:tcW w:w="2245" w:type="dxa"/>
          </w:tcPr>
          <w:p w14:paraId="3B004409" w14:textId="5E523CE3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RID</w:t>
            </w:r>
          </w:p>
        </w:tc>
        <w:tc>
          <w:tcPr>
            <w:tcW w:w="8370" w:type="dxa"/>
          </w:tcPr>
          <w:p w14:paraId="143EDB93" w14:textId="13F6B506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QuickBase record ID, used to identify a specific client, site, or hauler record</w:t>
            </w:r>
          </w:p>
        </w:tc>
      </w:tr>
      <w:tr w:rsidR="00787077" w:rsidRPr="00910B64" w14:paraId="0B69B1BC" w14:textId="77777777" w:rsidTr="00787077">
        <w:tc>
          <w:tcPr>
            <w:tcW w:w="2245" w:type="dxa"/>
          </w:tcPr>
          <w:p w14:paraId="4F5FFAB2" w14:textId="7A8B5183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Pricing Tool</w:t>
            </w:r>
          </w:p>
        </w:tc>
        <w:tc>
          <w:tcPr>
            <w:tcW w:w="8370" w:type="dxa"/>
          </w:tcPr>
          <w:p w14:paraId="30215FEC" w14:textId="68DCAE40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Portal's customer-facing rental price calculator, restricted to </w:t>
            </w:r>
            <w:r w:rsidR="00B8143E">
              <w:rPr>
                <w:sz w:val="20"/>
                <w:szCs w:val="20"/>
              </w:rPr>
              <w:t>specific customers</w:t>
            </w:r>
          </w:p>
        </w:tc>
      </w:tr>
      <w:tr w:rsidR="00787077" w:rsidRPr="00910B64" w14:paraId="4EFCC09E" w14:textId="77777777" w:rsidTr="00787077">
        <w:tc>
          <w:tcPr>
            <w:tcW w:w="2245" w:type="dxa"/>
          </w:tcPr>
          <w:p w14:paraId="70D43A55" w14:textId="4CF64C1E" w:rsidR="00787077" w:rsidRPr="00910B64" w:rsidRDefault="00787077" w:rsidP="00787077">
            <w:pPr>
              <w:rPr>
                <w:sz w:val="20"/>
                <w:szCs w:val="20"/>
              </w:rPr>
            </w:pPr>
            <w:proofErr w:type="spellStart"/>
            <w:r w:rsidRPr="00910B64">
              <w:rPr>
                <w:sz w:val="20"/>
                <w:szCs w:val="20"/>
              </w:rPr>
              <w:t>use_rate</w:t>
            </w:r>
            <w:proofErr w:type="spellEnd"/>
          </w:p>
        </w:tc>
        <w:tc>
          <w:tcPr>
            <w:tcW w:w="8370" w:type="dxa"/>
          </w:tcPr>
          <w:p w14:paraId="18CEC232" w14:textId="45685785" w:rsidR="00787077" w:rsidRPr="00910B64" w:rsidRDefault="00787077" w:rsidP="00787077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 field on the Client model that selects</w:t>
            </w:r>
            <w:r w:rsidR="00B8143E">
              <w:rPr>
                <w:sz w:val="20"/>
                <w:szCs w:val="20"/>
              </w:rPr>
              <w:t xml:space="preserve"> customer specific</w:t>
            </w:r>
            <w:r w:rsidRPr="00910B64">
              <w:rPr>
                <w:sz w:val="20"/>
                <w:szCs w:val="20"/>
              </w:rPr>
              <w:t xml:space="preserve"> pricing data</w:t>
            </w:r>
          </w:p>
        </w:tc>
      </w:tr>
    </w:tbl>
    <w:p w14:paraId="284E6FE2" w14:textId="77777777" w:rsidR="00097534" w:rsidRPr="00910B64" w:rsidRDefault="00097534" w:rsidP="00850AA1"/>
    <w:p w14:paraId="46352FBE" w14:textId="7D7E45F7" w:rsidR="00097534" w:rsidRPr="00910B64" w:rsidRDefault="002523C1" w:rsidP="00967456">
      <w:pPr>
        <w:pStyle w:val="Heading2"/>
      </w:pPr>
      <w:bookmarkStart w:id="9" w:name="_Toc238216889"/>
      <w:r w:rsidRPr="00910B64">
        <w:t>Conventions Used</w:t>
      </w:r>
      <w:bookmarkEnd w:id="9"/>
    </w:p>
    <w:p w14:paraId="3200CD08" w14:textId="77777777" w:rsidR="003C3E21" w:rsidRPr="00910B64" w:rsidRDefault="003C3E21" w:rsidP="003C3E21">
      <w:r w:rsidRPr="00910B64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3C3E21" w:rsidRPr="00910B64" w14:paraId="50D7EFA3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63C67DE0" w14:textId="77777777" w:rsidR="003C3E21" w:rsidRPr="00910B64" w:rsidRDefault="003C3E21" w:rsidP="00921F30">
            <w:r w:rsidRPr="00910B64">
              <w:rPr>
                <w:b/>
                <w:bCs/>
                <w:sz w:val="20"/>
                <w:szCs w:val="20"/>
              </w:rPr>
              <w:lastRenderedPageBreak/>
              <w:t>Info:</w:t>
            </w:r>
            <w:r w:rsidRPr="00910B64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07112453" w14:textId="77777777" w:rsidR="003C3E21" w:rsidRPr="00910B64" w:rsidRDefault="003C3E21" w:rsidP="003C3E21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3C3E21" w:rsidRPr="00910B64" w14:paraId="3C9F02E3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7AB2B0A" w14:textId="77777777" w:rsidR="003C3E21" w:rsidRPr="00910B64" w:rsidRDefault="003C3E21" w:rsidP="00921F30">
            <w:r w:rsidRPr="00910B64">
              <w:rPr>
                <w:b/>
                <w:bCs/>
                <w:sz w:val="20"/>
                <w:szCs w:val="20"/>
              </w:rPr>
              <w:t>Tip:</w:t>
            </w:r>
            <w:r w:rsidRPr="00910B64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3B3E99A7" w14:textId="77777777" w:rsidR="003C3E21" w:rsidRPr="00910B64" w:rsidRDefault="003C3E21" w:rsidP="003C3E21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3C3E21" w:rsidRPr="00910B64" w14:paraId="79912A25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6B9977AD" w14:textId="77777777" w:rsidR="003C3E21" w:rsidRPr="00910B64" w:rsidRDefault="003C3E21" w:rsidP="00921F30">
            <w:r w:rsidRPr="00910B64">
              <w:rPr>
                <w:b/>
                <w:bCs/>
                <w:sz w:val="20"/>
                <w:szCs w:val="20"/>
              </w:rPr>
              <w:t>Warning:</w:t>
            </w:r>
            <w:r w:rsidRPr="00910B64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510AC8D9" w14:textId="77777777" w:rsidR="003C3E21" w:rsidRPr="00910B64" w:rsidRDefault="003C3E21" w:rsidP="003C3E21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3C3E21" w:rsidRPr="00910B64" w14:paraId="06A63B4C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25C80CF8" w14:textId="77777777" w:rsidR="003C3E21" w:rsidRPr="00910B64" w:rsidRDefault="003C3E21" w:rsidP="00921F30">
            <w:r w:rsidRPr="00910B64">
              <w:rPr>
                <w:b/>
                <w:bCs/>
                <w:sz w:val="20"/>
                <w:szCs w:val="20"/>
              </w:rPr>
              <w:t>Note:</w:t>
            </w:r>
            <w:r w:rsidRPr="00910B64">
              <w:rPr>
                <w:sz w:val="20"/>
                <w:szCs w:val="20"/>
              </w:rPr>
              <w:t xml:space="preserve"> A notice. </w:t>
            </w:r>
          </w:p>
        </w:tc>
      </w:tr>
    </w:tbl>
    <w:p w14:paraId="54C3EC76" w14:textId="77777777" w:rsidR="002D22EA" w:rsidRPr="00910B64" w:rsidRDefault="002D22EA" w:rsidP="00850AA1"/>
    <w:p w14:paraId="4CD8E582" w14:textId="77777777" w:rsidR="001A19D9" w:rsidRPr="00910B64" w:rsidRDefault="001A19D9" w:rsidP="00472207">
      <w:pPr>
        <w:sectPr w:rsidR="001A19D9" w:rsidRPr="00910B64" w:rsidSect="00054D8B">
          <w:headerReference w:type="default" r:id="rId11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3354AECC" w14:textId="274FEEEE" w:rsidR="004B10FE" w:rsidRPr="00910B64" w:rsidRDefault="00B062BA" w:rsidP="004B10FE">
      <w:pPr>
        <w:pStyle w:val="Heading1"/>
        <w:spacing w:after="360"/>
      </w:pPr>
      <w:bookmarkStart w:id="10" w:name="_Toc238216890"/>
      <w:r w:rsidRPr="00910B64">
        <w:lastRenderedPageBreak/>
        <w:t>ZTERS PORTAL</w:t>
      </w:r>
      <w:r w:rsidR="00104AC0">
        <w:t xml:space="preserve"> </w:t>
      </w:r>
      <w:r w:rsidR="00D17E1D">
        <w:t xml:space="preserve">api </w:t>
      </w:r>
      <w:r w:rsidR="00104AC0">
        <w:t>overview</w:t>
      </w:r>
      <w:bookmarkEnd w:id="10"/>
    </w:p>
    <w:p w14:paraId="591D8A79" w14:textId="2490959E" w:rsidR="007B43B6" w:rsidRPr="00910B64" w:rsidRDefault="00B062BA" w:rsidP="007B43B6">
      <w:r w:rsidRPr="00910B64">
        <w:t xml:space="preserve">Internal calls made by the </w:t>
      </w:r>
      <w:proofErr w:type="spellStart"/>
      <w:r w:rsidRPr="00910B64">
        <w:t>Zters</w:t>
      </w:r>
      <w:proofErr w:type="spellEnd"/>
      <w:r w:rsidRPr="00910B64">
        <w:t xml:space="preserve"> Portal application to the </w:t>
      </w:r>
      <w:proofErr w:type="spellStart"/>
      <w:r w:rsidRPr="00910B64">
        <w:t>Zters</w:t>
      </w:r>
      <w:proofErr w:type="spellEnd"/>
      <w:r w:rsidRPr="00910B64">
        <w:t xml:space="preserve"> API service. Covers the two functionality groups Portal actually consumes in production: Invoices and Cards.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B062BA" w:rsidRPr="00910B64" w14:paraId="5AE18CB8" w14:textId="0C5E9FBB" w:rsidTr="00B062BA">
        <w:trPr>
          <w:tblHeader/>
        </w:trPr>
        <w:tc>
          <w:tcPr>
            <w:tcW w:w="2676" w:type="dxa"/>
            <w:shd w:val="clear" w:color="auto" w:fill="4F7ABA"/>
          </w:tcPr>
          <w:p w14:paraId="3244C750" w14:textId="747AAD55" w:rsidR="00B062BA" w:rsidRPr="00910B64" w:rsidRDefault="00B062BA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Base URL</w:t>
            </w:r>
          </w:p>
        </w:tc>
        <w:tc>
          <w:tcPr>
            <w:tcW w:w="2676" w:type="dxa"/>
            <w:shd w:val="clear" w:color="auto" w:fill="4F7ABA"/>
          </w:tcPr>
          <w:p w14:paraId="139F21D4" w14:textId="353F79EC" w:rsidR="00B062BA" w:rsidRPr="00910B64" w:rsidRDefault="00B062BA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Auth</w:t>
            </w:r>
          </w:p>
        </w:tc>
        <w:tc>
          <w:tcPr>
            <w:tcW w:w="2676" w:type="dxa"/>
            <w:shd w:val="clear" w:color="auto" w:fill="4F7ABA"/>
          </w:tcPr>
          <w:p w14:paraId="25228F25" w14:textId="354E0EDD" w:rsidR="00B062BA" w:rsidRPr="00910B64" w:rsidRDefault="00B062BA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Consumers</w:t>
            </w:r>
          </w:p>
        </w:tc>
        <w:tc>
          <w:tcPr>
            <w:tcW w:w="2677" w:type="dxa"/>
            <w:shd w:val="clear" w:color="auto" w:fill="4F7ABA"/>
          </w:tcPr>
          <w:p w14:paraId="39DA397C" w14:textId="2663DE7B" w:rsidR="00B062BA" w:rsidRPr="00910B64" w:rsidRDefault="00B062BA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</w:tr>
      <w:tr w:rsidR="00B062BA" w:rsidRPr="00910B64" w14:paraId="7DA215EA" w14:textId="03DC28FC" w:rsidTr="00B062BA">
        <w:trPr>
          <w:trHeight w:val="352"/>
        </w:trPr>
        <w:tc>
          <w:tcPr>
            <w:tcW w:w="2676" w:type="dxa"/>
          </w:tcPr>
          <w:p w14:paraId="19E04C5B" w14:textId="012EC4A8" w:rsidR="00B062BA" w:rsidRPr="00910B64" w:rsidRDefault="00B062BA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https://api.zters.com</w:t>
            </w:r>
          </w:p>
        </w:tc>
        <w:tc>
          <w:tcPr>
            <w:tcW w:w="2676" w:type="dxa"/>
          </w:tcPr>
          <w:p w14:paraId="4CDE0CE9" w14:textId="3C7BFED0" w:rsidR="00B062BA" w:rsidRPr="00910B64" w:rsidRDefault="00B062BA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OAuth2 - password grant</w:t>
            </w:r>
          </w:p>
        </w:tc>
        <w:tc>
          <w:tcPr>
            <w:tcW w:w="2676" w:type="dxa"/>
          </w:tcPr>
          <w:p w14:paraId="301D0458" w14:textId="2E23F59A" w:rsidR="00B062BA" w:rsidRPr="00910B64" w:rsidRDefault="00B062BA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zters.com-portal</w:t>
            </w:r>
          </w:p>
        </w:tc>
        <w:tc>
          <w:tcPr>
            <w:tcW w:w="2677" w:type="dxa"/>
          </w:tcPr>
          <w:p w14:paraId="643C71AB" w14:textId="5AF677FA" w:rsidR="00B062BA" w:rsidRPr="00910B64" w:rsidRDefault="00B062BA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Verified</w:t>
            </w:r>
          </w:p>
        </w:tc>
      </w:tr>
    </w:tbl>
    <w:p w14:paraId="48925E9F" w14:textId="77777777" w:rsidR="00B062BA" w:rsidRPr="00910B64" w:rsidRDefault="00B062BA" w:rsidP="007B43B6"/>
    <w:p w14:paraId="7E2385C2" w14:textId="07D918EF" w:rsidR="003D0D75" w:rsidRPr="00910B64" w:rsidRDefault="00B062BA" w:rsidP="00310D04">
      <w:pPr>
        <w:pStyle w:val="Heading2"/>
      </w:pPr>
      <w:bookmarkStart w:id="11" w:name="_Toc238216891"/>
      <w:r w:rsidRPr="00910B64">
        <w:t>Authentication</w:t>
      </w:r>
      <w:bookmarkEnd w:id="11"/>
    </w:p>
    <w:p w14:paraId="60FA614D" w14:textId="7226C887" w:rsidR="00B90238" w:rsidRPr="00910B64" w:rsidRDefault="00B062BA" w:rsidP="00B062BA">
      <w:r w:rsidRPr="00910B64">
        <w:t>All endpoints below require an OAuth2 access token obtained once via a resource-owner password grant, then sent as a Bearer token on every subsequent request.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155"/>
        <w:gridCol w:w="6464"/>
      </w:tblGrid>
      <w:tr w:rsidR="00670C3E" w:rsidRPr="00910B64" w14:paraId="3471188B" w14:textId="77777777" w:rsidTr="007F1AB6">
        <w:trPr>
          <w:trHeight w:val="514"/>
        </w:trPr>
        <w:tc>
          <w:tcPr>
            <w:tcW w:w="715" w:type="dxa"/>
          </w:tcPr>
          <w:p w14:paraId="18DC6985" w14:textId="17E8E084" w:rsidR="00670C3E" w:rsidRPr="00910B64" w:rsidRDefault="00670C3E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5BF9EBD6" wp14:editId="1DD96050">
                  <wp:extent cx="548640" cy="210312"/>
                  <wp:effectExtent l="0" t="0" r="3810" b="0"/>
                  <wp:docPr id="900843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5AC8C48B" w14:textId="08F5ED2E" w:rsidR="00670C3E" w:rsidRPr="00910B64" w:rsidRDefault="00670C3E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oauth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/token</w:t>
            </w:r>
          </w:p>
        </w:tc>
        <w:tc>
          <w:tcPr>
            <w:tcW w:w="6750" w:type="dxa"/>
          </w:tcPr>
          <w:p w14:paraId="6328EF4C" w14:textId="5DBDE46C" w:rsidR="00670C3E" w:rsidRPr="00910B64" w:rsidRDefault="00670C3E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Token endpoint</w:t>
            </w:r>
          </w:p>
        </w:tc>
      </w:tr>
    </w:tbl>
    <w:p w14:paraId="7ED1381C" w14:textId="77777777" w:rsidR="00670C3E" w:rsidRPr="00910B64" w:rsidRDefault="00670C3E" w:rsidP="00B062BA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670C3E" w:rsidRPr="00910B64" w14:paraId="3C034A2E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2000066D" w14:textId="4A6D366A" w:rsidR="00670C3E" w:rsidRPr="00910B64" w:rsidRDefault="00670C3E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Header on Every Request</w:t>
            </w:r>
          </w:p>
        </w:tc>
      </w:tr>
      <w:tr w:rsidR="00670C3E" w:rsidRPr="00910B64" w14:paraId="7F6D407C" w14:textId="77777777" w:rsidTr="007F1AB6">
        <w:trPr>
          <w:trHeight w:val="793"/>
        </w:trPr>
        <w:tc>
          <w:tcPr>
            <w:tcW w:w="2676" w:type="dxa"/>
          </w:tcPr>
          <w:p w14:paraId="1A74AD7E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</w:p>
          <w:p w14:paraId="288E8ABD" w14:textId="09308BA0" w:rsidR="00670C3E" w:rsidRPr="00910B64" w:rsidRDefault="00670C3E" w:rsidP="00670C3E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</w:p>
        </w:tc>
      </w:tr>
    </w:tbl>
    <w:p w14:paraId="27CDDF66" w14:textId="77777777" w:rsidR="00670C3E" w:rsidRPr="00910B64" w:rsidRDefault="00670C3E" w:rsidP="00B062BA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670C3E" w:rsidRPr="00910B64" w14:paraId="6BFD5394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4E068A88" w14:textId="280FE26D" w:rsidR="00670C3E" w:rsidRPr="00910B64" w:rsidRDefault="00670C3E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 xml:space="preserve">Request Body </w:t>
            </w:r>
          </w:p>
        </w:tc>
      </w:tr>
      <w:tr w:rsidR="00670C3E" w:rsidRPr="00910B64" w14:paraId="014E8B4C" w14:textId="77777777" w:rsidTr="00670C3E">
        <w:trPr>
          <w:trHeight w:val="1675"/>
        </w:trPr>
        <w:tc>
          <w:tcPr>
            <w:tcW w:w="2676" w:type="dxa"/>
          </w:tcPr>
          <w:p w14:paraId="6860768D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57B0EFC4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client_id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your_client_id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",</w:t>
            </w:r>
          </w:p>
          <w:p w14:paraId="39EB054D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client_secret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your_client_secret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",</w:t>
            </w:r>
          </w:p>
          <w:p w14:paraId="08371F50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grant_type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"password",</w:t>
            </w:r>
          </w:p>
          <w:p w14:paraId="45B8E65A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"username":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internal_service_username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",</w:t>
            </w:r>
          </w:p>
          <w:p w14:paraId="6169DD90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"password":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internal_service_password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</w:t>
            </w:r>
          </w:p>
          <w:p w14:paraId="0874BBA0" w14:textId="3565D978" w:rsidR="00670C3E" w:rsidRPr="00910B64" w:rsidRDefault="00670C3E" w:rsidP="00670C3E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45C913B9" w14:textId="77777777" w:rsidR="00670C3E" w:rsidRPr="00910B64" w:rsidRDefault="00670C3E" w:rsidP="00B062BA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670C3E" w:rsidRPr="00910B64" w14:paraId="6790AE87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40F3E478" w14:textId="623727D5" w:rsidR="00670C3E" w:rsidRPr="00910B64" w:rsidRDefault="00670C3E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Response</w:t>
            </w:r>
          </w:p>
        </w:tc>
      </w:tr>
      <w:tr w:rsidR="00670C3E" w:rsidRPr="00910B64" w14:paraId="4CCBD96A" w14:textId="77777777" w:rsidTr="00670C3E">
        <w:trPr>
          <w:trHeight w:val="1225"/>
        </w:trPr>
        <w:tc>
          <w:tcPr>
            <w:tcW w:w="2676" w:type="dxa"/>
          </w:tcPr>
          <w:p w14:paraId="4C328897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49AEE29F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token_type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"Bearer",</w:t>
            </w:r>
          </w:p>
          <w:p w14:paraId="5538B877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expires_in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31536000,</w:t>
            </w:r>
          </w:p>
          <w:p w14:paraId="7C098ABD" w14:textId="77777777" w:rsidR="00670C3E" w:rsidRPr="00910B64" w:rsidRDefault="00670C3E" w:rsidP="00670C3E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"..."</w:t>
            </w:r>
          </w:p>
          <w:p w14:paraId="6BC70305" w14:textId="151C68E0" w:rsidR="00670C3E" w:rsidRPr="00910B64" w:rsidRDefault="00670C3E" w:rsidP="00670C3E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71A0CD61" w14:textId="77777777" w:rsidR="00670C3E" w:rsidRPr="00910B64" w:rsidRDefault="00670C3E" w:rsidP="00B062BA"/>
    <w:p w14:paraId="5E04EC91" w14:textId="77777777" w:rsidR="00B90238" w:rsidRPr="00910B64" w:rsidRDefault="00B90238" w:rsidP="00310D04"/>
    <w:p w14:paraId="6C858768" w14:textId="77777777" w:rsidR="00670C3E" w:rsidRPr="00910B64" w:rsidRDefault="00670C3E" w:rsidP="00310D04"/>
    <w:p w14:paraId="32B3B20F" w14:textId="77777777" w:rsidR="00670C3E" w:rsidRPr="00910B64" w:rsidRDefault="00670C3E" w:rsidP="00310D04"/>
    <w:p w14:paraId="5E4574D8" w14:textId="77777777" w:rsidR="00670C3E" w:rsidRPr="00910B64" w:rsidRDefault="00670C3E" w:rsidP="00310D04"/>
    <w:p w14:paraId="64C7AE4C" w14:textId="6B5F6DDD" w:rsidR="00280F99" w:rsidRPr="00910B64" w:rsidRDefault="00B062BA" w:rsidP="00280F99">
      <w:pPr>
        <w:pStyle w:val="Heading2"/>
      </w:pPr>
      <w:bookmarkStart w:id="12" w:name="_Toc238216892"/>
      <w:r w:rsidRPr="00910B64">
        <w:lastRenderedPageBreak/>
        <w:t>Endpoints Overview</w:t>
      </w:r>
      <w:bookmarkEnd w:id="12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715"/>
        <w:gridCol w:w="2610"/>
        <w:gridCol w:w="1350"/>
        <w:gridCol w:w="6030"/>
      </w:tblGrid>
      <w:tr w:rsidR="00280F99" w:rsidRPr="00910B64" w14:paraId="7D5F241F" w14:textId="77777777" w:rsidTr="00EA6FE4">
        <w:trPr>
          <w:tblHeader/>
        </w:trPr>
        <w:tc>
          <w:tcPr>
            <w:tcW w:w="715" w:type="dxa"/>
            <w:shd w:val="clear" w:color="auto" w:fill="4F7ABA"/>
          </w:tcPr>
          <w:p w14:paraId="746EBE55" w14:textId="663039F3" w:rsidR="00280F99" w:rsidRPr="00910B64" w:rsidRDefault="00280F99" w:rsidP="00280F9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2610" w:type="dxa"/>
            <w:shd w:val="clear" w:color="auto" w:fill="4F7ABA"/>
          </w:tcPr>
          <w:p w14:paraId="5788AE1A" w14:textId="0C948BA3" w:rsidR="00280F99" w:rsidRPr="00910B64" w:rsidRDefault="00280F99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Endpoint</w:t>
            </w:r>
          </w:p>
        </w:tc>
        <w:tc>
          <w:tcPr>
            <w:tcW w:w="1350" w:type="dxa"/>
            <w:shd w:val="clear" w:color="auto" w:fill="4F7ABA"/>
          </w:tcPr>
          <w:p w14:paraId="318BF297" w14:textId="1F817EBE" w:rsidR="00280F99" w:rsidRPr="00910B64" w:rsidRDefault="00280F99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030" w:type="dxa"/>
            <w:shd w:val="clear" w:color="auto" w:fill="4F7ABA"/>
          </w:tcPr>
          <w:p w14:paraId="60E647D8" w14:textId="62B5B704" w:rsidR="00280F99" w:rsidRPr="00910B64" w:rsidRDefault="00280F99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280F99" w:rsidRPr="00910B64" w14:paraId="62688229" w14:textId="77777777" w:rsidTr="00EA6FE4">
        <w:trPr>
          <w:trHeight w:val="352"/>
        </w:trPr>
        <w:tc>
          <w:tcPr>
            <w:tcW w:w="715" w:type="dxa"/>
          </w:tcPr>
          <w:p w14:paraId="45F9C6BA" w14:textId="2965610C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1A49A504" w14:textId="23FA894C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/client/invoices/unpaid</w:t>
            </w:r>
          </w:p>
        </w:tc>
        <w:tc>
          <w:tcPr>
            <w:tcW w:w="1350" w:type="dxa"/>
          </w:tcPr>
          <w:p w14:paraId="164C3CF5" w14:textId="5C28C8D9" w:rsidR="00280F99" w:rsidRPr="00910B64" w:rsidRDefault="002D3D6D" w:rsidP="00D62FD8">
            <w:pPr>
              <w:jc w:val="center"/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756AE69C" wp14:editId="1996B009">
                  <wp:extent cx="548640" cy="210312"/>
                  <wp:effectExtent l="0" t="0" r="3810" b="0"/>
                  <wp:docPr id="75169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05CB46D1" w14:textId="11F149A7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Retrieves the list of unpaid invoices for a client account. Called from the Portal "Unpaid Invoices" screen.</w:t>
            </w:r>
          </w:p>
        </w:tc>
      </w:tr>
      <w:tr w:rsidR="00280F99" w:rsidRPr="00910B64" w14:paraId="69AF7D26" w14:textId="77777777" w:rsidTr="00EA6FE4">
        <w:trPr>
          <w:trHeight w:val="352"/>
        </w:trPr>
        <w:tc>
          <w:tcPr>
            <w:tcW w:w="715" w:type="dxa"/>
          </w:tcPr>
          <w:p w14:paraId="4786A579" w14:textId="6D5FF8AF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14:paraId="1386DBA4" w14:textId="4C6DD3CE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</w:t>
            </w:r>
            <w:proofErr w:type="gramStart"/>
            <w:r w:rsidRPr="00910B64">
              <w:rPr>
                <w:sz w:val="20"/>
                <w:szCs w:val="20"/>
              </w:rPr>
              <w:t>invoices/{</w:t>
            </w:r>
            <w:proofErr w:type="gramEnd"/>
            <w:r w:rsidRPr="00910B64">
              <w:rPr>
                <w:sz w:val="20"/>
                <w:szCs w:val="20"/>
              </w:rPr>
              <w:t>type}</w:t>
            </w:r>
          </w:p>
        </w:tc>
        <w:tc>
          <w:tcPr>
            <w:tcW w:w="1350" w:type="dxa"/>
          </w:tcPr>
          <w:p w14:paraId="37A4DD66" w14:textId="62C38E82" w:rsidR="00280F99" w:rsidRPr="00910B64" w:rsidRDefault="00D62FD8" w:rsidP="00D62FD8">
            <w:pPr>
              <w:jc w:val="center"/>
              <w:rPr>
                <w:color w:val="215E99" w:themeColor="text2" w:themeTint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4BC27148" wp14:editId="1DC1A980">
                  <wp:extent cx="548640" cy="210312"/>
                  <wp:effectExtent l="0" t="0" r="3810" b="0"/>
                  <wp:docPr id="1968181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4ACE5C15" w14:textId="3164E0DB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Retrieves a paginated, filterable list of invoices where {type} is paid, all</w:t>
            </w:r>
            <w:r w:rsidR="00B8143E">
              <w:rPr>
                <w:sz w:val="20"/>
                <w:szCs w:val="20"/>
              </w:rPr>
              <w:t xml:space="preserve"> </w:t>
            </w:r>
            <w:r w:rsidRPr="00910B64">
              <w:rPr>
                <w:sz w:val="20"/>
                <w:szCs w:val="20"/>
              </w:rPr>
              <w:t>Invoices, or recurring.</w:t>
            </w:r>
          </w:p>
        </w:tc>
      </w:tr>
      <w:tr w:rsidR="00280F99" w:rsidRPr="00910B64" w14:paraId="6242B49E" w14:textId="77777777" w:rsidTr="00EA6FE4">
        <w:trPr>
          <w:trHeight w:val="352"/>
        </w:trPr>
        <w:tc>
          <w:tcPr>
            <w:tcW w:w="715" w:type="dxa"/>
          </w:tcPr>
          <w:p w14:paraId="49845805" w14:textId="15D432D6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7531A3B6" w14:textId="1B198746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/client/invoices/</w:t>
            </w:r>
            <w:proofErr w:type="gramStart"/>
            <w:r w:rsidRPr="00910B64">
              <w:rPr>
                <w:sz w:val="20"/>
                <w:szCs w:val="20"/>
              </w:rPr>
              <w:t>unpaid/{</w:t>
            </w:r>
            <w:proofErr w:type="gramEnd"/>
            <w:r w:rsidRPr="00910B64">
              <w:rPr>
                <w:sz w:val="20"/>
                <w:szCs w:val="20"/>
              </w:rPr>
              <w:t>id}</w:t>
            </w:r>
          </w:p>
        </w:tc>
        <w:tc>
          <w:tcPr>
            <w:tcW w:w="1350" w:type="dxa"/>
          </w:tcPr>
          <w:p w14:paraId="0C626C8A" w14:textId="29A12145" w:rsidR="00280F99" w:rsidRPr="00910B64" w:rsidRDefault="00D62FD8" w:rsidP="00D62FD8">
            <w:pPr>
              <w:jc w:val="center"/>
              <w:rPr>
                <w:color w:val="215E99" w:themeColor="text2" w:themeTint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25861DF3" wp14:editId="091A74CF">
                  <wp:extent cx="548640" cy="210312"/>
                  <wp:effectExtent l="0" t="0" r="3810" b="0"/>
                  <wp:docPr id="241682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36EAA181" w14:textId="0C138923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Retrieves full </w:t>
            </w:r>
            <w:proofErr w:type="gramStart"/>
            <w:r w:rsidRPr="00910B64">
              <w:rPr>
                <w:sz w:val="20"/>
                <w:szCs w:val="20"/>
              </w:rPr>
              <w:t>detail</w:t>
            </w:r>
            <w:proofErr w:type="gramEnd"/>
            <w:r w:rsidRPr="00910B64">
              <w:rPr>
                <w:sz w:val="20"/>
                <w:szCs w:val="20"/>
              </w:rPr>
              <w:t xml:space="preserve"> for a single invoice, including site information, for the invoice detail view.</w:t>
            </w:r>
          </w:p>
        </w:tc>
      </w:tr>
      <w:tr w:rsidR="00280F99" w:rsidRPr="00910B64" w14:paraId="5B0E3483" w14:textId="77777777" w:rsidTr="00EA6FE4">
        <w:trPr>
          <w:trHeight w:val="352"/>
        </w:trPr>
        <w:tc>
          <w:tcPr>
            <w:tcW w:w="715" w:type="dxa"/>
          </w:tcPr>
          <w:p w14:paraId="3417FAAC" w14:textId="08AEE688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16F87A32" w14:textId="0C6CB360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/client/cards</w:t>
            </w:r>
          </w:p>
        </w:tc>
        <w:tc>
          <w:tcPr>
            <w:tcW w:w="1350" w:type="dxa"/>
          </w:tcPr>
          <w:p w14:paraId="55747E3E" w14:textId="2A606B5C" w:rsidR="00280F99" w:rsidRPr="00910B64" w:rsidRDefault="00D62FD8" w:rsidP="00D62FD8">
            <w:pPr>
              <w:jc w:val="center"/>
              <w:rPr>
                <w:color w:val="215E99" w:themeColor="text2" w:themeTint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50036C9B" wp14:editId="2E6A5B63">
                  <wp:extent cx="548640" cy="210312"/>
                  <wp:effectExtent l="0" t="0" r="3810" b="0"/>
                  <wp:docPr id="315515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711C058F" w14:textId="05330177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Retrieves the list of stored payment cards for a client account. Called from the Portal "Payment Methods" screen.</w:t>
            </w:r>
          </w:p>
        </w:tc>
      </w:tr>
      <w:tr w:rsidR="00280F99" w:rsidRPr="00910B64" w14:paraId="10F0CD03" w14:textId="77777777" w:rsidTr="00EA6FE4">
        <w:trPr>
          <w:trHeight w:val="352"/>
        </w:trPr>
        <w:tc>
          <w:tcPr>
            <w:tcW w:w="715" w:type="dxa"/>
          </w:tcPr>
          <w:p w14:paraId="5156CAC4" w14:textId="38CE9805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09AD9008" w14:textId="3960EB05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/client/cards</w:t>
            </w:r>
          </w:p>
        </w:tc>
        <w:tc>
          <w:tcPr>
            <w:tcW w:w="1350" w:type="dxa"/>
          </w:tcPr>
          <w:p w14:paraId="627B39AD" w14:textId="0763A2CA" w:rsidR="00280F99" w:rsidRPr="00910B64" w:rsidRDefault="00D62FD8" w:rsidP="00D62FD8">
            <w:pPr>
              <w:jc w:val="center"/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1468E452" wp14:editId="3C08E822">
                  <wp:extent cx="548640" cy="210312"/>
                  <wp:effectExtent l="0" t="0" r="3810" b="0"/>
                  <wp:docPr id="543125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2C609996" w14:textId="58641D6A" w:rsidR="00280F99" w:rsidRPr="00910B64" w:rsidRDefault="00280F99" w:rsidP="00417B29">
            <w:pPr>
              <w:rPr>
                <w:sz w:val="20"/>
                <w:szCs w:val="20"/>
              </w:rPr>
            </w:pPr>
            <w:proofErr w:type="gramStart"/>
            <w:r w:rsidRPr="00910B64">
              <w:rPr>
                <w:sz w:val="20"/>
                <w:szCs w:val="20"/>
              </w:rPr>
              <w:t>Creates</w:t>
            </w:r>
            <w:proofErr w:type="gramEnd"/>
            <w:r w:rsidRPr="00910B64">
              <w:rPr>
                <w:sz w:val="20"/>
                <w:szCs w:val="20"/>
              </w:rPr>
              <w:t xml:space="preserve"> a new stored payment card for a client (adding a payment method).</w:t>
            </w:r>
          </w:p>
        </w:tc>
      </w:tr>
      <w:tr w:rsidR="00280F99" w:rsidRPr="00910B64" w14:paraId="3F3D6646" w14:textId="77777777" w:rsidTr="00670C3E">
        <w:trPr>
          <w:trHeight w:val="424"/>
        </w:trPr>
        <w:tc>
          <w:tcPr>
            <w:tcW w:w="715" w:type="dxa"/>
          </w:tcPr>
          <w:p w14:paraId="00F5A471" w14:textId="68AABC86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6AB226F0" w14:textId="21AC214A" w:rsidR="00280F99" w:rsidRPr="00910B64" w:rsidRDefault="00280F99" w:rsidP="00280F99">
            <w:pPr>
              <w:tabs>
                <w:tab w:val="left" w:pos="1073"/>
              </w:tabs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/client/cards/{id}</w:t>
            </w:r>
            <w:r w:rsidRPr="00910B64">
              <w:rPr>
                <w:sz w:val="20"/>
                <w:szCs w:val="20"/>
              </w:rPr>
              <w:tab/>
            </w:r>
          </w:p>
        </w:tc>
        <w:tc>
          <w:tcPr>
            <w:tcW w:w="1350" w:type="dxa"/>
          </w:tcPr>
          <w:p w14:paraId="4F8CC59D" w14:textId="68CDE3AD" w:rsidR="00280F99" w:rsidRPr="00910B64" w:rsidRDefault="00D62FD8" w:rsidP="00D62FD8">
            <w:pPr>
              <w:jc w:val="center"/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3DA46360" wp14:editId="6685398E">
                  <wp:extent cx="548640" cy="210312"/>
                  <wp:effectExtent l="0" t="0" r="3810" b="0"/>
                  <wp:docPr id="616073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66860A13" w14:textId="72C3F697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Updates an existing stored payment card's billing/card details.</w:t>
            </w:r>
          </w:p>
        </w:tc>
      </w:tr>
      <w:tr w:rsidR="00280F99" w:rsidRPr="00910B64" w14:paraId="77FC2479" w14:textId="77777777" w:rsidTr="00670C3E">
        <w:trPr>
          <w:trHeight w:val="424"/>
        </w:trPr>
        <w:tc>
          <w:tcPr>
            <w:tcW w:w="715" w:type="dxa"/>
          </w:tcPr>
          <w:p w14:paraId="3189706F" w14:textId="790F502B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00AB2679" w14:textId="47D04C41" w:rsidR="00280F99" w:rsidRPr="00910B64" w:rsidRDefault="00280F99" w:rsidP="00280F9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</w:t>
            </w:r>
            <w:proofErr w:type="gramStart"/>
            <w:r w:rsidRPr="00910B64">
              <w:rPr>
                <w:sz w:val="20"/>
                <w:szCs w:val="20"/>
              </w:rPr>
              <w:t>cards/{</w:t>
            </w:r>
            <w:proofErr w:type="gramEnd"/>
            <w:r w:rsidRPr="00910B64">
              <w:rPr>
                <w:sz w:val="20"/>
                <w:szCs w:val="20"/>
              </w:rPr>
              <w:t>id}</w:t>
            </w:r>
          </w:p>
        </w:tc>
        <w:tc>
          <w:tcPr>
            <w:tcW w:w="1350" w:type="dxa"/>
          </w:tcPr>
          <w:p w14:paraId="40EFA2C2" w14:textId="018B2F46" w:rsidR="00280F99" w:rsidRPr="00910B64" w:rsidRDefault="00D62FD8" w:rsidP="00D62FD8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EE0000"/>
                <w:sz w:val="20"/>
                <w:szCs w:val="20"/>
              </w:rPr>
              <w:drawing>
                <wp:inline distT="0" distB="0" distL="0" distR="0" wp14:anchorId="53A14E9F" wp14:editId="5A0257DC">
                  <wp:extent cx="548640" cy="210312"/>
                  <wp:effectExtent l="0" t="0" r="3810" b="0"/>
                  <wp:docPr id="1403460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460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4443CC29" w14:textId="6CFDA117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Deletes a stored payment card from a client account.</w:t>
            </w:r>
          </w:p>
        </w:tc>
      </w:tr>
      <w:tr w:rsidR="00280F99" w:rsidRPr="00910B64" w14:paraId="4118BEE4" w14:textId="77777777" w:rsidTr="00EA6FE4">
        <w:trPr>
          <w:trHeight w:val="550"/>
        </w:trPr>
        <w:tc>
          <w:tcPr>
            <w:tcW w:w="715" w:type="dxa"/>
          </w:tcPr>
          <w:p w14:paraId="1F101F29" w14:textId="5B838C9D" w:rsidR="00280F99" w:rsidRPr="00910B64" w:rsidRDefault="00280F99" w:rsidP="00280F99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48881C45" w14:textId="41C83BBE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/client/cards/</w:t>
            </w:r>
            <w:proofErr w:type="gramStart"/>
            <w:r w:rsidRPr="00910B64">
              <w:rPr>
                <w:sz w:val="20"/>
                <w:szCs w:val="20"/>
              </w:rPr>
              <w:t>default/{</w:t>
            </w:r>
            <w:proofErr w:type="gramEnd"/>
            <w:r w:rsidRPr="00910B64">
              <w:rPr>
                <w:sz w:val="20"/>
                <w:szCs w:val="20"/>
              </w:rPr>
              <w:t>id}</w:t>
            </w:r>
          </w:p>
        </w:tc>
        <w:tc>
          <w:tcPr>
            <w:tcW w:w="1350" w:type="dxa"/>
          </w:tcPr>
          <w:p w14:paraId="28B15BA2" w14:textId="62128CC5" w:rsidR="00280F99" w:rsidRPr="00910B64" w:rsidRDefault="00D62FD8" w:rsidP="00D62FD8">
            <w:pPr>
              <w:jc w:val="center"/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7CAF4F1C" wp14:editId="6C7AD470">
                  <wp:extent cx="548640" cy="210312"/>
                  <wp:effectExtent l="0" t="0" r="3810" b="0"/>
                  <wp:docPr id="483205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37152427" w14:textId="5F39C9C4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Marks a stored payment card as the client's default, used when auto-selecting a card at checkout.</w:t>
            </w:r>
          </w:p>
        </w:tc>
      </w:tr>
    </w:tbl>
    <w:p w14:paraId="7E4FAAA3" w14:textId="77777777" w:rsidR="00310D04" w:rsidRPr="00910B64" w:rsidRDefault="00310D04" w:rsidP="008C5893">
      <w:pPr>
        <w:spacing w:line="278" w:lineRule="auto"/>
        <w:rPr>
          <w:b/>
          <w:bCs/>
        </w:rPr>
      </w:pPr>
    </w:p>
    <w:p w14:paraId="598EBB83" w14:textId="77777777" w:rsidR="008F5E7A" w:rsidRPr="00910B64" w:rsidRDefault="008F5E7A" w:rsidP="00472207">
      <w:pPr>
        <w:sectPr w:rsidR="008F5E7A" w:rsidRPr="00910B64" w:rsidSect="00054D8B">
          <w:headerReference w:type="default" r:id="rId15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6828BF59" w14:textId="46CFB602" w:rsidR="00216D6B" w:rsidRPr="00910B64" w:rsidRDefault="00280F99" w:rsidP="00645E48">
      <w:pPr>
        <w:pStyle w:val="Heading1"/>
        <w:spacing w:after="360"/>
      </w:pPr>
      <w:bookmarkStart w:id="13" w:name="_Toc238216893"/>
      <w:r w:rsidRPr="00910B64">
        <w:lastRenderedPageBreak/>
        <w:t>INVOICES</w:t>
      </w:r>
      <w:bookmarkEnd w:id="13"/>
    </w:p>
    <w:p w14:paraId="1859647E" w14:textId="0B4B0DE8" w:rsidR="007B43B6" w:rsidRPr="00910B64" w:rsidRDefault="00781905" w:rsidP="007B43B6">
      <w:pPr>
        <w:pStyle w:val="Heading2"/>
      </w:pPr>
      <w:bookmarkStart w:id="14" w:name="_Toc238216894"/>
      <w:r w:rsidRPr="00910B64">
        <w:t>U</w:t>
      </w:r>
      <w:r w:rsidR="00280F99" w:rsidRPr="00910B64">
        <w:t>npaid invoices</w:t>
      </w:r>
      <w:bookmarkEnd w:id="14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211"/>
        <w:gridCol w:w="6408"/>
      </w:tblGrid>
      <w:tr w:rsidR="00D62FD8" w:rsidRPr="00910B64" w14:paraId="64BA106C" w14:textId="77777777" w:rsidTr="002D3D6D">
        <w:trPr>
          <w:trHeight w:val="514"/>
        </w:trPr>
        <w:tc>
          <w:tcPr>
            <w:tcW w:w="715" w:type="dxa"/>
          </w:tcPr>
          <w:p w14:paraId="6CB0C120" w14:textId="43624086" w:rsidR="00D62FD8" w:rsidRPr="00910B64" w:rsidRDefault="002D3D6D" w:rsidP="002D3D6D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25FE0E84" wp14:editId="28B4DF8A">
                  <wp:extent cx="548640" cy="210185"/>
                  <wp:effectExtent l="0" t="0" r="3810" b="0"/>
                  <wp:docPr id="261870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7E2F3A03" w14:textId="66C8E0BA" w:rsidR="00D62FD8" w:rsidRPr="00910B64" w:rsidRDefault="00D62FD8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/client/invoices/unpaid</w:t>
            </w:r>
          </w:p>
        </w:tc>
        <w:tc>
          <w:tcPr>
            <w:tcW w:w="6750" w:type="dxa"/>
          </w:tcPr>
          <w:p w14:paraId="53EDCC0E" w14:textId="35F46237" w:rsidR="00D62FD8" w:rsidRPr="00910B64" w:rsidRDefault="00D62FD8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Returns the list of unpaid invoices for a given client account.</w:t>
            </w:r>
          </w:p>
        </w:tc>
      </w:tr>
    </w:tbl>
    <w:p w14:paraId="6498DF32" w14:textId="77777777" w:rsidR="00196A14" w:rsidRPr="00910B64" w:rsidRDefault="00574AFA" w:rsidP="00196A14">
      <w:r w:rsidRPr="00910B64">
        <w:br/>
      </w:r>
    </w:p>
    <w:p w14:paraId="5D5EF854" w14:textId="152C6E87" w:rsidR="00574AFA" w:rsidRPr="00910B64" w:rsidRDefault="00574AFA" w:rsidP="00196A14">
      <w:pPr>
        <w:pStyle w:val="Heading3"/>
      </w:pPr>
      <w:bookmarkStart w:id="15" w:name="_Toc238216895"/>
      <w:r w:rsidRPr="00910B64">
        <w:t xml:space="preserve">Request </w:t>
      </w:r>
      <w:r w:rsidR="00D62FD8" w:rsidRPr="00910B64">
        <w:t>Elements</w:t>
      </w:r>
      <w:bookmarkEnd w:id="15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280F99" w:rsidRPr="00910B64" w14:paraId="460C92A1" w14:textId="77777777" w:rsidTr="00417B29">
        <w:trPr>
          <w:tblHeader/>
        </w:trPr>
        <w:tc>
          <w:tcPr>
            <w:tcW w:w="2676" w:type="dxa"/>
            <w:shd w:val="clear" w:color="auto" w:fill="4F7ABA"/>
          </w:tcPr>
          <w:p w14:paraId="2953B519" w14:textId="0891C938" w:rsidR="00280F99" w:rsidRPr="00910B64" w:rsidRDefault="00280F99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0B574A31" w14:textId="49B087C4" w:rsidR="00280F99" w:rsidRPr="00910B64" w:rsidRDefault="00280F99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2EC5DF91" w14:textId="15DD9641" w:rsidR="00280F99" w:rsidRPr="00910B64" w:rsidRDefault="00280F99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781E8621" w14:textId="2D3B42B2" w:rsidR="00280F99" w:rsidRPr="00910B64" w:rsidRDefault="00280F99" w:rsidP="00417B2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280F99" w:rsidRPr="00910B64" w14:paraId="087F72FA" w14:textId="77777777" w:rsidTr="00417B29">
        <w:trPr>
          <w:trHeight w:val="352"/>
        </w:trPr>
        <w:tc>
          <w:tcPr>
            <w:tcW w:w="2676" w:type="dxa"/>
          </w:tcPr>
          <w:p w14:paraId="6B620107" w14:textId="262EBAB0" w:rsidR="00280F99" w:rsidRPr="00910B64" w:rsidRDefault="00280F99" w:rsidP="00417B29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vid</w:t>
            </w:r>
          </w:p>
        </w:tc>
        <w:tc>
          <w:tcPr>
            <w:tcW w:w="2676" w:type="dxa"/>
          </w:tcPr>
          <w:p w14:paraId="29CE61E1" w14:textId="4C82A7A3" w:rsidR="00280F99" w:rsidRPr="00910B64" w:rsidRDefault="00280F99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6D8DC3C9" w14:textId="4BA35D64" w:rsidR="00280F99" w:rsidRPr="00910B64" w:rsidRDefault="001A3A83" w:rsidP="00417B29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729CE80F" w14:textId="4DDC7C71" w:rsidR="00280F99" w:rsidRPr="00910B64" w:rsidRDefault="001A3A83" w:rsidP="00417B29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Client/account identifier</w:t>
            </w:r>
          </w:p>
        </w:tc>
      </w:tr>
    </w:tbl>
    <w:p w14:paraId="17B7F534" w14:textId="620D2EEE" w:rsidR="00574AFA" w:rsidRPr="00910B64" w:rsidRDefault="00574AFA" w:rsidP="00280F99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574AFA" w:rsidRPr="00910B64" w14:paraId="069A0EF0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64435829" w14:textId="014A2DC6" w:rsidR="00574AFA" w:rsidRPr="00910B64" w:rsidRDefault="00574AFA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Request</w:t>
            </w:r>
          </w:p>
        </w:tc>
      </w:tr>
      <w:tr w:rsidR="00574AFA" w:rsidRPr="00910B64" w14:paraId="14FBAD2C" w14:textId="77777777" w:rsidTr="00574AFA">
        <w:trPr>
          <w:trHeight w:val="793"/>
        </w:trPr>
        <w:tc>
          <w:tcPr>
            <w:tcW w:w="2676" w:type="dxa"/>
          </w:tcPr>
          <w:p w14:paraId="332A2F72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GET "https://api.zters.com/client/invoices/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unpaid?vid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=12345" \</w:t>
            </w:r>
          </w:p>
          <w:p w14:paraId="746AE926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5F3BD232" w14:textId="447F549C" w:rsidR="00574AFA" w:rsidRPr="00910B64" w:rsidRDefault="00574AFA" w:rsidP="00574AFA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</w:t>
            </w:r>
          </w:p>
        </w:tc>
      </w:tr>
    </w:tbl>
    <w:p w14:paraId="4FA22A13" w14:textId="7D18C27C" w:rsidR="00574AFA" w:rsidRPr="00910B64" w:rsidRDefault="00574AFA" w:rsidP="00280F99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574AFA" w:rsidRPr="00910B64" w14:paraId="403998A3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4932E2F4" w14:textId="0566C129" w:rsidR="00574AFA" w:rsidRPr="00910B64" w:rsidRDefault="00574AFA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574AFA" w:rsidRPr="00910B64" w14:paraId="7F7F021D" w14:textId="77777777" w:rsidTr="00574AFA">
        <w:trPr>
          <w:trHeight w:val="4519"/>
        </w:trPr>
        <w:tc>
          <w:tcPr>
            <w:tcW w:w="2676" w:type="dxa"/>
          </w:tcPr>
          <w:p w14:paraId="6CAA8F71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664DDD9B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"data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543B7161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"data": [</w:t>
            </w:r>
          </w:p>
          <w:p w14:paraId="07796990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{</w:t>
            </w:r>
          </w:p>
          <w:p w14:paraId="57D36C30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"id": 123,</w:t>
            </w:r>
          </w:p>
          <w:p w14:paraId="64EA5416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"amount": 450.00,</w:t>
            </w:r>
          </w:p>
          <w:p w14:paraId="0CA8CA5B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amount_paid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0,</w:t>
            </w:r>
          </w:p>
          <w:p w14:paraId="4267A9EC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amount_pending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450.00,</w:t>
            </w:r>
          </w:p>
          <w:p w14:paraId="1DEEAAAA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due_date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"2026-09-01",</w:t>
            </w:r>
          </w:p>
          <w:p w14:paraId="6815ECC2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created_at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"2026-08-01",</w:t>
            </w:r>
          </w:p>
          <w:p w14:paraId="2C28C6BD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"po": "PO-1234",</w:t>
            </w:r>
          </w:p>
          <w:p w14:paraId="335D0898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draft_invoice</w:t>
            </w:r>
            <w:proofErr w:type="spellEnd"/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131F7115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invoice_number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"20260123",</w:t>
            </w:r>
          </w:p>
          <w:p w14:paraId="3841FF82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  "rid": "abc123"</w:t>
            </w:r>
          </w:p>
          <w:p w14:paraId="56F3DFA3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4D76002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358B06DE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]</w:t>
            </w:r>
          </w:p>
          <w:p w14:paraId="319339D5" w14:textId="77777777" w:rsidR="00574AFA" w:rsidRPr="00910B64" w:rsidRDefault="00574AFA" w:rsidP="00574AFA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735E30B2" w14:textId="781E6948" w:rsidR="00574AFA" w:rsidRPr="00910B64" w:rsidRDefault="00574AFA" w:rsidP="00574AFA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55AF829F" w14:textId="77777777" w:rsidR="00574AFA" w:rsidRPr="00910B64" w:rsidRDefault="00574AFA" w:rsidP="00280F99"/>
    <w:p w14:paraId="07A9ABAA" w14:textId="77777777" w:rsidR="00574AFA" w:rsidRPr="00910B64" w:rsidRDefault="00574AFA" w:rsidP="00280F99"/>
    <w:p w14:paraId="079F2821" w14:textId="4430BF54" w:rsidR="00310D04" w:rsidRPr="00910B64" w:rsidRDefault="002E52EC" w:rsidP="00310D04">
      <w:pPr>
        <w:pStyle w:val="Heading2"/>
      </w:pPr>
      <w:bookmarkStart w:id="16" w:name="_Toc238216896"/>
      <w:r w:rsidRPr="00910B64">
        <w:t>Paid / All / recurring</w:t>
      </w:r>
      <w:bookmarkEnd w:id="16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210"/>
        <w:gridCol w:w="6409"/>
      </w:tblGrid>
      <w:tr w:rsidR="002E52EC" w:rsidRPr="00910B64" w14:paraId="4E7D8BEC" w14:textId="77777777" w:rsidTr="007F1AB6">
        <w:trPr>
          <w:trHeight w:val="514"/>
        </w:trPr>
        <w:tc>
          <w:tcPr>
            <w:tcW w:w="715" w:type="dxa"/>
          </w:tcPr>
          <w:p w14:paraId="70112CCB" w14:textId="77777777" w:rsidR="002E52EC" w:rsidRPr="00910B64" w:rsidRDefault="002E52EC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416DAF88" wp14:editId="27F3C33C">
                  <wp:extent cx="548640" cy="210185"/>
                  <wp:effectExtent l="0" t="0" r="3810" b="0"/>
                  <wp:docPr id="141393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5DF051D8" w14:textId="4E34B6D6" w:rsidR="002E52EC" w:rsidRPr="00910B64" w:rsidRDefault="002E52EC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invoices/{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type}</w:t>
            </w:r>
          </w:p>
        </w:tc>
        <w:tc>
          <w:tcPr>
            <w:tcW w:w="6750" w:type="dxa"/>
          </w:tcPr>
          <w:p w14:paraId="6780AD19" w14:textId="62A7CDCE" w:rsidR="002E52EC" w:rsidRPr="00910B64" w:rsidRDefault="002E52EC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 xml:space="preserve">{type} is one of paid, </w:t>
            </w:r>
            <w:proofErr w:type="spellStart"/>
            <w:r w:rsidRPr="00910B64">
              <w:rPr>
                <w:rFonts w:cs="Arial"/>
                <w:sz w:val="20"/>
                <w:szCs w:val="20"/>
              </w:rPr>
              <w:t>allInvoices</w:t>
            </w:r>
            <w:proofErr w:type="spellEnd"/>
            <w:r w:rsidRPr="00910B64">
              <w:rPr>
                <w:rFonts w:cs="Arial"/>
                <w:sz w:val="20"/>
                <w:szCs w:val="20"/>
              </w:rPr>
              <w:t>, or recurring. Returns a paginated, filterable list.</w:t>
            </w:r>
          </w:p>
        </w:tc>
      </w:tr>
    </w:tbl>
    <w:p w14:paraId="43B4CFBA" w14:textId="37370600" w:rsidR="000F4EFF" w:rsidRPr="00910B64" w:rsidRDefault="000F4EFF" w:rsidP="000F4EFF"/>
    <w:p w14:paraId="0A91EC6A" w14:textId="77777777" w:rsidR="000F4EFF" w:rsidRPr="00910B64" w:rsidRDefault="000F4EFF" w:rsidP="000F4EFF">
      <w:pPr>
        <w:pStyle w:val="Heading3"/>
      </w:pPr>
      <w:bookmarkStart w:id="17" w:name="_Toc238216897"/>
      <w:r w:rsidRPr="00910B64">
        <w:lastRenderedPageBreak/>
        <w:t>Request Elements</w:t>
      </w:r>
      <w:bookmarkEnd w:id="17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0F4EFF" w:rsidRPr="00910B64" w14:paraId="286EEE37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1B2749D2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4D47B051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5243E1A6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11348F6C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F4EFF" w:rsidRPr="00910B64" w14:paraId="233CECE8" w14:textId="77777777" w:rsidTr="007F1AB6">
        <w:trPr>
          <w:trHeight w:val="352"/>
        </w:trPr>
        <w:tc>
          <w:tcPr>
            <w:tcW w:w="2676" w:type="dxa"/>
          </w:tcPr>
          <w:p w14:paraId="42B56E80" w14:textId="4E0859DF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vid</w:t>
            </w:r>
          </w:p>
        </w:tc>
        <w:tc>
          <w:tcPr>
            <w:tcW w:w="2676" w:type="dxa"/>
          </w:tcPr>
          <w:p w14:paraId="455CF905" w14:textId="30A1777C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1ACA0A76" w14:textId="4CFC7639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54001BF2" w14:textId="7D8BCCBC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Client/account identifier</w:t>
            </w:r>
          </w:p>
        </w:tc>
      </w:tr>
      <w:tr w:rsidR="000F4EFF" w:rsidRPr="00910B64" w14:paraId="3F425F84" w14:textId="77777777" w:rsidTr="007F1AB6">
        <w:trPr>
          <w:trHeight w:val="352"/>
        </w:trPr>
        <w:tc>
          <w:tcPr>
            <w:tcW w:w="2676" w:type="dxa"/>
          </w:tcPr>
          <w:p w14:paraId="1054525F" w14:textId="773A4E0A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limit</w:t>
            </w:r>
          </w:p>
        </w:tc>
        <w:tc>
          <w:tcPr>
            <w:tcW w:w="2676" w:type="dxa"/>
          </w:tcPr>
          <w:p w14:paraId="0DE8C980" w14:textId="12D0DEAE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number</w:t>
            </w:r>
          </w:p>
        </w:tc>
        <w:tc>
          <w:tcPr>
            <w:tcW w:w="2676" w:type="dxa"/>
          </w:tcPr>
          <w:p w14:paraId="3686F5D0" w14:textId="71FB753A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7290FCE2" w14:textId="56CD1EDD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Page size</w:t>
            </w:r>
          </w:p>
        </w:tc>
      </w:tr>
      <w:tr w:rsidR="000F4EFF" w:rsidRPr="00910B64" w14:paraId="0D67EE90" w14:textId="77777777" w:rsidTr="007F1AB6">
        <w:trPr>
          <w:trHeight w:val="352"/>
        </w:trPr>
        <w:tc>
          <w:tcPr>
            <w:tcW w:w="2676" w:type="dxa"/>
          </w:tcPr>
          <w:p w14:paraId="6C95AFD6" w14:textId="1625FA9A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page</w:t>
            </w:r>
          </w:p>
        </w:tc>
        <w:tc>
          <w:tcPr>
            <w:tcW w:w="2676" w:type="dxa"/>
          </w:tcPr>
          <w:p w14:paraId="458796EF" w14:textId="4A0B9227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number</w:t>
            </w:r>
          </w:p>
        </w:tc>
        <w:tc>
          <w:tcPr>
            <w:tcW w:w="2676" w:type="dxa"/>
          </w:tcPr>
          <w:p w14:paraId="7DB621C4" w14:textId="38F2C274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4F3A5F54" w14:textId="541A9F47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Page number</w:t>
            </w:r>
          </w:p>
        </w:tc>
      </w:tr>
      <w:tr w:rsidR="000F4EFF" w:rsidRPr="00910B64" w14:paraId="06985A3E" w14:textId="77777777" w:rsidTr="007F1AB6">
        <w:trPr>
          <w:trHeight w:val="352"/>
        </w:trPr>
        <w:tc>
          <w:tcPr>
            <w:tcW w:w="2676" w:type="dxa"/>
          </w:tcPr>
          <w:p w14:paraId="6737C401" w14:textId="1C5D370B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siteAddress</w:t>
            </w:r>
            <w:proofErr w:type="spellEnd"/>
          </w:p>
        </w:tc>
        <w:tc>
          <w:tcPr>
            <w:tcW w:w="2676" w:type="dxa"/>
          </w:tcPr>
          <w:p w14:paraId="61675552" w14:textId="3F156914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54410766" w14:textId="336CF411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5DC5C160" w14:textId="75DBF4CF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site address</w:t>
            </w:r>
          </w:p>
        </w:tc>
      </w:tr>
      <w:tr w:rsidR="000F4EFF" w:rsidRPr="00910B64" w14:paraId="39E6625C" w14:textId="77777777" w:rsidTr="007F1AB6">
        <w:trPr>
          <w:trHeight w:val="352"/>
        </w:trPr>
        <w:tc>
          <w:tcPr>
            <w:tcW w:w="2676" w:type="dxa"/>
          </w:tcPr>
          <w:p w14:paraId="46773BC5" w14:textId="124B91BA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checkDate</w:t>
            </w:r>
            <w:proofErr w:type="spellEnd"/>
          </w:p>
        </w:tc>
        <w:tc>
          <w:tcPr>
            <w:tcW w:w="2676" w:type="dxa"/>
          </w:tcPr>
          <w:p w14:paraId="673CBC32" w14:textId="78224F07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200CBCE2" w14:textId="573EC42A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23B6E11A" w14:textId="1DF86C95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check date</w:t>
            </w:r>
          </w:p>
        </w:tc>
      </w:tr>
      <w:tr w:rsidR="000F4EFF" w:rsidRPr="00910B64" w14:paraId="636A3308" w14:textId="77777777" w:rsidTr="007F1AB6">
        <w:trPr>
          <w:trHeight w:val="352"/>
        </w:trPr>
        <w:tc>
          <w:tcPr>
            <w:tcW w:w="2676" w:type="dxa"/>
          </w:tcPr>
          <w:p w14:paraId="56583AF0" w14:textId="5E6A4421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from_date</w:t>
            </w:r>
            <w:proofErr w:type="spellEnd"/>
          </w:p>
        </w:tc>
        <w:tc>
          <w:tcPr>
            <w:tcW w:w="2676" w:type="dxa"/>
          </w:tcPr>
          <w:p w14:paraId="11D9E906" w14:textId="2DC48214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6FCD4ADE" w14:textId="66BEF5CE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31BE0FA0" w14:textId="46E8D70C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date range start</w:t>
            </w:r>
          </w:p>
        </w:tc>
      </w:tr>
      <w:tr w:rsidR="000F4EFF" w:rsidRPr="00910B64" w14:paraId="19C3F09A" w14:textId="77777777" w:rsidTr="007F1AB6">
        <w:trPr>
          <w:trHeight w:val="352"/>
        </w:trPr>
        <w:tc>
          <w:tcPr>
            <w:tcW w:w="2676" w:type="dxa"/>
          </w:tcPr>
          <w:p w14:paraId="7C34A5CD" w14:textId="6D8EC0D2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to_date</w:t>
            </w:r>
            <w:proofErr w:type="spellEnd"/>
          </w:p>
        </w:tc>
        <w:tc>
          <w:tcPr>
            <w:tcW w:w="2676" w:type="dxa"/>
          </w:tcPr>
          <w:p w14:paraId="0AC998E5" w14:textId="188833D9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72FB4090" w14:textId="3C39D38A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2BE8B712" w14:textId="11752875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date range end</w:t>
            </w:r>
          </w:p>
        </w:tc>
      </w:tr>
      <w:tr w:rsidR="000F4EFF" w:rsidRPr="00910B64" w14:paraId="58C0923F" w14:textId="77777777" w:rsidTr="007F1AB6">
        <w:trPr>
          <w:trHeight w:val="352"/>
        </w:trPr>
        <w:tc>
          <w:tcPr>
            <w:tcW w:w="2676" w:type="dxa"/>
          </w:tcPr>
          <w:p w14:paraId="0CF20D3B" w14:textId="569DC361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min_amount</w:t>
            </w:r>
            <w:proofErr w:type="spellEnd"/>
          </w:p>
        </w:tc>
        <w:tc>
          <w:tcPr>
            <w:tcW w:w="2676" w:type="dxa"/>
          </w:tcPr>
          <w:p w14:paraId="3CF23646" w14:textId="7D5D46E3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number</w:t>
            </w:r>
          </w:p>
        </w:tc>
        <w:tc>
          <w:tcPr>
            <w:tcW w:w="2676" w:type="dxa"/>
          </w:tcPr>
          <w:p w14:paraId="3318EADB" w14:textId="7E756CD2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5DF69BB7" w14:textId="79DCA5F4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minimum invoice amount</w:t>
            </w:r>
          </w:p>
        </w:tc>
      </w:tr>
      <w:tr w:rsidR="000F4EFF" w:rsidRPr="00910B64" w14:paraId="48A22E39" w14:textId="77777777" w:rsidTr="007F1AB6">
        <w:trPr>
          <w:trHeight w:val="352"/>
        </w:trPr>
        <w:tc>
          <w:tcPr>
            <w:tcW w:w="2676" w:type="dxa"/>
          </w:tcPr>
          <w:p w14:paraId="2CA9B2C2" w14:textId="20D7709D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max_amount</w:t>
            </w:r>
            <w:proofErr w:type="spellEnd"/>
          </w:p>
        </w:tc>
        <w:tc>
          <w:tcPr>
            <w:tcW w:w="2676" w:type="dxa"/>
          </w:tcPr>
          <w:p w14:paraId="053B76ED" w14:textId="0407EAF7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number</w:t>
            </w:r>
          </w:p>
        </w:tc>
        <w:tc>
          <w:tcPr>
            <w:tcW w:w="2676" w:type="dxa"/>
          </w:tcPr>
          <w:p w14:paraId="554E0949" w14:textId="3ECDB47C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2DC70F49" w14:textId="7491E012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maximum invoice amount</w:t>
            </w:r>
          </w:p>
        </w:tc>
      </w:tr>
      <w:tr w:rsidR="000F4EFF" w:rsidRPr="00910B64" w14:paraId="30758814" w14:textId="77777777" w:rsidTr="007F1AB6">
        <w:trPr>
          <w:trHeight w:val="352"/>
        </w:trPr>
        <w:tc>
          <w:tcPr>
            <w:tcW w:w="2676" w:type="dxa"/>
          </w:tcPr>
          <w:p w14:paraId="10D41E39" w14:textId="1B4E0961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invoice_number</w:t>
            </w:r>
            <w:proofErr w:type="spellEnd"/>
          </w:p>
        </w:tc>
        <w:tc>
          <w:tcPr>
            <w:tcW w:w="2676" w:type="dxa"/>
          </w:tcPr>
          <w:p w14:paraId="34981832" w14:textId="1BCA8503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49E50570" w14:textId="435D9576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720E7A44" w14:textId="783BB3BE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invoice number</w:t>
            </w:r>
          </w:p>
        </w:tc>
      </w:tr>
      <w:tr w:rsidR="000F4EFF" w:rsidRPr="00910B64" w14:paraId="6B888E54" w14:textId="77777777" w:rsidTr="007F1AB6">
        <w:trPr>
          <w:trHeight w:val="352"/>
        </w:trPr>
        <w:tc>
          <w:tcPr>
            <w:tcW w:w="2676" w:type="dxa"/>
          </w:tcPr>
          <w:p w14:paraId="27F22708" w14:textId="256B8519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po</w:t>
            </w:r>
          </w:p>
        </w:tc>
        <w:tc>
          <w:tcPr>
            <w:tcW w:w="2676" w:type="dxa"/>
          </w:tcPr>
          <w:p w14:paraId="0FD0277D" w14:textId="28DDDA56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3F87A81F" w14:textId="620DEF4E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52499290" w14:textId="4BA269EA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Filter by purchase order number</w:t>
            </w:r>
          </w:p>
        </w:tc>
      </w:tr>
    </w:tbl>
    <w:p w14:paraId="7662D476" w14:textId="77777777" w:rsidR="002E52EC" w:rsidRPr="00910B64" w:rsidRDefault="002E52EC" w:rsidP="00310D04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0F4EFF" w:rsidRPr="00910B64" w14:paraId="6F134620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6A12D21B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Request</w:t>
            </w:r>
          </w:p>
        </w:tc>
      </w:tr>
      <w:tr w:rsidR="000F4EFF" w:rsidRPr="00910B64" w14:paraId="7FF335B3" w14:textId="77777777" w:rsidTr="007F1AB6">
        <w:trPr>
          <w:trHeight w:val="793"/>
        </w:trPr>
        <w:tc>
          <w:tcPr>
            <w:tcW w:w="2676" w:type="dxa"/>
          </w:tcPr>
          <w:p w14:paraId="49358432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GET "https://api.zters.com/client/invoices/paid?vid=12345&amp;limit=10&amp;page=1" \</w:t>
            </w:r>
          </w:p>
          <w:p w14:paraId="251D4616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6A0C9669" w14:textId="6F167E40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</w:t>
            </w:r>
          </w:p>
        </w:tc>
      </w:tr>
    </w:tbl>
    <w:p w14:paraId="1601682F" w14:textId="77777777" w:rsidR="002E52EC" w:rsidRPr="00910B64" w:rsidRDefault="002E52EC" w:rsidP="00310D04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0F4EFF" w:rsidRPr="00910B64" w14:paraId="6580B63F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707F7A38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0F4EFF" w:rsidRPr="00910B64" w14:paraId="484B0EC0" w14:textId="77777777" w:rsidTr="000F4EFF">
        <w:trPr>
          <w:trHeight w:val="5410"/>
        </w:trPr>
        <w:tc>
          <w:tcPr>
            <w:tcW w:w="2676" w:type="dxa"/>
          </w:tcPr>
          <w:p w14:paraId="50E357AF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3CA7A246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"data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06093F22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current_page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1,</w:t>
            </w:r>
          </w:p>
          <w:p w14:paraId="2BC7BDD1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per_page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10,</w:t>
            </w:r>
          </w:p>
          <w:p w14:paraId="28C9B2D3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last_page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4,</w:t>
            </w:r>
          </w:p>
          <w:p w14:paraId="5CDE0F75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"total": 37,</w:t>
            </w:r>
          </w:p>
          <w:p w14:paraId="4E03EE4B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"data": [</w:t>
            </w:r>
          </w:p>
          <w:p w14:paraId="07D99794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{</w:t>
            </w:r>
          </w:p>
          <w:p w14:paraId="4198C48F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"id": 118,</w:t>
            </w:r>
          </w:p>
          <w:p w14:paraId="1CB979D8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"amount": 620.00,</w:t>
            </w:r>
          </w:p>
          <w:p w14:paraId="1284096C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amount_paid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620.00,</w:t>
            </w:r>
          </w:p>
          <w:p w14:paraId="6E6A1F51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amount_pending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0,</w:t>
            </w:r>
          </w:p>
          <w:p w14:paraId="78405145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due_date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"2026-07-15",</w:t>
            </w:r>
          </w:p>
          <w:p w14:paraId="567AC52B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created_at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"2026-06-15",</w:t>
            </w:r>
          </w:p>
          <w:p w14:paraId="3EEADB43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"po": "PO-0098",</w:t>
            </w:r>
          </w:p>
          <w:p w14:paraId="52EA6E9B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draft_invoice</w:t>
            </w:r>
            <w:proofErr w:type="spellEnd"/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06A22547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invoice_number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"20260118",</w:t>
            </w:r>
          </w:p>
          <w:p w14:paraId="157CB6AA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  "rid": "abc118"</w:t>
            </w:r>
          </w:p>
          <w:p w14:paraId="6C784F21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5E8087BE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03E46D74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]</w:t>
            </w:r>
          </w:p>
          <w:p w14:paraId="6D479E0E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6322C777" w14:textId="6F8771A6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7ADDDD77" w14:textId="77777777" w:rsidR="002E52EC" w:rsidRPr="00910B64" w:rsidRDefault="002E52EC" w:rsidP="00310D04"/>
    <w:p w14:paraId="2A70E1D5" w14:textId="77777777" w:rsidR="000F4EFF" w:rsidRPr="00910B64" w:rsidRDefault="000F4EFF" w:rsidP="000F4EFF"/>
    <w:p w14:paraId="47946226" w14:textId="47E2EA13" w:rsidR="000F4EFF" w:rsidRPr="00910B64" w:rsidRDefault="000F4EFF" w:rsidP="000F4EFF">
      <w:pPr>
        <w:pStyle w:val="Heading2"/>
      </w:pPr>
      <w:bookmarkStart w:id="18" w:name="_Toc238216898"/>
      <w:r w:rsidRPr="00910B64">
        <w:t>Single invoice</w:t>
      </w:r>
      <w:bookmarkEnd w:id="18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295"/>
        <w:gridCol w:w="6324"/>
      </w:tblGrid>
      <w:tr w:rsidR="000F4EFF" w:rsidRPr="00910B64" w14:paraId="5F0F147C" w14:textId="77777777" w:rsidTr="007F1AB6">
        <w:trPr>
          <w:trHeight w:val="514"/>
        </w:trPr>
        <w:tc>
          <w:tcPr>
            <w:tcW w:w="715" w:type="dxa"/>
          </w:tcPr>
          <w:p w14:paraId="2286275F" w14:textId="77777777" w:rsidR="000F4EFF" w:rsidRPr="00910B64" w:rsidRDefault="000F4EFF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5387FD9B" wp14:editId="231908EA">
                  <wp:extent cx="548640" cy="210185"/>
                  <wp:effectExtent l="0" t="0" r="3810" b="0"/>
                  <wp:docPr id="1075941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0FA119A4" w14:textId="68004EB1" w:rsidR="000F4EFF" w:rsidRPr="00910B64" w:rsidRDefault="000F4EFF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/client/invoices/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unpaid/{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id}</w:t>
            </w:r>
          </w:p>
        </w:tc>
        <w:tc>
          <w:tcPr>
            <w:tcW w:w="6750" w:type="dxa"/>
          </w:tcPr>
          <w:p w14:paraId="32616FE9" w14:textId="13E67D68" w:rsidR="000F4EFF" w:rsidRPr="00910B64" w:rsidRDefault="000F4EFF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Returns full detail for a single invoice, including site information.</w:t>
            </w:r>
          </w:p>
        </w:tc>
      </w:tr>
    </w:tbl>
    <w:p w14:paraId="4306473F" w14:textId="77777777" w:rsidR="000F4EFF" w:rsidRPr="00910B64" w:rsidRDefault="000F4EFF" w:rsidP="000F4EFF"/>
    <w:p w14:paraId="62E80E28" w14:textId="77777777" w:rsidR="000F4EFF" w:rsidRPr="00910B64" w:rsidRDefault="000F4EFF" w:rsidP="000F4EFF">
      <w:pPr>
        <w:pStyle w:val="Heading3"/>
      </w:pPr>
      <w:bookmarkStart w:id="19" w:name="_Toc238216899"/>
      <w:r w:rsidRPr="00910B64">
        <w:t>Request Elements</w:t>
      </w:r>
      <w:bookmarkEnd w:id="19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0F4EFF" w:rsidRPr="00910B64" w14:paraId="4C4044A6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7B73FF4D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2C1626F5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68E153C0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2756E948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F4EFF" w:rsidRPr="00910B64" w14:paraId="1FA1A495" w14:textId="77777777" w:rsidTr="007F1AB6">
        <w:trPr>
          <w:trHeight w:val="352"/>
        </w:trPr>
        <w:tc>
          <w:tcPr>
            <w:tcW w:w="2676" w:type="dxa"/>
          </w:tcPr>
          <w:p w14:paraId="589677CF" w14:textId="720B34D6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id</w:t>
            </w:r>
          </w:p>
        </w:tc>
        <w:tc>
          <w:tcPr>
            <w:tcW w:w="2676" w:type="dxa"/>
          </w:tcPr>
          <w:p w14:paraId="1F7F226F" w14:textId="45B68890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6B58B4D1" w14:textId="092B8D25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451DB47B" w14:textId="35910A0D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Invoice ID (path parameter)</w:t>
            </w:r>
          </w:p>
        </w:tc>
      </w:tr>
      <w:tr w:rsidR="000F4EFF" w:rsidRPr="00910B64" w14:paraId="2F7760FA" w14:textId="77777777" w:rsidTr="007F1AB6">
        <w:trPr>
          <w:trHeight w:val="352"/>
        </w:trPr>
        <w:tc>
          <w:tcPr>
            <w:tcW w:w="2676" w:type="dxa"/>
          </w:tcPr>
          <w:p w14:paraId="1733B010" w14:textId="379523F2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vid</w:t>
            </w:r>
          </w:p>
        </w:tc>
        <w:tc>
          <w:tcPr>
            <w:tcW w:w="2676" w:type="dxa"/>
          </w:tcPr>
          <w:p w14:paraId="34F617AD" w14:textId="234A15C3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5FF714B9" w14:textId="44072E19" w:rsidR="000F4EFF" w:rsidRPr="00910B64" w:rsidRDefault="000F4EFF" w:rsidP="000F4EF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24E2E4FC" w14:textId="6F5505EC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Client/account identifier</w:t>
            </w:r>
          </w:p>
        </w:tc>
      </w:tr>
    </w:tbl>
    <w:p w14:paraId="161ABB7F" w14:textId="77777777" w:rsidR="000F4EFF" w:rsidRPr="00910B64" w:rsidRDefault="000F4EFF" w:rsidP="000F4EFF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0F4EFF" w:rsidRPr="00910B64" w14:paraId="48481165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1A97B003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Request</w:t>
            </w:r>
          </w:p>
        </w:tc>
      </w:tr>
      <w:tr w:rsidR="000F4EFF" w:rsidRPr="00910B64" w14:paraId="0D89059F" w14:textId="77777777" w:rsidTr="007F1AB6">
        <w:trPr>
          <w:trHeight w:val="793"/>
        </w:trPr>
        <w:tc>
          <w:tcPr>
            <w:tcW w:w="2676" w:type="dxa"/>
          </w:tcPr>
          <w:p w14:paraId="4C9A4CF2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GET "https://api.zters.com/client/invoices/unpaid/123?vid=12345" \</w:t>
            </w:r>
          </w:p>
          <w:p w14:paraId="5686B75B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13285672" w14:textId="0934F6ED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</w:t>
            </w:r>
          </w:p>
        </w:tc>
      </w:tr>
    </w:tbl>
    <w:p w14:paraId="5CA94CB2" w14:textId="77777777" w:rsidR="000F4EFF" w:rsidRPr="00910B64" w:rsidRDefault="000F4EFF" w:rsidP="000F4EFF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0F4EFF" w:rsidRPr="00910B64" w14:paraId="4D172A9B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65F041BF" w14:textId="77777777" w:rsidR="000F4EFF" w:rsidRPr="00910B64" w:rsidRDefault="000F4EF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0F4EFF" w:rsidRPr="00910B64" w14:paraId="7F8E247E" w14:textId="77777777" w:rsidTr="000F4EFF">
        <w:trPr>
          <w:trHeight w:val="3835"/>
        </w:trPr>
        <w:tc>
          <w:tcPr>
            <w:tcW w:w="2676" w:type="dxa"/>
          </w:tcPr>
          <w:p w14:paraId="19B67FA7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094BECBC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"invoice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40C58B37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"id": 123,</w:t>
            </w:r>
          </w:p>
          <w:p w14:paraId="757A892E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"amount": 450.00,</w:t>
            </w:r>
          </w:p>
          <w:p w14:paraId="78ED9F7F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amount_paid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0,</w:t>
            </w:r>
          </w:p>
          <w:p w14:paraId="4F0CB9A8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amount_pending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450.00,</w:t>
            </w:r>
          </w:p>
          <w:p w14:paraId="363B38E0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due_date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"2026-09-01",</w:t>
            </w:r>
          </w:p>
          <w:p w14:paraId="1901B0DC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draft_invoice</w:t>
            </w:r>
            <w:proofErr w:type="spellEnd"/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70EAA656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invoice_number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"20260123",</w:t>
            </w:r>
          </w:p>
          <w:p w14:paraId="74FC16D8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"rid": "abc123"</w:t>
            </w:r>
          </w:p>
          <w:p w14:paraId="06054200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12C1B246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site_information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": [</w:t>
            </w:r>
          </w:p>
          <w:p w14:paraId="2BE0EAB8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  { "address": "123 Main St" }</w:t>
            </w:r>
          </w:p>
          <w:p w14:paraId="6E994CAA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]</w:t>
            </w:r>
          </w:p>
          <w:p w14:paraId="0A1EFBF7" w14:textId="77777777" w:rsidR="000F4EFF" w:rsidRPr="00910B64" w:rsidRDefault="000F4EFF" w:rsidP="000F4EF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20DAA8E5" w14:textId="61B4DCEA" w:rsidR="000F4EFF" w:rsidRPr="00910B64" w:rsidRDefault="000F4EFF" w:rsidP="000F4EFF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0B1AE4AC" w14:textId="77777777" w:rsidR="000F4EFF" w:rsidRPr="00910B64" w:rsidRDefault="000F4EFF" w:rsidP="000F4EFF"/>
    <w:p w14:paraId="14474558" w14:textId="77777777" w:rsidR="000F4EFF" w:rsidRPr="00910B64" w:rsidRDefault="000F4EFF" w:rsidP="00310D04"/>
    <w:p w14:paraId="63B91C1D" w14:textId="77777777" w:rsidR="00C31BC0" w:rsidRPr="00910B64" w:rsidRDefault="00C31BC0" w:rsidP="00C31BC0">
      <w:pPr>
        <w:pStyle w:val="Heading1"/>
        <w:sectPr w:rsidR="00C31BC0" w:rsidRPr="00910B64" w:rsidSect="00054D8B">
          <w:headerReference w:type="default" r:id="rId16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74D2A5C6" w14:textId="77777777" w:rsidR="00C31BC0" w:rsidRPr="00910B64" w:rsidRDefault="00C31BC0" w:rsidP="00C31BC0">
      <w:pPr>
        <w:pStyle w:val="Heading1"/>
      </w:pPr>
      <w:bookmarkStart w:id="20" w:name="_Toc238216900"/>
      <w:r w:rsidRPr="00910B64">
        <w:lastRenderedPageBreak/>
        <w:t>CARDS</w:t>
      </w:r>
      <w:bookmarkEnd w:id="20"/>
    </w:p>
    <w:p w14:paraId="6A1C0131" w14:textId="1ED987BD" w:rsidR="00C31BC0" w:rsidRPr="00910B64" w:rsidRDefault="00C31BC0" w:rsidP="00C31BC0">
      <w:pPr>
        <w:pStyle w:val="Heading2"/>
      </w:pPr>
      <w:bookmarkStart w:id="21" w:name="_Toc238216901"/>
      <w:r w:rsidRPr="00910B64">
        <w:t>List cards</w:t>
      </w:r>
      <w:bookmarkEnd w:id="21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160"/>
        <w:gridCol w:w="6459"/>
      </w:tblGrid>
      <w:tr w:rsidR="00C31BC0" w:rsidRPr="00910B64" w14:paraId="22039235" w14:textId="77777777" w:rsidTr="007F1AB6">
        <w:trPr>
          <w:trHeight w:val="514"/>
        </w:trPr>
        <w:tc>
          <w:tcPr>
            <w:tcW w:w="715" w:type="dxa"/>
          </w:tcPr>
          <w:p w14:paraId="4F669981" w14:textId="77777777" w:rsidR="00C31BC0" w:rsidRPr="00910B64" w:rsidRDefault="00C31BC0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4C933C6E" wp14:editId="478235A8">
                  <wp:extent cx="548640" cy="210185"/>
                  <wp:effectExtent l="0" t="0" r="3810" b="0"/>
                  <wp:docPr id="141024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2E1BC880" w14:textId="32D184F1" w:rsidR="00C31BC0" w:rsidRPr="00910B64" w:rsidRDefault="00C31BC0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/client/cards</w:t>
            </w:r>
          </w:p>
        </w:tc>
        <w:tc>
          <w:tcPr>
            <w:tcW w:w="6750" w:type="dxa"/>
          </w:tcPr>
          <w:p w14:paraId="7AE799C8" w14:textId="57673DB7" w:rsidR="00C31BC0" w:rsidRPr="00910B64" w:rsidRDefault="00C31BC0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Returns the list of stored payment cards for a client account.</w:t>
            </w:r>
          </w:p>
        </w:tc>
      </w:tr>
    </w:tbl>
    <w:p w14:paraId="7E0CBB2A" w14:textId="74142101" w:rsidR="00C31BC0" w:rsidRPr="00910B64" w:rsidRDefault="00C31BC0" w:rsidP="00C31BC0"/>
    <w:p w14:paraId="49753823" w14:textId="77777777" w:rsidR="00C31BC0" w:rsidRPr="00910B64" w:rsidRDefault="00C31BC0" w:rsidP="00C31BC0">
      <w:pPr>
        <w:pStyle w:val="Heading3"/>
      </w:pPr>
      <w:bookmarkStart w:id="22" w:name="_Toc238216902"/>
      <w:r w:rsidRPr="00910B64">
        <w:t>Request Elements</w:t>
      </w:r>
      <w:bookmarkEnd w:id="22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C31BC0" w:rsidRPr="00910B64" w14:paraId="63A3A225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30F7768D" w14:textId="77777777" w:rsidR="00C31BC0" w:rsidRPr="00910B64" w:rsidRDefault="00C31BC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208BBEEA" w14:textId="77777777" w:rsidR="00C31BC0" w:rsidRPr="00910B64" w:rsidRDefault="00C31BC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2C27D99F" w14:textId="77777777" w:rsidR="00C31BC0" w:rsidRPr="00910B64" w:rsidRDefault="00C31BC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0FD46E99" w14:textId="77777777" w:rsidR="00C31BC0" w:rsidRPr="00910B64" w:rsidRDefault="00C31BC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C31BC0" w:rsidRPr="00910B64" w14:paraId="150E800C" w14:textId="77777777" w:rsidTr="007F1AB6">
        <w:trPr>
          <w:trHeight w:val="352"/>
        </w:trPr>
        <w:tc>
          <w:tcPr>
            <w:tcW w:w="2676" w:type="dxa"/>
          </w:tcPr>
          <w:p w14:paraId="179058FC" w14:textId="744ACA9E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vid</w:t>
            </w:r>
          </w:p>
        </w:tc>
        <w:tc>
          <w:tcPr>
            <w:tcW w:w="2676" w:type="dxa"/>
          </w:tcPr>
          <w:p w14:paraId="17B27279" w14:textId="25445597" w:rsidR="00C31BC0" w:rsidRPr="00910B64" w:rsidRDefault="00C31BC0" w:rsidP="00C31BC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33DE44E7" w14:textId="5938A83C" w:rsidR="00C31BC0" w:rsidRPr="00910B64" w:rsidRDefault="00C31BC0" w:rsidP="00C31BC0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71062D8D" w14:textId="6B6AEBE6" w:rsidR="00C31BC0" w:rsidRPr="00910B64" w:rsidRDefault="00C31BC0" w:rsidP="00C31BC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Client/account identifier</w:t>
            </w:r>
          </w:p>
        </w:tc>
      </w:tr>
      <w:tr w:rsidR="00C31BC0" w:rsidRPr="00910B64" w14:paraId="402FAAEC" w14:textId="77777777" w:rsidTr="007F1AB6">
        <w:trPr>
          <w:trHeight w:val="352"/>
        </w:trPr>
        <w:tc>
          <w:tcPr>
            <w:tcW w:w="2676" w:type="dxa"/>
          </w:tcPr>
          <w:p w14:paraId="6C651AF1" w14:textId="7FE8CC43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limit</w:t>
            </w:r>
          </w:p>
        </w:tc>
        <w:tc>
          <w:tcPr>
            <w:tcW w:w="2676" w:type="dxa"/>
          </w:tcPr>
          <w:p w14:paraId="7DC78722" w14:textId="20F13455" w:rsidR="00C31BC0" w:rsidRPr="00910B64" w:rsidRDefault="00C31BC0" w:rsidP="00C31BC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number</w:t>
            </w:r>
          </w:p>
        </w:tc>
        <w:tc>
          <w:tcPr>
            <w:tcW w:w="2676" w:type="dxa"/>
          </w:tcPr>
          <w:p w14:paraId="6A981FA8" w14:textId="60715C72" w:rsidR="00C31BC0" w:rsidRPr="00910B64" w:rsidRDefault="00C31BC0" w:rsidP="00C31BC0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6903570E" w14:textId="77F46AC3" w:rsidR="00C31BC0" w:rsidRPr="00910B64" w:rsidRDefault="00C31BC0" w:rsidP="00C31BC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Page size</w:t>
            </w:r>
          </w:p>
        </w:tc>
      </w:tr>
    </w:tbl>
    <w:p w14:paraId="68530FB8" w14:textId="77777777" w:rsidR="00C31BC0" w:rsidRPr="00910B64" w:rsidRDefault="00C31BC0" w:rsidP="00C31BC0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C31BC0" w:rsidRPr="00910B64" w14:paraId="66DA1AB7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558EEAFF" w14:textId="77777777" w:rsidR="00C31BC0" w:rsidRPr="00910B64" w:rsidRDefault="00C31BC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Request</w:t>
            </w:r>
          </w:p>
        </w:tc>
      </w:tr>
      <w:tr w:rsidR="00C31BC0" w:rsidRPr="00910B64" w14:paraId="2B2904E4" w14:textId="77777777" w:rsidTr="007F1AB6">
        <w:trPr>
          <w:trHeight w:val="793"/>
        </w:trPr>
        <w:tc>
          <w:tcPr>
            <w:tcW w:w="2676" w:type="dxa"/>
          </w:tcPr>
          <w:p w14:paraId="470BA6DA" w14:textId="77777777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GET "https://api.zters.com/client/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cards?vid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=12345&amp;limit=10" \</w:t>
            </w:r>
          </w:p>
          <w:p w14:paraId="250CD895" w14:textId="77777777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14375E4A" w14:textId="78DD885E" w:rsidR="00C31BC0" w:rsidRPr="00910B64" w:rsidRDefault="00C31BC0" w:rsidP="00C31BC0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</w:t>
            </w:r>
          </w:p>
        </w:tc>
      </w:tr>
    </w:tbl>
    <w:p w14:paraId="5FAD67A8" w14:textId="77777777" w:rsidR="00C31BC0" w:rsidRPr="00910B64" w:rsidRDefault="00C31BC0" w:rsidP="00C31BC0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C31BC0" w:rsidRPr="00910B64" w14:paraId="1D43A4F5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1A6E8727" w14:textId="77777777" w:rsidR="00C31BC0" w:rsidRPr="00910B64" w:rsidRDefault="00C31BC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C31BC0" w:rsidRPr="00910B64" w14:paraId="23B7F81A" w14:textId="77777777" w:rsidTr="00C31BC0">
        <w:trPr>
          <w:trHeight w:val="1495"/>
        </w:trPr>
        <w:tc>
          <w:tcPr>
            <w:tcW w:w="2676" w:type="dxa"/>
          </w:tcPr>
          <w:p w14:paraId="53F8B835" w14:textId="77777777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07BFB1C8" w14:textId="77777777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"data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6014080B" w14:textId="77777777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"status": "success",</w:t>
            </w:r>
          </w:p>
          <w:p w14:paraId="7B856549" w14:textId="77777777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"message": "..."</w:t>
            </w:r>
          </w:p>
          <w:p w14:paraId="478B92D0" w14:textId="77777777" w:rsidR="00C31BC0" w:rsidRPr="00910B64" w:rsidRDefault="00C31BC0" w:rsidP="00C31BC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24852A64" w14:textId="508C019D" w:rsidR="00C31BC0" w:rsidRPr="00910B64" w:rsidRDefault="00C31BC0" w:rsidP="00C31BC0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63B5B2A4" w14:textId="77777777" w:rsidR="00C31BC0" w:rsidRPr="00910B64" w:rsidRDefault="00C31BC0" w:rsidP="00C31BC0"/>
    <w:p w14:paraId="5577DE94" w14:textId="77777777" w:rsidR="00C31BC0" w:rsidRPr="00910B64" w:rsidRDefault="00C31BC0" w:rsidP="00C31BC0"/>
    <w:p w14:paraId="72A2AD9A" w14:textId="2F45ADE4" w:rsidR="00194E13" w:rsidRPr="00910B64" w:rsidRDefault="00194E13" w:rsidP="00194E13">
      <w:pPr>
        <w:pStyle w:val="Heading2"/>
      </w:pPr>
      <w:bookmarkStart w:id="23" w:name="_Toc238216903"/>
      <w:r w:rsidRPr="00910B64">
        <w:t>Create card</w:t>
      </w:r>
      <w:bookmarkEnd w:id="23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160"/>
        <w:gridCol w:w="6459"/>
      </w:tblGrid>
      <w:tr w:rsidR="00194E13" w:rsidRPr="00910B64" w14:paraId="106A3B2D" w14:textId="77777777" w:rsidTr="007F1AB6">
        <w:trPr>
          <w:trHeight w:val="514"/>
        </w:trPr>
        <w:tc>
          <w:tcPr>
            <w:tcW w:w="715" w:type="dxa"/>
          </w:tcPr>
          <w:p w14:paraId="65EAE4FA" w14:textId="4E05FFC0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57314596" wp14:editId="1847675B">
                  <wp:extent cx="548640" cy="210312"/>
                  <wp:effectExtent l="0" t="0" r="3810" b="0"/>
                  <wp:docPr id="79672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7F5F4AB8" w14:textId="5A1956C9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/client/cards</w:t>
            </w:r>
          </w:p>
        </w:tc>
        <w:tc>
          <w:tcPr>
            <w:tcW w:w="6750" w:type="dxa"/>
          </w:tcPr>
          <w:p w14:paraId="05C2775F" w14:textId="4C149084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proofErr w:type="gramStart"/>
            <w:r w:rsidRPr="00910B64">
              <w:rPr>
                <w:rFonts w:cs="Arial"/>
                <w:sz w:val="20"/>
                <w:szCs w:val="20"/>
              </w:rPr>
              <w:t>Creates</w:t>
            </w:r>
            <w:proofErr w:type="gramEnd"/>
            <w:r w:rsidRPr="00910B64">
              <w:rPr>
                <w:rFonts w:cs="Arial"/>
                <w:sz w:val="20"/>
                <w:szCs w:val="20"/>
              </w:rPr>
              <w:t xml:space="preserve"> a new stored payment card for a client.</w:t>
            </w:r>
          </w:p>
        </w:tc>
      </w:tr>
    </w:tbl>
    <w:p w14:paraId="566CE1A6" w14:textId="434329A3" w:rsidR="00194E13" w:rsidRPr="00910B64" w:rsidRDefault="00194E13" w:rsidP="00194E13"/>
    <w:p w14:paraId="2A196EE7" w14:textId="77777777" w:rsidR="00194E13" w:rsidRPr="00910B64" w:rsidRDefault="00194E13" w:rsidP="00194E13">
      <w:pPr>
        <w:pStyle w:val="Heading3"/>
      </w:pPr>
      <w:bookmarkStart w:id="24" w:name="_Toc238216904"/>
      <w:r w:rsidRPr="00910B64">
        <w:t>Request Elements</w:t>
      </w:r>
      <w:bookmarkEnd w:id="24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194E13" w:rsidRPr="00910B64" w14:paraId="4EA96E4A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2CC06657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6C22E9F3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12760106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5411EC77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194E13" w:rsidRPr="00910B64" w14:paraId="1C416985" w14:textId="77777777" w:rsidTr="007F1AB6">
        <w:trPr>
          <w:trHeight w:val="352"/>
        </w:trPr>
        <w:tc>
          <w:tcPr>
            <w:tcW w:w="2676" w:type="dxa"/>
          </w:tcPr>
          <w:p w14:paraId="54F8FDA6" w14:textId="7913767C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payment_description</w:t>
            </w:r>
            <w:proofErr w:type="spellEnd"/>
          </w:p>
        </w:tc>
        <w:tc>
          <w:tcPr>
            <w:tcW w:w="2676" w:type="dxa"/>
          </w:tcPr>
          <w:p w14:paraId="6F27B14D" w14:textId="1B19725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60C9DBAB" w14:textId="6E1329C4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3AFD2356" w14:textId="6C2D6410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Label for the card</w:t>
            </w:r>
          </w:p>
        </w:tc>
      </w:tr>
      <w:tr w:rsidR="00194E13" w:rsidRPr="00910B64" w14:paraId="7226FEA3" w14:textId="77777777" w:rsidTr="007F1AB6">
        <w:trPr>
          <w:trHeight w:val="352"/>
        </w:trPr>
        <w:tc>
          <w:tcPr>
            <w:tcW w:w="2676" w:type="dxa"/>
          </w:tcPr>
          <w:p w14:paraId="1479CD8A" w14:textId="43026E16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country</w:t>
            </w:r>
          </w:p>
        </w:tc>
        <w:tc>
          <w:tcPr>
            <w:tcW w:w="2676" w:type="dxa"/>
          </w:tcPr>
          <w:p w14:paraId="1FCEDFC8" w14:textId="4E5BFAEC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5E6BBB6B" w14:textId="19912772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6601E7D0" w14:textId="378A16F5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Billing country</w:t>
            </w:r>
          </w:p>
        </w:tc>
      </w:tr>
      <w:tr w:rsidR="00194E13" w:rsidRPr="00910B64" w14:paraId="47A4B449" w14:textId="77777777" w:rsidTr="007F1AB6">
        <w:trPr>
          <w:trHeight w:val="352"/>
        </w:trPr>
        <w:tc>
          <w:tcPr>
            <w:tcW w:w="2676" w:type="dxa"/>
          </w:tcPr>
          <w:p w14:paraId="113DBFE8" w14:textId="479F7E5C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676" w:type="dxa"/>
          </w:tcPr>
          <w:p w14:paraId="08F7ED91" w14:textId="4CBF629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2A6195B0" w14:textId="65362C85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7CB85BBF" w14:textId="6A56D935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Cardholder first name</w:t>
            </w:r>
          </w:p>
        </w:tc>
      </w:tr>
      <w:tr w:rsidR="00194E13" w:rsidRPr="00910B64" w14:paraId="27A72F0F" w14:textId="77777777" w:rsidTr="007F1AB6">
        <w:trPr>
          <w:trHeight w:val="352"/>
        </w:trPr>
        <w:tc>
          <w:tcPr>
            <w:tcW w:w="2676" w:type="dxa"/>
          </w:tcPr>
          <w:p w14:paraId="14A51EC7" w14:textId="20D7BFDD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676" w:type="dxa"/>
          </w:tcPr>
          <w:p w14:paraId="1D9A6BFF" w14:textId="0FE8538F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482DD5DA" w14:textId="5EDA595B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2171D939" w14:textId="79A2F20A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Cardholder last name</w:t>
            </w:r>
          </w:p>
        </w:tc>
      </w:tr>
      <w:tr w:rsidR="00194E13" w:rsidRPr="00910B64" w14:paraId="69EE66A0" w14:textId="77777777" w:rsidTr="007F1AB6">
        <w:trPr>
          <w:trHeight w:val="352"/>
        </w:trPr>
        <w:tc>
          <w:tcPr>
            <w:tcW w:w="2676" w:type="dxa"/>
          </w:tcPr>
          <w:p w14:paraId="72AA74C9" w14:textId="7B2C5EBE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phone</w:t>
            </w:r>
          </w:p>
        </w:tc>
        <w:tc>
          <w:tcPr>
            <w:tcW w:w="2676" w:type="dxa"/>
          </w:tcPr>
          <w:p w14:paraId="104F312B" w14:textId="703B9BA0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491DF2B2" w14:textId="39CE4C07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1CF479B9" w14:textId="3A47689B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Cardholder phone number</w:t>
            </w:r>
          </w:p>
        </w:tc>
      </w:tr>
      <w:tr w:rsidR="00194E13" w:rsidRPr="00910B64" w14:paraId="6B5E91BB" w14:textId="77777777" w:rsidTr="007F1AB6">
        <w:trPr>
          <w:trHeight w:val="352"/>
        </w:trPr>
        <w:tc>
          <w:tcPr>
            <w:tcW w:w="2676" w:type="dxa"/>
          </w:tcPr>
          <w:p w14:paraId="79E3FFB5" w14:textId="6084E7C3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address</w:t>
            </w:r>
          </w:p>
        </w:tc>
        <w:tc>
          <w:tcPr>
            <w:tcW w:w="2676" w:type="dxa"/>
          </w:tcPr>
          <w:p w14:paraId="3AD5BF10" w14:textId="65BBFB6E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350F897A" w14:textId="77A991C2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3019DDCB" w14:textId="3F49C7C6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Billing address</w:t>
            </w:r>
          </w:p>
        </w:tc>
      </w:tr>
      <w:tr w:rsidR="00194E13" w:rsidRPr="00910B64" w14:paraId="155717F2" w14:textId="77777777" w:rsidTr="007F1AB6">
        <w:trPr>
          <w:trHeight w:val="352"/>
        </w:trPr>
        <w:tc>
          <w:tcPr>
            <w:tcW w:w="2676" w:type="dxa"/>
          </w:tcPr>
          <w:p w14:paraId="26099CBC" w14:textId="0C81B9FE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city</w:t>
            </w:r>
          </w:p>
        </w:tc>
        <w:tc>
          <w:tcPr>
            <w:tcW w:w="2676" w:type="dxa"/>
          </w:tcPr>
          <w:p w14:paraId="59CE9E0E" w14:textId="67C90E8D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66925D0B" w14:textId="274029CA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180866A9" w14:textId="638FF9CE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Billing city</w:t>
            </w:r>
          </w:p>
        </w:tc>
      </w:tr>
      <w:tr w:rsidR="00194E13" w:rsidRPr="00910B64" w14:paraId="7943A28F" w14:textId="77777777" w:rsidTr="007F1AB6">
        <w:trPr>
          <w:trHeight w:val="352"/>
        </w:trPr>
        <w:tc>
          <w:tcPr>
            <w:tcW w:w="2676" w:type="dxa"/>
          </w:tcPr>
          <w:p w14:paraId="493E5B62" w14:textId="256F425B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province</w:t>
            </w:r>
          </w:p>
        </w:tc>
        <w:tc>
          <w:tcPr>
            <w:tcW w:w="2676" w:type="dxa"/>
          </w:tcPr>
          <w:p w14:paraId="7844887A" w14:textId="385173D4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7834B444" w14:textId="27D54C8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18F48FF6" w14:textId="3CE5BFF1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Billing province</w:t>
            </w:r>
          </w:p>
        </w:tc>
      </w:tr>
      <w:tr w:rsidR="00194E13" w:rsidRPr="00910B64" w14:paraId="0CAB7011" w14:textId="77777777" w:rsidTr="007F1AB6">
        <w:trPr>
          <w:trHeight w:val="352"/>
        </w:trPr>
        <w:tc>
          <w:tcPr>
            <w:tcW w:w="2676" w:type="dxa"/>
          </w:tcPr>
          <w:p w14:paraId="1E46CB9E" w14:textId="550165C7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2676" w:type="dxa"/>
          </w:tcPr>
          <w:p w14:paraId="1CFE27AB" w14:textId="31AA6C5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5D449898" w14:textId="720B38C4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2B9EF861" w14:textId="338DBE60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Billing state</w:t>
            </w:r>
          </w:p>
        </w:tc>
      </w:tr>
      <w:tr w:rsidR="00194E13" w:rsidRPr="00910B64" w14:paraId="2F5F2B46" w14:textId="77777777" w:rsidTr="007F1AB6">
        <w:trPr>
          <w:trHeight w:val="352"/>
        </w:trPr>
        <w:tc>
          <w:tcPr>
            <w:tcW w:w="2676" w:type="dxa"/>
          </w:tcPr>
          <w:p w14:paraId="27F6F2F3" w14:textId="5FCD366D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zip</w:t>
            </w:r>
          </w:p>
        </w:tc>
        <w:tc>
          <w:tcPr>
            <w:tcW w:w="2676" w:type="dxa"/>
          </w:tcPr>
          <w:p w14:paraId="47D325A6" w14:textId="5EADCD5C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0A583530" w14:textId="4CAC337D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74FD2AC8" w14:textId="05401FED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Billing zip code</w:t>
            </w:r>
          </w:p>
        </w:tc>
      </w:tr>
      <w:tr w:rsidR="00194E13" w:rsidRPr="00910B64" w14:paraId="15613129" w14:textId="77777777" w:rsidTr="007F1AB6">
        <w:trPr>
          <w:trHeight w:val="352"/>
        </w:trPr>
        <w:tc>
          <w:tcPr>
            <w:tcW w:w="2676" w:type="dxa"/>
          </w:tcPr>
          <w:p w14:paraId="710BF691" w14:textId="08156E97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last_four_digit</w:t>
            </w:r>
            <w:proofErr w:type="spellEnd"/>
          </w:p>
        </w:tc>
        <w:tc>
          <w:tcPr>
            <w:tcW w:w="2676" w:type="dxa"/>
          </w:tcPr>
          <w:p w14:paraId="72FF0638" w14:textId="39403FC4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3C9E81C3" w14:textId="70DB22C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27E4F394" w14:textId="21D2580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Last 4 digits of the card number</w:t>
            </w:r>
          </w:p>
        </w:tc>
      </w:tr>
      <w:tr w:rsidR="00194E13" w:rsidRPr="00910B64" w14:paraId="4188D845" w14:textId="77777777" w:rsidTr="007F1AB6">
        <w:trPr>
          <w:trHeight w:val="352"/>
        </w:trPr>
        <w:tc>
          <w:tcPr>
            <w:tcW w:w="2676" w:type="dxa"/>
          </w:tcPr>
          <w:p w14:paraId="4CA7B4CE" w14:textId="1D87EAAC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cvv_number</w:t>
            </w:r>
            <w:proofErr w:type="spellEnd"/>
          </w:p>
        </w:tc>
        <w:tc>
          <w:tcPr>
            <w:tcW w:w="2676" w:type="dxa"/>
          </w:tcPr>
          <w:p w14:paraId="58D0248B" w14:textId="02429211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4416BCF1" w14:textId="4EEA57E3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375B383A" w14:textId="0F3A84C6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Card CVV</w:t>
            </w:r>
          </w:p>
        </w:tc>
      </w:tr>
      <w:tr w:rsidR="00194E13" w:rsidRPr="00910B64" w14:paraId="60870CEF" w14:textId="77777777" w:rsidTr="007F1AB6">
        <w:trPr>
          <w:trHeight w:val="352"/>
        </w:trPr>
        <w:tc>
          <w:tcPr>
            <w:tcW w:w="2676" w:type="dxa"/>
          </w:tcPr>
          <w:p w14:paraId="4A5E05FF" w14:textId="53045A39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expiry_month</w:t>
            </w:r>
            <w:proofErr w:type="spellEnd"/>
          </w:p>
        </w:tc>
        <w:tc>
          <w:tcPr>
            <w:tcW w:w="2676" w:type="dxa"/>
          </w:tcPr>
          <w:p w14:paraId="1418EB12" w14:textId="690622AF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1AFEC671" w14:textId="2B6D7595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3B0F99AB" w14:textId="21449F16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Card expiry month</w:t>
            </w:r>
          </w:p>
        </w:tc>
      </w:tr>
      <w:tr w:rsidR="00194E13" w:rsidRPr="00910B64" w14:paraId="67CC6845" w14:textId="77777777" w:rsidTr="007F1AB6">
        <w:trPr>
          <w:trHeight w:val="352"/>
        </w:trPr>
        <w:tc>
          <w:tcPr>
            <w:tcW w:w="2676" w:type="dxa"/>
          </w:tcPr>
          <w:p w14:paraId="38082888" w14:textId="6097CD2E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expiry_year</w:t>
            </w:r>
            <w:proofErr w:type="spellEnd"/>
          </w:p>
        </w:tc>
        <w:tc>
          <w:tcPr>
            <w:tcW w:w="2676" w:type="dxa"/>
          </w:tcPr>
          <w:p w14:paraId="2C07BEFA" w14:textId="3AA754C6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403640EE" w14:textId="406BFB75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7C65C891" w14:textId="099A94F1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Card expiry year</w:t>
            </w:r>
          </w:p>
        </w:tc>
      </w:tr>
      <w:tr w:rsidR="00194E13" w:rsidRPr="00910B64" w14:paraId="478263F0" w14:textId="77777777" w:rsidTr="007F1AB6">
        <w:trPr>
          <w:trHeight w:val="352"/>
        </w:trPr>
        <w:tc>
          <w:tcPr>
            <w:tcW w:w="2676" w:type="dxa"/>
          </w:tcPr>
          <w:p w14:paraId="27C91A2D" w14:textId="0A50A870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email</w:t>
            </w:r>
          </w:p>
        </w:tc>
        <w:tc>
          <w:tcPr>
            <w:tcW w:w="2676" w:type="dxa"/>
          </w:tcPr>
          <w:p w14:paraId="68FDF488" w14:textId="535A7DB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719AEA7B" w14:textId="5195DC0D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5F227228" w14:textId="7D27C140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Cardholder email</w:t>
            </w:r>
          </w:p>
        </w:tc>
      </w:tr>
      <w:tr w:rsidR="00194E13" w:rsidRPr="00910B64" w14:paraId="167EB679" w14:textId="77777777" w:rsidTr="007F1AB6">
        <w:trPr>
          <w:trHeight w:val="352"/>
        </w:trPr>
        <w:tc>
          <w:tcPr>
            <w:tcW w:w="2676" w:type="dxa"/>
          </w:tcPr>
          <w:p w14:paraId="7040CE3E" w14:textId="792DAEFB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rid</w:t>
            </w:r>
          </w:p>
        </w:tc>
        <w:tc>
          <w:tcPr>
            <w:tcW w:w="2676" w:type="dxa"/>
          </w:tcPr>
          <w:p w14:paraId="01351B7C" w14:textId="689EC167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6D6C1A5E" w14:textId="2D6E6DC0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673C7C70" w14:textId="007536B8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Site/hauler reference ID</w:t>
            </w:r>
          </w:p>
        </w:tc>
      </w:tr>
      <w:tr w:rsidR="00194E13" w:rsidRPr="00910B64" w14:paraId="2EA975FE" w14:textId="77777777" w:rsidTr="007F1AB6">
        <w:trPr>
          <w:trHeight w:val="352"/>
        </w:trPr>
        <w:tc>
          <w:tcPr>
            <w:tcW w:w="2676" w:type="dxa"/>
          </w:tcPr>
          <w:p w14:paraId="19E86012" w14:textId="2BC0EDC3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676" w:type="dxa"/>
          </w:tcPr>
          <w:p w14:paraId="02BA53CE" w14:textId="236E1F2B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412DC154" w14:textId="52AE84FB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rFonts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135E95E7" w14:textId="0C3076E7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Portal user ID</w:t>
            </w:r>
          </w:p>
        </w:tc>
      </w:tr>
      <w:tr w:rsidR="00194E13" w:rsidRPr="00910B64" w14:paraId="790F9404" w14:textId="77777777" w:rsidTr="007F1AB6">
        <w:trPr>
          <w:trHeight w:val="352"/>
        </w:trPr>
        <w:tc>
          <w:tcPr>
            <w:tcW w:w="2676" w:type="dxa"/>
          </w:tcPr>
          <w:p w14:paraId="36205828" w14:textId="3A4E3251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 w:cs="Arial"/>
                <w:sz w:val="20"/>
                <w:szCs w:val="20"/>
              </w:rPr>
              <w:t>vid</w:t>
            </w:r>
          </w:p>
        </w:tc>
        <w:tc>
          <w:tcPr>
            <w:tcW w:w="2676" w:type="dxa"/>
          </w:tcPr>
          <w:p w14:paraId="11E2C9EE" w14:textId="64ED2251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4469694E" w14:textId="784A75E8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rFonts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1AF9B7DF" w14:textId="5B9A487B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Client/account identifier</w:t>
            </w:r>
          </w:p>
        </w:tc>
      </w:tr>
      <w:tr w:rsidR="00194E13" w:rsidRPr="00910B64" w14:paraId="539E15C2" w14:textId="77777777" w:rsidTr="007F1AB6">
        <w:trPr>
          <w:trHeight w:val="352"/>
        </w:trPr>
        <w:tc>
          <w:tcPr>
            <w:tcW w:w="2676" w:type="dxa"/>
          </w:tcPr>
          <w:p w14:paraId="65AE4B85" w14:textId="48DB729F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 w:cs="Arial"/>
                <w:sz w:val="20"/>
                <w:szCs w:val="20"/>
              </w:rPr>
              <w:t>company_quickbase_rid</w:t>
            </w:r>
            <w:proofErr w:type="spellEnd"/>
          </w:p>
        </w:tc>
        <w:tc>
          <w:tcPr>
            <w:tcW w:w="2676" w:type="dxa"/>
          </w:tcPr>
          <w:p w14:paraId="6A942713" w14:textId="25C912BB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50ABE41C" w14:textId="2DE06906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6D5AE8B3" w14:textId="1529E3E6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Company reference ID</w:t>
            </w:r>
          </w:p>
        </w:tc>
      </w:tr>
    </w:tbl>
    <w:p w14:paraId="5D039884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6848EC23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6DFEEFF8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Request</w:t>
            </w:r>
          </w:p>
        </w:tc>
      </w:tr>
      <w:tr w:rsidR="00194E13" w:rsidRPr="00910B64" w14:paraId="2A0CA6BA" w14:textId="77777777" w:rsidTr="007F1AB6">
        <w:trPr>
          <w:trHeight w:val="793"/>
        </w:trPr>
        <w:tc>
          <w:tcPr>
            <w:tcW w:w="2676" w:type="dxa"/>
          </w:tcPr>
          <w:p w14:paraId="3F43C47E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POST "https://api.zters.com/client/cards" \</w:t>
            </w:r>
          </w:p>
          <w:p w14:paraId="25D5E38D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19876088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665DA68A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-d "vid=12345&amp;user_id=9&amp;first_name=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Jane&amp;last_name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=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Doe&amp;last_four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_</w:t>
            </w:r>
          </w:p>
          <w:p w14:paraId="246AA36F" w14:textId="7DF62105" w:rsidR="00194E13" w:rsidRPr="00910B64" w:rsidRDefault="00194E13" w:rsidP="00194E13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digit=4242&amp;expiry_month=12&amp;expiry_year=2027"</w:t>
            </w:r>
          </w:p>
        </w:tc>
      </w:tr>
    </w:tbl>
    <w:p w14:paraId="4264F966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148789C4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36C09100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194E13" w:rsidRPr="00910B64" w14:paraId="258DEE0C" w14:textId="77777777" w:rsidTr="007F1AB6">
        <w:trPr>
          <w:trHeight w:val="1495"/>
        </w:trPr>
        <w:tc>
          <w:tcPr>
            <w:tcW w:w="2676" w:type="dxa"/>
          </w:tcPr>
          <w:p w14:paraId="5B048F49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58F9C526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"data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010D36A6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"status": "success",</w:t>
            </w:r>
          </w:p>
          <w:p w14:paraId="72F62ABC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"message": "..."</w:t>
            </w:r>
          </w:p>
          <w:p w14:paraId="68D2637C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6C7A2943" w14:textId="6A3F74B8" w:rsidR="00194E13" w:rsidRPr="00910B64" w:rsidRDefault="00194E13" w:rsidP="00194E13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50F1FBD4" w14:textId="77777777" w:rsidR="00194E13" w:rsidRPr="00910B64" w:rsidRDefault="00194E13" w:rsidP="00194E13"/>
    <w:p w14:paraId="3A906C4D" w14:textId="77777777" w:rsidR="00194E13" w:rsidRPr="00910B64" w:rsidRDefault="00194E13" w:rsidP="00194E13"/>
    <w:p w14:paraId="6F907DE1" w14:textId="7D267251" w:rsidR="00194E13" w:rsidRPr="00910B64" w:rsidRDefault="00194E13" w:rsidP="00194E13">
      <w:pPr>
        <w:pStyle w:val="Heading2"/>
      </w:pPr>
      <w:bookmarkStart w:id="25" w:name="_Toc238216905"/>
      <w:r w:rsidRPr="00910B64">
        <w:t>Update card</w:t>
      </w:r>
      <w:bookmarkEnd w:id="25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182"/>
        <w:gridCol w:w="6437"/>
      </w:tblGrid>
      <w:tr w:rsidR="00194E13" w:rsidRPr="00910B64" w14:paraId="170D314A" w14:textId="77777777" w:rsidTr="007F1AB6">
        <w:trPr>
          <w:trHeight w:val="514"/>
        </w:trPr>
        <w:tc>
          <w:tcPr>
            <w:tcW w:w="715" w:type="dxa"/>
          </w:tcPr>
          <w:p w14:paraId="153A06A5" w14:textId="77777777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737307E3" wp14:editId="1F027D50">
                  <wp:extent cx="548640" cy="210312"/>
                  <wp:effectExtent l="0" t="0" r="3810" b="0"/>
                  <wp:docPr id="1212202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6E1D9C9D" w14:textId="23DF7ED8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cards/{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id}</w:t>
            </w:r>
          </w:p>
        </w:tc>
        <w:tc>
          <w:tcPr>
            <w:tcW w:w="6750" w:type="dxa"/>
          </w:tcPr>
          <w:p w14:paraId="010E277A" w14:textId="45F3EFB5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Updates an existing stored payment card. Accepts the same fields as Create card, plus the path parameter below.</w:t>
            </w:r>
          </w:p>
        </w:tc>
      </w:tr>
    </w:tbl>
    <w:p w14:paraId="70289FAD" w14:textId="02A118E0" w:rsidR="00194E13" w:rsidRPr="00910B64" w:rsidRDefault="00194E13" w:rsidP="00194E13"/>
    <w:p w14:paraId="6182933D" w14:textId="77777777" w:rsidR="00194E13" w:rsidRPr="00910B64" w:rsidRDefault="00194E13" w:rsidP="00194E13">
      <w:pPr>
        <w:pStyle w:val="Heading3"/>
      </w:pPr>
      <w:bookmarkStart w:id="26" w:name="_Toc238216906"/>
      <w:r w:rsidRPr="00910B64">
        <w:t>Request Elements</w:t>
      </w:r>
      <w:bookmarkEnd w:id="26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194E13" w:rsidRPr="00910B64" w14:paraId="5ED242B7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6957763B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5B5FA4ED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7F46FCB9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615A433C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194E13" w:rsidRPr="00910B64" w14:paraId="6108E0E8" w14:textId="77777777" w:rsidTr="007F1AB6">
        <w:trPr>
          <w:trHeight w:val="352"/>
        </w:trPr>
        <w:tc>
          <w:tcPr>
            <w:tcW w:w="2676" w:type="dxa"/>
          </w:tcPr>
          <w:p w14:paraId="4356523A" w14:textId="066DA260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id</w:t>
            </w:r>
          </w:p>
        </w:tc>
        <w:tc>
          <w:tcPr>
            <w:tcW w:w="2676" w:type="dxa"/>
          </w:tcPr>
          <w:p w14:paraId="619D5C8D" w14:textId="53C3DFCA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6CF4731F" w14:textId="22C0CB21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78F16DA9" w14:textId="26F5B05B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Card ID (path parameter)</w:t>
            </w:r>
          </w:p>
        </w:tc>
      </w:tr>
      <w:tr w:rsidR="00194E13" w:rsidRPr="00910B64" w14:paraId="51B04C7C" w14:textId="77777777" w:rsidTr="007F1AB6">
        <w:trPr>
          <w:trHeight w:val="352"/>
        </w:trPr>
        <w:tc>
          <w:tcPr>
            <w:tcW w:w="2676" w:type="dxa"/>
          </w:tcPr>
          <w:p w14:paraId="2CA90F81" w14:textId="2A053CA3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…</w:t>
            </w:r>
          </w:p>
        </w:tc>
        <w:tc>
          <w:tcPr>
            <w:tcW w:w="2676" w:type="dxa"/>
          </w:tcPr>
          <w:p w14:paraId="6CC49EED" w14:textId="1C475765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—</w:t>
            </w:r>
          </w:p>
        </w:tc>
        <w:tc>
          <w:tcPr>
            <w:tcW w:w="2676" w:type="dxa"/>
          </w:tcPr>
          <w:p w14:paraId="4E11ECD9" w14:textId="5F9F5FDE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—</w:t>
            </w:r>
          </w:p>
        </w:tc>
        <w:tc>
          <w:tcPr>
            <w:tcW w:w="2677" w:type="dxa"/>
          </w:tcPr>
          <w:p w14:paraId="20B81953" w14:textId="662C9A30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All fields from </w:t>
            </w:r>
            <w:r w:rsidRPr="00910B64">
              <w:rPr>
                <w:b/>
                <w:bCs/>
                <w:sz w:val="20"/>
                <w:szCs w:val="20"/>
              </w:rPr>
              <w:t>Create card</w:t>
            </w:r>
            <w:r w:rsidRPr="00910B64">
              <w:rPr>
                <w:sz w:val="20"/>
                <w:szCs w:val="20"/>
              </w:rPr>
              <w:t xml:space="preserve"> (endpoint)</w:t>
            </w:r>
          </w:p>
        </w:tc>
      </w:tr>
    </w:tbl>
    <w:p w14:paraId="755AB275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654898EA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337D3435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Example Request</w:t>
            </w:r>
          </w:p>
        </w:tc>
      </w:tr>
      <w:tr w:rsidR="00194E13" w:rsidRPr="00910B64" w14:paraId="65A973DE" w14:textId="77777777" w:rsidTr="007F1AB6">
        <w:trPr>
          <w:trHeight w:val="793"/>
        </w:trPr>
        <w:tc>
          <w:tcPr>
            <w:tcW w:w="2676" w:type="dxa"/>
          </w:tcPr>
          <w:p w14:paraId="5AD25403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POST "https://api.zters.com/client/cards/456" \</w:t>
            </w:r>
          </w:p>
          <w:p w14:paraId="51EDDC78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2D2FB838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664E51EA" w14:textId="1ABB00E8" w:rsidR="00194E13" w:rsidRPr="00910B64" w:rsidRDefault="00194E13" w:rsidP="00194E13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-d "vid=12345&amp;user_id=9&amp;expiry_month=01&amp;expiry_year=2028"</w:t>
            </w:r>
          </w:p>
        </w:tc>
      </w:tr>
    </w:tbl>
    <w:p w14:paraId="30CF0123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0475A6AD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106B6E5D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194E13" w:rsidRPr="00910B64" w14:paraId="5DA3A657" w14:textId="77777777" w:rsidTr="007F1AB6">
        <w:trPr>
          <w:trHeight w:val="1495"/>
        </w:trPr>
        <w:tc>
          <w:tcPr>
            <w:tcW w:w="2676" w:type="dxa"/>
          </w:tcPr>
          <w:p w14:paraId="45104CFB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1D660CF5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"data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6F0BC953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"status": "success",</w:t>
            </w:r>
          </w:p>
          <w:p w14:paraId="32376971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"message": "..."</w:t>
            </w:r>
          </w:p>
          <w:p w14:paraId="12D4EA4C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296D3554" w14:textId="0D2D1BB6" w:rsidR="00194E13" w:rsidRPr="00910B64" w:rsidRDefault="00194E13" w:rsidP="00194E13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2558B78D" w14:textId="77777777" w:rsidR="00194E13" w:rsidRPr="00910B64" w:rsidRDefault="00194E13" w:rsidP="00C31BC0"/>
    <w:p w14:paraId="00F53090" w14:textId="77777777" w:rsidR="00194E13" w:rsidRPr="00910B64" w:rsidRDefault="00194E13" w:rsidP="00194E13"/>
    <w:p w14:paraId="5954BDA2" w14:textId="2EBDA3AB" w:rsidR="00194E13" w:rsidRPr="00910B64" w:rsidRDefault="00194E13" w:rsidP="00194E13">
      <w:pPr>
        <w:pStyle w:val="Heading2"/>
      </w:pPr>
      <w:bookmarkStart w:id="27" w:name="_Toc238216907"/>
      <w:r w:rsidRPr="00910B64">
        <w:t>Delete card</w:t>
      </w:r>
      <w:bookmarkEnd w:id="27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183"/>
        <w:gridCol w:w="6436"/>
      </w:tblGrid>
      <w:tr w:rsidR="00194E13" w:rsidRPr="00910B64" w14:paraId="5FC788AA" w14:textId="77777777" w:rsidTr="007F1AB6">
        <w:trPr>
          <w:trHeight w:val="514"/>
        </w:trPr>
        <w:tc>
          <w:tcPr>
            <w:tcW w:w="715" w:type="dxa"/>
          </w:tcPr>
          <w:p w14:paraId="22FBC7F8" w14:textId="0E3B9FD5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EE0000"/>
                <w:sz w:val="20"/>
                <w:szCs w:val="20"/>
              </w:rPr>
              <w:drawing>
                <wp:inline distT="0" distB="0" distL="0" distR="0" wp14:anchorId="206F64DB" wp14:editId="6C7CDB0E">
                  <wp:extent cx="548640" cy="210312"/>
                  <wp:effectExtent l="0" t="0" r="3810" b="0"/>
                  <wp:docPr id="53549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460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30334B6A" w14:textId="77777777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cards/{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id}</w:t>
            </w:r>
          </w:p>
        </w:tc>
        <w:tc>
          <w:tcPr>
            <w:tcW w:w="6750" w:type="dxa"/>
          </w:tcPr>
          <w:p w14:paraId="3AE0DE93" w14:textId="11CF8F7C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Deletes a stored payment card.</w:t>
            </w:r>
          </w:p>
        </w:tc>
      </w:tr>
    </w:tbl>
    <w:p w14:paraId="04D2C4BE" w14:textId="77777777" w:rsidR="00194E13" w:rsidRPr="00910B64" w:rsidRDefault="00194E13" w:rsidP="00194E13"/>
    <w:p w14:paraId="24D25E7A" w14:textId="77777777" w:rsidR="00194E13" w:rsidRPr="00910B64" w:rsidRDefault="00194E13" w:rsidP="00194E13">
      <w:pPr>
        <w:pStyle w:val="Heading3"/>
      </w:pPr>
      <w:bookmarkStart w:id="28" w:name="_Toc238216908"/>
      <w:r w:rsidRPr="00910B64">
        <w:t>Request Elements</w:t>
      </w:r>
      <w:bookmarkEnd w:id="28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194E13" w:rsidRPr="00910B64" w14:paraId="67371CE6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357F43AA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6E53A653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1A20A8A1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71F1E04F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194E13" w:rsidRPr="00910B64" w14:paraId="4D30BC53" w14:textId="77777777" w:rsidTr="007F1AB6">
        <w:trPr>
          <w:trHeight w:val="352"/>
        </w:trPr>
        <w:tc>
          <w:tcPr>
            <w:tcW w:w="2676" w:type="dxa"/>
          </w:tcPr>
          <w:p w14:paraId="485C9A77" w14:textId="0639F4CB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id</w:t>
            </w:r>
          </w:p>
        </w:tc>
        <w:tc>
          <w:tcPr>
            <w:tcW w:w="2676" w:type="dxa"/>
          </w:tcPr>
          <w:p w14:paraId="239EAB30" w14:textId="17746519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191A0FC1" w14:textId="190C87CF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17DB2540" w14:textId="1B6F0ECC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Card ID (path parameter)</w:t>
            </w:r>
          </w:p>
        </w:tc>
      </w:tr>
      <w:tr w:rsidR="00194E13" w:rsidRPr="00910B64" w14:paraId="32F46F87" w14:textId="77777777" w:rsidTr="007F1AB6">
        <w:trPr>
          <w:trHeight w:val="352"/>
        </w:trPr>
        <w:tc>
          <w:tcPr>
            <w:tcW w:w="2676" w:type="dxa"/>
          </w:tcPr>
          <w:p w14:paraId="61B59F35" w14:textId="61F18085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rid</w:t>
            </w:r>
          </w:p>
        </w:tc>
        <w:tc>
          <w:tcPr>
            <w:tcW w:w="2676" w:type="dxa"/>
          </w:tcPr>
          <w:p w14:paraId="0FA9930B" w14:textId="0AB9BF4E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777AB7DA" w14:textId="1EFBBD9A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No</w:t>
            </w:r>
          </w:p>
        </w:tc>
        <w:tc>
          <w:tcPr>
            <w:tcW w:w="2677" w:type="dxa"/>
          </w:tcPr>
          <w:p w14:paraId="39EC2281" w14:textId="793B20DE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Site/hauler reference ID</w:t>
            </w:r>
          </w:p>
        </w:tc>
      </w:tr>
    </w:tbl>
    <w:p w14:paraId="66675E84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27F342FD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26A1CAF1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Request</w:t>
            </w:r>
          </w:p>
        </w:tc>
      </w:tr>
      <w:tr w:rsidR="00194E13" w:rsidRPr="00910B64" w14:paraId="25D3018F" w14:textId="77777777" w:rsidTr="007F1AB6">
        <w:trPr>
          <w:trHeight w:val="793"/>
        </w:trPr>
        <w:tc>
          <w:tcPr>
            <w:tcW w:w="2676" w:type="dxa"/>
          </w:tcPr>
          <w:p w14:paraId="00AB945E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DELETE "https://api.zters.com/client/cards/456?rid=abc123" \</w:t>
            </w:r>
          </w:p>
          <w:p w14:paraId="51678455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279BFA03" w14:textId="0B4C94D7" w:rsidR="00194E13" w:rsidRPr="00910B64" w:rsidRDefault="00194E13" w:rsidP="00194E13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</w:t>
            </w:r>
          </w:p>
        </w:tc>
      </w:tr>
    </w:tbl>
    <w:p w14:paraId="2AEF94D5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1CC5F6C4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442D669A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194E13" w:rsidRPr="00910B64" w14:paraId="4C8848C9" w14:textId="77777777" w:rsidTr="007F1AB6">
        <w:trPr>
          <w:trHeight w:val="1495"/>
        </w:trPr>
        <w:tc>
          <w:tcPr>
            <w:tcW w:w="2676" w:type="dxa"/>
          </w:tcPr>
          <w:p w14:paraId="5DB2C028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2D82B25F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"data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0A01B950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"status": "success",</w:t>
            </w:r>
          </w:p>
          <w:p w14:paraId="7F2EDA85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"message": "..."</w:t>
            </w:r>
          </w:p>
          <w:p w14:paraId="438223D1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235344EF" w14:textId="72A4DA5F" w:rsidR="00194E13" w:rsidRPr="00910B64" w:rsidRDefault="00194E13" w:rsidP="00194E13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4A51B405" w14:textId="77777777" w:rsidR="00194E13" w:rsidRPr="00910B64" w:rsidRDefault="00194E13" w:rsidP="00194E13"/>
    <w:p w14:paraId="16A87C01" w14:textId="77777777" w:rsidR="00194E13" w:rsidRPr="00910B64" w:rsidRDefault="00194E13" w:rsidP="00194E13"/>
    <w:p w14:paraId="58A9DD85" w14:textId="1EE4924B" w:rsidR="00194E13" w:rsidRPr="00910B64" w:rsidRDefault="00194E13" w:rsidP="00194E13">
      <w:pPr>
        <w:pStyle w:val="Heading2"/>
      </w:pPr>
      <w:bookmarkStart w:id="29" w:name="_Toc238216909"/>
      <w:r w:rsidRPr="00910B64">
        <w:t>Set default card</w:t>
      </w:r>
      <w:bookmarkEnd w:id="29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86"/>
        <w:gridCol w:w="3230"/>
        <w:gridCol w:w="6389"/>
      </w:tblGrid>
      <w:tr w:rsidR="00194E13" w:rsidRPr="00910B64" w14:paraId="4D251244" w14:textId="77777777" w:rsidTr="007F1AB6">
        <w:trPr>
          <w:trHeight w:val="514"/>
        </w:trPr>
        <w:tc>
          <w:tcPr>
            <w:tcW w:w="715" w:type="dxa"/>
          </w:tcPr>
          <w:p w14:paraId="07A42923" w14:textId="2F10BD92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304567DA" wp14:editId="71ADD98E">
                  <wp:extent cx="548640" cy="210185"/>
                  <wp:effectExtent l="0" t="0" r="3810" b="0"/>
                  <wp:docPr id="498972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3FCAD3D2" w14:textId="7910EC0A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/client/cards/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default/{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id}</w:t>
            </w:r>
          </w:p>
        </w:tc>
        <w:tc>
          <w:tcPr>
            <w:tcW w:w="6750" w:type="dxa"/>
          </w:tcPr>
          <w:p w14:paraId="632CEA4A" w14:textId="4A7E3857" w:rsidR="00194E13" w:rsidRPr="00910B64" w:rsidRDefault="00194E1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rFonts w:cs="Arial"/>
                <w:sz w:val="20"/>
                <w:szCs w:val="20"/>
              </w:rPr>
              <w:t>Marks a stored payment card as the default card for a client.</w:t>
            </w:r>
          </w:p>
        </w:tc>
      </w:tr>
    </w:tbl>
    <w:p w14:paraId="223A9E6F" w14:textId="77777777" w:rsidR="00194E13" w:rsidRPr="00910B64" w:rsidRDefault="00194E13" w:rsidP="00194E13"/>
    <w:p w14:paraId="3DDCD919" w14:textId="77777777" w:rsidR="00194E13" w:rsidRPr="00910B64" w:rsidRDefault="00194E13" w:rsidP="00194E13">
      <w:pPr>
        <w:pStyle w:val="Heading3"/>
      </w:pPr>
      <w:bookmarkStart w:id="30" w:name="_Toc238216910"/>
      <w:r w:rsidRPr="00910B64">
        <w:lastRenderedPageBreak/>
        <w:t>Request Elements</w:t>
      </w:r>
      <w:bookmarkEnd w:id="30"/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194E13" w:rsidRPr="00910B64" w14:paraId="03296E28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5C816694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2676" w:type="dxa"/>
            <w:shd w:val="clear" w:color="auto" w:fill="4F7ABA"/>
          </w:tcPr>
          <w:p w14:paraId="6B491514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676" w:type="dxa"/>
            <w:shd w:val="clear" w:color="auto" w:fill="4F7ABA"/>
          </w:tcPr>
          <w:p w14:paraId="6DBA8DE2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Required</w:t>
            </w:r>
          </w:p>
        </w:tc>
        <w:tc>
          <w:tcPr>
            <w:tcW w:w="2677" w:type="dxa"/>
            <w:shd w:val="clear" w:color="auto" w:fill="4F7ABA"/>
          </w:tcPr>
          <w:p w14:paraId="28E20D6A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194E13" w:rsidRPr="00910B64" w14:paraId="3080D9F7" w14:textId="77777777" w:rsidTr="007F1AB6">
        <w:trPr>
          <w:trHeight w:val="352"/>
        </w:trPr>
        <w:tc>
          <w:tcPr>
            <w:tcW w:w="2676" w:type="dxa"/>
          </w:tcPr>
          <w:p w14:paraId="6773B56B" w14:textId="37B7C03F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id</w:t>
            </w:r>
          </w:p>
        </w:tc>
        <w:tc>
          <w:tcPr>
            <w:tcW w:w="2676" w:type="dxa"/>
          </w:tcPr>
          <w:p w14:paraId="5D03AF40" w14:textId="693AB3A1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716711E0" w14:textId="78AAD09F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1A25A03C" w14:textId="780AB27A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Card ID (path parameter)</w:t>
            </w:r>
          </w:p>
        </w:tc>
      </w:tr>
      <w:tr w:rsidR="00194E13" w:rsidRPr="00910B64" w14:paraId="30376BF5" w14:textId="77777777" w:rsidTr="007F1AB6">
        <w:trPr>
          <w:trHeight w:val="352"/>
        </w:trPr>
        <w:tc>
          <w:tcPr>
            <w:tcW w:w="2676" w:type="dxa"/>
          </w:tcPr>
          <w:p w14:paraId="5A36AD19" w14:textId="0E346E0C" w:rsidR="00194E13" w:rsidRPr="00910B64" w:rsidRDefault="00194E13" w:rsidP="00194E1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vid</w:t>
            </w:r>
          </w:p>
        </w:tc>
        <w:tc>
          <w:tcPr>
            <w:tcW w:w="2676" w:type="dxa"/>
          </w:tcPr>
          <w:p w14:paraId="7E9B8626" w14:textId="06746FDB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string</w:t>
            </w:r>
          </w:p>
        </w:tc>
        <w:tc>
          <w:tcPr>
            <w:tcW w:w="2676" w:type="dxa"/>
          </w:tcPr>
          <w:p w14:paraId="2F76597D" w14:textId="142C8906" w:rsidR="00194E13" w:rsidRPr="00910B64" w:rsidRDefault="00194E13" w:rsidP="00194E1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Yes</w:t>
            </w:r>
          </w:p>
        </w:tc>
        <w:tc>
          <w:tcPr>
            <w:tcW w:w="2677" w:type="dxa"/>
          </w:tcPr>
          <w:p w14:paraId="6A53E9A6" w14:textId="631FC23E" w:rsidR="00194E13" w:rsidRPr="00910B64" w:rsidRDefault="00194E13" w:rsidP="00194E1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Client/account identifier</w:t>
            </w:r>
          </w:p>
        </w:tc>
      </w:tr>
    </w:tbl>
    <w:p w14:paraId="593569FF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650F91FE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71304D3A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Request</w:t>
            </w:r>
          </w:p>
        </w:tc>
      </w:tr>
      <w:tr w:rsidR="00194E13" w:rsidRPr="00910B64" w14:paraId="0B1C387F" w14:textId="77777777" w:rsidTr="007F1AB6">
        <w:trPr>
          <w:trHeight w:val="793"/>
        </w:trPr>
        <w:tc>
          <w:tcPr>
            <w:tcW w:w="2676" w:type="dxa"/>
          </w:tcPr>
          <w:p w14:paraId="0CC42710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curl -X GET "https://api.zters.com/client/cards/default/456?vid=12345" \</w:t>
            </w:r>
          </w:p>
          <w:p w14:paraId="5C1B5961" w14:textId="77777777" w:rsidR="00194E13" w:rsidRPr="00910B64" w:rsidRDefault="00194E13" w:rsidP="00194E1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"Authorization: Bearer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YOUR_ACCESS_TOKEN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 \</w:t>
            </w:r>
          </w:p>
          <w:p w14:paraId="6DE52729" w14:textId="2040C827" w:rsidR="00194E13" w:rsidRPr="00910B64" w:rsidRDefault="00194E13" w:rsidP="00194E13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-H "Accept: application/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"</w:t>
            </w:r>
          </w:p>
        </w:tc>
      </w:tr>
    </w:tbl>
    <w:p w14:paraId="54B0297E" w14:textId="77777777" w:rsidR="00194E13" w:rsidRPr="00910B64" w:rsidRDefault="00194E13" w:rsidP="00194E1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0705"/>
      </w:tblGrid>
      <w:tr w:rsidR="00194E13" w:rsidRPr="00910B64" w14:paraId="4E02A437" w14:textId="77777777" w:rsidTr="007F1AB6">
        <w:trPr>
          <w:tblHeader/>
        </w:trPr>
        <w:tc>
          <w:tcPr>
            <w:tcW w:w="2676" w:type="dxa"/>
            <w:shd w:val="clear" w:color="auto" w:fill="4F7ABA"/>
          </w:tcPr>
          <w:p w14:paraId="053499F3" w14:textId="77777777" w:rsidR="00194E13" w:rsidRPr="00910B64" w:rsidRDefault="00194E1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Example Response</w:t>
            </w:r>
          </w:p>
        </w:tc>
      </w:tr>
      <w:tr w:rsidR="00194E13" w:rsidRPr="00910B64" w14:paraId="7CF15B27" w14:textId="77777777" w:rsidTr="007F1AB6">
        <w:trPr>
          <w:trHeight w:val="1495"/>
        </w:trPr>
        <w:tc>
          <w:tcPr>
            <w:tcW w:w="2676" w:type="dxa"/>
          </w:tcPr>
          <w:p w14:paraId="5662C0E0" w14:textId="77777777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{</w:t>
            </w:r>
          </w:p>
          <w:p w14:paraId="258E249F" w14:textId="77777777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"data</w:t>
            </w: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": {</w:t>
            </w:r>
            <w:proofErr w:type="gramEnd"/>
          </w:p>
          <w:p w14:paraId="591FBA08" w14:textId="77777777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"status": "success",</w:t>
            </w:r>
          </w:p>
          <w:p w14:paraId="3130AFAE" w14:textId="77777777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  "message": "..."</w:t>
            </w:r>
          </w:p>
          <w:p w14:paraId="33D079D5" w14:textId="77777777" w:rsidR="00194E13" w:rsidRPr="00910B64" w:rsidRDefault="00194E13" w:rsidP="007F1AB6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5FDEAF20" w14:textId="77777777" w:rsidR="00194E13" w:rsidRPr="00910B64" w:rsidRDefault="00194E13" w:rsidP="007F1AB6">
            <w:pPr>
              <w:rPr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11762231" w14:textId="77777777" w:rsidR="00194E13" w:rsidRPr="00910B64" w:rsidRDefault="00194E13" w:rsidP="00194E13"/>
    <w:p w14:paraId="37DBCF72" w14:textId="77777777" w:rsidR="00194E13" w:rsidRPr="00910B64" w:rsidRDefault="00194E13" w:rsidP="00194E13"/>
    <w:p w14:paraId="7A157213" w14:textId="77777777" w:rsidR="00194E13" w:rsidRPr="00910B64" w:rsidRDefault="00194E13" w:rsidP="00194E13"/>
    <w:p w14:paraId="155AD0E5" w14:textId="77777777" w:rsidR="00194E13" w:rsidRPr="00910B64" w:rsidRDefault="00194E13" w:rsidP="00194E13">
      <w:pPr>
        <w:pStyle w:val="Heading1"/>
        <w:sectPr w:rsidR="00194E13" w:rsidRPr="00910B64" w:rsidSect="00194E13">
          <w:headerReference w:type="default" r:id="rId17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625173C2" w14:textId="77777777" w:rsidR="00194E13" w:rsidRPr="00910B64" w:rsidRDefault="00194E13" w:rsidP="00194E13">
      <w:pPr>
        <w:pStyle w:val="Heading1"/>
      </w:pPr>
      <w:bookmarkStart w:id="31" w:name="_Toc238216911"/>
      <w:r w:rsidRPr="00910B64">
        <w:lastRenderedPageBreak/>
        <w:t>EXTERNAL INTEGRATIONS</w:t>
      </w:r>
      <w:bookmarkEnd w:id="31"/>
    </w:p>
    <w:p w14:paraId="620A9D4F" w14:textId="3C748249" w:rsidR="000B36B3" w:rsidRPr="00910B64" w:rsidRDefault="000B36B3" w:rsidP="000B36B3">
      <w:r w:rsidRPr="00910B64">
        <w:t xml:space="preserve">These are </w:t>
      </w:r>
      <w:r w:rsidRPr="00910B64">
        <w:rPr>
          <w:b/>
          <w:bCs/>
        </w:rPr>
        <w:t>outbound calls Portal makes to third-party</w:t>
      </w:r>
      <w:r w:rsidR="00603101">
        <w:rPr>
          <w:b/>
          <w:bCs/>
        </w:rPr>
        <w:t xml:space="preserve"> or</w:t>
      </w:r>
      <w:r w:rsidRPr="00910B64">
        <w:rPr>
          <w:b/>
          <w:bCs/>
        </w:rPr>
        <w:t xml:space="preserve"> vendor APIs</w:t>
      </w:r>
      <w:r w:rsidRPr="00910B64">
        <w:t xml:space="preserve">, a different category from the internal </w:t>
      </w:r>
      <w:proofErr w:type="spellStart"/>
      <w:r w:rsidRPr="00910B64">
        <w:t>Zters</w:t>
      </w:r>
      <w:proofErr w:type="spellEnd"/>
      <w:r w:rsidRPr="00910B64">
        <w:t>-to-</w:t>
      </w:r>
      <w:proofErr w:type="spellStart"/>
      <w:r w:rsidRPr="00910B64">
        <w:t>Zters</w:t>
      </w:r>
      <w:proofErr w:type="spellEnd"/>
      <w:r w:rsidRPr="00910B64">
        <w:t xml:space="preserve"> calls above. They are not </w:t>
      </w:r>
      <w:proofErr w:type="spellStart"/>
      <w:r w:rsidRPr="00910B64">
        <w:t>Zters</w:t>
      </w:r>
      <w:proofErr w:type="spellEnd"/>
      <w:r w:rsidRPr="00910B64">
        <w:t xml:space="preserve"> interfaces and are not candidates for external exposure; they're documented here so the full picture of what Portal talks to over HTTP is in one place.</w:t>
      </w: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0B36B3" w:rsidRPr="00910B64" w14:paraId="1393F0FC" w14:textId="77777777" w:rsidTr="007F1AB6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4C41CE4B" w14:textId="28DE9DAF" w:rsidR="000B36B3" w:rsidRPr="00910B64" w:rsidRDefault="000B36B3" w:rsidP="007F1AB6">
            <w:r w:rsidRPr="00910B64">
              <w:rPr>
                <w:b/>
                <w:bCs/>
                <w:sz w:val="20"/>
                <w:szCs w:val="20"/>
              </w:rPr>
              <w:t>Note:</w:t>
            </w:r>
            <w:r w:rsidRPr="00910B64">
              <w:rPr>
                <w:sz w:val="20"/>
                <w:szCs w:val="20"/>
              </w:rPr>
              <w:t xml:space="preserve"> Request/response formats are owned by each </w:t>
            </w:r>
            <w:r w:rsidR="00603101">
              <w:rPr>
                <w:sz w:val="20"/>
                <w:szCs w:val="20"/>
              </w:rPr>
              <w:t xml:space="preserve">third </w:t>
            </w:r>
            <w:r w:rsidR="00FE7DDF">
              <w:rPr>
                <w:sz w:val="20"/>
                <w:szCs w:val="20"/>
              </w:rPr>
              <w:t>party</w:t>
            </w:r>
            <w:r w:rsidRPr="00910B64">
              <w:rPr>
                <w:sz w:val="20"/>
                <w:szCs w:val="20"/>
              </w:rPr>
              <w:t xml:space="preserve"> and governed by their own public API documentation.</w:t>
            </w:r>
          </w:p>
        </w:tc>
      </w:tr>
    </w:tbl>
    <w:p w14:paraId="2D90AFF1" w14:textId="77777777" w:rsidR="000B36B3" w:rsidRPr="00910B64" w:rsidRDefault="000B36B3" w:rsidP="000B36B3"/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646"/>
        <w:gridCol w:w="2301"/>
        <w:gridCol w:w="1695"/>
        <w:gridCol w:w="5063"/>
      </w:tblGrid>
      <w:tr w:rsidR="000B36B3" w:rsidRPr="00910B64" w14:paraId="56A34314" w14:textId="77777777" w:rsidTr="000B36B3">
        <w:trPr>
          <w:tblHeader/>
        </w:trPr>
        <w:tc>
          <w:tcPr>
            <w:tcW w:w="1646" w:type="dxa"/>
            <w:shd w:val="clear" w:color="auto" w:fill="4F7ABA"/>
          </w:tcPr>
          <w:p w14:paraId="2D6E5E7E" w14:textId="2BB0F795" w:rsidR="000B36B3" w:rsidRPr="00910B64" w:rsidRDefault="00603101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Third Party </w:t>
            </w:r>
          </w:p>
        </w:tc>
        <w:tc>
          <w:tcPr>
            <w:tcW w:w="2309" w:type="dxa"/>
            <w:shd w:val="clear" w:color="auto" w:fill="4F7ABA"/>
          </w:tcPr>
          <w:p w14:paraId="7E2BD88B" w14:textId="080AFEB2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Used For</w:t>
            </w:r>
          </w:p>
        </w:tc>
        <w:tc>
          <w:tcPr>
            <w:tcW w:w="1687" w:type="dxa"/>
            <w:shd w:val="clear" w:color="auto" w:fill="4F7ABA"/>
          </w:tcPr>
          <w:p w14:paraId="731F455A" w14:textId="3BBC96B8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Auth</w:t>
            </w:r>
          </w:p>
        </w:tc>
        <w:tc>
          <w:tcPr>
            <w:tcW w:w="5063" w:type="dxa"/>
            <w:shd w:val="clear" w:color="auto" w:fill="4F7ABA"/>
          </w:tcPr>
          <w:p w14:paraId="11B48D74" w14:textId="3EED7AF0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Base Endpoint</w:t>
            </w:r>
          </w:p>
        </w:tc>
      </w:tr>
      <w:tr w:rsidR="000B36B3" w:rsidRPr="00910B64" w14:paraId="002785B1" w14:textId="77777777" w:rsidTr="000B36B3">
        <w:trPr>
          <w:trHeight w:val="352"/>
        </w:trPr>
        <w:tc>
          <w:tcPr>
            <w:tcW w:w="1646" w:type="dxa"/>
          </w:tcPr>
          <w:p w14:paraId="505128FC" w14:textId="208282CC" w:rsidR="000B36B3" w:rsidRPr="00910B64" w:rsidRDefault="000B36B3" w:rsidP="000B36B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QuickBase</w:t>
            </w:r>
          </w:p>
        </w:tc>
        <w:tc>
          <w:tcPr>
            <w:tcW w:w="2309" w:type="dxa"/>
          </w:tcPr>
          <w:p w14:paraId="549E39C4" w14:textId="44912EE8" w:rsidR="000B36B3" w:rsidRPr="00910B64" w:rsidRDefault="000B36B3" w:rsidP="000B36B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Primary operational datastore (customers, sites, employees, invoices, service tickets, vendors, quote/service requests)</w:t>
            </w:r>
          </w:p>
        </w:tc>
        <w:tc>
          <w:tcPr>
            <w:tcW w:w="1687" w:type="dxa"/>
          </w:tcPr>
          <w:p w14:paraId="551AF576" w14:textId="627789EF" w:rsidR="000B36B3" w:rsidRPr="00910B64" w:rsidRDefault="000B36B3" w:rsidP="000B36B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Session ticket + app token</w:t>
            </w:r>
          </w:p>
        </w:tc>
        <w:tc>
          <w:tcPr>
            <w:tcW w:w="5063" w:type="dxa"/>
          </w:tcPr>
          <w:p w14:paraId="064780DE" w14:textId="7EA4C0AE" w:rsidR="000B36B3" w:rsidRPr="00910B64" w:rsidRDefault="000B36B3" w:rsidP="000B36B3">
            <w:pPr>
              <w:rPr>
                <w:rFonts w:cs="Arial"/>
                <w:sz w:val="20"/>
                <w:szCs w:val="20"/>
              </w:rPr>
            </w:pPr>
            <w:proofErr w:type="gramStart"/>
            <w:r w:rsidRPr="00910B64">
              <w:rPr>
                <w:sz w:val="20"/>
                <w:szCs w:val="20"/>
              </w:rPr>
              <w:t>{realm}.quickbase.com</w:t>
            </w:r>
            <w:proofErr w:type="gramEnd"/>
            <w:r w:rsidRPr="00910B64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910B64">
              <w:rPr>
                <w:sz w:val="20"/>
                <w:szCs w:val="20"/>
              </w:rPr>
              <w:t>db</w:t>
            </w:r>
            <w:proofErr w:type="spellEnd"/>
            <w:r w:rsidRPr="00910B64">
              <w:rPr>
                <w:sz w:val="20"/>
                <w:szCs w:val="20"/>
              </w:rPr>
              <w:t>/{</w:t>
            </w:r>
            <w:proofErr w:type="spellStart"/>
            <w:proofErr w:type="gramEnd"/>
            <w:r w:rsidRPr="00910B64">
              <w:rPr>
                <w:sz w:val="20"/>
                <w:szCs w:val="20"/>
              </w:rPr>
              <w:t>dbid</w:t>
            </w:r>
            <w:proofErr w:type="spellEnd"/>
            <w:r w:rsidRPr="00910B64">
              <w:rPr>
                <w:sz w:val="20"/>
                <w:szCs w:val="20"/>
              </w:rPr>
              <w:t>}</w:t>
            </w:r>
          </w:p>
        </w:tc>
      </w:tr>
      <w:tr w:rsidR="000B36B3" w:rsidRPr="00910B64" w14:paraId="1B308284" w14:textId="77777777" w:rsidTr="000B36B3">
        <w:trPr>
          <w:trHeight w:val="352"/>
        </w:trPr>
        <w:tc>
          <w:tcPr>
            <w:tcW w:w="1646" w:type="dxa"/>
          </w:tcPr>
          <w:p w14:paraId="07407DE5" w14:textId="17D948A2" w:rsidR="000B36B3" w:rsidRPr="00910B64" w:rsidRDefault="000B36B3" w:rsidP="000B36B3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Intacct</w:t>
            </w:r>
          </w:p>
        </w:tc>
        <w:tc>
          <w:tcPr>
            <w:tcW w:w="2309" w:type="dxa"/>
          </w:tcPr>
          <w:p w14:paraId="502A5C36" w14:textId="546DB3C2" w:rsidR="000B36B3" w:rsidRPr="00910B64" w:rsidRDefault="000B36B3" w:rsidP="000B36B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Accounting system of record (invoices, aging reports)</w:t>
            </w:r>
          </w:p>
        </w:tc>
        <w:tc>
          <w:tcPr>
            <w:tcW w:w="1687" w:type="dxa"/>
          </w:tcPr>
          <w:p w14:paraId="0420574F" w14:textId="0914000A" w:rsidR="000B36B3" w:rsidRPr="00910B64" w:rsidRDefault="000B36B3" w:rsidP="000B36B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XML sender/company credentials</w:t>
            </w:r>
          </w:p>
        </w:tc>
        <w:tc>
          <w:tcPr>
            <w:tcW w:w="5063" w:type="dxa"/>
          </w:tcPr>
          <w:p w14:paraId="67C211C4" w14:textId="6DA5402E" w:rsidR="000B36B3" w:rsidRPr="00910B64" w:rsidRDefault="000B36B3" w:rsidP="000B36B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api.intacct.com/</w:t>
            </w:r>
            <w:proofErr w:type="spellStart"/>
            <w:r w:rsidRPr="00910B64">
              <w:rPr>
                <w:sz w:val="20"/>
                <w:szCs w:val="20"/>
              </w:rPr>
              <w:t>ia</w:t>
            </w:r>
            <w:proofErr w:type="spellEnd"/>
            <w:r w:rsidRPr="00910B64">
              <w:rPr>
                <w:sz w:val="20"/>
                <w:szCs w:val="20"/>
              </w:rPr>
              <w:t>/xml/xmlgw.phtml</w:t>
            </w:r>
          </w:p>
        </w:tc>
      </w:tr>
      <w:tr w:rsidR="000B36B3" w:rsidRPr="00910B64" w14:paraId="696A3906" w14:textId="77777777" w:rsidTr="000B36B3">
        <w:trPr>
          <w:trHeight w:val="352"/>
        </w:trPr>
        <w:tc>
          <w:tcPr>
            <w:tcW w:w="1646" w:type="dxa"/>
          </w:tcPr>
          <w:p w14:paraId="70049D0A" w14:textId="779C19E5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Authorize.net</w:t>
            </w:r>
          </w:p>
        </w:tc>
        <w:tc>
          <w:tcPr>
            <w:tcW w:w="2309" w:type="dxa"/>
          </w:tcPr>
          <w:p w14:paraId="7C0985AF" w14:textId="3A9A69B1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Card storage, charges, refunds, settlement</w:t>
            </w:r>
          </w:p>
        </w:tc>
        <w:tc>
          <w:tcPr>
            <w:tcW w:w="1687" w:type="dxa"/>
          </w:tcPr>
          <w:p w14:paraId="145A90EC" w14:textId="50D57CBF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Merchant login ID + transaction key</w:t>
            </w:r>
          </w:p>
        </w:tc>
        <w:tc>
          <w:tcPr>
            <w:tcW w:w="5063" w:type="dxa"/>
          </w:tcPr>
          <w:p w14:paraId="71767B6F" w14:textId="291F963C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api.authorize.net/xml/v1/</w:t>
            </w:r>
            <w:proofErr w:type="spellStart"/>
            <w:r w:rsidRPr="00910B64">
              <w:rPr>
                <w:sz w:val="20"/>
                <w:szCs w:val="20"/>
              </w:rPr>
              <w:t>request.api</w:t>
            </w:r>
            <w:proofErr w:type="spellEnd"/>
          </w:p>
        </w:tc>
      </w:tr>
      <w:tr w:rsidR="000B36B3" w:rsidRPr="00910B64" w14:paraId="3ECB1C94" w14:textId="77777777" w:rsidTr="000B36B3">
        <w:trPr>
          <w:trHeight w:val="352"/>
        </w:trPr>
        <w:tc>
          <w:tcPr>
            <w:tcW w:w="1646" w:type="dxa"/>
          </w:tcPr>
          <w:p w14:paraId="2B1A8402" w14:textId="3BD35663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Avalara AvaTax</w:t>
            </w:r>
          </w:p>
        </w:tc>
        <w:tc>
          <w:tcPr>
            <w:tcW w:w="2309" w:type="dxa"/>
          </w:tcPr>
          <w:p w14:paraId="3346F8A0" w14:textId="35A5DE98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Sales tax calculation for invoices and quotes</w:t>
            </w:r>
          </w:p>
        </w:tc>
        <w:tc>
          <w:tcPr>
            <w:tcW w:w="1687" w:type="dxa"/>
          </w:tcPr>
          <w:p w14:paraId="44BCD8EF" w14:textId="375943C3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HTTP Basic</w:t>
            </w:r>
          </w:p>
        </w:tc>
        <w:tc>
          <w:tcPr>
            <w:tcW w:w="5063" w:type="dxa"/>
          </w:tcPr>
          <w:p w14:paraId="1BDB1541" w14:textId="768961CF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avatax.avalara.net/companies/</w:t>
            </w:r>
            <w:proofErr w:type="spellStart"/>
            <w:r w:rsidRPr="00910B64">
              <w:rPr>
                <w:sz w:val="20"/>
                <w:szCs w:val="20"/>
              </w:rPr>
              <w:t>ZTERSINC</w:t>
            </w:r>
            <w:proofErr w:type="spellEnd"/>
            <w:r w:rsidRPr="00910B64">
              <w:rPr>
                <w:sz w:val="20"/>
                <w:szCs w:val="20"/>
              </w:rPr>
              <w:t>/transactions</w:t>
            </w:r>
          </w:p>
        </w:tc>
      </w:tr>
      <w:tr w:rsidR="000B36B3" w:rsidRPr="00104AC0" w14:paraId="6ED9F09B" w14:textId="77777777" w:rsidTr="000B36B3">
        <w:trPr>
          <w:trHeight w:val="352"/>
        </w:trPr>
        <w:tc>
          <w:tcPr>
            <w:tcW w:w="1646" w:type="dxa"/>
          </w:tcPr>
          <w:p w14:paraId="5B332F33" w14:textId="0F7A3777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Rossum</w:t>
            </w:r>
          </w:p>
        </w:tc>
        <w:tc>
          <w:tcPr>
            <w:tcW w:w="2309" w:type="dxa"/>
          </w:tcPr>
          <w:p w14:paraId="55A69D9E" w14:textId="5EAE8E0B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OCR / data extraction from scanned vendor invoices</w:t>
            </w:r>
          </w:p>
        </w:tc>
        <w:tc>
          <w:tcPr>
            <w:tcW w:w="1687" w:type="dxa"/>
          </w:tcPr>
          <w:p w14:paraId="73F98FB6" w14:textId="698C3694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Token</w:t>
            </w:r>
          </w:p>
        </w:tc>
        <w:tc>
          <w:tcPr>
            <w:tcW w:w="5063" w:type="dxa"/>
          </w:tcPr>
          <w:p w14:paraId="480B26BD" w14:textId="4316ABE6" w:rsidR="000B36B3" w:rsidRPr="00240E61" w:rsidRDefault="000B36B3" w:rsidP="000B36B3">
            <w:pPr>
              <w:rPr>
                <w:sz w:val="20"/>
                <w:szCs w:val="20"/>
                <w:lang w:val="pt-BR"/>
              </w:rPr>
            </w:pPr>
            <w:r w:rsidRPr="00240E61">
              <w:rPr>
                <w:sz w:val="20"/>
                <w:szCs w:val="20"/>
                <w:lang w:val="pt-BR"/>
              </w:rPr>
              <w:t>us.api.rossum.ai/v1/</w:t>
            </w:r>
          </w:p>
        </w:tc>
      </w:tr>
      <w:tr w:rsidR="000B36B3" w:rsidRPr="00910B64" w14:paraId="05FCFE44" w14:textId="77777777" w:rsidTr="000B36B3">
        <w:trPr>
          <w:trHeight w:val="352"/>
        </w:trPr>
        <w:tc>
          <w:tcPr>
            <w:tcW w:w="1646" w:type="dxa"/>
          </w:tcPr>
          <w:p w14:paraId="39F0633E" w14:textId="57CD721E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Power BI</w:t>
            </w:r>
          </w:p>
        </w:tc>
        <w:tc>
          <w:tcPr>
            <w:tcW w:w="2309" w:type="dxa"/>
          </w:tcPr>
          <w:p w14:paraId="561C21F5" w14:textId="7F9FC163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Embedded Overview / Waste Analytics / Environmental reports</w:t>
            </w:r>
          </w:p>
        </w:tc>
        <w:tc>
          <w:tcPr>
            <w:tcW w:w="1687" w:type="dxa"/>
          </w:tcPr>
          <w:p w14:paraId="104F8514" w14:textId="2ECAE0A9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Azure AD OAuth2</w:t>
            </w:r>
          </w:p>
        </w:tc>
        <w:tc>
          <w:tcPr>
            <w:tcW w:w="5063" w:type="dxa"/>
          </w:tcPr>
          <w:p w14:paraId="55B11845" w14:textId="38198A3D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api.powerbi.com/v1.0/</w:t>
            </w:r>
            <w:proofErr w:type="spellStart"/>
            <w:r w:rsidRPr="00910B64">
              <w:rPr>
                <w:sz w:val="20"/>
                <w:szCs w:val="20"/>
              </w:rPr>
              <w:t>myorg</w:t>
            </w:r>
            <w:proofErr w:type="spellEnd"/>
          </w:p>
        </w:tc>
      </w:tr>
      <w:tr w:rsidR="000B36B3" w:rsidRPr="00910B64" w14:paraId="7312701E" w14:textId="77777777" w:rsidTr="000B36B3">
        <w:trPr>
          <w:trHeight w:val="352"/>
        </w:trPr>
        <w:tc>
          <w:tcPr>
            <w:tcW w:w="1646" w:type="dxa"/>
          </w:tcPr>
          <w:p w14:paraId="55B31918" w14:textId="46D90DA4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MailChimp</w:t>
            </w:r>
          </w:p>
        </w:tc>
        <w:tc>
          <w:tcPr>
            <w:tcW w:w="2309" w:type="dxa"/>
          </w:tcPr>
          <w:p w14:paraId="52D695DE" w14:textId="0FED315C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Marketing list sync (subscriber status, tags)</w:t>
            </w:r>
          </w:p>
        </w:tc>
        <w:tc>
          <w:tcPr>
            <w:tcW w:w="1687" w:type="dxa"/>
          </w:tcPr>
          <w:p w14:paraId="0D4051EC" w14:textId="198B55AA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API key</w:t>
            </w:r>
          </w:p>
        </w:tc>
        <w:tc>
          <w:tcPr>
            <w:tcW w:w="5063" w:type="dxa"/>
          </w:tcPr>
          <w:p w14:paraId="77939044" w14:textId="116219ED" w:rsidR="000B36B3" w:rsidRPr="00910B64" w:rsidRDefault="000B36B3" w:rsidP="000B36B3">
            <w:pPr>
              <w:rPr>
                <w:sz w:val="20"/>
                <w:szCs w:val="20"/>
              </w:rPr>
            </w:pPr>
            <w:proofErr w:type="gramStart"/>
            <w:r w:rsidRPr="00910B64">
              <w:rPr>
                <w:sz w:val="20"/>
                <w:szCs w:val="20"/>
              </w:rPr>
              <w:t>{dc}.api.mailchimp.com</w:t>
            </w:r>
            <w:proofErr w:type="gramEnd"/>
            <w:r w:rsidRPr="00910B64">
              <w:rPr>
                <w:sz w:val="20"/>
                <w:szCs w:val="20"/>
              </w:rPr>
              <w:t>/3.0/</w:t>
            </w:r>
          </w:p>
        </w:tc>
      </w:tr>
      <w:tr w:rsidR="000B36B3" w:rsidRPr="00910B64" w14:paraId="4D8C5778" w14:textId="77777777" w:rsidTr="000B36B3">
        <w:trPr>
          <w:trHeight w:val="352"/>
        </w:trPr>
        <w:tc>
          <w:tcPr>
            <w:tcW w:w="1646" w:type="dxa"/>
          </w:tcPr>
          <w:p w14:paraId="70A132E3" w14:textId="7B89514A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Google Maps</w:t>
            </w:r>
          </w:p>
        </w:tc>
        <w:tc>
          <w:tcPr>
            <w:tcW w:w="2309" w:type="dxa"/>
          </w:tcPr>
          <w:p w14:paraId="732A2B4B" w14:textId="5E008CED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Zip code geocoding for the Pricing Tool</w:t>
            </w:r>
          </w:p>
        </w:tc>
        <w:tc>
          <w:tcPr>
            <w:tcW w:w="1687" w:type="dxa"/>
          </w:tcPr>
          <w:p w14:paraId="33CBCDC3" w14:textId="562B427A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API key</w:t>
            </w:r>
          </w:p>
        </w:tc>
        <w:tc>
          <w:tcPr>
            <w:tcW w:w="5063" w:type="dxa"/>
          </w:tcPr>
          <w:p w14:paraId="2CA192E0" w14:textId="54A22F1E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maps.googleapis.com/maps/</w:t>
            </w:r>
            <w:proofErr w:type="spellStart"/>
            <w:r w:rsidRPr="00910B64">
              <w:rPr>
                <w:sz w:val="20"/>
                <w:szCs w:val="20"/>
              </w:rPr>
              <w:t>api</w:t>
            </w:r>
            <w:proofErr w:type="spellEnd"/>
            <w:r w:rsidRPr="00910B64">
              <w:rPr>
                <w:sz w:val="20"/>
                <w:szCs w:val="20"/>
              </w:rPr>
              <w:t>/geocode</w:t>
            </w:r>
          </w:p>
        </w:tc>
      </w:tr>
      <w:tr w:rsidR="000B36B3" w:rsidRPr="00910B64" w14:paraId="324A4851" w14:textId="77777777" w:rsidTr="000B36B3">
        <w:trPr>
          <w:trHeight w:val="352"/>
        </w:trPr>
        <w:tc>
          <w:tcPr>
            <w:tcW w:w="1646" w:type="dxa"/>
          </w:tcPr>
          <w:p w14:paraId="25643300" w14:textId="6CF661D8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Google OAuth</w:t>
            </w:r>
          </w:p>
        </w:tc>
        <w:tc>
          <w:tcPr>
            <w:tcW w:w="2309" w:type="dxa"/>
          </w:tcPr>
          <w:p w14:paraId="10054378" w14:textId="43149467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"Sign in with Google" (via Laravel Socialite)</w:t>
            </w:r>
          </w:p>
        </w:tc>
        <w:tc>
          <w:tcPr>
            <w:tcW w:w="1687" w:type="dxa"/>
          </w:tcPr>
          <w:p w14:paraId="34FA1C79" w14:textId="078E13DB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OAuth2</w:t>
            </w:r>
          </w:p>
        </w:tc>
        <w:tc>
          <w:tcPr>
            <w:tcW w:w="5063" w:type="dxa"/>
          </w:tcPr>
          <w:p w14:paraId="7A232B8A" w14:textId="709C6344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accounts.google.com/o/oauth2</w:t>
            </w:r>
          </w:p>
        </w:tc>
      </w:tr>
    </w:tbl>
    <w:p w14:paraId="5A0EC117" w14:textId="77777777" w:rsidR="00194E13" w:rsidRPr="00910B64" w:rsidRDefault="00194E13" w:rsidP="00194E13"/>
    <w:p w14:paraId="7759F24E" w14:textId="77777777" w:rsidR="000B36B3" w:rsidRPr="00910B64" w:rsidRDefault="000B36B3" w:rsidP="00194E13"/>
    <w:p w14:paraId="2F6EFA78" w14:textId="03E389F0" w:rsidR="000B36B3" w:rsidRPr="00910B64" w:rsidRDefault="000B36B3" w:rsidP="000B36B3">
      <w:pPr>
        <w:pStyle w:val="Heading2"/>
      </w:pPr>
      <w:bookmarkStart w:id="32" w:name="_Toc238216912"/>
      <w:r w:rsidRPr="00910B64">
        <w:t>QuickBase</w:t>
      </w:r>
      <w:bookmarkEnd w:id="32"/>
      <w:r w:rsidRPr="00910B64">
        <w:t xml:space="preserve"> </w:t>
      </w:r>
    </w:p>
    <w:p w14:paraId="75DB9E6D" w14:textId="0C433667" w:rsidR="000B36B3" w:rsidRPr="00910B64" w:rsidRDefault="000B36B3" w:rsidP="000B36B3">
      <w:pPr>
        <w:rPr>
          <w:b/>
          <w:bCs/>
        </w:rPr>
      </w:pPr>
      <w:r w:rsidRPr="00910B64">
        <w:rPr>
          <w:b/>
          <w:bCs/>
        </w:rPr>
        <w:t>OUTBOUND - DATASTORE</w:t>
      </w:r>
    </w:p>
    <w:p w14:paraId="538F1CB2" w14:textId="51CE8D03" w:rsidR="000B36B3" w:rsidRPr="00910B64" w:rsidRDefault="000B36B3" w:rsidP="000B36B3">
      <w:r w:rsidRPr="00910B64">
        <w:t xml:space="preserve">Portal's real operational backend. Most </w:t>
      </w:r>
      <w:r w:rsidR="00FE7DDF">
        <w:t>pages</w:t>
      </w:r>
      <w:r w:rsidRPr="00910B64">
        <w:t xml:space="preserve"> (customers, sites, employees, invoices, line items, billing preferences, refunds, service tickets, vendors/haulers, service requests, quote requests) read and write here through the classic XML API_* action interface, wrapped by app/Services/</w:t>
      </w:r>
      <w:proofErr w:type="spellStart"/>
      <w:r w:rsidRPr="00910B64">
        <w:t>QuickBase.php</w:t>
      </w:r>
      <w:proofErr w:type="spellEnd"/>
      <w:r w:rsidRPr="00910B64">
        <w:t>. A MySQL mirror is checked first for tables where a webhook sync is enabled, falling back to QuickBase.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123"/>
        <w:gridCol w:w="1102"/>
        <w:gridCol w:w="6480"/>
      </w:tblGrid>
      <w:tr w:rsidR="000B36B3" w:rsidRPr="00910B64" w14:paraId="0DF8B8CE" w14:textId="77777777" w:rsidTr="000B36B3">
        <w:trPr>
          <w:tblHeader/>
        </w:trPr>
        <w:tc>
          <w:tcPr>
            <w:tcW w:w="3123" w:type="dxa"/>
            <w:shd w:val="clear" w:color="auto" w:fill="4F7ABA"/>
          </w:tcPr>
          <w:p w14:paraId="1FCE693D" w14:textId="394DA120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Action</w:t>
            </w:r>
          </w:p>
        </w:tc>
        <w:tc>
          <w:tcPr>
            <w:tcW w:w="1102" w:type="dxa"/>
            <w:shd w:val="clear" w:color="auto" w:fill="4F7ABA"/>
          </w:tcPr>
          <w:p w14:paraId="4CA811EA" w14:textId="12A6D1EF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480" w:type="dxa"/>
            <w:shd w:val="clear" w:color="auto" w:fill="4F7ABA"/>
          </w:tcPr>
          <w:p w14:paraId="66C42628" w14:textId="63919431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0B36B3" w:rsidRPr="00910B64" w14:paraId="55335007" w14:textId="77777777" w:rsidTr="000B36B3">
        <w:trPr>
          <w:trHeight w:val="352"/>
        </w:trPr>
        <w:tc>
          <w:tcPr>
            <w:tcW w:w="3123" w:type="dxa"/>
          </w:tcPr>
          <w:p w14:paraId="19D67C5F" w14:textId="43342E61" w:rsidR="000B36B3" w:rsidRPr="00910B64" w:rsidRDefault="000B36B3" w:rsidP="000B36B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API_Authenticate</w:t>
            </w:r>
            <w:proofErr w:type="spellEnd"/>
          </w:p>
        </w:tc>
        <w:tc>
          <w:tcPr>
            <w:tcW w:w="1102" w:type="dxa"/>
          </w:tcPr>
          <w:p w14:paraId="546E1191" w14:textId="48EF4513" w:rsidR="000B36B3" w:rsidRPr="00910B64" w:rsidRDefault="000B36B3" w:rsidP="000B36B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1E39BE33" wp14:editId="28426B44">
                  <wp:extent cx="548640" cy="210312"/>
                  <wp:effectExtent l="0" t="0" r="3810" b="0"/>
                  <wp:docPr id="828879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1DA4C557" w14:textId="2215B542" w:rsidR="000B36B3" w:rsidRPr="00910B64" w:rsidRDefault="000B36B3" w:rsidP="000B36B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Obtain a session ticket for subsequent calls</w:t>
            </w:r>
          </w:p>
        </w:tc>
      </w:tr>
      <w:tr w:rsidR="000B36B3" w:rsidRPr="00910B64" w14:paraId="45176096" w14:textId="77777777" w:rsidTr="000B36B3">
        <w:trPr>
          <w:trHeight w:val="352"/>
        </w:trPr>
        <w:tc>
          <w:tcPr>
            <w:tcW w:w="3123" w:type="dxa"/>
          </w:tcPr>
          <w:p w14:paraId="2C9209F1" w14:textId="35D75D79" w:rsidR="000B36B3" w:rsidRPr="00910B64" w:rsidRDefault="000B36B3" w:rsidP="000B36B3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lastRenderedPageBreak/>
              <w:t>API_DoQuery</w:t>
            </w:r>
            <w:proofErr w:type="spellEnd"/>
          </w:p>
        </w:tc>
        <w:tc>
          <w:tcPr>
            <w:tcW w:w="1102" w:type="dxa"/>
          </w:tcPr>
          <w:p w14:paraId="79941D84" w14:textId="23F2656D" w:rsidR="000B36B3" w:rsidRPr="00910B64" w:rsidRDefault="000B36B3" w:rsidP="000B36B3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2529B9ED" wp14:editId="4CCE7CD5">
                  <wp:extent cx="548640" cy="210312"/>
                  <wp:effectExtent l="0" t="0" r="3810" b="0"/>
                  <wp:docPr id="163408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423D4F48" w14:textId="37305AA1" w:rsidR="000B36B3" w:rsidRPr="00910B64" w:rsidRDefault="000B36B3" w:rsidP="000B36B3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Query records from a table</w:t>
            </w:r>
          </w:p>
        </w:tc>
      </w:tr>
      <w:tr w:rsidR="000B36B3" w:rsidRPr="00910B64" w14:paraId="042E9D1E" w14:textId="77777777" w:rsidTr="000B36B3">
        <w:trPr>
          <w:trHeight w:val="352"/>
        </w:trPr>
        <w:tc>
          <w:tcPr>
            <w:tcW w:w="3123" w:type="dxa"/>
          </w:tcPr>
          <w:p w14:paraId="2CE135C2" w14:textId="55119373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API_DoQueryCount</w:t>
            </w:r>
            <w:proofErr w:type="spellEnd"/>
          </w:p>
        </w:tc>
        <w:tc>
          <w:tcPr>
            <w:tcW w:w="1102" w:type="dxa"/>
          </w:tcPr>
          <w:p w14:paraId="56D81018" w14:textId="5E34D5C7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2BFA1EE4" wp14:editId="357FE460">
                  <wp:extent cx="548640" cy="210312"/>
                  <wp:effectExtent l="0" t="0" r="3810" b="0"/>
                  <wp:docPr id="26228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9EE4089" w14:textId="60498B20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Count matching records</w:t>
            </w:r>
          </w:p>
        </w:tc>
      </w:tr>
      <w:tr w:rsidR="000B36B3" w:rsidRPr="00910B64" w14:paraId="613988EA" w14:textId="77777777" w:rsidTr="000B36B3">
        <w:trPr>
          <w:trHeight w:val="352"/>
        </w:trPr>
        <w:tc>
          <w:tcPr>
            <w:tcW w:w="3123" w:type="dxa"/>
          </w:tcPr>
          <w:p w14:paraId="0B4E371B" w14:textId="006B35ED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API_AddRecord</w:t>
            </w:r>
            <w:proofErr w:type="spellEnd"/>
          </w:p>
        </w:tc>
        <w:tc>
          <w:tcPr>
            <w:tcW w:w="1102" w:type="dxa"/>
          </w:tcPr>
          <w:p w14:paraId="52A4CAEB" w14:textId="55B1A09B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1A6B448F" wp14:editId="2031EB28">
                  <wp:extent cx="548640" cy="210312"/>
                  <wp:effectExtent l="0" t="0" r="3810" b="0"/>
                  <wp:docPr id="76215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1709777C" w14:textId="29BF69D6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Insert a new record</w:t>
            </w:r>
          </w:p>
        </w:tc>
      </w:tr>
      <w:tr w:rsidR="000B36B3" w:rsidRPr="00910B64" w14:paraId="45330B89" w14:textId="77777777" w:rsidTr="000B36B3">
        <w:trPr>
          <w:trHeight w:val="352"/>
        </w:trPr>
        <w:tc>
          <w:tcPr>
            <w:tcW w:w="3123" w:type="dxa"/>
          </w:tcPr>
          <w:p w14:paraId="77467409" w14:textId="2F4BF4AC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API_EditRecord</w:t>
            </w:r>
            <w:proofErr w:type="spellEnd"/>
          </w:p>
        </w:tc>
        <w:tc>
          <w:tcPr>
            <w:tcW w:w="1102" w:type="dxa"/>
          </w:tcPr>
          <w:p w14:paraId="64DE8736" w14:textId="7C490289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17F3414D" wp14:editId="6A1CE071">
                  <wp:extent cx="548640" cy="210312"/>
                  <wp:effectExtent l="0" t="0" r="3810" b="0"/>
                  <wp:docPr id="3423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47F60BE4" w14:textId="73817E96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Update an existing record</w:t>
            </w:r>
          </w:p>
        </w:tc>
      </w:tr>
      <w:tr w:rsidR="000B36B3" w:rsidRPr="00910B64" w14:paraId="304C700D" w14:textId="77777777" w:rsidTr="000B36B3">
        <w:trPr>
          <w:trHeight w:val="352"/>
        </w:trPr>
        <w:tc>
          <w:tcPr>
            <w:tcW w:w="3123" w:type="dxa"/>
          </w:tcPr>
          <w:p w14:paraId="524E5B37" w14:textId="49E242FB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API_DeleteRecord</w:t>
            </w:r>
            <w:proofErr w:type="spellEnd"/>
          </w:p>
        </w:tc>
        <w:tc>
          <w:tcPr>
            <w:tcW w:w="1102" w:type="dxa"/>
          </w:tcPr>
          <w:p w14:paraId="230E1BA8" w14:textId="0E1FDE4F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77A0248F" wp14:editId="55A77410">
                  <wp:extent cx="548640" cy="210312"/>
                  <wp:effectExtent l="0" t="0" r="3810" b="0"/>
                  <wp:docPr id="333339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6F47CB3A" w14:textId="446FD03B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Delete a record</w:t>
            </w:r>
          </w:p>
        </w:tc>
      </w:tr>
      <w:tr w:rsidR="000B36B3" w:rsidRPr="00910B64" w14:paraId="77CB5B7A" w14:textId="77777777" w:rsidTr="000B36B3">
        <w:trPr>
          <w:trHeight w:val="352"/>
        </w:trPr>
        <w:tc>
          <w:tcPr>
            <w:tcW w:w="3123" w:type="dxa"/>
          </w:tcPr>
          <w:p w14:paraId="7F735F7C" w14:textId="10945236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API_ChangeRecordOwner</w:t>
            </w:r>
            <w:proofErr w:type="spellEnd"/>
          </w:p>
        </w:tc>
        <w:tc>
          <w:tcPr>
            <w:tcW w:w="1102" w:type="dxa"/>
          </w:tcPr>
          <w:p w14:paraId="0823242B" w14:textId="09115961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799E9B4D" wp14:editId="54B8DA99">
                  <wp:extent cx="548640" cy="210312"/>
                  <wp:effectExtent l="0" t="0" r="3810" b="0"/>
                  <wp:docPr id="1855828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472F2C82" w14:textId="39CFF620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Reassign record ownership</w:t>
            </w:r>
          </w:p>
        </w:tc>
      </w:tr>
      <w:tr w:rsidR="000B36B3" w:rsidRPr="00910B64" w14:paraId="052AAEC3" w14:textId="77777777" w:rsidTr="000B36B3">
        <w:trPr>
          <w:trHeight w:val="352"/>
        </w:trPr>
        <w:tc>
          <w:tcPr>
            <w:tcW w:w="3123" w:type="dxa"/>
          </w:tcPr>
          <w:p w14:paraId="4F8158DF" w14:textId="7A21FFCA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API_UploadFile</w:t>
            </w:r>
            <w:proofErr w:type="spellEnd"/>
          </w:p>
        </w:tc>
        <w:tc>
          <w:tcPr>
            <w:tcW w:w="1102" w:type="dxa"/>
          </w:tcPr>
          <w:p w14:paraId="303B3F1A" w14:textId="6822B45C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166E0FBB" wp14:editId="175E3867">
                  <wp:extent cx="548640" cy="210312"/>
                  <wp:effectExtent l="0" t="0" r="3810" b="0"/>
                  <wp:docPr id="187022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6BF084FC" w14:textId="2466DBBE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Attach a file to a record</w:t>
            </w:r>
          </w:p>
        </w:tc>
      </w:tr>
      <w:tr w:rsidR="000B36B3" w:rsidRPr="00910B64" w14:paraId="4809EE5F" w14:textId="77777777" w:rsidTr="000B36B3">
        <w:trPr>
          <w:trHeight w:val="352"/>
        </w:trPr>
        <w:tc>
          <w:tcPr>
            <w:tcW w:w="3123" w:type="dxa"/>
          </w:tcPr>
          <w:p w14:paraId="517F2204" w14:textId="1908CADD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API_GenResultsTable</w:t>
            </w:r>
            <w:proofErr w:type="spellEnd"/>
          </w:p>
        </w:tc>
        <w:tc>
          <w:tcPr>
            <w:tcW w:w="1102" w:type="dxa"/>
          </w:tcPr>
          <w:p w14:paraId="1548CF9E" w14:textId="3E1D3AC9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0264F5F6" wp14:editId="763C86AD">
                  <wp:extent cx="548640" cy="210312"/>
                  <wp:effectExtent l="0" t="0" r="3810" b="0"/>
                  <wp:docPr id="28016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2551A3E9" w14:textId="23000FF6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Generate a formatted results table</w:t>
            </w:r>
          </w:p>
        </w:tc>
      </w:tr>
      <w:tr w:rsidR="000B36B3" w:rsidRPr="00910B64" w14:paraId="513AFBB1" w14:textId="77777777" w:rsidTr="000B36B3">
        <w:trPr>
          <w:trHeight w:val="352"/>
        </w:trPr>
        <w:tc>
          <w:tcPr>
            <w:tcW w:w="3123" w:type="dxa"/>
          </w:tcPr>
          <w:p w14:paraId="0A40F330" w14:textId="54711EAB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API_GetRoleInfo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 xml:space="preserve"> /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API_UserRoles</w:t>
            </w:r>
            <w:proofErr w:type="spellEnd"/>
          </w:p>
        </w:tc>
        <w:tc>
          <w:tcPr>
            <w:tcW w:w="1102" w:type="dxa"/>
          </w:tcPr>
          <w:p w14:paraId="78BE3161" w14:textId="19BB297A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3C32EEBC" wp14:editId="08FD6BBB">
                  <wp:extent cx="548640" cy="210312"/>
                  <wp:effectExtent l="0" t="0" r="3810" b="0"/>
                  <wp:docPr id="468387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379583D" w14:textId="60C05A6F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 role / user permission info</w:t>
            </w:r>
          </w:p>
        </w:tc>
      </w:tr>
      <w:tr w:rsidR="000B36B3" w:rsidRPr="00910B64" w14:paraId="623114BD" w14:textId="77777777" w:rsidTr="000B36B3">
        <w:trPr>
          <w:trHeight w:val="352"/>
        </w:trPr>
        <w:tc>
          <w:tcPr>
            <w:tcW w:w="3123" w:type="dxa"/>
          </w:tcPr>
          <w:p w14:paraId="5ED6A5D7" w14:textId="4E5A45B1" w:rsidR="000B36B3" w:rsidRPr="00910B64" w:rsidRDefault="000B36B3" w:rsidP="000B36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API_Webhooks_Activate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 xml:space="preserve"> / Deactivate</w:t>
            </w:r>
          </w:p>
        </w:tc>
        <w:tc>
          <w:tcPr>
            <w:tcW w:w="1102" w:type="dxa"/>
          </w:tcPr>
          <w:p w14:paraId="6BA52290" w14:textId="2F0C0B4E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7C1A7577" wp14:editId="1E195709">
                  <wp:extent cx="548640" cy="210312"/>
                  <wp:effectExtent l="0" t="0" r="3810" b="0"/>
                  <wp:docPr id="442037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92BD903" w14:textId="746BAF84" w:rsidR="000B36B3" w:rsidRPr="00910B64" w:rsidRDefault="000B36B3" w:rsidP="000B36B3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Toggle a QuickBase webhook trigger</w:t>
            </w:r>
          </w:p>
        </w:tc>
      </w:tr>
    </w:tbl>
    <w:p w14:paraId="3205204B" w14:textId="77777777" w:rsidR="000B36B3" w:rsidRPr="00910B64" w:rsidRDefault="000B36B3" w:rsidP="000B36B3"/>
    <w:p w14:paraId="4B6D8494" w14:textId="77777777" w:rsidR="000B36B3" w:rsidRPr="00910B64" w:rsidRDefault="000B36B3" w:rsidP="00194E13"/>
    <w:p w14:paraId="438C8BAA" w14:textId="77777777" w:rsidR="000B36B3" w:rsidRPr="00910B64" w:rsidRDefault="000B36B3" w:rsidP="000B36B3">
      <w:pPr>
        <w:pStyle w:val="Heading2"/>
      </w:pPr>
      <w:bookmarkStart w:id="33" w:name="_Toc238216913"/>
      <w:r w:rsidRPr="00910B64">
        <w:t>Intacct</w:t>
      </w:r>
      <w:bookmarkEnd w:id="33"/>
    </w:p>
    <w:p w14:paraId="0A229FDA" w14:textId="2840952F" w:rsidR="000B36B3" w:rsidRPr="00910B64" w:rsidRDefault="000B36B3" w:rsidP="000B36B3">
      <w:pPr>
        <w:rPr>
          <w:b/>
          <w:bCs/>
        </w:rPr>
      </w:pPr>
      <w:r w:rsidRPr="00910B64">
        <w:rPr>
          <w:b/>
          <w:bCs/>
        </w:rPr>
        <w:t>OUTBOUND - ACCOUNTING</w:t>
      </w:r>
    </w:p>
    <w:p w14:paraId="24951A4F" w14:textId="7FD55687" w:rsidR="000B36B3" w:rsidRPr="00910B64" w:rsidRDefault="000B36B3" w:rsidP="000B36B3">
      <w:r w:rsidRPr="00910B64">
        <w:t>Sage Intacct is the accounting system of record. Portal talks to it through a single XML gateway endpoint, wrapped by app/Services/</w:t>
      </w:r>
      <w:proofErr w:type="spellStart"/>
      <w:r w:rsidRPr="00910B64">
        <w:t>Intacct.php</w:t>
      </w:r>
      <w:proofErr w:type="spellEnd"/>
      <w:r w:rsidRPr="00910B64">
        <w:t xml:space="preserve"> and Traits/</w:t>
      </w:r>
      <w:proofErr w:type="spellStart"/>
      <w:r w:rsidRPr="00910B64">
        <w:t>IntacctXmlTrait.php</w:t>
      </w:r>
      <w:proofErr w:type="spellEnd"/>
      <w:r w:rsidRPr="00910B64">
        <w:t xml:space="preserve">, with sender/company credentials loaded from local </w:t>
      </w:r>
      <w:proofErr w:type="spellStart"/>
      <w:r w:rsidRPr="00910B64">
        <w:t>intacct_files</w:t>
      </w:r>
      <w:proofErr w:type="spellEnd"/>
      <w:r w:rsidRPr="00910B64">
        <w:t>/*.</w:t>
      </w:r>
      <w:proofErr w:type="spellStart"/>
      <w:r w:rsidRPr="00910B64">
        <w:t>ini</w:t>
      </w:r>
      <w:proofErr w:type="spellEnd"/>
      <w:r w:rsidRPr="00910B64">
        <w:t xml:space="preserve"> profiles.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123"/>
        <w:gridCol w:w="1102"/>
        <w:gridCol w:w="6480"/>
      </w:tblGrid>
      <w:tr w:rsidR="000B36B3" w:rsidRPr="00910B64" w14:paraId="6F1C38BA" w14:textId="77777777" w:rsidTr="007F1AB6">
        <w:trPr>
          <w:tblHeader/>
        </w:trPr>
        <w:tc>
          <w:tcPr>
            <w:tcW w:w="3123" w:type="dxa"/>
            <w:shd w:val="clear" w:color="auto" w:fill="4F7ABA"/>
          </w:tcPr>
          <w:p w14:paraId="5DD41207" w14:textId="56433FB6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Call</w:t>
            </w:r>
          </w:p>
        </w:tc>
        <w:tc>
          <w:tcPr>
            <w:tcW w:w="1102" w:type="dxa"/>
            <w:shd w:val="clear" w:color="auto" w:fill="4F7ABA"/>
          </w:tcPr>
          <w:p w14:paraId="2BC47AB9" w14:textId="20C9E1DD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480" w:type="dxa"/>
            <w:shd w:val="clear" w:color="auto" w:fill="4F7ABA"/>
          </w:tcPr>
          <w:p w14:paraId="2BA4DF6E" w14:textId="40C748F6" w:rsidR="000B36B3" w:rsidRPr="00910B64" w:rsidRDefault="000B36B3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0B36B3" w:rsidRPr="00910B64" w14:paraId="3DF80AEA" w14:textId="77777777" w:rsidTr="000B36B3">
        <w:trPr>
          <w:trHeight w:val="505"/>
        </w:trPr>
        <w:tc>
          <w:tcPr>
            <w:tcW w:w="3123" w:type="dxa"/>
          </w:tcPr>
          <w:p w14:paraId="28B9397F" w14:textId="6697F6DD" w:rsidR="000B36B3" w:rsidRPr="00910B64" w:rsidRDefault="000B36B3" w:rsidP="007F1AB6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xmlgw.phtml</w:t>
            </w:r>
          </w:p>
        </w:tc>
        <w:tc>
          <w:tcPr>
            <w:tcW w:w="1102" w:type="dxa"/>
          </w:tcPr>
          <w:p w14:paraId="64DF95C6" w14:textId="77777777" w:rsidR="000B36B3" w:rsidRPr="00910B64" w:rsidRDefault="000B36B3" w:rsidP="007F1AB6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6FC77B50" wp14:editId="52D290C4">
                  <wp:extent cx="548640" cy="210312"/>
                  <wp:effectExtent l="0" t="0" r="3810" b="0"/>
                  <wp:docPr id="1471032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7081C88F" w14:textId="1BE9D644" w:rsidR="000B36B3" w:rsidRPr="00910B64" w:rsidRDefault="000B36B3" w:rsidP="007F1AB6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XML envelope carrying embedded read/write functions — e.g. read invoices by customer ID and date range for </w:t>
            </w:r>
            <w:proofErr w:type="gramStart"/>
            <w:r w:rsidRPr="00910B64">
              <w:rPr>
                <w:sz w:val="20"/>
                <w:szCs w:val="20"/>
              </w:rPr>
              <w:t>aging</w:t>
            </w:r>
            <w:proofErr w:type="gramEnd"/>
            <w:r w:rsidRPr="00910B64">
              <w:rPr>
                <w:sz w:val="20"/>
                <w:szCs w:val="20"/>
              </w:rPr>
              <w:t>/graph reports</w:t>
            </w:r>
          </w:p>
        </w:tc>
      </w:tr>
    </w:tbl>
    <w:p w14:paraId="5037DCE8" w14:textId="77777777" w:rsidR="000B36B3" w:rsidRPr="00910B64" w:rsidRDefault="000B36B3" w:rsidP="000B36B3"/>
    <w:p w14:paraId="28BBF05E" w14:textId="77777777" w:rsidR="000B36B3" w:rsidRPr="00910B64" w:rsidRDefault="000B36B3" w:rsidP="00194E13"/>
    <w:p w14:paraId="4E7DD701" w14:textId="77777777" w:rsidR="000B36B3" w:rsidRPr="00910B64" w:rsidRDefault="000B36B3" w:rsidP="000B36B3">
      <w:pPr>
        <w:pStyle w:val="Heading2"/>
      </w:pPr>
      <w:bookmarkStart w:id="34" w:name="_Toc238216914"/>
      <w:r w:rsidRPr="00910B64">
        <w:t>Authorize.net</w:t>
      </w:r>
      <w:bookmarkEnd w:id="34"/>
    </w:p>
    <w:p w14:paraId="6AF3CE88" w14:textId="6C5BBFFD" w:rsidR="000B36B3" w:rsidRPr="00910B64" w:rsidRDefault="000B36B3" w:rsidP="000B36B3">
      <w:pPr>
        <w:rPr>
          <w:b/>
          <w:bCs/>
        </w:rPr>
      </w:pPr>
      <w:r w:rsidRPr="00910B64">
        <w:rPr>
          <w:b/>
          <w:bCs/>
        </w:rPr>
        <w:t>OUTBOUND - PAYMENT</w:t>
      </w:r>
    </w:p>
    <w:p w14:paraId="629E260F" w14:textId="4A80E34D" w:rsidR="000B36B3" w:rsidRPr="00910B64" w:rsidRDefault="00C51D30" w:rsidP="000B36B3">
      <w:r w:rsidRPr="00910B64">
        <w:t>Payment processor for the full card lifecycle, wrapped by app/Services/</w:t>
      </w:r>
      <w:proofErr w:type="spellStart"/>
      <w:r w:rsidRPr="00910B64">
        <w:t>Anet.php</w:t>
      </w:r>
      <w:proofErr w:type="spellEnd"/>
      <w:r w:rsidRPr="00910B64">
        <w:t xml:space="preserve"> using the official SDK. Sandbox and production use separate merchant login ID / transaction key pairs.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625"/>
        <w:gridCol w:w="7080"/>
      </w:tblGrid>
      <w:tr w:rsidR="00C51D30" w:rsidRPr="00910B64" w14:paraId="18F5CC39" w14:textId="77777777" w:rsidTr="00C51D30">
        <w:trPr>
          <w:tblHeader/>
        </w:trPr>
        <w:tc>
          <w:tcPr>
            <w:tcW w:w="3123" w:type="dxa"/>
            <w:shd w:val="clear" w:color="auto" w:fill="4F7ABA"/>
          </w:tcPr>
          <w:p w14:paraId="6A2C52B9" w14:textId="36B663AA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Operation</w:t>
            </w:r>
          </w:p>
        </w:tc>
        <w:tc>
          <w:tcPr>
            <w:tcW w:w="7582" w:type="dxa"/>
            <w:shd w:val="clear" w:color="auto" w:fill="4F7ABA"/>
          </w:tcPr>
          <w:p w14:paraId="42E2FC4C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C51D30" w:rsidRPr="00910B64" w14:paraId="0A2A2B3E" w14:textId="77777777" w:rsidTr="00C51D30">
        <w:trPr>
          <w:trHeight w:val="280"/>
        </w:trPr>
        <w:tc>
          <w:tcPr>
            <w:tcW w:w="3123" w:type="dxa"/>
          </w:tcPr>
          <w:p w14:paraId="28A86DAA" w14:textId="57648424" w:rsidR="00C51D30" w:rsidRPr="00910B64" w:rsidRDefault="00C51D30" w:rsidP="00C51D30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CreateCustomerProfile</w:t>
            </w:r>
            <w:proofErr w:type="spellEnd"/>
          </w:p>
        </w:tc>
        <w:tc>
          <w:tcPr>
            <w:tcW w:w="7582" w:type="dxa"/>
          </w:tcPr>
          <w:p w14:paraId="402C9A59" w14:textId="462E4E7E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Create a customer profile</w:t>
            </w:r>
          </w:p>
        </w:tc>
      </w:tr>
      <w:tr w:rsidR="00C51D30" w:rsidRPr="00910B64" w14:paraId="7AC7531A" w14:textId="77777777" w:rsidTr="00C51D30">
        <w:trPr>
          <w:trHeight w:val="280"/>
        </w:trPr>
        <w:tc>
          <w:tcPr>
            <w:tcW w:w="3123" w:type="dxa"/>
          </w:tcPr>
          <w:p w14:paraId="73EE5B37" w14:textId="79860373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Get / Update /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DeleteCustomerProfile</w:t>
            </w:r>
            <w:proofErr w:type="spellEnd"/>
          </w:p>
        </w:tc>
        <w:tc>
          <w:tcPr>
            <w:tcW w:w="7582" w:type="dxa"/>
          </w:tcPr>
          <w:p w14:paraId="1A2E3C2D" w14:textId="253F3E27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Retrieve, update, or delete a customer profile</w:t>
            </w:r>
          </w:p>
        </w:tc>
      </w:tr>
      <w:tr w:rsidR="00C51D30" w:rsidRPr="00910B64" w14:paraId="49ABFF2E" w14:textId="77777777" w:rsidTr="00C51D30">
        <w:trPr>
          <w:trHeight w:val="280"/>
        </w:trPr>
        <w:tc>
          <w:tcPr>
            <w:tcW w:w="3123" w:type="dxa"/>
          </w:tcPr>
          <w:p w14:paraId="65F6020C" w14:textId="06401CE3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 xml:space="preserve">Create / Update / 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DeleteCustomerPaymentProfile</w:t>
            </w:r>
            <w:proofErr w:type="spellEnd"/>
          </w:p>
        </w:tc>
        <w:tc>
          <w:tcPr>
            <w:tcW w:w="7582" w:type="dxa"/>
          </w:tcPr>
          <w:p w14:paraId="29B96D8A" w14:textId="64A0E536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Add, update, or remove a stored card on a profile</w:t>
            </w:r>
          </w:p>
        </w:tc>
      </w:tr>
      <w:tr w:rsidR="00C51D30" w:rsidRPr="00910B64" w14:paraId="4A161D04" w14:textId="77777777" w:rsidTr="00C51D30">
        <w:trPr>
          <w:trHeight w:val="280"/>
        </w:trPr>
        <w:tc>
          <w:tcPr>
            <w:tcW w:w="3123" w:type="dxa"/>
          </w:tcPr>
          <w:p w14:paraId="66695C74" w14:textId="0B864407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CreateTransaction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authOnly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7582" w:type="dxa"/>
          </w:tcPr>
          <w:p w14:paraId="730CB8B0" w14:textId="38EC7A3D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Authorize a charge without capturing</w:t>
            </w:r>
          </w:p>
        </w:tc>
      </w:tr>
      <w:tr w:rsidR="00C51D30" w:rsidRPr="00910B64" w14:paraId="37A69992" w14:textId="77777777" w:rsidTr="00C51D30">
        <w:trPr>
          <w:trHeight w:val="280"/>
        </w:trPr>
        <w:tc>
          <w:tcPr>
            <w:tcW w:w="3123" w:type="dxa"/>
          </w:tcPr>
          <w:p w14:paraId="5E8174CA" w14:textId="631A4AC1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CreateTransaction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authCapture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7582" w:type="dxa"/>
          </w:tcPr>
          <w:p w14:paraId="276A64B7" w14:textId="02B2AABB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Authorize and capture a charge</w:t>
            </w:r>
          </w:p>
        </w:tc>
      </w:tr>
      <w:tr w:rsidR="00C51D30" w:rsidRPr="00910B64" w14:paraId="1DB02DAC" w14:textId="77777777" w:rsidTr="00C51D30">
        <w:trPr>
          <w:trHeight w:val="280"/>
        </w:trPr>
        <w:tc>
          <w:tcPr>
            <w:tcW w:w="3123" w:type="dxa"/>
          </w:tcPr>
          <w:p w14:paraId="7D992D2C" w14:textId="1B4C6888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CreateTransaction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 xml:space="preserve"> (refund / void)</w:t>
            </w:r>
          </w:p>
        </w:tc>
        <w:tc>
          <w:tcPr>
            <w:tcW w:w="7582" w:type="dxa"/>
          </w:tcPr>
          <w:p w14:paraId="7866E01A" w14:textId="5D52DD68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 xml:space="preserve">Refund a settled charge or </w:t>
            </w:r>
            <w:proofErr w:type="gramStart"/>
            <w:r w:rsidRPr="00910B64">
              <w:rPr>
                <w:sz w:val="20"/>
                <w:szCs w:val="20"/>
              </w:rPr>
              <w:t>void</w:t>
            </w:r>
            <w:proofErr w:type="gramEnd"/>
            <w:r w:rsidRPr="00910B64">
              <w:rPr>
                <w:sz w:val="20"/>
                <w:szCs w:val="20"/>
              </w:rPr>
              <w:t xml:space="preserve"> an unsettled one</w:t>
            </w:r>
          </w:p>
        </w:tc>
      </w:tr>
      <w:tr w:rsidR="00C51D30" w:rsidRPr="00910B64" w14:paraId="1FBC70DA" w14:textId="77777777" w:rsidTr="00C51D30">
        <w:trPr>
          <w:trHeight w:val="280"/>
        </w:trPr>
        <w:tc>
          <w:tcPr>
            <w:tcW w:w="3123" w:type="dxa"/>
          </w:tcPr>
          <w:p w14:paraId="0AD4EC70" w14:textId="4F04D1DF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GetTransactionDetails</w:t>
            </w:r>
            <w:proofErr w:type="spellEnd"/>
          </w:p>
        </w:tc>
        <w:tc>
          <w:tcPr>
            <w:tcW w:w="7582" w:type="dxa"/>
          </w:tcPr>
          <w:p w14:paraId="257F4D12" w14:textId="06F431DB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Look up a single transaction's status</w:t>
            </w:r>
          </w:p>
        </w:tc>
      </w:tr>
      <w:tr w:rsidR="00C51D30" w:rsidRPr="00910B64" w14:paraId="3054C6F0" w14:textId="77777777" w:rsidTr="00C51D30">
        <w:trPr>
          <w:trHeight w:val="280"/>
        </w:trPr>
        <w:tc>
          <w:tcPr>
            <w:tcW w:w="3123" w:type="dxa"/>
          </w:tcPr>
          <w:p w14:paraId="1B420F59" w14:textId="612949DE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lastRenderedPageBreak/>
              <w:t>GetTransactionList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ForCustomer</w:t>
            </w:r>
            <w:proofErr w:type="spellEnd"/>
            <w:r w:rsidRPr="00910B64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7582" w:type="dxa"/>
          </w:tcPr>
          <w:p w14:paraId="50538CFE" w14:textId="0803A30B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List transactions for a batch or customer</w:t>
            </w:r>
          </w:p>
        </w:tc>
      </w:tr>
      <w:tr w:rsidR="00C51D30" w:rsidRPr="00910B64" w14:paraId="4CCA3466" w14:textId="77777777" w:rsidTr="00C51D30">
        <w:trPr>
          <w:trHeight w:val="280"/>
        </w:trPr>
        <w:tc>
          <w:tcPr>
            <w:tcW w:w="3123" w:type="dxa"/>
          </w:tcPr>
          <w:p w14:paraId="3F60B6C9" w14:textId="0E9284DC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GetUnsettledTransactionList</w:t>
            </w:r>
            <w:proofErr w:type="spellEnd"/>
          </w:p>
        </w:tc>
        <w:tc>
          <w:tcPr>
            <w:tcW w:w="7582" w:type="dxa"/>
          </w:tcPr>
          <w:p w14:paraId="7C510F70" w14:textId="25FFB7AD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List transactions pending settlement</w:t>
            </w:r>
          </w:p>
        </w:tc>
      </w:tr>
      <w:tr w:rsidR="00C51D30" w:rsidRPr="00910B64" w14:paraId="064D9CAC" w14:textId="77777777" w:rsidTr="00C51D30">
        <w:trPr>
          <w:trHeight w:val="280"/>
        </w:trPr>
        <w:tc>
          <w:tcPr>
            <w:tcW w:w="3123" w:type="dxa"/>
          </w:tcPr>
          <w:p w14:paraId="0448F883" w14:textId="5E3633D3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GetSettledBatchList</w:t>
            </w:r>
            <w:proofErr w:type="spellEnd"/>
          </w:p>
        </w:tc>
        <w:tc>
          <w:tcPr>
            <w:tcW w:w="7582" w:type="dxa"/>
          </w:tcPr>
          <w:p w14:paraId="7E7269B1" w14:textId="606F0688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List settlement batches</w:t>
            </w:r>
          </w:p>
        </w:tc>
      </w:tr>
    </w:tbl>
    <w:p w14:paraId="14B7186B" w14:textId="77777777" w:rsidR="00C51D30" w:rsidRPr="00910B64" w:rsidRDefault="00C51D30" w:rsidP="000B36B3"/>
    <w:p w14:paraId="1D626752" w14:textId="77777777" w:rsidR="000B36B3" w:rsidRPr="00910B64" w:rsidRDefault="000B36B3" w:rsidP="000B36B3"/>
    <w:p w14:paraId="71CF2F08" w14:textId="77777777" w:rsidR="000B36B3" w:rsidRPr="00910B64" w:rsidRDefault="000B36B3" w:rsidP="000B36B3">
      <w:pPr>
        <w:pStyle w:val="Heading2"/>
      </w:pPr>
      <w:bookmarkStart w:id="35" w:name="_Toc238216915"/>
      <w:r w:rsidRPr="00910B64">
        <w:t>Avalara AvaTax</w:t>
      </w:r>
      <w:bookmarkEnd w:id="35"/>
    </w:p>
    <w:p w14:paraId="682F4BB4" w14:textId="0A4EBE1E" w:rsidR="00C51D30" w:rsidRPr="00910B64" w:rsidRDefault="00C51D30" w:rsidP="00C51D30">
      <w:pPr>
        <w:rPr>
          <w:b/>
          <w:bCs/>
        </w:rPr>
      </w:pPr>
      <w:r w:rsidRPr="00910B64">
        <w:rPr>
          <w:b/>
          <w:bCs/>
        </w:rPr>
        <w:t>OUTBOUND - TAX</w:t>
      </w:r>
    </w:p>
    <w:p w14:paraId="47DD31C0" w14:textId="295216DE" w:rsidR="000B36B3" w:rsidRPr="00910B64" w:rsidRDefault="00C51D30" w:rsidP="000B36B3">
      <w:r w:rsidRPr="00910B64">
        <w:t>Sales tax calculation, wrapped by two near-identical classes: app/Services/</w:t>
      </w:r>
      <w:proofErr w:type="spellStart"/>
      <w:r w:rsidRPr="00910B64">
        <w:t>AvaTax.php</w:t>
      </w:r>
      <w:proofErr w:type="spellEnd"/>
      <w:r w:rsidRPr="00910B64">
        <w:t xml:space="preserve"> (invoices) and </w:t>
      </w:r>
      <w:proofErr w:type="spellStart"/>
      <w:r w:rsidRPr="00910B64">
        <w:t>AvaTaxQuote.php</w:t>
      </w:r>
      <w:proofErr w:type="spellEnd"/>
      <w:r w:rsidRPr="00910B64">
        <w:t xml:space="preserve"> (quotes). Uses the Avalara SDK plus direct HTTP calls for get/void.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123"/>
        <w:gridCol w:w="1102"/>
        <w:gridCol w:w="6480"/>
      </w:tblGrid>
      <w:tr w:rsidR="00C51D30" w:rsidRPr="00910B64" w14:paraId="058B737C" w14:textId="77777777" w:rsidTr="007F1AB6">
        <w:trPr>
          <w:tblHeader/>
        </w:trPr>
        <w:tc>
          <w:tcPr>
            <w:tcW w:w="3123" w:type="dxa"/>
            <w:shd w:val="clear" w:color="auto" w:fill="4F7ABA"/>
          </w:tcPr>
          <w:p w14:paraId="25691E93" w14:textId="22B21BA0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Operation</w:t>
            </w:r>
          </w:p>
        </w:tc>
        <w:tc>
          <w:tcPr>
            <w:tcW w:w="1102" w:type="dxa"/>
            <w:shd w:val="clear" w:color="auto" w:fill="4F7ABA"/>
          </w:tcPr>
          <w:p w14:paraId="4CC6B628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480" w:type="dxa"/>
            <w:shd w:val="clear" w:color="auto" w:fill="4F7ABA"/>
          </w:tcPr>
          <w:p w14:paraId="7E4704AE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C51D30" w:rsidRPr="00910B64" w14:paraId="7D260A49" w14:textId="77777777" w:rsidTr="00C51D30">
        <w:trPr>
          <w:trHeight w:val="424"/>
        </w:trPr>
        <w:tc>
          <w:tcPr>
            <w:tcW w:w="3123" w:type="dxa"/>
          </w:tcPr>
          <w:p w14:paraId="51DA21A8" w14:textId="3EEB19AA" w:rsidR="00C51D30" w:rsidRPr="00910B64" w:rsidRDefault="00C51D30" w:rsidP="00C51D30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ping</w:t>
            </w:r>
          </w:p>
        </w:tc>
        <w:tc>
          <w:tcPr>
            <w:tcW w:w="1102" w:type="dxa"/>
          </w:tcPr>
          <w:p w14:paraId="3849FA0E" w14:textId="1D8288F2" w:rsidR="00C51D30" w:rsidRPr="00910B64" w:rsidRDefault="00C51D30" w:rsidP="00C51D30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33CC6982" wp14:editId="43F85F8B">
                  <wp:extent cx="548640" cy="210185"/>
                  <wp:effectExtent l="0" t="0" r="3810" b="0"/>
                  <wp:docPr id="903845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090AC4A1" w14:textId="32A89668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Verify authentication</w:t>
            </w:r>
          </w:p>
        </w:tc>
      </w:tr>
      <w:tr w:rsidR="00C51D30" w:rsidRPr="00910B64" w14:paraId="135CDF96" w14:textId="77777777" w:rsidTr="00C51D30">
        <w:trPr>
          <w:trHeight w:val="424"/>
        </w:trPr>
        <w:tc>
          <w:tcPr>
            <w:tcW w:w="3123" w:type="dxa"/>
          </w:tcPr>
          <w:p w14:paraId="240FD6AC" w14:textId="089ED02D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createTransaction</w:t>
            </w:r>
            <w:proofErr w:type="spellEnd"/>
          </w:p>
        </w:tc>
        <w:tc>
          <w:tcPr>
            <w:tcW w:w="1102" w:type="dxa"/>
          </w:tcPr>
          <w:p w14:paraId="0EAB545C" w14:textId="09F61D9F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41DB1CE7" wp14:editId="0DF08FFB">
                  <wp:extent cx="548640" cy="210312"/>
                  <wp:effectExtent l="0" t="0" r="3810" b="0"/>
                  <wp:docPr id="462960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5DD01906" w14:textId="68D1F804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Calculate tax for an invoice or quote's line items</w:t>
            </w:r>
          </w:p>
        </w:tc>
      </w:tr>
      <w:tr w:rsidR="00C51D30" w:rsidRPr="00910B64" w14:paraId="4AAE1EB6" w14:textId="77777777" w:rsidTr="00C51D30">
        <w:trPr>
          <w:trHeight w:val="424"/>
        </w:trPr>
        <w:tc>
          <w:tcPr>
            <w:tcW w:w="3123" w:type="dxa"/>
          </w:tcPr>
          <w:p w14:paraId="0A8F998E" w14:textId="5A24A67D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transactions/{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code}</w:t>
            </w:r>
          </w:p>
        </w:tc>
        <w:tc>
          <w:tcPr>
            <w:tcW w:w="1102" w:type="dxa"/>
          </w:tcPr>
          <w:p w14:paraId="42028439" w14:textId="377CAFA5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456B2A61" wp14:editId="3B45921F">
                  <wp:extent cx="548640" cy="210185"/>
                  <wp:effectExtent l="0" t="0" r="3810" b="0"/>
                  <wp:docPr id="1326544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75975BEA" w14:textId="25BD45AC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 a calculated tax transaction</w:t>
            </w:r>
          </w:p>
        </w:tc>
      </w:tr>
      <w:tr w:rsidR="00C51D30" w:rsidRPr="00910B64" w14:paraId="57EDD1AE" w14:textId="77777777" w:rsidTr="00C51D30">
        <w:trPr>
          <w:trHeight w:val="424"/>
        </w:trPr>
        <w:tc>
          <w:tcPr>
            <w:tcW w:w="3123" w:type="dxa"/>
          </w:tcPr>
          <w:p w14:paraId="14DD0BF4" w14:textId="692696DF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transactions/{code}/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void</w:t>
            </w:r>
          </w:p>
        </w:tc>
        <w:tc>
          <w:tcPr>
            <w:tcW w:w="1102" w:type="dxa"/>
          </w:tcPr>
          <w:p w14:paraId="7F204F53" w14:textId="19D445D5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7F87CD4C" wp14:editId="17DBE368">
                  <wp:extent cx="548640" cy="210312"/>
                  <wp:effectExtent l="0" t="0" r="3810" b="0"/>
                  <wp:docPr id="1469314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1590327E" w14:textId="1DA5F2A6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Void a tax transaction</w:t>
            </w:r>
          </w:p>
        </w:tc>
      </w:tr>
    </w:tbl>
    <w:p w14:paraId="43B33662" w14:textId="77777777" w:rsidR="00C51D30" w:rsidRPr="00910B64" w:rsidRDefault="00C51D30" w:rsidP="000B36B3"/>
    <w:p w14:paraId="4A7DF1EE" w14:textId="77777777" w:rsidR="00C51D30" w:rsidRPr="00910B64" w:rsidRDefault="00C51D30" w:rsidP="000B36B3"/>
    <w:p w14:paraId="75285E3D" w14:textId="77777777" w:rsidR="000B36B3" w:rsidRPr="00910B64" w:rsidRDefault="000B36B3" w:rsidP="000B36B3">
      <w:pPr>
        <w:pStyle w:val="Heading2"/>
      </w:pPr>
      <w:bookmarkStart w:id="36" w:name="_Toc238216916"/>
      <w:r w:rsidRPr="00910B64">
        <w:t>Rossum</w:t>
      </w:r>
      <w:bookmarkEnd w:id="36"/>
    </w:p>
    <w:p w14:paraId="492FBCC4" w14:textId="787D2F7B" w:rsidR="00C51D30" w:rsidRPr="00910B64" w:rsidRDefault="00C51D30" w:rsidP="00C51D30">
      <w:pPr>
        <w:rPr>
          <w:b/>
          <w:bCs/>
        </w:rPr>
      </w:pPr>
      <w:r w:rsidRPr="00910B64">
        <w:rPr>
          <w:b/>
          <w:bCs/>
        </w:rPr>
        <w:t>OUTBOUND - OCR</w:t>
      </w:r>
    </w:p>
    <w:p w14:paraId="250920D1" w14:textId="2B8770D3" w:rsidR="000B36B3" w:rsidRPr="00910B64" w:rsidRDefault="00C51D30" w:rsidP="000B36B3">
      <w:r w:rsidRPr="00910B64">
        <w:t>Automated extraction of vendor invoice data from scanned PDFs, wrapped by app/Services/</w:t>
      </w:r>
      <w:proofErr w:type="spellStart"/>
      <w:r w:rsidRPr="00910B64">
        <w:t>Rossum.php</w:t>
      </w:r>
      <w:proofErr w:type="spellEnd"/>
      <w:r w:rsidRPr="00910B64">
        <w:t>. Token-based auth: a login call returns a key, sent as Authorization: token {key} on later requests.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123"/>
        <w:gridCol w:w="1102"/>
        <w:gridCol w:w="6480"/>
      </w:tblGrid>
      <w:tr w:rsidR="00C51D30" w:rsidRPr="00910B64" w14:paraId="61E091AB" w14:textId="77777777" w:rsidTr="007F1AB6">
        <w:trPr>
          <w:tblHeader/>
        </w:trPr>
        <w:tc>
          <w:tcPr>
            <w:tcW w:w="3123" w:type="dxa"/>
            <w:shd w:val="clear" w:color="auto" w:fill="4F7ABA"/>
          </w:tcPr>
          <w:p w14:paraId="08AB558E" w14:textId="0BE283EB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Endpoint</w:t>
            </w:r>
          </w:p>
        </w:tc>
        <w:tc>
          <w:tcPr>
            <w:tcW w:w="1102" w:type="dxa"/>
            <w:shd w:val="clear" w:color="auto" w:fill="4F7ABA"/>
          </w:tcPr>
          <w:p w14:paraId="2FFDD7CB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480" w:type="dxa"/>
            <w:shd w:val="clear" w:color="auto" w:fill="4F7ABA"/>
          </w:tcPr>
          <w:p w14:paraId="384C4ADB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C51D30" w:rsidRPr="00910B64" w14:paraId="4B217CBF" w14:textId="77777777" w:rsidTr="007F1AB6">
        <w:trPr>
          <w:trHeight w:val="424"/>
        </w:trPr>
        <w:tc>
          <w:tcPr>
            <w:tcW w:w="3123" w:type="dxa"/>
          </w:tcPr>
          <w:p w14:paraId="7F412C5A" w14:textId="4C78494B" w:rsidR="00C51D30" w:rsidRPr="00910B64" w:rsidRDefault="00C51D30" w:rsidP="00C51D30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(login)</w:t>
            </w:r>
          </w:p>
        </w:tc>
        <w:tc>
          <w:tcPr>
            <w:tcW w:w="1102" w:type="dxa"/>
          </w:tcPr>
          <w:p w14:paraId="024F73BB" w14:textId="3992CA3B" w:rsidR="00C51D30" w:rsidRPr="00910B64" w:rsidRDefault="00C51D30" w:rsidP="00C51D30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4F6507E2" wp14:editId="71EC49C2">
                  <wp:extent cx="548640" cy="210312"/>
                  <wp:effectExtent l="0" t="0" r="3810" b="0"/>
                  <wp:docPr id="1706679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D178A4D" w14:textId="4E31A221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Authenticate and obtain an API token</w:t>
            </w:r>
          </w:p>
        </w:tc>
      </w:tr>
      <w:tr w:rsidR="00C51D30" w:rsidRPr="00910B64" w14:paraId="6807A01C" w14:textId="77777777" w:rsidTr="007F1AB6">
        <w:trPr>
          <w:trHeight w:val="424"/>
        </w:trPr>
        <w:tc>
          <w:tcPr>
            <w:tcW w:w="3123" w:type="dxa"/>
          </w:tcPr>
          <w:p w14:paraId="5EBB94E2" w14:textId="7F7C6379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queues/{id}/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upload</w:t>
            </w:r>
          </w:p>
        </w:tc>
        <w:tc>
          <w:tcPr>
            <w:tcW w:w="1102" w:type="dxa"/>
          </w:tcPr>
          <w:p w14:paraId="5D4B98B6" w14:textId="7D9D1CE0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0F69C0BA" wp14:editId="67136314">
                  <wp:extent cx="548640" cy="210312"/>
                  <wp:effectExtent l="0" t="0" r="3810" b="0"/>
                  <wp:docPr id="1639132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82E6C90" w14:textId="1B35C1F8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Upload a scanned invoice PDF for OCR extraction</w:t>
            </w:r>
          </w:p>
        </w:tc>
      </w:tr>
      <w:tr w:rsidR="00C51D30" w:rsidRPr="00910B64" w14:paraId="2C3B2E18" w14:textId="77777777" w:rsidTr="007F1AB6">
        <w:trPr>
          <w:trHeight w:val="424"/>
        </w:trPr>
        <w:tc>
          <w:tcPr>
            <w:tcW w:w="3123" w:type="dxa"/>
          </w:tcPr>
          <w:p w14:paraId="07963D2C" w14:textId="6DF92DA2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annotations/{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id}</w:t>
            </w:r>
          </w:p>
        </w:tc>
        <w:tc>
          <w:tcPr>
            <w:tcW w:w="1102" w:type="dxa"/>
          </w:tcPr>
          <w:p w14:paraId="29B58326" w14:textId="69EBE241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1953B593" wp14:editId="3B6999B3">
                  <wp:extent cx="548640" cy="210185"/>
                  <wp:effectExtent l="0" t="0" r="3810" b="0"/>
                  <wp:docPr id="851194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3750B31" w14:textId="5C8BD7B7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 extracted/annotated invoice data</w:t>
            </w:r>
          </w:p>
        </w:tc>
      </w:tr>
      <w:tr w:rsidR="00C51D30" w:rsidRPr="00910B64" w14:paraId="779BA714" w14:textId="77777777" w:rsidTr="007F1AB6">
        <w:trPr>
          <w:trHeight w:val="424"/>
        </w:trPr>
        <w:tc>
          <w:tcPr>
            <w:tcW w:w="3123" w:type="dxa"/>
          </w:tcPr>
          <w:p w14:paraId="238FB3AE" w14:textId="7BDF7D6A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(update status)</w:t>
            </w:r>
          </w:p>
        </w:tc>
        <w:tc>
          <w:tcPr>
            <w:tcW w:w="1102" w:type="dxa"/>
          </w:tcPr>
          <w:p w14:paraId="5AECD7F3" w14:textId="2FDE8C83" w:rsidR="00C51D30" w:rsidRPr="00910B64" w:rsidRDefault="00C51D30" w:rsidP="00C51D30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910B64">
              <w:rPr>
                <w:noProof/>
                <w:sz w:val="20"/>
                <w:szCs w:val="20"/>
              </w:rPr>
              <w:drawing>
                <wp:inline distT="0" distB="0" distL="0" distR="0" wp14:anchorId="07C14B85" wp14:editId="0D84A3A1">
                  <wp:extent cx="548640" cy="210312"/>
                  <wp:effectExtent l="0" t="0" r="3810" b="0"/>
                  <wp:docPr id="1727439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4392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4B2578E4" w14:textId="42649D55" w:rsidR="00C51D30" w:rsidRPr="00910B64" w:rsidRDefault="00C51D30" w:rsidP="00C51D3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Mark an annotation as exported</w:t>
            </w:r>
          </w:p>
        </w:tc>
      </w:tr>
      <w:tr w:rsidR="00C51D30" w:rsidRPr="00910B64" w14:paraId="725F45E9" w14:textId="77777777" w:rsidTr="007F1AB6">
        <w:trPr>
          <w:trHeight w:val="424"/>
        </w:trPr>
        <w:tc>
          <w:tcPr>
            <w:tcW w:w="3123" w:type="dxa"/>
          </w:tcPr>
          <w:p w14:paraId="756419A5" w14:textId="48FCA5E8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(confirm to export)</w:t>
            </w:r>
          </w:p>
        </w:tc>
        <w:tc>
          <w:tcPr>
            <w:tcW w:w="1102" w:type="dxa"/>
          </w:tcPr>
          <w:p w14:paraId="1C38C15C" w14:textId="22BC780B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33560375" wp14:editId="05CF6198">
                  <wp:extent cx="548640" cy="210312"/>
                  <wp:effectExtent l="0" t="0" r="3810" b="0"/>
                  <wp:docPr id="1020731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485EA7FC" w14:textId="3E4F8756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Transition an annotation from confirmed to exported</w:t>
            </w:r>
          </w:p>
        </w:tc>
      </w:tr>
    </w:tbl>
    <w:p w14:paraId="4F82D6EB" w14:textId="77777777" w:rsidR="00C51D30" w:rsidRPr="00910B64" w:rsidRDefault="00C51D30" w:rsidP="000B36B3"/>
    <w:p w14:paraId="4F196D28" w14:textId="77777777" w:rsidR="00C51D30" w:rsidRPr="00910B64" w:rsidRDefault="00C51D30" w:rsidP="000B36B3"/>
    <w:p w14:paraId="41A92F9E" w14:textId="49B3075F" w:rsidR="000B36B3" w:rsidRPr="00910B64" w:rsidRDefault="000B36B3" w:rsidP="000B36B3">
      <w:pPr>
        <w:pStyle w:val="Heading2"/>
      </w:pPr>
      <w:bookmarkStart w:id="37" w:name="_Toc238216917"/>
      <w:r w:rsidRPr="00910B64">
        <w:t>Power BI</w:t>
      </w:r>
      <w:bookmarkEnd w:id="37"/>
    </w:p>
    <w:p w14:paraId="7E0B1AA1" w14:textId="1F480ACC" w:rsidR="00C51D30" w:rsidRPr="00910B64" w:rsidRDefault="00C51D30" w:rsidP="00C51D30">
      <w:pPr>
        <w:rPr>
          <w:b/>
          <w:bCs/>
        </w:rPr>
      </w:pPr>
      <w:r w:rsidRPr="00910B64">
        <w:rPr>
          <w:b/>
          <w:bCs/>
        </w:rPr>
        <w:t>OUTBOUND - REPORTING</w:t>
      </w:r>
    </w:p>
    <w:p w14:paraId="69A04B52" w14:textId="660220A9" w:rsidR="000B36B3" w:rsidRPr="00910B64" w:rsidRDefault="00C51D30" w:rsidP="000B36B3">
      <w:r w:rsidRPr="00910B64">
        <w:t>Embeds Overview, Waste Analytics, and Environmental Impact dashboards inside Portal, wrapped by app/Services/</w:t>
      </w:r>
      <w:proofErr w:type="spellStart"/>
      <w:r w:rsidRPr="00910B64">
        <w:t>PowerBI.php</w:t>
      </w:r>
      <w:proofErr w:type="spellEnd"/>
      <w:r w:rsidRPr="00910B64">
        <w:t>. Auth is Azure AD OAuth2 (client credentials or resource-owner password), tenant-specific.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123"/>
        <w:gridCol w:w="1102"/>
        <w:gridCol w:w="6480"/>
      </w:tblGrid>
      <w:tr w:rsidR="00C51D30" w:rsidRPr="00910B64" w14:paraId="2F45ACCE" w14:textId="77777777" w:rsidTr="007F1AB6">
        <w:trPr>
          <w:tblHeader/>
        </w:trPr>
        <w:tc>
          <w:tcPr>
            <w:tcW w:w="3123" w:type="dxa"/>
            <w:shd w:val="clear" w:color="auto" w:fill="4F7ABA"/>
          </w:tcPr>
          <w:p w14:paraId="6B2B87CC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Endpoint</w:t>
            </w:r>
          </w:p>
        </w:tc>
        <w:tc>
          <w:tcPr>
            <w:tcW w:w="1102" w:type="dxa"/>
            <w:shd w:val="clear" w:color="auto" w:fill="4F7ABA"/>
          </w:tcPr>
          <w:p w14:paraId="000594ED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480" w:type="dxa"/>
            <w:shd w:val="clear" w:color="auto" w:fill="4F7ABA"/>
          </w:tcPr>
          <w:p w14:paraId="712EE64B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C51D30" w:rsidRPr="00910B64" w14:paraId="0B84DC62" w14:textId="77777777" w:rsidTr="007F1AB6">
        <w:trPr>
          <w:trHeight w:val="424"/>
        </w:trPr>
        <w:tc>
          <w:tcPr>
            <w:tcW w:w="3123" w:type="dxa"/>
          </w:tcPr>
          <w:p w14:paraId="1F032F48" w14:textId="4C3F99D3" w:rsidR="00C51D30" w:rsidRPr="00910B64" w:rsidRDefault="00C51D30" w:rsidP="00C51D30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rFonts w:ascii="Consolas" w:hAnsi="Consolas"/>
                <w:sz w:val="20"/>
                <w:szCs w:val="20"/>
              </w:rPr>
              <w:t>oauth2/token</w:t>
            </w:r>
          </w:p>
        </w:tc>
        <w:tc>
          <w:tcPr>
            <w:tcW w:w="1102" w:type="dxa"/>
          </w:tcPr>
          <w:p w14:paraId="5839ABD4" w14:textId="4ED46EAA" w:rsidR="00C51D30" w:rsidRPr="00910B64" w:rsidRDefault="00C51D30" w:rsidP="00C51D30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46A649E5" wp14:editId="746DC3BC">
                  <wp:extent cx="548640" cy="210312"/>
                  <wp:effectExtent l="0" t="0" r="3810" b="0"/>
                  <wp:docPr id="1246278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781D994" w14:textId="431EDE16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Obtain an Azure AD access token</w:t>
            </w:r>
          </w:p>
        </w:tc>
      </w:tr>
      <w:tr w:rsidR="00C51D30" w:rsidRPr="00910B64" w14:paraId="518C5723" w14:textId="77777777" w:rsidTr="007F1AB6">
        <w:trPr>
          <w:trHeight w:val="424"/>
        </w:trPr>
        <w:tc>
          <w:tcPr>
            <w:tcW w:w="3123" w:type="dxa"/>
          </w:tcPr>
          <w:p w14:paraId="0307585F" w14:textId="724BF756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0B64">
              <w:rPr>
                <w:rFonts w:ascii="Consolas" w:hAnsi="Consolas"/>
                <w:sz w:val="20"/>
                <w:szCs w:val="20"/>
              </w:rPr>
              <w:t>GenerateToken</w:t>
            </w:r>
            <w:proofErr w:type="spellEnd"/>
          </w:p>
        </w:tc>
        <w:tc>
          <w:tcPr>
            <w:tcW w:w="1102" w:type="dxa"/>
          </w:tcPr>
          <w:p w14:paraId="4BD5F3E7" w14:textId="78EAD6B3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643B77FA" wp14:editId="5876A1D6">
                  <wp:extent cx="548640" cy="210312"/>
                  <wp:effectExtent l="0" t="0" r="3810" b="0"/>
                  <wp:docPr id="1467273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69FAB205" w14:textId="3B84C3B8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Generate a report embed token</w:t>
            </w:r>
          </w:p>
        </w:tc>
      </w:tr>
      <w:tr w:rsidR="00C51D30" w:rsidRPr="00910B64" w14:paraId="676ADECA" w14:textId="77777777" w:rsidTr="007F1AB6">
        <w:trPr>
          <w:trHeight w:val="424"/>
        </w:trPr>
        <w:tc>
          <w:tcPr>
            <w:tcW w:w="3123" w:type="dxa"/>
          </w:tcPr>
          <w:p w14:paraId="0FF7B415" w14:textId="347FC8D8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reports/{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id}</w:t>
            </w:r>
          </w:p>
        </w:tc>
        <w:tc>
          <w:tcPr>
            <w:tcW w:w="1102" w:type="dxa"/>
          </w:tcPr>
          <w:p w14:paraId="2CC43F5B" w14:textId="28A286E3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7E1D8A34" wp14:editId="4E4BE1A1">
                  <wp:extent cx="548640" cy="210185"/>
                  <wp:effectExtent l="0" t="0" r="3810" b="0"/>
                  <wp:docPr id="110028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7FBF4299" w14:textId="13DF1E12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Retrieve report metadata</w:t>
            </w:r>
          </w:p>
        </w:tc>
      </w:tr>
      <w:tr w:rsidR="00C51D30" w:rsidRPr="00910B64" w14:paraId="2F64C4B8" w14:textId="77777777" w:rsidTr="007F1AB6">
        <w:trPr>
          <w:trHeight w:val="424"/>
        </w:trPr>
        <w:tc>
          <w:tcPr>
            <w:tcW w:w="3123" w:type="dxa"/>
          </w:tcPr>
          <w:p w14:paraId="09F1EB4A" w14:textId="6CDEF57A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reports/{id}/</w:t>
            </w:r>
            <w:proofErr w:type="spellStart"/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ExportTo</w:t>
            </w:r>
            <w:proofErr w:type="spellEnd"/>
          </w:p>
        </w:tc>
        <w:tc>
          <w:tcPr>
            <w:tcW w:w="1102" w:type="dxa"/>
          </w:tcPr>
          <w:p w14:paraId="20DC2BAF" w14:textId="03E31CA5" w:rsidR="00C51D30" w:rsidRPr="00910B64" w:rsidRDefault="00C51D30" w:rsidP="00C51D30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3ACE9825" wp14:editId="22AF91BE">
                  <wp:extent cx="548640" cy="210312"/>
                  <wp:effectExtent l="0" t="0" r="3810" b="0"/>
                  <wp:docPr id="300231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9849C16" w14:textId="70A5FC55" w:rsidR="00C51D30" w:rsidRPr="00910B64" w:rsidRDefault="00C51D30" w:rsidP="00C51D3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Export a report to PDF</w:t>
            </w:r>
          </w:p>
        </w:tc>
      </w:tr>
      <w:tr w:rsidR="00C51D30" w:rsidRPr="00910B64" w14:paraId="773D1704" w14:textId="77777777" w:rsidTr="007F1AB6">
        <w:trPr>
          <w:trHeight w:val="424"/>
        </w:trPr>
        <w:tc>
          <w:tcPr>
            <w:tcW w:w="3123" w:type="dxa"/>
          </w:tcPr>
          <w:p w14:paraId="47DBA0AF" w14:textId="4718997A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reports/{id}/exports/{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id}</w:t>
            </w:r>
          </w:p>
        </w:tc>
        <w:tc>
          <w:tcPr>
            <w:tcW w:w="1102" w:type="dxa"/>
          </w:tcPr>
          <w:p w14:paraId="4FB02B3F" w14:textId="36A41F63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5154EE9B" wp14:editId="4252A1C0">
                  <wp:extent cx="548640" cy="210185"/>
                  <wp:effectExtent l="0" t="0" r="3810" b="0"/>
                  <wp:docPr id="748411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3477E947" w14:textId="0BB8BB09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Poll export status / download the exported file</w:t>
            </w:r>
          </w:p>
        </w:tc>
      </w:tr>
    </w:tbl>
    <w:p w14:paraId="674207A1" w14:textId="77777777" w:rsidR="00C51D30" w:rsidRDefault="00C51D30" w:rsidP="000B36B3"/>
    <w:p w14:paraId="55508499" w14:textId="77777777" w:rsidR="00FE7DDF" w:rsidRPr="00910B64" w:rsidRDefault="00FE7DDF" w:rsidP="000B36B3"/>
    <w:p w14:paraId="3B9F2074" w14:textId="77777777" w:rsidR="000B36B3" w:rsidRPr="00910B64" w:rsidRDefault="000B36B3" w:rsidP="000B36B3">
      <w:pPr>
        <w:pStyle w:val="Heading2"/>
      </w:pPr>
      <w:bookmarkStart w:id="38" w:name="_Toc238216918"/>
      <w:r w:rsidRPr="00910B64">
        <w:t>MailChimp</w:t>
      </w:r>
      <w:bookmarkEnd w:id="38"/>
    </w:p>
    <w:p w14:paraId="192D1AE8" w14:textId="0DDEA13C" w:rsidR="00C51D30" w:rsidRPr="00910B64" w:rsidRDefault="00C51D30" w:rsidP="00C51D30">
      <w:pPr>
        <w:rPr>
          <w:b/>
          <w:bCs/>
        </w:rPr>
      </w:pPr>
      <w:r w:rsidRPr="00910B64">
        <w:rPr>
          <w:b/>
          <w:bCs/>
        </w:rPr>
        <w:t>OUTBOUND - MARKETING</w:t>
      </w:r>
    </w:p>
    <w:p w14:paraId="7405DAA7" w14:textId="2C8F47D1" w:rsidR="00C51D30" w:rsidRPr="00910B64" w:rsidRDefault="00C51D30" w:rsidP="000B36B3">
      <w:r w:rsidRPr="00910B64">
        <w:t>Keeps the marketing list in sync with client status, wrapped by app/Services/</w:t>
      </w:r>
      <w:proofErr w:type="spellStart"/>
      <w:r w:rsidRPr="00910B64">
        <w:t>MailChimp.php</w:t>
      </w:r>
      <w:proofErr w:type="spellEnd"/>
      <w:r w:rsidRPr="00910B64">
        <w:t>. Auth is a data-center-scoped API key.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515"/>
        <w:gridCol w:w="1101"/>
        <w:gridCol w:w="6089"/>
      </w:tblGrid>
      <w:tr w:rsidR="00C51D30" w:rsidRPr="00910B64" w14:paraId="1B948459" w14:textId="77777777" w:rsidTr="007F1AB6">
        <w:trPr>
          <w:tblHeader/>
        </w:trPr>
        <w:tc>
          <w:tcPr>
            <w:tcW w:w="3123" w:type="dxa"/>
            <w:shd w:val="clear" w:color="auto" w:fill="4F7ABA"/>
          </w:tcPr>
          <w:p w14:paraId="03F6D96F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Endpoint</w:t>
            </w:r>
          </w:p>
        </w:tc>
        <w:tc>
          <w:tcPr>
            <w:tcW w:w="1102" w:type="dxa"/>
            <w:shd w:val="clear" w:color="auto" w:fill="4F7ABA"/>
          </w:tcPr>
          <w:p w14:paraId="30002448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480" w:type="dxa"/>
            <w:shd w:val="clear" w:color="auto" w:fill="4F7ABA"/>
          </w:tcPr>
          <w:p w14:paraId="107CB766" w14:textId="77777777" w:rsidR="00C51D30" w:rsidRPr="00910B64" w:rsidRDefault="00C51D30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C51D30" w:rsidRPr="00910B64" w14:paraId="431178D4" w14:textId="77777777" w:rsidTr="007F1AB6">
        <w:trPr>
          <w:trHeight w:val="424"/>
        </w:trPr>
        <w:tc>
          <w:tcPr>
            <w:tcW w:w="3123" w:type="dxa"/>
          </w:tcPr>
          <w:p w14:paraId="2BA5F7F7" w14:textId="59D3D792" w:rsidR="00C51D30" w:rsidRPr="00910B64" w:rsidRDefault="00C51D30" w:rsidP="00C51D30">
            <w:pPr>
              <w:rPr>
                <w:rFonts w:ascii="Consolas" w:hAnsi="Consolas" w:cs="Arial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lists/{id}/members/{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hash}</w:t>
            </w:r>
          </w:p>
        </w:tc>
        <w:tc>
          <w:tcPr>
            <w:tcW w:w="1102" w:type="dxa"/>
          </w:tcPr>
          <w:p w14:paraId="192689F6" w14:textId="147C9B61" w:rsidR="00C51D30" w:rsidRPr="00910B64" w:rsidRDefault="00C51D30" w:rsidP="00C51D30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0B61A199" wp14:editId="3B811764">
                  <wp:extent cx="548640" cy="210185"/>
                  <wp:effectExtent l="0" t="0" r="3810" b="0"/>
                  <wp:docPr id="369233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768763ED" w14:textId="73782F7B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Get subscriber status</w:t>
            </w:r>
          </w:p>
        </w:tc>
      </w:tr>
      <w:tr w:rsidR="00C51D30" w:rsidRPr="00910B64" w14:paraId="5E32D0CA" w14:textId="77777777" w:rsidTr="007F1AB6">
        <w:trPr>
          <w:trHeight w:val="424"/>
        </w:trPr>
        <w:tc>
          <w:tcPr>
            <w:tcW w:w="3123" w:type="dxa"/>
          </w:tcPr>
          <w:p w14:paraId="10552F11" w14:textId="153FD051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lists/{id}/members/{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hash}</w:t>
            </w:r>
          </w:p>
        </w:tc>
        <w:tc>
          <w:tcPr>
            <w:tcW w:w="1102" w:type="dxa"/>
          </w:tcPr>
          <w:p w14:paraId="2EFB4EAF" w14:textId="38FFD002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EE0000"/>
                <w:sz w:val="20"/>
                <w:szCs w:val="20"/>
              </w:rPr>
              <w:drawing>
                <wp:inline distT="0" distB="0" distL="0" distR="0" wp14:anchorId="48DBA555" wp14:editId="2D628818">
                  <wp:extent cx="548640" cy="210312"/>
                  <wp:effectExtent l="0" t="0" r="3810" b="0"/>
                  <wp:docPr id="572140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460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7A064931" w14:textId="768C99BD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Remove from the list</w:t>
            </w:r>
          </w:p>
        </w:tc>
      </w:tr>
      <w:tr w:rsidR="00C51D30" w:rsidRPr="00910B64" w14:paraId="7EFD025D" w14:textId="77777777" w:rsidTr="007F1AB6">
        <w:trPr>
          <w:trHeight w:val="424"/>
        </w:trPr>
        <w:tc>
          <w:tcPr>
            <w:tcW w:w="3123" w:type="dxa"/>
          </w:tcPr>
          <w:p w14:paraId="5E80B61D" w14:textId="250BEBB8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lists/{id}/members/{hash}/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tags</w:t>
            </w:r>
          </w:p>
        </w:tc>
        <w:tc>
          <w:tcPr>
            <w:tcW w:w="1102" w:type="dxa"/>
          </w:tcPr>
          <w:p w14:paraId="0AD7637C" w14:textId="0CBBEB20" w:rsidR="00C51D30" w:rsidRPr="00910B64" w:rsidRDefault="00C51D30" w:rsidP="00C51D30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2037D470" wp14:editId="18DD8DCE">
                  <wp:extent cx="548640" cy="210185"/>
                  <wp:effectExtent l="0" t="0" r="3810" b="0"/>
                  <wp:docPr id="12096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04104393" w14:textId="4C83B135" w:rsidR="00C51D30" w:rsidRPr="00910B64" w:rsidRDefault="00C51D30" w:rsidP="00C51D3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Get member tags</w:t>
            </w:r>
          </w:p>
        </w:tc>
      </w:tr>
      <w:tr w:rsidR="00C51D30" w:rsidRPr="00910B64" w14:paraId="75F9B30B" w14:textId="77777777" w:rsidTr="007F1AB6">
        <w:trPr>
          <w:trHeight w:val="424"/>
        </w:trPr>
        <w:tc>
          <w:tcPr>
            <w:tcW w:w="3123" w:type="dxa"/>
          </w:tcPr>
          <w:p w14:paraId="4B50B12E" w14:textId="635D47B1" w:rsidR="00C51D30" w:rsidRPr="00910B64" w:rsidRDefault="00C51D30" w:rsidP="00C51D30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910B64">
              <w:rPr>
                <w:rFonts w:ascii="Consolas" w:hAnsi="Consolas"/>
                <w:sz w:val="20"/>
                <w:szCs w:val="20"/>
              </w:rPr>
              <w:t>lists/{id}/members/{hash}/</w:t>
            </w:r>
            <w:proofErr w:type="gramEnd"/>
            <w:r w:rsidRPr="00910B64">
              <w:rPr>
                <w:rFonts w:ascii="Consolas" w:hAnsi="Consolas"/>
                <w:sz w:val="20"/>
                <w:szCs w:val="20"/>
              </w:rPr>
              <w:t>tags</w:t>
            </w:r>
          </w:p>
        </w:tc>
        <w:tc>
          <w:tcPr>
            <w:tcW w:w="1102" w:type="dxa"/>
          </w:tcPr>
          <w:p w14:paraId="71AA143D" w14:textId="51E5B186" w:rsidR="00C51D30" w:rsidRPr="00910B64" w:rsidRDefault="00C51D30" w:rsidP="00C51D30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3A7C22" w:themeColor="accent6" w:themeShade="BF"/>
                <w:sz w:val="20"/>
                <w:szCs w:val="20"/>
              </w:rPr>
              <w:drawing>
                <wp:inline distT="0" distB="0" distL="0" distR="0" wp14:anchorId="73D84794" wp14:editId="4B3EFA2B">
                  <wp:extent cx="548640" cy="210312"/>
                  <wp:effectExtent l="0" t="0" r="3810" b="0"/>
                  <wp:docPr id="815352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5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24D762E5" w14:textId="2FA97C43" w:rsidR="00C51D30" w:rsidRPr="00910B64" w:rsidRDefault="00C51D30" w:rsidP="00C51D30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Add or remove member tags</w:t>
            </w:r>
          </w:p>
        </w:tc>
      </w:tr>
    </w:tbl>
    <w:p w14:paraId="07E8AB0D" w14:textId="77777777" w:rsidR="00C51D30" w:rsidRPr="00910B64" w:rsidRDefault="00C51D30" w:rsidP="000B36B3"/>
    <w:p w14:paraId="4C1360D3" w14:textId="77777777" w:rsidR="00C51D30" w:rsidRPr="00910B64" w:rsidRDefault="00C51D30" w:rsidP="000B36B3"/>
    <w:p w14:paraId="5C480442" w14:textId="77777777" w:rsidR="000B36B3" w:rsidRPr="00910B64" w:rsidRDefault="000B36B3" w:rsidP="000B36B3">
      <w:pPr>
        <w:pStyle w:val="Heading2"/>
      </w:pPr>
      <w:bookmarkStart w:id="39" w:name="_Toc238216919"/>
      <w:r w:rsidRPr="00910B64">
        <w:t>Google</w:t>
      </w:r>
      <w:bookmarkEnd w:id="39"/>
    </w:p>
    <w:p w14:paraId="14E0B67B" w14:textId="1958724C" w:rsidR="00C51D30" w:rsidRPr="00910B64" w:rsidRDefault="00C51D30" w:rsidP="00C51D30">
      <w:pPr>
        <w:rPr>
          <w:b/>
          <w:bCs/>
        </w:rPr>
      </w:pPr>
      <w:r w:rsidRPr="00910B64">
        <w:rPr>
          <w:b/>
          <w:bCs/>
        </w:rPr>
        <w:t>OUTBOUND – MAPS &amp; AUTH</w:t>
      </w:r>
    </w:p>
    <w:p w14:paraId="44EB42FF" w14:textId="1CAFECCF" w:rsidR="00FE5ACF" w:rsidRPr="00910B64" w:rsidRDefault="00C51D30" w:rsidP="000B36B3">
      <w:r w:rsidRPr="00910B64">
        <w:t xml:space="preserve">Two unrelated integrations. </w:t>
      </w:r>
      <w:r w:rsidRPr="00910B64">
        <w:rPr>
          <w:b/>
          <w:bCs/>
        </w:rPr>
        <w:t>Maps Geocoding</w:t>
      </w:r>
      <w:r w:rsidRPr="00910B64">
        <w:t xml:space="preserve"> (via </w:t>
      </w:r>
      <w:proofErr w:type="spellStart"/>
      <w:proofErr w:type="gramStart"/>
      <w:r w:rsidRPr="00910B64">
        <w:t>PortalAPI</w:t>
      </w:r>
      <w:proofErr w:type="spellEnd"/>
      <w:r w:rsidRPr="00910B64">
        <w:t>::</w:t>
      </w:r>
      <w:proofErr w:type="spellStart"/>
      <w:proofErr w:type="gramEnd"/>
      <w:r w:rsidRPr="00910B64">
        <w:t>getStatFromZipcode</w:t>
      </w:r>
      <w:proofErr w:type="spellEnd"/>
      <w:r w:rsidRPr="00910B64">
        <w:t xml:space="preserve">()) resolves a zip code to </w:t>
      </w:r>
      <w:proofErr w:type="gramStart"/>
      <w:r w:rsidRPr="00910B64">
        <w:t>coordinates</w:t>
      </w:r>
      <w:proofErr w:type="gramEnd"/>
      <w:r w:rsidRPr="00910B64">
        <w:t xml:space="preserve"> for the Pricing Tool, authenticated with an API key. </w:t>
      </w:r>
      <w:r w:rsidRPr="00910B64">
        <w:rPr>
          <w:b/>
          <w:bCs/>
        </w:rPr>
        <w:t xml:space="preserve">OAuth Sign-in </w:t>
      </w:r>
      <w:r w:rsidRPr="00910B64">
        <w:t xml:space="preserve">(via Laravel Socialite, </w:t>
      </w:r>
      <w:proofErr w:type="spellStart"/>
      <w:r w:rsidRPr="00910B64">
        <w:t>SocialGoogleAccountService.php</w:t>
      </w:r>
      <w:proofErr w:type="spellEnd"/>
      <w:r w:rsidRPr="00910B64">
        <w:t>) lets a user log in with their Google account</w:t>
      </w:r>
      <w:r w:rsidR="00FA39F3">
        <w:t xml:space="preserve">, </w:t>
      </w:r>
      <w:r w:rsidRPr="00910B64">
        <w:t>handled entirely by the package, with no raw HTTP code in Portal</w:t>
      </w:r>
      <w:r w:rsidR="00FE5ACF" w:rsidRPr="00910B64">
        <w:t>.</w:t>
      </w:r>
    </w:p>
    <w:tbl>
      <w:tblPr>
        <w:tblStyle w:val="TableGrid"/>
        <w:tblW w:w="1070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123"/>
        <w:gridCol w:w="1102"/>
        <w:gridCol w:w="6480"/>
      </w:tblGrid>
      <w:tr w:rsidR="00FE5ACF" w:rsidRPr="00910B64" w14:paraId="41B849DD" w14:textId="77777777" w:rsidTr="007F1AB6">
        <w:trPr>
          <w:tblHeader/>
        </w:trPr>
        <w:tc>
          <w:tcPr>
            <w:tcW w:w="3123" w:type="dxa"/>
            <w:shd w:val="clear" w:color="auto" w:fill="4F7ABA"/>
          </w:tcPr>
          <w:p w14:paraId="30DC0F0B" w14:textId="77777777" w:rsidR="00FE5ACF" w:rsidRPr="00910B64" w:rsidRDefault="00FE5AC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Endpoint</w:t>
            </w:r>
          </w:p>
        </w:tc>
        <w:tc>
          <w:tcPr>
            <w:tcW w:w="1102" w:type="dxa"/>
            <w:shd w:val="clear" w:color="auto" w:fill="4F7ABA"/>
          </w:tcPr>
          <w:p w14:paraId="0539ECB2" w14:textId="77777777" w:rsidR="00FE5ACF" w:rsidRPr="00910B64" w:rsidRDefault="00FE5AC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Method</w:t>
            </w:r>
          </w:p>
        </w:tc>
        <w:tc>
          <w:tcPr>
            <w:tcW w:w="6480" w:type="dxa"/>
            <w:shd w:val="clear" w:color="auto" w:fill="4F7ABA"/>
          </w:tcPr>
          <w:p w14:paraId="1A3A1805" w14:textId="77777777" w:rsidR="00FE5ACF" w:rsidRPr="00910B64" w:rsidRDefault="00FE5ACF" w:rsidP="007F1AB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FE5ACF" w:rsidRPr="00910B64" w14:paraId="0852127B" w14:textId="77777777" w:rsidTr="007F1AB6">
        <w:trPr>
          <w:trHeight w:val="424"/>
        </w:trPr>
        <w:tc>
          <w:tcPr>
            <w:tcW w:w="3123" w:type="dxa"/>
          </w:tcPr>
          <w:p w14:paraId="55F67927" w14:textId="7DF71C90" w:rsidR="00FE5ACF" w:rsidRPr="00910B64" w:rsidRDefault="00FE5ACF" w:rsidP="00FE5ACF">
            <w:pPr>
              <w:rPr>
                <w:rFonts w:ascii="Consolas" w:hAnsi="Consolas" w:cs="Arial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maps/</w:t>
            </w:r>
            <w:proofErr w:type="spellStart"/>
            <w:r w:rsidRPr="00910B64">
              <w:rPr>
                <w:sz w:val="20"/>
                <w:szCs w:val="20"/>
              </w:rPr>
              <w:t>api</w:t>
            </w:r>
            <w:proofErr w:type="spellEnd"/>
            <w:r w:rsidRPr="00910B64">
              <w:rPr>
                <w:sz w:val="20"/>
                <w:szCs w:val="20"/>
              </w:rPr>
              <w:t>/geocode/</w:t>
            </w:r>
            <w:proofErr w:type="spellStart"/>
            <w:r w:rsidRPr="00910B64"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102" w:type="dxa"/>
          </w:tcPr>
          <w:p w14:paraId="6B92AD26" w14:textId="479212AF" w:rsidR="00FE5ACF" w:rsidRPr="00910B64" w:rsidRDefault="00FE5ACF" w:rsidP="00FE5ACF">
            <w:pPr>
              <w:rPr>
                <w:rFonts w:cs="Arial"/>
                <w:sz w:val="20"/>
                <w:szCs w:val="20"/>
              </w:rPr>
            </w:pPr>
            <w:r w:rsidRPr="00910B64">
              <w:rPr>
                <w:b/>
                <w:b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49E3A0DC" wp14:editId="3C9EF73B">
                  <wp:extent cx="548640" cy="210185"/>
                  <wp:effectExtent l="0" t="0" r="3810" b="0"/>
                  <wp:docPr id="54492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983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</w:tcPr>
          <w:p w14:paraId="75097ECA" w14:textId="5384DFC8" w:rsidR="00FE5ACF" w:rsidRPr="00910B64" w:rsidRDefault="00FE5ACF" w:rsidP="00FE5AC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Resolve a zip code to coordinates</w:t>
            </w:r>
          </w:p>
        </w:tc>
      </w:tr>
      <w:tr w:rsidR="00FE5ACF" w:rsidRPr="00910B64" w14:paraId="20D2D450" w14:textId="77777777" w:rsidTr="007F1AB6">
        <w:trPr>
          <w:trHeight w:val="424"/>
        </w:trPr>
        <w:tc>
          <w:tcPr>
            <w:tcW w:w="3123" w:type="dxa"/>
          </w:tcPr>
          <w:p w14:paraId="4F9BBF57" w14:textId="62AD90D9" w:rsidR="00FE5ACF" w:rsidRPr="00910B64" w:rsidRDefault="00FE5ACF" w:rsidP="00FE5ACF">
            <w:pPr>
              <w:rPr>
                <w:rFonts w:ascii="Consolas" w:hAnsi="Consolas"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o/oauth2 (Socialite)</w:t>
            </w:r>
          </w:p>
        </w:tc>
        <w:tc>
          <w:tcPr>
            <w:tcW w:w="1102" w:type="dxa"/>
          </w:tcPr>
          <w:p w14:paraId="25085176" w14:textId="484ABEB2" w:rsidR="00FE5ACF" w:rsidRPr="00910B64" w:rsidRDefault="00FE5ACF" w:rsidP="00FE5ACF">
            <w:pPr>
              <w:rPr>
                <w:b/>
                <w:bCs/>
                <w:sz w:val="20"/>
                <w:szCs w:val="20"/>
              </w:rPr>
            </w:pPr>
            <w:r w:rsidRPr="00910B64">
              <w:rPr>
                <w:b/>
                <w:bCs/>
                <w:sz w:val="20"/>
                <w:szCs w:val="20"/>
              </w:rPr>
              <w:t>OAuth2</w:t>
            </w:r>
          </w:p>
        </w:tc>
        <w:tc>
          <w:tcPr>
            <w:tcW w:w="6480" w:type="dxa"/>
          </w:tcPr>
          <w:p w14:paraId="4B29E213" w14:textId="06D3FF61" w:rsidR="00FE5ACF" w:rsidRPr="00910B64" w:rsidRDefault="00FE5ACF" w:rsidP="00FE5ACF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Sign in with Google</w:t>
            </w:r>
          </w:p>
        </w:tc>
      </w:tr>
    </w:tbl>
    <w:p w14:paraId="145C37F9" w14:textId="77777777" w:rsidR="00FE5ACF" w:rsidRPr="00910B64" w:rsidRDefault="00FE5ACF" w:rsidP="000B36B3"/>
    <w:p w14:paraId="197FF2E3" w14:textId="77777777" w:rsidR="00FE5ACF" w:rsidRPr="00910B64" w:rsidRDefault="00FE5ACF" w:rsidP="000B36B3"/>
    <w:p w14:paraId="73754C17" w14:textId="77777777" w:rsidR="00FE5ACF" w:rsidRPr="00910B64" w:rsidRDefault="00FE5ACF" w:rsidP="000B36B3"/>
    <w:p w14:paraId="62C88C89" w14:textId="77777777" w:rsidR="00FE5ACF" w:rsidRPr="00910B64" w:rsidRDefault="00FE5ACF" w:rsidP="000B36B3"/>
    <w:p w14:paraId="026D2272" w14:textId="77777777" w:rsidR="00FE5ACF" w:rsidRPr="00910B64" w:rsidRDefault="00FE5ACF" w:rsidP="000B36B3"/>
    <w:p w14:paraId="76B6C860" w14:textId="77777777" w:rsidR="00FE5ACF" w:rsidRPr="00910B64" w:rsidRDefault="00FE5ACF" w:rsidP="00FE5ACF">
      <w:pPr>
        <w:sectPr w:rsidR="00FE5ACF" w:rsidRPr="00910B64" w:rsidSect="00194E13">
          <w:headerReference w:type="default" r:id="rId19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5222D4B7" w14:textId="61D0983E" w:rsidR="000B36B3" w:rsidRPr="00910B64" w:rsidRDefault="000B36B3" w:rsidP="000B36B3">
      <w:pPr>
        <w:pStyle w:val="Heading1"/>
      </w:pPr>
      <w:bookmarkStart w:id="40" w:name="_Toc238216920"/>
      <w:r w:rsidRPr="00910B64">
        <w:lastRenderedPageBreak/>
        <w:t>PRICING TOOL (</w:t>
      </w:r>
      <w:r w:rsidR="000C68E1">
        <w:t>database driven)</w:t>
      </w:r>
      <w:bookmarkEnd w:id="40"/>
    </w:p>
    <w:p w14:paraId="280A8A89" w14:textId="61A06B61" w:rsidR="00A324D9" w:rsidRDefault="00741210" w:rsidP="00910B64">
      <w:r w:rsidRPr="00741210">
        <w:t xml:space="preserve">The Pricing Tool lets certain customer accounts check pricing for new services (portable toilets, roll-offs, storage containers) directly from their Portal dashboard. </w:t>
      </w:r>
      <w:r w:rsidR="00910B64" w:rsidRPr="00910B64">
        <w:t>Every price it returns comes from a plain</w:t>
      </w:r>
      <w:r w:rsidR="00AD12D0">
        <w:t xml:space="preserve"> </w:t>
      </w:r>
      <w:r w:rsidR="00910B64" w:rsidRPr="00910B64">
        <w:t>Model:</w:t>
      </w:r>
      <w:r w:rsidR="00AD12D0">
        <w:t xml:space="preserve"> </w:t>
      </w:r>
      <w:r w:rsidR="00910B64" w:rsidRPr="00910B64">
        <w:t>where(...)</w:t>
      </w:r>
      <w:r w:rsidR="00AD12D0">
        <w:t xml:space="preserve"> =</w:t>
      </w:r>
      <w:r w:rsidR="00910B64" w:rsidRPr="00910B64">
        <w:t>&gt;</w:t>
      </w:r>
      <w:r w:rsidR="00AD12D0">
        <w:t xml:space="preserve"> </w:t>
      </w:r>
      <w:r w:rsidR="00910B64" w:rsidRPr="00910B64">
        <w:t xml:space="preserve">get() query, </w:t>
      </w:r>
      <w:r w:rsidR="00910B64" w:rsidRPr="00910B64">
        <w:rPr>
          <w:b/>
          <w:bCs/>
        </w:rPr>
        <w:t>there is no internal or external API call anywhere in this flow</w:t>
      </w:r>
      <w:r w:rsidR="00910B64" w:rsidRPr="00910B64">
        <w:t xml:space="preserve">. </w:t>
      </w:r>
    </w:p>
    <w:p w14:paraId="1AF26A18" w14:textId="4DE06BCA" w:rsidR="00DD1D92" w:rsidRDefault="00DD1D92" w:rsidP="00DD1D92">
      <w:pPr>
        <w:pStyle w:val="Heading2"/>
      </w:pPr>
      <w:bookmarkStart w:id="41" w:name="_Toc238216921"/>
      <w:r>
        <w:t>Pricing Tool Workflow</w:t>
      </w:r>
      <w:bookmarkEnd w:id="41"/>
    </w:p>
    <w:p w14:paraId="73721738" w14:textId="77777777" w:rsidR="00DD1D92" w:rsidRDefault="00DD1D92" w:rsidP="00DD1D92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>Entry point:</w:t>
      </w:r>
      <w:r>
        <w:t xml:space="preserve"> The user opens the Pricing Tool page for their account. The page loads with the client's basic info (rate settings, tonnage defaults, reservation flag) pre-populated from their client record.</w:t>
      </w:r>
    </w:p>
    <w:p w14:paraId="2A7877A4" w14:textId="77777777" w:rsidR="00DD1D92" w:rsidRDefault="00DD1D92" w:rsidP="00DD1D92">
      <w:pPr>
        <w:pStyle w:val="ListParagraph"/>
      </w:pPr>
    </w:p>
    <w:p w14:paraId="2CAF4496" w14:textId="4D57E744" w:rsidR="00DD1D92" w:rsidRDefault="00DD1D92" w:rsidP="00DD1D92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>Input:</w:t>
      </w:r>
      <w:r>
        <w:t xml:space="preserve"> The user enters a zip code and selects one or more services to price: Toilet, Handwash, Roll-off (dumpster), and/or Storage Container</w:t>
      </w:r>
      <w:r w:rsidR="0071552B">
        <w:t xml:space="preserve">, </w:t>
      </w:r>
      <w:r>
        <w:t>each is a simple on/off flag. Depending on the service, they also provide details like quantity, frequency, debris type, and event type (construction vs. household).</w:t>
      </w:r>
    </w:p>
    <w:p w14:paraId="5AE6E9C2" w14:textId="77777777" w:rsidR="00DD1D92" w:rsidRPr="00DD1D92" w:rsidRDefault="00DD1D92" w:rsidP="00DD1D92">
      <w:pPr>
        <w:pStyle w:val="ListParagraph"/>
        <w:rPr>
          <w:b/>
          <w:bCs/>
        </w:rPr>
      </w:pPr>
    </w:p>
    <w:p w14:paraId="3C340112" w14:textId="5F31C950" w:rsidR="00DD1D92" w:rsidRDefault="00DD1D92" w:rsidP="00DD1D92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 xml:space="preserve">Submission: </w:t>
      </w:r>
      <w:r>
        <w:t xml:space="preserve">The form submits via AJAX to a single </w:t>
      </w:r>
      <w:proofErr w:type="spellStart"/>
      <w:r w:rsidRPr="0071552B">
        <w:rPr>
          <w:rFonts w:ascii="Consolas" w:hAnsi="Consolas"/>
          <w:highlight w:val="lightGray"/>
        </w:rPr>
        <w:t>getPrice</w:t>
      </w:r>
      <w:proofErr w:type="spellEnd"/>
      <w:r>
        <w:t xml:space="preserve"> endpoint. The request is cached (keyed by user + account) so the last search can be recalled, and prior session flags are cleared before the new one is stored. Two basic validations run first: a zip code must be present, and at least one service must be selected</w:t>
      </w:r>
      <w:r w:rsidR="0071552B">
        <w:t xml:space="preserve">, </w:t>
      </w:r>
      <w:r>
        <w:t>otherwise an inline error is returned instead of a price.</w:t>
      </w:r>
    </w:p>
    <w:p w14:paraId="3219F5E4" w14:textId="77777777" w:rsidR="00DD1D92" w:rsidRDefault="00DD1D92" w:rsidP="00DD1D92">
      <w:pPr>
        <w:pStyle w:val="ListParagraph"/>
      </w:pPr>
    </w:p>
    <w:p w14:paraId="7738453A" w14:textId="59CC8FBD" w:rsidR="00DD1D92" w:rsidRDefault="00DD1D92" w:rsidP="00DD1D92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>Price lookup (per selected service):</w:t>
      </w:r>
      <w:r>
        <w:t xml:space="preserve"> For each service the user selected, the controller runs a straightforward database query </w:t>
      </w:r>
      <w:r w:rsidR="0071552B">
        <w:t>(</w:t>
      </w:r>
      <w:r w:rsidRPr="0071552B">
        <w:rPr>
          <w:b/>
          <w:bCs/>
        </w:rPr>
        <w:t>no external API call</w:t>
      </w:r>
      <w:r w:rsidR="0071552B" w:rsidRPr="0071552B">
        <w:t>)</w:t>
      </w:r>
      <w:r>
        <w:t xml:space="preserve"> against a dedicated pricing database for that product line, filtered by zip code and the service-specific parameters (quantity, frequency, configuration, dumpster size, debris type). This returns the base "suggested price" record for that combination if one exists.</w:t>
      </w:r>
    </w:p>
    <w:p w14:paraId="44C4AE7E" w14:textId="77777777" w:rsidR="00DD1D92" w:rsidRDefault="00DD1D92" w:rsidP="00DD1D92">
      <w:pPr>
        <w:pStyle w:val="ListParagraph"/>
      </w:pPr>
    </w:p>
    <w:p w14:paraId="2DC06690" w14:textId="77777777" w:rsidR="00DD1D92" w:rsidRDefault="00DD1D92" w:rsidP="00DD1D92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>Zip code restriction check:</w:t>
      </w:r>
      <w:r>
        <w:t xml:space="preserve"> Before showing a number, the system checks whether the zip code falls under a "restricted" list (e.g., certain states). If so, the tool shows "Contact Your Account Manager" instead of a price, with the rate and delivery/removal fields blanked out.</w:t>
      </w:r>
    </w:p>
    <w:p w14:paraId="492B5EB4" w14:textId="77777777" w:rsidR="00DD1D92" w:rsidRPr="00DD1D92" w:rsidRDefault="00DD1D92" w:rsidP="00DD1D92">
      <w:pPr>
        <w:pStyle w:val="ListParagraph"/>
        <w:rPr>
          <w:b/>
          <w:bCs/>
        </w:rPr>
      </w:pPr>
    </w:p>
    <w:p w14:paraId="1526F37F" w14:textId="10946449" w:rsidR="00DD1D92" w:rsidRDefault="00DD1D92" w:rsidP="00DD1D92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>Seasonal fee check:</w:t>
      </w:r>
      <w:r>
        <w:t xml:space="preserve"> For toilet-related services, the tool separately checks whether the requested zip and month fall inside an active winter-service window, and if </w:t>
      </w:r>
      <w:r w:rsidR="0071552B">
        <w:t>so,</w:t>
      </w:r>
      <w:r>
        <w:t xml:space="preserve"> surfaces a winterization fee alongside the base price.</w:t>
      </w:r>
    </w:p>
    <w:p w14:paraId="12581892" w14:textId="77777777" w:rsidR="00DD1D92" w:rsidRPr="00DD1D92" w:rsidRDefault="00DD1D92" w:rsidP="00DD1D92">
      <w:pPr>
        <w:pStyle w:val="ListParagraph"/>
        <w:rPr>
          <w:b/>
          <w:bCs/>
        </w:rPr>
      </w:pPr>
    </w:p>
    <w:p w14:paraId="618365DD" w14:textId="27D8081B" w:rsidR="00DD1D92" w:rsidRDefault="00DD1D92" w:rsidP="00DD1D92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>Adjustment rules:</w:t>
      </w:r>
      <w:r>
        <w:t xml:space="preserve"> Before the raw suggested price is shown, it passes through a rules engine that can apply a percentage increase or decrease based on configured pricing-adjustment records (keyed by product type and other conditions). </w:t>
      </w:r>
    </w:p>
    <w:p w14:paraId="08E7AFDF" w14:textId="77777777" w:rsidR="00DD1D92" w:rsidRDefault="00DD1D92" w:rsidP="00DD1D92">
      <w:pPr>
        <w:pStyle w:val="ListParagraph"/>
      </w:pPr>
    </w:p>
    <w:p w14:paraId="0F7A9089" w14:textId="49B01001" w:rsidR="0071552B" w:rsidRPr="00910B64" w:rsidRDefault="00DD1D92" w:rsidP="0071552B">
      <w:pPr>
        <w:pStyle w:val="ListParagraph"/>
        <w:numPr>
          <w:ilvl w:val="0"/>
          <w:numId w:val="14"/>
        </w:numPr>
      </w:pPr>
      <w:r w:rsidRPr="00DD1D92">
        <w:rPr>
          <w:b/>
          <w:bCs/>
        </w:rPr>
        <w:t>Formatting and display:</w:t>
      </w:r>
      <w:r>
        <w:t xml:space="preserve"> The adjusted price is rounded to the nearest </w:t>
      </w:r>
      <w:r w:rsidRPr="0071552B">
        <w:rPr>
          <w:b/>
          <w:bCs/>
        </w:rPr>
        <w:t>$5</w:t>
      </w:r>
      <w:r>
        <w:t xml:space="preserve"> (for consistency across quotes), formatted as currency, and returned as rendered HTML rows via the AJAX response, which the front end injects directly into the results table.</w:t>
      </w: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71552B" w:rsidRPr="00910B64" w14:paraId="7733D00A" w14:textId="77777777" w:rsidTr="0071552B">
        <w:trPr>
          <w:trHeight w:val="505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6C0782DA" w14:textId="6CCAFF55" w:rsidR="0071552B" w:rsidRPr="00910B64" w:rsidRDefault="0071552B" w:rsidP="007F1AB6">
            <w:r w:rsidRPr="00910B64">
              <w:rPr>
                <w:b/>
                <w:bCs/>
                <w:sz w:val="20"/>
                <w:szCs w:val="20"/>
              </w:rPr>
              <w:t>Note:</w:t>
            </w:r>
            <w:r w:rsidRPr="00910B64">
              <w:rPr>
                <w:sz w:val="20"/>
                <w:szCs w:val="20"/>
              </w:rPr>
              <w:t xml:space="preserve"> </w:t>
            </w:r>
            <w:r w:rsidRPr="0071552B">
              <w:rPr>
                <w:sz w:val="20"/>
                <w:szCs w:val="20"/>
              </w:rPr>
              <w:t xml:space="preserve">Every step above is a plain </w:t>
            </w:r>
            <w:r w:rsidRPr="00DC79DE">
              <w:rPr>
                <w:b/>
                <w:bCs/>
                <w:sz w:val="20"/>
                <w:szCs w:val="20"/>
              </w:rPr>
              <w:t>database query</w:t>
            </w:r>
            <w:r w:rsidRPr="0071552B">
              <w:rPr>
                <w:sz w:val="20"/>
                <w:szCs w:val="20"/>
              </w:rPr>
              <w:t xml:space="preserve"> against Portal's own MySQL databases</w:t>
            </w:r>
            <w:r w:rsidR="00DC79DE">
              <w:rPr>
                <w:sz w:val="20"/>
                <w:szCs w:val="20"/>
              </w:rPr>
              <w:t xml:space="preserve">, </w:t>
            </w:r>
            <w:r w:rsidRPr="0071552B">
              <w:rPr>
                <w:sz w:val="20"/>
                <w:szCs w:val="20"/>
              </w:rPr>
              <w:t>there's no HTTP/API call anywhere in this flow.</w:t>
            </w:r>
          </w:p>
        </w:tc>
      </w:tr>
    </w:tbl>
    <w:p w14:paraId="2F9B832F" w14:textId="77777777" w:rsidR="00194E13" w:rsidRDefault="00194E13" w:rsidP="00C31BC0"/>
    <w:p w14:paraId="52E7739E" w14:textId="77777777" w:rsidR="00DD1D92" w:rsidRDefault="00DD1D92" w:rsidP="00C31BC0"/>
    <w:p w14:paraId="3BBD8763" w14:textId="0924BAC5" w:rsidR="00DD1D92" w:rsidRPr="00910B64" w:rsidRDefault="00DD1D92" w:rsidP="00C31BC0">
      <w:pPr>
        <w:sectPr w:rsidR="00DD1D92" w:rsidRPr="00910B64" w:rsidSect="00054D8B">
          <w:headerReference w:type="default" r:id="rId20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06394AAE" w14:textId="2F8DE3CE" w:rsidR="00645E48" w:rsidRPr="00910B64" w:rsidRDefault="00645E48" w:rsidP="00645E48">
      <w:pPr>
        <w:pStyle w:val="Heading1"/>
        <w:spacing w:after="360"/>
      </w:pPr>
      <w:bookmarkStart w:id="42" w:name="_Toc238216922"/>
      <w:r w:rsidRPr="00910B64">
        <w:lastRenderedPageBreak/>
        <w:t>APPROVAL SIGNATURES</w:t>
      </w:r>
      <w:bookmarkEnd w:id="42"/>
    </w:p>
    <w:p w14:paraId="3A11134D" w14:textId="00803F74" w:rsidR="00460D6C" w:rsidRPr="00910B64" w:rsidRDefault="00645E48" w:rsidP="008C5893">
      <w:pPr>
        <w:spacing w:line="278" w:lineRule="auto"/>
        <w:rPr>
          <w:b/>
          <w:bCs/>
        </w:rPr>
      </w:pPr>
      <w:r w:rsidRPr="00910B64">
        <w:t xml:space="preserve">Digital signature blocks below are formatted for </w:t>
      </w:r>
      <w:proofErr w:type="spellStart"/>
      <w:r w:rsidRPr="00910B64">
        <w:t>DocuSign</w:t>
      </w:r>
      <w:proofErr w:type="spellEnd"/>
      <w:r w:rsidRPr="00910B64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910B64" w14:paraId="182545BB" w14:textId="77777777" w:rsidTr="0076207F">
        <w:tc>
          <w:tcPr>
            <w:tcW w:w="1765" w:type="dxa"/>
            <w:shd w:val="clear" w:color="auto" w:fill="4F7ABA"/>
          </w:tcPr>
          <w:p w14:paraId="23223BBE" w14:textId="09F1348C" w:rsidR="00645E48" w:rsidRPr="00910B64" w:rsidRDefault="0068461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753471AD" w:rsidR="00645E48" w:rsidRPr="00910B64" w:rsidRDefault="0068461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910B64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910B64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10B64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775CA" w:rsidRPr="00910B64" w14:paraId="6AF2EFD9" w14:textId="77777777" w:rsidTr="0076207F">
        <w:trPr>
          <w:trHeight w:val="256"/>
        </w:trPr>
        <w:tc>
          <w:tcPr>
            <w:tcW w:w="1765" w:type="dxa"/>
          </w:tcPr>
          <w:p w14:paraId="44F8B778" w14:textId="56628920" w:rsidR="006775CA" w:rsidRPr="00910B64" w:rsidRDefault="006775CA" w:rsidP="006775CA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Approval’s name</w:t>
            </w:r>
          </w:p>
        </w:tc>
        <w:tc>
          <w:tcPr>
            <w:tcW w:w="2190" w:type="dxa"/>
          </w:tcPr>
          <w:p w14:paraId="14A3426D" w14:textId="7D2A88C5" w:rsidR="006775CA" w:rsidRPr="00910B64" w:rsidRDefault="006775CA" w:rsidP="006775CA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Approval’s role</w:t>
            </w:r>
          </w:p>
        </w:tc>
        <w:tc>
          <w:tcPr>
            <w:tcW w:w="4770" w:type="dxa"/>
          </w:tcPr>
          <w:p w14:paraId="133D4531" w14:textId="77777777" w:rsidR="006775CA" w:rsidRPr="00910B64" w:rsidRDefault="006775CA" w:rsidP="006775CA">
            <w:pPr>
              <w:rPr>
                <w:sz w:val="20"/>
                <w:szCs w:val="20"/>
              </w:rPr>
            </w:pPr>
          </w:p>
          <w:p w14:paraId="5637FC2E" w14:textId="2DD0B482" w:rsidR="006775CA" w:rsidRPr="00910B64" w:rsidRDefault="006775CA" w:rsidP="006775CA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0E8A364B" w:rsidR="006775CA" w:rsidRPr="00910B64" w:rsidRDefault="006775CA" w:rsidP="006775CA">
            <w:pPr>
              <w:rPr>
                <w:sz w:val="20"/>
                <w:szCs w:val="20"/>
              </w:rPr>
            </w:pPr>
            <w:r w:rsidRPr="00910B64">
              <w:rPr>
                <w:sz w:val="20"/>
                <w:szCs w:val="20"/>
              </w:rPr>
              <w:t>21/08/2026</w:t>
            </w:r>
          </w:p>
        </w:tc>
      </w:tr>
      <w:tr w:rsidR="0068461C" w:rsidRPr="00910B64" w14:paraId="66D27291" w14:textId="77777777" w:rsidTr="0076207F">
        <w:trPr>
          <w:trHeight w:val="76"/>
        </w:trPr>
        <w:tc>
          <w:tcPr>
            <w:tcW w:w="1765" w:type="dxa"/>
          </w:tcPr>
          <w:p w14:paraId="3A0BCEED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5973968A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  <w:p w14:paraId="24560219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</w:tr>
      <w:tr w:rsidR="0068461C" w:rsidRPr="00910B64" w14:paraId="32D8B4DD" w14:textId="77777777" w:rsidTr="0076207F">
        <w:tc>
          <w:tcPr>
            <w:tcW w:w="1765" w:type="dxa"/>
          </w:tcPr>
          <w:p w14:paraId="53261D06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  <w:p w14:paraId="075B2815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68461C" w:rsidRPr="00910B64" w:rsidRDefault="0068461C" w:rsidP="0068461C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910B64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910B64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Pr="00910B64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Pr="00910B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Pr="00910B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910B64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910B64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910B64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910B64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910B64" w14:paraId="468301D8" w14:textId="77777777" w:rsidTr="0076207F">
        <w:tc>
          <w:tcPr>
            <w:tcW w:w="10615" w:type="dxa"/>
          </w:tcPr>
          <w:p w14:paraId="0778F606" w14:textId="56462D41" w:rsidR="00075C52" w:rsidRPr="00910B64" w:rsidRDefault="00075C52" w:rsidP="00075C52">
            <w:pPr>
              <w:jc w:val="center"/>
            </w:pPr>
            <w:r w:rsidRPr="00910B64">
              <w:t>--- END OF THE DOCUMENT ---</w:t>
            </w:r>
          </w:p>
        </w:tc>
      </w:tr>
    </w:tbl>
    <w:p w14:paraId="04021002" w14:textId="77777777" w:rsidR="00075C52" w:rsidRPr="00910B64" w:rsidRDefault="00075C52" w:rsidP="00EF2364"/>
    <w:sectPr w:rsidR="00075C52" w:rsidRPr="00910B64" w:rsidSect="00054D8B">
      <w:headerReference w:type="default" r:id="rId21"/>
      <w:pgSz w:w="12240" w:h="15840"/>
      <w:pgMar w:top="1411" w:right="850" w:bottom="1411" w:left="850" w:header="576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7E9A1" w14:textId="77777777" w:rsidR="0071453A" w:rsidRPr="00910B64" w:rsidRDefault="0071453A" w:rsidP="007460B1">
      <w:pPr>
        <w:spacing w:after="0" w:line="240" w:lineRule="auto"/>
      </w:pPr>
      <w:r w:rsidRPr="00910B64">
        <w:separator/>
      </w:r>
    </w:p>
  </w:endnote>
  <w:endnote w:type="continuationSeparator" w:id="0">
    <w:p w14:paraId="3E993BB0" w14:textId="77777777" w:rsidR="0071453A" w:rsidRPr="00910B64" w:rsidRDefault="0071453A" w:rsidP="007460B1">
      <w:pPr>
        <w:spacing w:after="0" w:line="240" w:lineRule="auto"/>
      </w:pPr>
      <w:r w:rsidRPr="00910B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6"/>
        <w:szCs w:val="6"/>
      </w:rPr>
    </w:sdtEndPr>
    <w:sdtContent>
      <w:p w14:paraId="684B72FB" w14:textId="77777777" w:rsidR="00A34857" w:rsidRPr="00910B64" w:rsidRDefault="00A34857" w:rsidP="00A34857">
        <w:pPr>
          <w:pStyle w:val="Footer"/>
          <w:rPr>
            <w:noProof/>
            <w:color w:val="4F7ABA"/>
            <w:sz w:val="16"/>
            <w:szCs w:val="16"/>
          </w:rPr>
        </w:pPr>
      </w:p>
      <w:tbl>
        <w:tblPr>
          <w:tblStyle w:val="TableGrid"/>
          <w:tblW w:w="5000" w:type="pct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225"/>
          <w:gridCol w:w="2226"/>
          <w:gridCol w:w="2226"/>
          <w:gridCol w:w="1810"/>
          <w:gridCol w:w="946"/>
          <w:gridCol w:w="222"/>
          <w:gridCol w:w="222"/>
          <w:gridCol w:w="358"/>
          <w:gridCol w:w="305"/>
        </w:tblGrid>
        <w:tr w:rsidR="00B057A3" w:rsidRPr="00910B64" w14:paraId="3F3C45C5" w14:textId="77777777" w:rsidTr="00AE10DB">
          <w:trPr>
            <w:cantSplit/>
            <w:trHeight w:val="170"/>
            <w:jc w:val="center"/>
          </w:trPr>
          <w:tc>
            <w:tcPr>
              <w:tcW w:w="4866" w:type="pct"/>
              <w:gridSpan w:val="8"/>
            </w:tcPr>
            <w:p w14:paraId="4A653AE2" w14:textId="77777777" w:rsidR="00B057A3" w:rsidRPr="00910B64" w:rsidRDefault="00B057A3" w:rsidP="00B057A3">
              <w:pPr>
                <w:jc w:val="center"/>
                <w:rPr>
                  <w:sz w:val="12"/>
                  <w:szCs w:val="12"/>
                </w:rPr>
              </w:pPr>
              <w:r w:rsidRPr="00910B64">
                <w:rPr>
                  <w:sz w:val="12"/>
                  <w:szCs w:val="12"/>
                </w:rPr>
                <w:t xml:space="preserve">© </w:t>
              </w:r>
              <w:r w:rsidRPr="00910B64">
                <w:rPr>
                  <w:bCs/>
                  <w:sz w:val="12"/>
                  <w:szCs w:val="12"/>
                </w:rPr>
                <w:t xml:space="preserve">2026 </w:t>
              </w:r>
              <w:r w:rsidRPr="00910B64">
                <w:rPr>
                  <w:sz w:val="12"/>
                  <w:szCs w:val="12"/>
                </w:rPr>
                <w:t>ZTERS All rights reserved</w:t>
              </w:r>
            </w:p>
            <w:p w14:paraId="2890CA2B" w14:textId="77777777" w:rsidR="00B057A3" w:rsidRPr="00910B64" w:rsidRDefault="00B057A3" w:rsidP="00B057A3">
              <w:pPr>
                <w:jc w:val="center"/>
                <w:rPr>
                  <w:sz w:val="12"/>
                  <w:szCs w:val="12"/>
                </w:rPr>
              </w:pPr>
            </w:p>
          </w:tc>
          <w:tc>
            <w:tcPr>
              <w:tcW w:w="134" w:type="pct"/>
              <w:vMerge w:val="restart"/>
            </w:tcPr>
            <w:p w14:paraId="55A893D5" w14:textId="77777777" w:rsidR="00B057A3" w:rsidRPr="00910B64" w:rsidRDefault="00B057A3" w:rsidP="00B057A3">
              <w:pPr>
                <w:rPr>
                  <w:b/>
                  <w:bCs/>
                  <w:color w:val="4F81BD"/>
                  <w:sz w:val="12"/>
                  <w:szCs w:val="12"/>
                </w:rPr>
              </w:pPr>
              <w:r w:rsidRPr="00910B64">
                <w:rPr>
                  <w:b/>
                  <w:bCs/>
                  <w:color w:val="4F81BD"/>
                  <w:sz w:val="16"/>
                  <w:szCs w:val="16"/>
                </w:rPr>
                <w:fldChar w:fldCharType="begin"/>
              </w:r>
              <w:r w:rsidRPr="00910B64">
                <w:rPr>
                  <w:b/>
                  <w:bCs/>
                  <w:color w:val="4F81BD"/>
                  <w:sz w:val="16"/>
                  <w:szCs w:val="16"/>
                </w:rPr>
                <w:instrText xml:space="preserve"> PAGE   \* MERGEFORMAT </w:instrText>
              </w:r>
              <w:r w:rsidRPr="00910B64">
                <w:rPr>
                  <w:b/>
                  <w:bCs/>
                  <w:color w:val="4F81BD"/>
                  <w:sz w:val="16"/>
                  <w:szCs w:val="16"/>
                </w:rPr>
                <w:fldChar w:fldCharType="separate"/>
              </w:r>
              <w:r w:rsidRPr="00910B64">
                <w:rPr>
                  <w:b/>
                  <w:bCs/>
                  <w:noProof/>
                  <w:color w:val="4F81BD"/>
                  <w:sz w:val="16"/>
                  <w:szCs w:val="16"/>
                </w:rPr>
                <w:t>1</w:t>
              </w:r>
              <w:r w:rsidRPr="00910B64">
                <w:rPr>
                  <w:b/>
                  <w:bCs/>
                  <w:noProof/>
                  <w:color w:val="4F81BD"/>
                  <w:sz w:val="16"/>
                  <w:szCs w:val="16"/>
                </w:rPr>
                <w:fldChar w:fldCharType="end"/>
              </w:r>
            </w:p>
          </w:tc>
        </w:tr>
        <w:tr w:rsidR="00B057A3" w:rsidRPr="00910B64" w14:paraId="6AF024E6" w14:textId="77777777" w:rsidTr="00AE10DB">
          <w:trPr>
            <w:cantSplit/>
            <w:trHeight w:val="115"/>
            <w:jc w:val="center"/>
          </w:trPr>
          <w:tc>
            <w:tcPr>
              <w:tcW w:w="1080" w:type="pct"/>
              <w:shd w:val="clear" w:color="auto" w:fill="E3983F"/>
            </w:tcPr>
            <w:p w14:paraId="064D65EB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80" w:type="pct"/>
              <w:shd w:val="clear" w:color="auto" w:fill="66686C"/>
            </w:tcPr>
            <w:p w14:paraId="624BA98F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80" w:type="pct"/>
              <w:shd w:val="clear" w:color="auto" w:fill="4F7ABA"/>
            </w:tcPr>
            <w:p w14:paraId="0BB4ADD7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883" w:type="pct"/>
              <w:shd w:val="clear" w:color="auto" w:fill="4B327A"/>
            </w:tcPr>
            <w:p w14:paraId="2D7DD13F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473" w:type="pct"/>
              <w:shd w:val="clear" w:color="auto" w:fill="9ABF55"/>
            </w:tcPr>
            <w:p w14:paraId="4ED123F2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5" w:type="pct"/>
              <w:shd w:val="clear" w:color="auto" w:fill="DA7238"/>
            </w:tcPr>
            <w:p w14:paraId="485CCE62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5" w:type="pct"/>
              <w:shd w:val="clear" w:color="auto" w:fill="B3D9E6"/>
            </w:tcPr>
            <w:p w14:paraId="2B666CC8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723" w:type="pct"/>
              <w:shd w:val="clear" w:color="auto" w:fill="D2D3D4"/>
            </w:tcPr>
            <w:p w14:paraId="1367ECB5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34" w:type="pct"/>
              <w:vMerge/>
              <w:shd w:val="clear" w:color="auto" w:fill="D9D9D9" w:themeFill="background1" w:themeFillShade="D9"/>
            </w:tcPr>
            <w:p w14:paraId="14F08A23" w14:textId="77777777" w:rsidR="00B057A3" w:rsidRPr="00910B64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</w:tr>
      </w:tbl>
      <w:p w14:paraId="13A72C5D" w14:textId="595FC714" w:rsidR="002429F1" w:rsidRPr="00910B64" w:rsidRDefault="00000000" w:rsidP="00B057A3">
        <w:pPr>
          <w:pStyle w:val="Footer"/>
          <w:tabs>
            <w:tab w:val="clear" w:pos="4419"/>
            <w:tab w:val="clear" w:pos="8838"/>
            <w:tab w:val="left" w:pos="1182"/>
          </w:tabs>
          <w:rPr>
            <w:color w:val="4F7ABA"/>
            <w:sz w:val="6"/>
            <w:szCs w:val="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D88E" w14:textId="77777777" w:rsidR="0071453A" w:rsidRPr="00910B64" w:rsidRDefault="0071453A" w:rsidP="007460B1">
      <w:pPr>
        <w:spacing w:after="0" w:line="240" w:lineRule="auto"/>
      </w:pPr>
      <w:r w:rsidRPr="00910B64">
        <w:separator/>
      </w:r>
    </w:p>
  </w:footnote>
  <w:footnote w:type="continuationSeparator" w:id="0">
    <w:p w14:paraId="2FC5319D" w14:textId="77777777" w:rsidR="0071453A" w:rsidRPr="00910B64" w:rsidRDefault="0071453A" w:rsidP="007460B1">
      <w:pPr>
        <w:spacing w:after="0" w:line="240" w:lineRule="auto"/>
      </w:pPr>
      <w:r w:rsidRPr="00910B6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CD3329" w:rsidRPr="00910B64" w14:paraId="31045F10" w14:textId="77777777" w:rsidTr="006A435F">
      <w:tc>
        <w:tcPr>
          <w:tcW w:w="9895" w:type="dxa"/>
        </w:tcPr>
        <w:p w14:paraId="2E058A8D" w14:textId="77777777" w:rsidR="00CD3329" w:rsidRPr="00910B64" w:rsidRDefault="00CD3329" w:rsidP="00CD3329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 w:rsidRPr="00910B64"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25A11DE3" w14:textId="77777777" w:rsidR="00CD3329" w:rsidRPr="00910B64" w:rsidRDefault="00CD3329" w:rsidP="00CD3329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0FBFBB3D" wp14:editId="497EBF25">
                <wp:extent cx="326004" cy="378092"/>
                <wp:effectExtent l="0" t="0" r="0" b="3175"/>
                <wp:docPr id="137800232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477911" w14:textId="262D2C34" w:rsidR="007460B1" w:rsidRPr="00910B64" w:rsidRDefault="007460B1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:rsidRPr="00910B64" w14:paraId="598A49EC" w14:textId="77777777" w:rsidTr="006A435F">
      <w:tc>
        <w:tcPr>
          <w:tcW w:w="9895" w:type="dxa"/>
        </w:tcPr>
        <w:p w14:paraId="653A8B8A" w14:textId="77777777" w:rsidR="00054D8B" w:rsidRPr="00910B64" w:rsidRDefault="00054D8B" w:rsidP="00054D8B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 w:rsidRPr="00910B64"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12080A92" w14:textId="77777777" w:rsidR="00054D8B" w:rsidRPr="00910B64" w:rsidRDefault="00054D8B" w:rsidP="00054D8B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2942B622" wp14:editId="7F51F031">
                <wp:extent cx="326004" cy="378092"/>
                <wp:effectExtent l="0" t="0" r="0" b="3175"/>
                <wp:docPr id="193937182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FC603E" w14:textId="382E59DF" w:rsidR="001A19D9" w:rsidRPr="00910B64" w:rsidRDefault="001A19D9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:rsidRPr="00910B64" w14:paraId="3ED97E28" w14:textId="77777777" w:rsidTr="006A435F">
      <w:tc>
        <w:tcPr>
          <w:tcW w:w="9895" w:type="dxa"/>
        </w:tcPr>
        <w:p w14:paraId="2A3F6589" w14:textId="371038ED" w:rsidR="00054D8B" w:rsidRPr="00910B64" w:rsidRDefault="002E52EC" w:rsidP="00054D8B">
          <w:pPr>
            <w:pStyle w:val="Header"/>
            <w:rPr>
              <w:sz w:val="16"/>
              <w:szCs w:val="16"/>
            </w:rPr>
          </w:pPr>
          <w:r w:rsidRPr="00910B64">
            <w:rPr>
              <w:sz w:val="16"/>
              <w:szCs w:val="16"/>
            </w:rPr>
            <w:t>API</w:t>
          </w:r>
          <w:r w:rsidR="00054D8B" w:rsidRPr="00910B64">
            <w:rPr>
              <w:sz w:val="16"/>
              <w:szCs w:val="16"/>
            </w:rPr>
            <w:t xml:space="preserve"> – </w:t>
          </w:r>
          <w:r w:rsidRPr="00910B64">
            <w:rPr>
              <w:sz w:val="16"/>
              <w:szCs w:val="16"/>
            </w:rPr>
            <w:t>ZTERS Portal</w:t>
          </w:r>
          <w:r w:rsidR="00194E13" w:rsidRPr="00910B64">
            <w:rPr>
              <w:sz w:val="16"/>
              <w:szCs w:val="16"/>
            </w:rPr>
            <w:t xml:space="preserve"> APIs Overview</w:t>
          </w:r>
        </w:p>
      </w:tc>
      <w:tc>
        <w:tcPr>
          <w:tcW w:w="635" w:type="dxa"/>
        </w:tcPr>
        <w:p w14:paraId="5D27118F" w14:textId="77777777" w:rsidR="00054D8B" w:rsidRPr="00910B64" w:rsidRDefault="00054D8B" w:rsidP="00054D8B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38C98AE4" wp14:editId="26E215CF">
                <wp:extent cx="326004" cy="378092"/>
                <wp:effectExtent l="0" t="0" r="0" b="3175"/>
                <wp:docPr id="356483320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9F7E2F7" w14:textId="77777777" w:rsidR="008F5E7A" w:rsidRPr="00910B64" w:rsidRDefault="008F5E7A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:rsidRPr="00910B64" w14:paraId="058D1AF0" w14:textId="77777777" w:rsidTr="006A435F">
      <w:tc>
        <w:tcPr>
          <w:tcW w:w="9895" w:type="dxa"/>
        </w:tcPr>
        <w:p w14:paraId="741B22A1" w14:textId="70E061F0" w:rsidR="00054D8B" w:rsidRPr="00910B64" w:rsidRDefault="000F4EFF" w:rsidP="00054D8B">
          <w:pPr>
            <w:pStyle w:val="Header"/>
            <w:rPr>
              <w:sz w:val="16"/>
              <w:szCs w:val="16"/>
            </w:rPr>
          </w:pPr>
          <w:r w:rsidRPr="00910B64">
            <w:rPr>
              <w:sz w:val="16"/>
              <w:szCs w:val="16"/>
            </w:rPr>
            <w:t>API</w:t>
          </w:r>
          <w:r w:rsidR="00054D8B" w:rsidRPr="00910B64">
            <w:rPr>
              <w:sz w:val="16"/>
              <w:szCs w:val="16"/>
            </w:rPr>
            <w:t xml:space="preserve"> – </w:t>
          </w:r>
          <w:r w:rsidRPr="00910B64">
            <w:rPr>
              <w:sz w:val="16"/>
              <w:szCs w:val="16"/>
            </w:rPr>
            <w:t>ZTERS Portal Invoices</w:t>
          </w:r>
          <w:r w:rsidR="00194E13" w:rsidRPr="00910B64">
            <w:rPr>
              <w:sz w:val="16"/>
              <w:szCs w:val="16"/>
            </w:rPr>
            <w:t xml:space="preserve"> APIs</w:t>
          </w:r>
        </w:p>
      </w:tc>
      <w:tc>
        <w:tcPr>
          <w:tcW w:w="635" w:type="dxa"/>
        </w:tcPr>
        <w:p w14:paraId="500C5E5E" w14:textId="77777777" w:rsidR="00054D8B" w:rsidRPr="00910B64" w:rsidRDefault="00054D8B" w:rsidP="00054D8B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114F140D" wp14:editId="21C0E64E">
                <wp:extent cx="326004" cy="378092"/>
                <wp:effectExtent l="0" t="0" r="0" b="3175"/>
                <wp:docPr id="1063070891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8FFCF0" w14:textId="67DBBE29" w:rsidR="008F5E7A" w:rsidRPr="00910B64" w:rsidRDefault="008F5E7A">
    <w:pPr>
      <w:pStyle w:val="Header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194E13" w:rsidRPr="00910B64" w14:paraId="283D9AC0" w14:textId="77777777" w:rsidTr="006A435F">
      <w:tc>
        <w:tcPr>
          <w:tcW w:w="9895" w:type="dxa"/>
        </w:tcPr>
        <w:p w14:paraId="0C873697" w14:textId="6B194188" w:rsidR="00194E13" w:rsidRPr="00910B64" w:rsidRDefault="00194E13" w:rsidP="00054D8B">
          <w:pPr>
            <w:pStyle w:val="Header"/>
            <w:rPr>
              <w:sz w:val="16"/>
              <w:szCs w:val="16"/>
            </w:rPr>
          </w:pPr>
          <w:r w:rsidRPr="00910B64">
            <w:rPr>
              <w:sz w:val="16"/>
              <w:szCs w:val="16"/>
            </w:rPr>
            <w:t>API – ZTERS Portal Cards APIs</w:t>
          </w:r>
        </w:p>
      </w:tc>
      <w:tc>
        <w:tcPr>
          <w:tcW w:w="635" w:type="dxa"/>
        </w:tcPr>
        <w:p w14:paraId="3A45F10F" w14:textId="77777777" w:rsidR="00194E13" w:rsidRPr="00910B64" w:rsidRDefault="00194E13" w:rsidP="00054D8B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54610BD2" wp14:editId="2A0F484A">
                <wp:extent cx="326004" cy="378092"/>
                <wp:effectExtent l="0" t="0" r="0" b="3175"/>
                <wp:docPr id="1535947510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E668A78" w14:textId="77777777" w:rsidR="00194E13" w:rsidRPr="00910B64" w:rsidRDefault="00194E13">
    <w:pPr>
      <w:pStyle w:val="Header"/>
      <w:rPr>
        <w:sz w:val="16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194E13" w:rsidRPr="00910B64" w14:paraId="34B539BF" w14:textId="77777777" w:rsidTr="006A435F">
      <w:tc>
        <w:tcPr>
          <w:tcW w:w="9895" w:type="dxa"/>
        </w:tcPr>
        <w:p w14:paraId="048A55BE" w14:textId="31DFFB05" w:rsidR="00194E13" w:rsidRPr="00910B64" w:rsidRDefault="00194E13" w:rsidP="00054D8B">
          <w:pPr>
            <w:pStyle w:val="Header"/>
            <w:rPr>
              <w:sz w:val="16"/>
              <w:szCs w:val="16"/>
            </w:rPr>
          </w:pPr>
          <w:r w:rsidRPr="00910B64">
            <w:rPr>
              <w:sz w:val="16"/>
              <w:szCs w:val="16"/>
            </w:rPr>
            <w:t xml:space="preserve">API – ZTERS </w:t>
          </w:r>
          <w:r w:rsidR="000B36B3" w:rsidRPr="00910B64">
            <w:rPr>
              <w:sz w:val="16"/>
              <w:szCs w:val="16"/>
            </w:rPr>
            <w:t>Portal External Integrations</w:t>
          </w:r>
        </w:p>
      </w:tc>
      <w:tc>
        <w:tcPr>
          <w:tcW w:w="635" w:type="dxa"/>
        </w:tcPr>
        <w:p w14:paraId="4A081FB5" w14:textId="77777777" w:rsidR="00194E13" w:rsidRPr="00910B64" w:rsidRDefault="00194E13" w:rsidP="00054D8B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090242DE" wp14:editId="36CBF6C5">
                <wp:extent cx="326004" cy="378092"/>
                <wp:effectExtent l="0" t="0" r="0" b="3175"/>
                <wp:docPr id="17261549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7529CF" w14:textId="77777777" w:rsidR="00194E13" w:rsidRPr="00910B64" w:rsidRDefault="00194E13">
    <w:pPr>
      <w:pStyle w:val="Header"/>
      <w:rPr>
        <w:sz w:val="16"/>
        <w:szCs w:val="1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C31BC0" w:rsidRPr="00910B64" w14:paraId="25CC8656" w14:textId="77777777" w:rsidTr="006A435F">
      <w:tc>
        <w:tcPr>
          <w:tcW w:w="9895" w:type="dxa"/>
        </w:tcPr>
        <w:p w14:paraId="187FDC88" w14:textId="6B3FED0E" w:rsidR="00C31BC0" w:rsidRPr="00910B64" w:rsidRDefault="0071552B" w:rsidP="00054D8B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API – ZTERS Portal Pricing Tool Workflow</w:t>
          </w:r>
        </w:p>
      </w:tc>
      <w:tc>
        <w:tcPr>
          <w:tcW w:w="635" w:type="dxa"/>
        </w:tcPr>
        <w:p w14:paraId="7C3C0659" w14:textId="77777777" w:rsidR="00C31BC0" w:rsidRPr="00910B64" w:rsidRDefault="00C31BC0" w:rsidP="00054D8B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67158EAF" wp14:editId="410FC909">
                <wp:extent cx="326004" cy="378092"/>
                <wp:effectExtent l="0" t="0" r="0" b="3175"/>
                <wp:docPr id="1870426081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24A4A6A" w14:textId="77777777" w:rsidR="00C31BC0" w:rsidRPr="00910B64" w:rsidRDefault="00C31BC0">
    <w:pPr>
      <w:pStyle w:val="Header"/>
      <w:rPr>
        <w:sz w:val="16"/>
        <w:szCs w:val="16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:rsidRPr="00910B64" w14:paraId="3865785F" w14:textId="77777777" w:rsidTr="006A435F">
      <w:tc>
        <w:tcPr>
          <w:tcW w:w="9895" w:type="dxa"/>
        </w:tcPr>
        <w:p w14:paraId="5BB47847" w14:textId="24BEA8B3" w:rsidR="00054D8B" w:rsidRPr="00910B64" w:rsidRDefault="00054D8B" w:rsidP="00054D8B">
          <w:pPr>
            <w:pStyle w:val="Header"/>
            <w:rPr>
              <w:sz w:val="16"/>
              <w:szCs w:val="16"/>
            </w:rPr>
          </w:pPr>
          <w:r w:rsidRPr="00910B64">
            <w:rPr>
              <w:sz w:val="16"/>
              <w:szCs w:val="16"/>
            </w:rPr>
            <w:t>SOP – Approval Signatures</w:t>
          </w:r>
        </w:p>
      </w:tc>
      <w:tc>
        <w:tcPr>
          <w:tcW w:w="635" w:type="dxa"/>
        </w:tcPr>
        <w:p w14:paraId="35772F7C" w14:textId="77777777" w:rsidR="00054D8B" w:rsidRPr="00910B64" w:rsidRDefault="00054D8B" w:rsidP="00054D8B">
          <w:pPr>
            <w:pStyle w:val="Header"/>
          </w:pPr>
          <w:r w:rsidRPr="00910B64">
            <w:rPr>
              <w:noProof/>
              <w:sz w:val="16"/>
              <w:szCs w:val="16"/>
            </w:rPr>
            <w:drawing>
              <wp:inline distT="0" distB="0" distL="0" distR="0" wp14:anchorId="27C7A390" wp14:editId="30DA96FE">
                <wp:extent cx="326004" cy="378092"/>
                <wp:effectExtent l="0" t="0" r="0" b="3175"/>
                <wp:docPr id="878039000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32972D" w14:textId="09B6978A" w:rsidR="00216D6B" w:rsidRPr="00910B64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52EEEFC0"/>
    <w:lvl w:ilvl="0" w:tplc="3BCED0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C0075"/>
    <w:multiLevelType w:val="hybridMultilevel"/>
    <w:tmpl w:val="0C30C944"/>
    <w:lvl w:ilvl="0" w:tplc="1DA8FE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3"/>
  </w:num>
  <w:num w:numId="2" w16cid:durableId="2140874696">
    <w:abstractNumId w:val="8"/>
  </w:num>
  <w:num w:numId="3" w16cid:durableId="221723370">
    <w:abstractNumId w:val="9"/>
  </w:num>
  <w:num w:numId="4" w16cid:durableId="1562593782">
    <w:abstractNumId w:val="4"/>
  </w:num>
  <w:num w:numId="5" w16cid:durableId="1659727706">
    <w:abstractNumId w:val="6"/>
  </w:num>
  <w:num w:numId="6" w16cid:durableId="672145141">
    <w:abstractNumId w:val="2"/>
  </w:num>
  <w:num w:numId="7" w16cid:durableId="1069885794">
    <w:abstractNumId w:val="11"/>
  </w:num>
  <w:num w:numId="8" w16cid:durableId="232391577">
    <w:abstractNumId w:val="5"/>
  </w:num>
  <w:num w:numId="9" w16cid:durableId="142703922">
    <w:abstractNumId w:val="0"/>
  </w:num>
  <w:num w:numId="10" w16cid:durableId="591162208">
    <w:abstractNumId w:val="10"/>
  </w:num>
  <w:num w:numId="11" w16cid:durableId="309554352">
    <w:abstractNumId w:val="12"/>
  </w:num>
  <w:num w:numId="12" w16cid:durableId="1169296955">
    <w:abstractNumId w:val="13"/>
  </w:num>
  <w:num w:numId="13" w16cid:durableId="1417895371">
    <w:abstractNumId w:val="7"/>
  </w:num>
  <w:num w:numId="14" w16cid:durableId="200004133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4D8B"/>
    <w:rsid w:val="0005713B"/>
    <w:rsid w:val="00060FE1"/>
    <w:rsid w:val="00070681"/>
    <w:rsid w:val="0007218E"/>
    <w:rsid w:val="00075C52"/>
    <w:rsid w:val="00076B68"/>
    <w:rsid w:val="00077074"/>
    <w:rsid w:val="000820EB"/>
    <w:rsid w:val="0008231D"/>
    <w:rsid w:val="00083891"/>
    <w:rsid w:val="00097534"/>
    <w:rsid w:val="000A0C4C"/>
    <w:rsid w:val="000B02CF"/>
    <w:rsid w:val="000B36B3"/>
    <w:rsid w:val="000B7151"/>
    <w:rsid w:val="000C68E1"/>
    <w:rsid w:val="000C766C"/>
    <w:rsid w:val="000D03E0"/>
    <w:rsid w:val="000D4C4F"/>
    <w:rsid w:val="000E7597"/>
    <w:rsid w:val="000F4EFF"/>
    <w:rsid w:val="001022F6"/>
    <w:rsid w:val="00104AC0"/>
    <w:rsid w:val="001071DB"/>
    <w:rsid w:val="00113E3A"/>
    <w:rsid w:val="00122A12"/>
    <w:rsid w:val="00122D06"/>
    <w:rsid w:val="00124A52"/>
    <w:rsid w:val="00125133"/>
    <w:rsid w:val="001338D0"/>
    <w:rsid w:val="00140AAE"/>
    <w:rsid w:val="001454DD"/>
    <w:rsid w:val="001609EC"/>
    <w:rsid w:val="00170741"/>
    <w:rsid w:val="00171F38"/>
    <w:rsid w:val="00175956"/>
    <w:rsid w:val="00175A09"/>
    <w:rsid w:val="001806DD"/>
    <w:rsid w:val="00183A6C"/>
    <w:rsid w:val="00191EE2"/>
    <w:rsid w:val="00193714"/>
    <w:rsid w:val="00194E13"/>
    <w:rsid w:val="001968F2"/>
    <w:rsid w:val="00196A14"/>
    <w:rsid w:val="001A19D9"/>
    <w:rsid w:val="001A3A83"/>
    <w:rsid w:val="001A3E94"/>
    <w:rsid w:val="001C0AF1"/>
    <w:rsid w:val="001D5865"/>
    <w:rsid w:val="001E6A12"/>
    <w:rsid w:val="001F43A3"/>
    <w:rsid w:val="00212FC5"/>
    <w:rsid w:val="00216D6B"/>
    <w:rsid w:val="0022112F"/>
    <w:rsid w:val="0022287C"/>
    <w:rsid w:val="002365A4"/>
    <w:rsid w:val="00240E61"/>
    <w:rsid w:val="00241A71"/>
    <w:rsid w:val="002429F1"/>
    <w:rsid w:val="002523C1"/>
    <w:rsid w:val="00254DBA"/>
    <w:rsid w:val="0025741F"/>
    <w:rsid w:val="00257A2B"/>
    <w:rsid w:val="002650AB"/>
    <w:rsid w:val="00271ECF"/>
    <w:rsid w:val="0027586A"/>
    <w:rsid w:val="00280F99"/>
    <w:rsid w:val="00282295"/>
    <w:rsid w:val="00283482"/>
    <w:rsid w:val="002903FD"/>
    <w:rsid w:val="00291DA6"/>
    <w:rsid w:val="00291DF9"/>
    <w:rsid w:val="002A119D"/>
    <w:rsid w:val="002A57D1"/>
    <w:rsid w:val="002B6ED9"/>
    <w:rsid w:val="002C4FC7"/>
    <w:rsid w:val="002D0E09"/>
    <w:rsid w:val="002D22EA"/>
    <w:rsid w:val="002D3620"/>
    <w:rsid w:val="002D3D6D"/>
    <w:rsid w:val="002D7F8A"/>
    <w:rsid w:val="002E0C66"/>
    <w:rsid w:val="002E1319"/>
    <w:rsid w:val="002E3BC8"/>
    <w:rsid w:val="002E52EC"/>
    <w:rsid w:val="002F5ED9"/>
    <w:rsid w:val="002F6218"/>
    <w:rsid w:val="00310D04"/>
    <w:rsid w:val="00314EA1"/>
    <w:rsid w:val="00323145"/>
    <w:rsid w:val="00346964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3E21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36"/>
    <w:rsid w:val="00460D6C"/>
    <w:rsid w:val="00461446"/>
    <w:rsid w:val="0046555D"/>
    <w:rsid w:val="0046573F"/>
    <w:rsid w:val="00472207"/>
    <w:rsid w:val="00486D19"/>
    <w:rsid w:val="004A0E1C"/>
    <w:rsid w:val="004A2C83"/>
    <w:rsid w:val="004A5EC4"/>
    <w:rsid w:val="004B10FE"/>
    <w:rsid w:val="004C201C"/>
    <w:rsid w:val="004C51A2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482E"/>
    <w:rsid w:val="00557C00"/>
    <w:rsid w:val="005617D5"/>
    <w:rsid w:val="005617DF"/>
    <w:rsid w:val="005669E0"/>
    <w:rsid w:val="00574AFA"/>
    <w:rsid w:val="0058324C"/>
    <w:rsid w:val="005833C7"/>
    <w:rsid w:val="00587924"/>
    <w:rsid w:val="005A10EB"/>
    <w:rsid w:val="005A25DC"/>
    <w:rsid w:val="005A3A59"/>
    <w:rsid w:val="005B0827"/>
    <w:rsid w:val="005B2122"/>
    <w:rsid w:val="005C0C80"/>
    <w:rsid w:val="005C16DE"/>
    <w:rsid w:val="005D565D"/>
    <w:rsid w:val="005D79DE"/>
    <w:rsid w:val="005E08F6"/>
    <w:rsid w:val="005E27C1"/>
    <w:rsid w:val="005E698F"/>
    <w:rsid w:val="006019DE"/>
    <w:rsid w:val="00603101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C3E"/>
    <w:rsid w:val="00670DD5"/>
    <w:rsid w:val="006775CA"/>
    <w:rsid w:val="0068461C"/>
    <w:rsid w:val="006858D0"/>
    <w:rsid w:val="00687C40"/>
    <w:rsid w:val="006916BF"/>
    <w:rsid w:val="00696212"/>
    <w:rsid w:val="006B2D37"/>
    <w:rsid w:val="006D0EDF"/>
    <w:rsid w:val="006D4888"/>
    <w:rsid w:val="006D57EB"/>
    <w:rsid w:val="006D7C97"/>
    <w:rsid w:val="006E1277"/>
    <w:rsid w:val="006F19C8"/>
    <w:rsid w:val="0070416C"/>
    <w:rsid w:val="00704A83"/>
    <w:rsid w:val="00706853"/>
    <w:rsid w:val="0071453A"/>
    <w:rsid w:val="0071552B"/>
    <w:rsid w:val="007174EF"/>
    <w:rsid w:val="00717C18"/>
    <w:rsid w:val="00726151"/>
    <w:rsid w:val="00730984"/>
    <w:rsid w:val="007343C7"/>
    <w:rsid w:val="00737901"/>
    <w:rsid w:val="00741061"/>
    <w:rsid w:val="00741210"/>
    <w:rsid w:val="0074246E"/>
    <w:rsid w:val="00743788"/>
    <w:rsid w:val="00745D1B"/>
    <w:rsid w:val="007460B1"/>
    <w:rsid w:val="007550BC"/>
    <w:rsid w:val="0076207F"/>
    <w:rsid w:val="00771A42"/>
    <w:rsid w:val="00773AD2"/>
    <w:rsid w:val="00781905"/>
    <w:rsid w:val="00787077"/>
    <w:rsid w:val="00793AA0"/>
    <w:rsid w:val="00793F08"/>
    <w:rsid w:val="00796B77"/>
    <w:rsid w:val="007A07E8"/>
    <w:rsid w:val="007A3CB3"/>
    <w:rsid w:val="007B43B6"/>
    <w:rsid w:val="007D19D5"/>
    <w:rsid w:val="007D44B4"/>
    <w:rsid w:val="007D7D91"/>
    <w:rsid w:val="007F31F5"/>
    <w:rsid w:val="00802738"/>
    <w:rsid w:val="008332C6"/>
    <w:rsid w:val="00834B98"/>
    <w:rsid w:val="008441F5"/>
    <w:rsid w:val="00850AA1"/>
    <w:rsid w:val="00852956"/>
    <w:rsid w:val="008558AC"/>
    <w:rsid w:val="008700FF"/>
    <w:rsid w:val="00873161"/>
    <w:rsid w:val="00873CCC"/>
    <w:rsid w:val="0088184C"/>
    <w:rsid w:val="00890C53"/>
    <w:rsid w:val="00891264"/>
    <w:rsid w:val="00895517"/>
    <w:rsid w:val="008B47BF"/>
    <w:rsid w:val="008C2121"/>
    <w:rsid w:val="008C2B77"/>
    <w:rsid w:val="008C3965"/>
    <w:rsid w:val="008C5893"/>
    <w:rsid w:val="008E34D9"/>
    <w:rsid w:val="008F5E7A"/>
    <w:rsid w:val="008F684A"/>
    <w:rsid w:val="00907707"/>
    <w:rsid w:val="00907EF5"/>
    <w:rsid w:val="00910B64"/>
    <w:rsid w:val="0091178C"/>
    <w:rsid w:val="00912AC0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C3496"/>
    <w:rsid w:val="009D1BC7"/>
    <w:rsid w:val="009E5BEE"/>
    <w:rsid w:val="009F327D"/>
    <w:rsid w:val="00A1629A"/>
    <w:rsid w:val="00A23C03"/>
    <w:rsid w:val="00A324D9"/>
    <w:rsid w:val="00A34857"/>
    <w:rsid w:val="00A372B9"/>
    <w:rsid w:val="00A40C2B"/>
    <w:rsid w:val="00A439A0"/>
    <w:rsid w:val="00A51475"/>
    <w:rsid w:val="00A5778B"/>
    <w:rsid w:val="00A625F9"/>
    <w:rsid w:val="00A86F55"/>
    <w:rsid w:val="00AA2C6F"/>
    <w:rsid w:val="00AA4777"/>
    <w:rsid w:val="00AB050B"/>
    <w:rsid w:val="00AB21B4"/>
    <w:rsid w:val="00AC616C"/>
    <w:rsid w:val="00AC7CE5"/>
    <w:rsid w:val="00AD12D0"/>
    <w:rsid w:val="00AE10DB"/>
    <w:rsid w:val="00AE2133"/>
    <w:rsid w:val="00AE477E"/>
    <w:rsid w:val="00AF0E10"/>
    <w:rsid w:val="00B00D19"/>
    <w:rsid w:val="00B057A3"/>
    <w:rsid w:val="00B062BA"/>
    <w:rsid w:val="00B078A0"/>
    <w:rsid w:val="00B17580"/>
    <w:rsid w:val="00B430B2"/>
    <w:rsid w:val="00B502E9"/>
    <w:rsid w:val="00B60677"/>
    <w:rsid w:val="00B67CCB"/>
    <w:rsid w:val="00B75070"/>
    <w:rsid w:val="00B8143E"/>
    <w:rsid w:val="00B90238"/>
    <w:rsid w:val="00BA63EE"/>
    <w:rsid w:val="00BB5142"/>
    <w:rsid w:val="00BB53BA"/>
    <w:rsid w:val="00BC525F"/>
    <w:rsid w:val="00BD6424"/>
    <w:rsid w:val="00BE3BE7"/>
    <w:rsid w:val="00BE5C94"/>
    <w:rsid w:val="00BE7FD8"/>
    <w:rsid w:val="00BF08D6"/>
    <w:rsid w:val="00BF4D8C"/>
    <w:rsid w:val="00BF602D"/>
    <w:rsid w:val="00C03948"/>
    <w:rsid w:val="00C15666"/>
    <w:rsid w:val="00C1722A"/>
    <w:rsid w:val="00C20FD3"/>
    <w:rsid w:val="00C265E4"/>
    <w:rsid w:val="00C30DA4"/>
    <w:rsid w:val="00C3112C"/>
    <w:rsid w:val="00C31BC0"/>
    <w:rsid w:val="00C34335"/>
    <w:rsid w:val="00C3690A"/>
    <w:rsid w:val="00C37583"/>
    <w:rsid w:val="00C51D30"/>
    <w:rsid w:val="00C647B8"/>
    <w:rsid w:val="00C76357"/>
    <w:rsid w:val="00C8186E"/>
    <w:rsid w:val="00C832F7"/>
    <w:rsid w:val="00C857E6"/>
    <w:rsid w:val="00C9123C"/>
    <w:rsid w:val="00C96DEA"/>
    <w:rsid w:val="00CA27AF"/>
    <w:rsid w:val="00CB61F2"/>
    <w:rsid w:val="00CC3747"/>
    <w:rsid w:val="00CD3329"/>
    <w:rsid w:val="00CF3295"/>
    <w:rsid w:val="00CF7150"/>
    <w:rsid w:val="00D04B7D"/>
    <w:rsid w:val="00D063F4"/>
    <w:rsid w:val="00D16CDC"/>
    <w:rsid w:val="00D17E1D"/>
    <w:rsid w:val="00D31A46"/>
    <w:rsid w:val="00D33965"/>
    <w:rsid w:val="00D36527"/>
    <w:rsid w:val="00D5315B"/>
    <w:rsid w:val="00D62FD8"/>
    <w:rsid w:val="00D843AA"/>
    <w:rsid w:val="00D97A94"/>
    <w:rsid w:val="00DC4CEF"/>
    <w:rsid w:val="00DC79DE"/>
    <w:rsid w:val="00DC7C87"/>
    <w:rsid w:val="00DD05EA"/>
    <w:rsid w:val="00DD1D92"/>
    <w:rsid w:val="00DE03D8"/>
    <w:rsid w:val="00DE481F"/>
    <w:rsid w:val="00DE4EF1"/>
    <w:rsid w:val="00DE56CC"/>
    <w:rsid w:val="00DE7219"/>
    <w:rsid w:val="00DF076E"/>
    <w:rsid w:val="00DF2E7B"/>
    <w:rsid w:val="00DF543B"/>
    <w:rsid w:val="00E33926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A6FE4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EF49F7"/>
    <w:rsid w:val="00EF50E5"/>
    <w:rsid w:val="00F05F02"/>
    <w:rsid w:val="00F1245A"/>
    <w:rsid w:val="00F25A08"/>
    <w:rsid w:val="00F27949"/>
    <w:rsid w:val="00F4059A"/>
    <w:rsid w:val="00F41CB7"/>
    <w:rsid w:val="00F5279F"/>
    <w:rsid w:val="00F64967"/>
    <w:rsid w:val="00F93BD5"/>
    <w:rsid w:val="00FA39F3"/>
    <w:rsid w:val="00FA5022"/>
    <w:rsid w:val="00FB3493"/>
    <w:rsid w:val="00FB5E59"/>
    <w:rsid w:val="00FC1684"/>
    <w:rsid w:val="00FC272E"/>
    <w:rsid w:val="00FD5DE8"/>
    <w:rsid w:val="00FE32BA"/>
    <w:rsid w:val="00FE33D5"/>
    <w:rsid w:val="00FE3B6F"/>
    <w:rsid w:val="00FE5ACF"/>
    <w:rsid w:val="00FE703F"/>
    <w:rsid w:val="00FE7DD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52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5022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5022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A502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22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022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022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EF50E5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EF50E5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41CB7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5022"/>
    <w:pPr>
      <w:tabs>
        <w:tab w:val="right" w:leader="dot" w:pos="10530"/>
      </w:tabs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91178C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91178C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195</TotalTime>
  <Pages>21</Pages>
  <Words>3587</Words>
  <Characters>20447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48</cp:revision>
  <dcterms:created xsi:type="dcterms:W3CDTF">2026-07-11T02:27:00Z</dcterms:created>
  <dcterms:modified xsi:type="dcterms:W3CDTF">2026-08-21T20:02:00Z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2026-03-19T02:51:54Z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551f9be9-8fa8-4629-b43d-426654f9c9c1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