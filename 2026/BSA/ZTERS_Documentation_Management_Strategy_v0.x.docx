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51D8C2EA" w:rsidR="002429F1" w:rsidRPr="008C2B77" w:rsidRDefault="008874B2" w:rsidP="003C6066">
      <w:pPr>
        <w:pStyle w:val="ZTERSTitle"/>
      </w:pPr>
      <w:r>
        <w:t>ZTERS documentation management strategy</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160"/>
      </w:tblGrid>
      <w:tr w:rsidR="008C2B77" w:rsidRPr="008C2B77" w14:paraId="3FE20F3B" w14:textId="77777777" w:rsidTr="00007ED9">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160" w:type="dxa"/>
          </w:tcPr>
          <w:p w14:paraId="65C489A9" w14:textId="7EE336A7" w:rsidR="008C2B77" w:rsidRPr="008C2B77" w:rsidRDefault="00BA1924" w:rsidP="000450B0">
            <w:pPr>
              <w:rPr>
                <w:sz w:val="20"/>
                <w:szCs w:val="20"/>
              </w:rPr>
            </w:pPr>
            <w:r>
              <w:rPr>
                <w:sz w:val="20"/>
                <w:szCs w:val="20"/>
              </w:rPr>
              <w:t>DOC-</w:t>
            </w:r>
            <w:r w:rsidR="00F34C76">
              <w:rPr>
                <w:sz w:val="20"/>
                <w:szCs w:val="20"/>
              </w:rPr>
              <w:t>POL</w:t>
            </w:r>
            <w:r>
              <w:rPr>
                <w:sz w:val="20"/>
                <w:szCs w:val="20"/>
              </w:rPr>
              <w:t>-</w:t>
            </w:r>
            <w:r w:rsidR="00113E3A" w:rsidRPr="00113E3A">
              <w:rPr>
                <w:sz w:val="20"/>
                <w:szCs w:val="20"/>
              </w:rPr>
              <w:t>001</w:t>
            </w:r>
            <w:r w:rsidR="008874B2">
              <w:rPr>
                <w:sz w:val="20"/>
                <w:szCs w:val="20"/>
              </w:rPr>
              <w:t>_v0.x</w:t>
            </w:r>
          </w:p>
        </w:tc>
      </w:tr>
      <w:tr w:rsidR="008C2B77" w:rsidRPr="008C2B77" w14:paraId="0EA7153F" w14:textId="77777777" w:rsidTr="00007ED9">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160" w:type="dxa"/>
          </w:tcPr>
          <w:p w14:paraId="69481DAB" w14:textId="35567178" w:rsidR="008C2B77" w:rsidRPr="008C2B77" w:rsidRDefault="00BF08D6" w:rsidP="000450B0">
            <w:pPr>
              <w:rPr>
                <w:sz w:val="20"/>
                <w:szCs w:val="20"/>
              </w:rPr>
            </w:pPr>
            <w:r>
              <w:rPr>
                <w:sz w:val="20"/>
                <w:szCs w:val="20"/>
              </w:rPr>
              <w:t>D</w:t>
            </w:r>
            <w:r w:rsidR="00F055B4">
              <w:rPr>
                <w:sz w:val="20"/>
                <w:szCs w:val="20"/>
              </w:rPr>
              <w:t>OC</w:t>
            </w:r>
          </w:p>
        </w:tc>
      </w:tr>
      <w:tr w:rsidR="008C2B77" w:rsidRPr="008C2B77" w14:paraId="373EEBE1" w14:textId="77777777" w:rsidTr="00007ED9">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160" w:type="dxa"/>
          </w:tcPr>
          <w:p w14:paraId="42CC6B58" w14:textId="331C9961" w:rsidR="008C2B77" w:rsidRPr="008C2B77" w:rsidRDefault="008C2B77" w:rsidP="000450B0">
            <w:pPr>
              <w:rPr>
                <w:sz w:val="20"/>
                <w:szCs w:val="20"/>
              </w:rPr>
            </w:pPr>
          </w:p>
        </w:tc>
      </w:tr>
      <w:tr w:rsidR="008C2B77" w:rsidRPr="008C2B77" w14:paraId="2E1F57F5" w14:textId="77777777" w:rsidTr="00007ED9">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16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48A15504" w14:textId="4E99DDAA" w:rsidR="00750568"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9052806" w:history="1">
            <w:r w:rsidR="00750568" w:rsidRPr="006F0B89">
              <w:rPr>
                <w:rStyle w:val="Hyperlink"/>
              </w:rPr>
              <w:t>1</w:t>
            </w:r>
            <w:r w:rsidR="00750568">
              <w:rPr>
                <w:rFonts w:asciiTheme="minorHAnsi" w:eastAsiaTheme="minorEastAsia" w:hAnsiTheme="minorHAnsi"/>
                <w:sz w:val="24"/>
                <w:szCs w:val="24"/>
              </w:rPr>
              <w:tab/>
            </w:r>
            <w:r w:rsidR="00750568" w:rsidRPr="006F0B89">
              <w:rPr>
                <w:rStyle w:val="Hyperlink"/>
              </w:rPr>
              <w:t>DOCUMENT INFORMATION</w:t>
            </w:r>
            <w:r w:rsidR="00750568">
              <w:rPr>
                <w:webHidden/>
              </w:rPr>
              <w:tab/>
            </w:r>
            <w:r w:rsidR="00750568">
              <w:rPr>
                <w:webHidden/>
              </w:rPr>
              <w:fldChar w:fldCharType="begin"/>
            </w:r>
            <w:r w:rsidR="00750568">
              <w:rPr>
                <w:webHidden/>
              </w:rPr>
              <w:instrText xml:space="preserve"> PAGEREF _Toc219052806 \h </w:instrText>
            </w:r>
            <w:r w:rsidR="00750568">
              <w:rPr>
                <w:webHidden/>
              </w:rPr>
            </w:r>
            <w:r w:rsidR="00750568">
              <w:rPr>
                <w:webHidden/>
              </w:rPr>
              <w:fldChar w:fldCharType="separate"/>
            </w:r>
            <w:r w:rsidR="00750568">
              <w:rPr>
                <w:webHidden/>
              </w:rPr>
              <w:t>3</w:t>
            </w:r>
            <w:r w:rsidR="00750568">
              <w:rPr>
                <w:webHidden/>
              </w:rPr>
              <w:fldChar w:fldCharType="end"/>
            </w:r>
          </w:hyperlink>
        </w:p>
        <w:p w14:paraId="70474B73" w14:textId="5C3975A8" w:rsidR="00750568" w:rsidRDefault="00750568">
          <w:pPr>
            <w:pStyle w:val="TOC2"/>
            <w:rPr>
              <w:rFonts w:asciiTheme="minorHAnsi" w:eastAsiaTheme="minorEastAsia" w:hAnsiTheme="minorHAnsi"/>
              <w:noProof/>
              <w:sz w:val="24"/>
              <w:szCs w:val="24"/>
            </w:rPr>
          </w:pPr>
          <w:hyperlink w:anchor="_Toc219052807" w:history="1">
            <w:r w:rsidRPr="006F0B89">
              <w:rPr>
                <w:rStyle w:val="Hyperlink"/>
                <w:noProof/>
              </w:rPr>
              <w:t>1.1</w:t>
            </w:r>
            <w:r>
              <w:rPr>
                <w:rFonts w:asciiTheme="minorHAnsi" w:eastAsiaTheme="minorEastAsia" w:hAnsiTheme="minorHAnsi"/>
                <w:noProof/>
                <w:sz w:val="24"/>
                <w:szCs w:val="24"/>
              </w:rPr>
              <w:tab/>
            </w:r>
            <w:r w:rsidRPr="006F0B89">
              <w:rPr>
                <w:rStyle w:val="Hyperlink"/>
                <w:noProof/>
              </w:rPr>
              <w:t>Validation</w:t>
            </w:r>
            <w:r>
              <w:rPr>
                <w:noProof/>
                <w:webHidden/>
              </w:rPr>
              <w:tab/>
            </w:r>
            <w:r>
              <w:rPr>
                <w:noProof/>
                <w:webHidden/>
              </w:rPr>
              <w:fldChar w:fldCharType="begin"/>
            </w:r>
            <w:r>
              <w:rPr>
                <w:noProof/>
                <w:webHidden/>
              </w:rPr>
              <w:instrText xml:space="preserve"> PAGEREF _Toc219052807 \h </w:instrText>
            </w:r>
            <w:r>
              <w:rPr>
                <w:noProof/>
                <w:webHidden/>
              </w:rPr>
            </w:r>
            <w:r>
              <w:rPr>
                <w:noProof/>
                <w:webHidden/>
              </w:rPr>
              <w:fldChar w:fldCharType="separate"/>
            </w:r>
            <w:r>
              <w:rPr>
                <w:noProof/>
                <w:webHidden/>
              </w:rPr>
              <w:t>3</w:t>
            </w:r>
            <w:r>
              <w:rPr>
                <w:noProof/>
                <w:webHidden/>
              </w:rPr>
              <w:fldChar w:fldCharType="end"/>
            </w:r>
          </w:hyperlink>
        </w:p>
        <w:p w14:paraId="7A26622D" w14:textId="3CAB0452" w:rsidR="00750568" w:rsidRDefault="00750568">
          <w:pPr>
            <w:pStyle w:val="TOC2"/>
            <w:rPr>
              <w:rFonts w:asciiTheme="minorHAnsi" w:eastAsiaTheme="minorEastAsia" w:hAnsiTheme="minorHAnsi"/>
              <w:noProof/>
              <w:sz w:val="24"/>
              <w:szCs w:val="24"/>
            </w:rPr>
          </w:pPr>
          <w:hyperlink w:anchor="_Toc219052808" w:history="1">
            <w:r w:rsidRPr="006F0B89">
              <w:rPr>
                <w:rStyle w:val="Hyperlink"/>
                <w:noProof/>
              </w:rPr>
              <w:t>1.2</w:t>
            </w:r>
            <w:r>
              <w:rPr>
                <w:rFonts w:asciiTheme="minorHAnsi" w:eastAsiaTheme="minorEastAsia" w:hAnsiTheme="minorHAnsi"/>
                <w:noProof/>
                <w:sz w:val="24"/>
                <w:szCs w:val="24"/>
              </w:rPr>
              <w:tab/>
            </w:r>
            <w:r w:rsidRPr="006F0B89">
              <w:rPr>
                <w:rStyle w:val="Hyperlink"/>
                <w:noProof/>
              </w:rPr>
              <w:t>Document Distribution</w:t>
            </w:r>
            <w:r>
              <w:rPr>
                <w:noProof/>
                <w:webHidden/>
              </w:rPr>
              <w:tab/>
            </w:r>
            <w:r>
              <w:rPr>
                <w:noProof/>
                <w:webHidden/>
              </w:rPr>
              <w:fldChar w:fldCharType="begin"/>
            </w:r>
            <w:r>
              <w:rPr>
                <w:noProof/>
                <w:webHidden/>
              </w:rPr>
              <w:instrText xml:space="preserve"> PAGEREF _Toc219052808 \h </w:instrText>
            </w:r>
            <w:r>
              <w:rPr>
                <w:noProof/>
                <w:webHidden/>
              </w:rPr>
            </w:r>
            <w:r>
              <w:rPr>
                <w:noProof/>
                <w:webHidden/>
              </w:rPr>
              <w:fldChar w:fldCharType="separate"/>
            </w:r>
            <w:r>
              <w:rPr>
                <w:noProof/>
                <w:webHidden/>
              </w:rPr>
              <w:t>3</w:t>
            </w:r>
            <w:r>
              <w:rPr>
                <w:noProof/>
                <w:webHidden/>
              </w:rPr>
              <w:fldChar w:fldCharType="end"/>
            </w:r>
          </w:hyperlink>
        </w:p>
        <w:p w14:paraId="2D914BAA" w14:textId="0FD2403B" w:rsidR="00750568" w:rsidRDefault="00750568">
          <w:pPr>
            <w:pStyle w:val="TOC2"/>
            <w:rPr>
              <w:rFonts w:asciiTheme="minorHAnsi" w:eastAsiaTheme="minorEastAsia" w:hAnsiTheme="minorHAnsi"/>
              <w:noProof/>
              <w:sz w:val="24"/>
              <w:szCs w:val="24"/>
            </w:rPr>
          </w:pPr>
          <w:hyperlink w:anchor="_Toc219052809" w:history="1">
            <w:r w:rsidRPr="006F0B89">
              <w:rPr>
                <w:rStyle w:val="Hyperlink"/>
                <w:noProof/>
              </w:rPr>
              <w:t>1.3</w:t>
            </w:r>
            <w:r>
              <w:rPr>
                <w:rFonts w:asciiTheme="minorHAnsi" w:eastAsiaTheme="minorEastAsia" w:hAnsiTheme="minorHAnsi"/>
                <w:noProof/>
                <w:sz w:val="24"/>
                <w:szCs w:val="24"/>
              </w:rPr>
              <w:tab/>
            </w:r>
            <w:r w:rsidRPr="006F0B89">
              <w:rPr>
                <w:rStyle w:val="Hyperlink"/>
                <w:noProof/>
              </w:rPr>
              <w:t>Version Control</w:t>
            </w:r>
            <w:r>
              <w:rPr>
                <w:noProof/>
                <w:webHidden/>
              </w:rPr>
              <w:tab/>
            </w:r>
            <w:r>
              <w:rPr>
                <w:noProof/>
                <w:webHidden/>
              </w:rPr>
              <w:fldChar w:fldCharType="begin"/>
            </w:r>
            <w:r>
              <w:rPr>
                <w:noProof/>
                <w:webHidden/>
              </w:rPr>
              <w:instrText xml:space="preserve"> PAGEREF _Toc219052809 \h </w:instrText>
            </w:r>
            <w:r>
              <w:rPr>
                <w:noProof/>
                <w:webHidden/>
              </w:rPr>
            </w:r>
            <w:r>
              <w:rPr>
                <w:noProof/>
                <w:webHidden/>
              </w:rPr>
              <w:fldChar w:fldCharType="separate"/>
            </w:r>
            <w:r>
              <w:rPr>
                <w:noProof/>
                <w:webHidden/>
              </w:rPr>
              <w:t>3</w:t>
            </w:r>
            <w:r>
              <w:rPr>
                <w:noProof/>
                <w:webHidden/>
              </w:rPr>
              <w:fldChar w:fldCharType="end"/>
            </w:r>
          </w:hyperlink>
        </w:p>
        <w:p w14:paraId="3A108137" w14:textId="0B3D4E06" w:rsidR="00750568" w:rsidRDefault="00750568">
          <w:pPr>
            <w:pStyle w:val="TOC1"/>
            <w:rPr>
              <w:rFonts w:asciiTheme="minorHAnsi" w:eastAsiaTheme="minorEastAsia" w:hAnsiTheme="minorHAnsi"/>
              <w:sz w:val="24"/>
              <w:szCs w:val="24"/>
            </w:rPr>
          </w:pPr>
          <w:hyperlink w:anchor="_Toc219052810" w:history="1">
            <w:r w:rsidRPr="006F0B89">
              <w:rPr>
                <w:rStyle w:val="Hyperlink"/>
              </w:rPr>
              <w:t>2</w:t>
            </w:r>
            <w:r>
              <w:rPr>
                <w:rFonts w:asciiTheme="minorHAnsi" w:eastAsiaTheme="minorEastAsia" w:hAnsiTheme="minorHAnsi"/>
                <w:sz w:val="24"/>
                <w:szCs w:val="24"/>
              </w:rPr>
              <w:tab/>
            </w:r>
            <w:r w:rsidRPr="006F0B89">
              <w:rPr>
                <w:rStyle w:val="Hyperlink"/>
              </w:rPr>
              <w:t>PURPOSE &amp; CONTEXT</w:t>
            </w:r>
            <w:r>
              <w:rPr>
                <w:webHidden/>
              </w:rPr>
              <w:tab/>
            </w:r>
            <w:r>
              <w:rPr>
                <w:webHidden/>
              </w:rPr>
              <w:fldChar w:fldCharType="begin"/>
            </w:r>
            <w:r>
              <w:rPr>
                <w:webHidden/>
              </w:rPr>
              <w:instrText xml:space="preserve"> PAGEREF _Toc219052810 \h </w:instrText>
            </w:r>
            <w:r>
              <w:rPr>
                <w:webHidden/>
              </w:rPr>
            </w:r>
            <w:r>
              <w:rPr>
                <w:webHidden/>
              </w:rPr>
              <w:fldChar w:fldCharType="separate"/>
            </w:r>
            <w:r>
              <w:rPr>
                <w:webHidden/>
              </w:rPr>
              <w:t>4</w:t>
            </w:r>
            <w:r>
              <w:rPr>
                <w:webHidden/>
              </w:rPr>
              <w:fldChar w:fldCharType="end"/>
            </w:r>
          </w:hyperlink>
        </w:p>
        <w:p w14:paraId="2639E742" w14:textId="3E1FB3B3" w:rsidR="00750568" w:rsidRDefault="00750568">
          <w:pPr>
            <w:pStyle w:val="TOC2"/>
            <w:rPr>
              <w:rFonts w:asciiTheme="minorHAnsi" w:eastAsiaTheme="minorEastAsia" w:hAnsiTheme="minorHAnsi"/>
              <w:noProof/>
              <w:sz w:val="24"/>
              <w:szCs w:val="24"/>
            </w:rPr>
          </w:pPr>
          <w:hyperlink w:anchor="_Toc219052811" w:history="1">
            <w:r w:rsidRPr="006F0B89">
              <w:rPr>
                <w:rStyle w:val="Hyperlink"/>
                <w:noProof/>
              </w:rPr>
              <w:t>2.1</w:t>
            </w:r>
            <w:r>
              <w:rPr>
                <w:rFonts w:asciiTheme="minorHAnsi" w:eastAsiaTheme="minorEastAsia" w:hAnsiTheme="minorHAnsi"/>
                <w:noProof/>
                <w:sz w:val="24"/>
                <w:szCs w:val="24"/>
              </w:rPr>
              <w:tab/>
            </w:r>
            <w:r w:rsidRPr="006F0B89">
              <w:rPr>
                <w:rStyle w:val="Hyperlink"/>
                <w:noProof/>
              </w:rPr>
              <w:t>About this document</w:t>
            </w:r>
            <w:r>
              <w:rPr>
                <w:noProof/>
                <w:webHidden/>
              </w:rPr>
              <w:tab/>
            </w:r>
            <w:r>
              <w:rPr>
                <w:noProof/>
                <w:webHidden/>
              </w:rPr>
              <w:fldChar w:fldCharType="begin"/>
            </w:r>
            <w:r>
              <w:rPr>
                <w:noProof/>
                <w:webHidden/>
              </w:rPr>
              <w:instrText xml:space="preserve"> PAGEREF _Toc219052811 \h </w:instrText>
            </w:r>
            <w:r>
              <w:rPr>
                <w:noProof/>
                <w:webHidden/>
              </w:rPr>
            </w:r>
            <w:r>
              <w:rPr>
                <w:noProof/>
                <w:webHidden/>
              </w:rPr>
              <w:fldChar w:fldCharType="separate"/>
            </w:r>
            <w:r>
              <w:rPr>
                <w:noProof/>
                <w:webHidden/>
              </w:rPr>
              <w:t>4</w:t>
            </w:r>
            <w:r>
              <w:rPr>
                <w:noProof/>
                <w:webHidden/>
              </w:rPr>
              <w:fldChar w:fldCharType="end"/>
            </w:r>
          </w:hyperlink>
        </w:p>
        <w:p w14:paraId="1669A55F" w14:textId="178BD8ED" w:rsidR="00750568" w:rsidRDefault="00750568">
          <w:pPr>
            <w:pStyle w:val="TOC2"/>
            <w:rPr>
              <w:rFonts w:asciiTheme="minorHAnsi" w:eastAsiaTheme="minorEastAsia" w:hAnsiTheme="minorHAnsi"/>
              <w:noProof/>
              <w:sz w:val="24"/>
              <w:szCs w:val="24"/>
            </w:rPr>
          </w:pPr>
          <w:hyperlink w:anchor="_Toc219052812" w:history="1">
            <w:r w:rsidRPr="006F0B89">
              <w:rPr>
                <w:rStyle w:val="Hyperlink"/>
                <w:noProof/>
              </w:rPr>
              <w:t>2.2</w:t>
            </w:r>
            <w:r>
              <w:rPr>
                <w:rFonts w:asciiTheme="minorHAnsi" w:eastAsiaTheme="minorEastAsia" w:hAnsiTheme="minorHAnsi"/>
                <w:noProof/>
                <w:sz w:val="24"/>
                <w:szCs w:val="24"/>
              </w:rPr>
              <w:tab/>
            </w:r>
            <w:r w:rsidRPr="006F0B89">
              <w:rPr>
                <w:rStyle w:val="Hyperlink"/>
                <w:noProof/>
              </w:rPr>
              <w:t>Scope</w:t>
            </w:r>
            <w:r>
              <w:rPr>
                <w:noProof/>
                <w:webHidden/>
              </w:rPr>
              <w:tab/>
            </w:r>
            <w:r>
              <w:rPr>
                <w:noProof/>
                <w:webHidden/>
              </w:rPr>
              <w:fldChar w:fldCharType="begin"/>
            </w:r>
            <w:r>
              <w:rPr>
                <w:noProof/>
                <w:webHidden/>
              </w:rPr>
              <w:instrText xml:space="preserve"> PAGEREF _Toc219052812 \h </w:instrText>
            </w:r>
            <w:r>
              <w:rPr>
                <w:noProof/>
                <w:webHidden/>
              </w:rPr>
            </w:r>
            <w:r>
              <w:rPr>
                <w:noProof/>
                <w:webHidden/>
              </w:rPr>
              <w:fldChar w:fldCharType="separate"/>
            </w:r>
            <w:r>
              <w:rPr>
                <w:noProof/>
                <w:webHidden/>
              </w:rPr>
              <w:t>4</w:t>
            </w:r>
            <w:r>
              <w:rPr>
                <w:noProof/>
                <w:webHidden/>
              </w:rPr>
              <w:fldChar w:fldCharType="end"/>
            </w:r>
          </w:hyperlink>
        </w:p>
        <w:p w14:paraId="6DF9F18B" w14:textId="0903D5D5" w:rsidR="00750568" w:rsidRDefault="00750568">
          <w:pPr>
            <w:pStyle w:val="TOC2"/>
            <w:rPr>
              <w:rFonts w:asciiTheme="minorHAnsi" w:eastAsiaTheme="minorEastAsia" w:hAnsiTheme="minorHAnsi"/>
              <w:noProof/>
              <w:sz w:val="24"/>
              <w:szCs w:val="24"/>
            </w:rPr>
          </w:pPr>
          <w:hyperlink w:anchor="_Toc219052813" w:history="1">
            <w:r w:rsidRPr="006F0B89">
              <w:rPr>
                <w:rStyle w:val="Hyperlink"/>
                <w:noProof/>
              </w:rPr>
              <w:t>2.3</w:t>
            </w:r>
            <w:r>
              <w:rPr>
                <w:rFonts w:asciiTheme="minorHAnsi" w:eastAsiaTheme="minorEastAsia" w:hAnsiTheme="minorHAnsi"/>
                <w:noProof/>
                <w:sz w:val="24"/>
                <w:szCs w:val="24"/>
              </w:rPr>
              <w:tab/>
            </w:r>
            <w:r w:rsidRPr="006F0B89">
              <w:rPr>
                <w:rStyle w:val="Hyperlink"/>
                <w:noProof/>
              </w:rPr>
              <w:t>Roles &amp; Responsibilities</w:t>
            </w:r>
            <w:r>
              <w:rPr>
                <w:noProof/>
                <w:webHidden/>
              </w:rPr>
              <w:tab/>
            </w:r>
            <w:r>
              <w:rPr>
                <w:noProof/>
                <w:webHidden/>
              </w:rPr>
              <w:fldChar w:fldCharType="begin"/>
            </w:r>
            <w:r>
              <w:rPr>
                <w:noProof/>
                <w:webHidden/>
              </w:rPr>
              <w:instrText xml:space="preserve"> PAGEREF _Toc219052813 \h </w:instrText>
            </w:r>
            <w:r>
              <w:rPr>
                <w:noProof/>
                <w:webHidden/>
              </w:rPr>
            </w:r>
            <w:r>
              <w:rPr>
                <w:noProof/>
                <w:webHidden/>
              </w:rPr>
              <w:fldChar w:fldCharType="separate"/>
            </w:r>
            <w:r>
              <w:rPr>
                <w:noProof/>
                <w:webHidden/>
              </w:rPr>
              <w:t>4</w:t>
            </w:r>
            <w:r>
              <w:rPr>
                <w:noProof/>
                <w:webHidden/>
              </w:rPr>
              <w:fldChar w:fldCharType="end"/>
            </w:r>
          </w:hyperlink>
        </w:p>
        <w:p w14:paraId="28B45F01" w14:textId="70112416" w:rsidR="00750568" w:rsidRDefault="00750568">
          <w:pPr>
            <w:pStyle w:val="TOC2"/>
            <w:rPr>
              <w:rFonts w:asciiTheme="minorHAnsi" w:eastAsiaTheme="minorEastAsia" w:hAnsiTheme="minorHAnsi"/>
              <w:noProof/>
              <w:sz w:val="24"/>
              <w:szCs w:val="24"/>
            </w:rPr>
          </w:pPr>
          <w:hyperlink w:anchor="_Toc219052814" w:history="1">
            <w:r w:rsidRPr="006F0B89">
              <w:rPr>
                <w:rStyle w:val="Hyperlink"/>
                <w:noProof/>
              </w:rPr>
              <w:t>2.4</w:t>
            </w:r>
            <w:r>
              <w:rPr>
                <w:rFonts w:asciiTheme="minorHAnsi" w:eastAsiaTheme="minorEastAsia" w:hAnsiTheme="minorHAnsi"/>
                <w:noProof/>
                <w:sz w:val="24"/>
                <w:szCs w:val="24"/>
              </w:rPr>
              <w:tab/>
            </w:r>
            <w:r w:rsidRPr="006F0B89">
              <w:rPr>
                <w:rStyle w:val="Hyperlink"/>
                <w:noProof/>
              </w:rPr>
              <w:t>Terminology</w:t>
            </w:r>
            <w:r>
              <w:rPr>
                <w:noProof/>
                <w:webHidden/>
              </w:rPr>
              <w:tab/>
            </w:r>
            <w:r>
              <w:rPr>
                <w:noProof/>
                <w:webHidden/>
              </w:rPr>
              <w:fldChar w:fldCharType="begin"/>
            </w:r>
            <w:r>
              <w:rPr>
                <w:noProof/>
                <w:webHidden/>
              </w:rPr>
              <w:instrText xml:space="preserve"> PAGEREF _Toc219052814 \h </w:instrText>
            </w:r>
            <w:r>
              <w:rPr>
                <w:noProof/>
                <w:webHidden/>
              </w:rPr>
            </w:r>
            <w:r>
              <w:rPr>
                <w:noProof/>
                <w:webHidden/>
              </w:rPr>
              <w:fldChar w:fldCharType="separate"/>
            </w:r>
            <w:r>
              <w:rPr>
                <w:noProof/>
                <w:webHidden/>
              </w:rPr>
              <w:t>4</w:t>
            </w:r>
            <w:r>
              <w:rPr>
                <w:noProof/>
                <w:webHidden/>
              </w:rPr>
              <w:fldChar w:fldCharType="end"/>
            </w:r>
          </w:hyperlink>
        </w:p>
        <w:p w14:paraId="2AAD666E" w14:textId="5A34C839" w:rsidR="00750568" w:rsidRDefault="00750568">
          <w:pPr>
            <w:pStyle w:val="TOC2"/>
            <w:rPr>
              <w:rFonts w:asciiTheme="minorHAnsi" w:eastAsiaTheme="minorEastAsia" w:hAnsiTheme="minorHAnsi"/>
              <w:noProof/>
              <w:sz w:val="24"/>
              <w:szCs w:val="24"/>
            </w:rPr>
          </w:pPr>
          <w:hyperlink w:anchor="_Toc219052815" w:history="1">
            <w:r w:rsidRPr="006F0B89">
              <w:rPr>
                <w:rStyle w:val="Hyperlink"/>
                <w:noProof/>
              </w:rPr>
              <w:t>2.5</w:t>
            </w:r>
            <w:r>
              <w:rPr>
                <w:rFonts w:asciiTheme="minorHAnsi" w:eastAsiaTheme="minorEastAsia" w:hAnsiTheme="minorHAnsi"/>
                <w:noProof/>
                <w:sz w:val="24"/>
                <w:szCs w:val="24"/>
              </w:rPr>
              <w:tab/>
            </w:r>
            <w:r w:rsidRPr="006F0B89">
              <w:rPr>
                <w:rStyle w:val="Hyperlink"/>
                <w:noProof/>
              </w:rPr>
              <w:t>Conventions Used</w:t>
            </w:r>
            <w:r>
              <w:rPr>
                <w:noProof/>
                <w:webHidden/>
              </w:rPr>
              <w:tab/>
            </w:r>
            <w:r>
              <w:rPr>
                <w:noProof/>
                <w:webHidden/>
              </w:rPr>
              <w:fldChar w:fldCharType="begin"/>
            </w:r>
            <w:r>
              <w:rPr>
                <w:noProof/>
                <w:webHidden/>
              </w:rPr>
              <w:instrText xml:space="preserve"> PAGEREF _Toc219052815 \h </w:instrText>
            </w:r>
            <w:r>
              <w:rPr>
                <w:noProof/>
                <w:webHidden/>
              </w:rPr>
            </w:r>
            <w:r>
              <w:rPr>
                <w:noProof/>
                <w:webHidden/>
              </w:rPr>
              <w:fldChar w:fldCharType="separate"/>
            </w:r>
            <w:r>
              <w:rPr>
                <w:noProof/>
                <w:webHidden/>
              </w:rPr>
              <w:t>5</w:t>
            </w:r>
            <w:r>
              <w:rPr>
                <w:noProof/>
                <w:webHidden/>
              </w:rPr>
              <w:fldChar w:fldCharType="end"/>
            </w:r>
          </w:hyperlink>
        </w:p>
        <w:p w14:paraId="593F6539" w14:textId="23F1B059" w:rsidR="00750568" w:rsidRDefault="00750568">
          <w:pPr>
            <w:pStyle w:val="TOC1"/>
            <w:rPr>
              <w:rFonts w:asciiTheme="minorHAnsi" w:eastAsiaTheme="minorEastAsia" w:hAnsiTheme="minorHAnsi"/>
              <w:sz w:val="24"/>
              <w:szCs w:val="24"/>
            </w:rPr>
          </w:pPr>
          <w:hyperlink w:anchor="_Toc219052816" w:history="1">
            <w:r w:rsidRPr="006F0B89">
              <w:rPr>
                <w:rStyle w:val="Hyperlink"/>
              </w:rPr>
              <w:t>3</w:t>
            </w:r>
            <w:r>
              <w:rPr>
                <w:rFonts w:asciiTheme="minorHAnsi" w:eastAsiaTheme="minorEastAsia" w:hAnsiTheme="minorHAnsi"/>
                <w:sz w:val="24"/>
                <w:szCs w:val="24"/>
              </w:rPr>
              <w:tab/>
            </w:r>
            <w:r w:rsidRPr="006F0B89">
              <w:rPr>
                <w:rStyle w:val="Hyperlink"/>
              </w:rPr>
              <w:t>DOCUMENT IDENTIFICATION STANDARDS</w:t>
            </w:r>
            <w:r>
              <w:rPr>
                <w:webHidden/>
              </w:rPr>
              <w:tab/>
            </w:r>
            <w:r>
              <w:rPr>
                <w:webHidden/>
              </w:rPr>
              <w:fldChar w:fldCharType="begin"/>
            </w:r>
            <w:r>
              <w:rPr>
                <w:webHidden/>
              </w:rPr>
              <w:instrText xml:space="preserve"> PAGEREF _Toc219052816 \h </w:instrText>
            </w:r>
            <w:r>
              <w:rPr>
                <w:webHidden/>
              </w:rPr>
            </w:r>
            <w:r>
              <w:rPr>
                <w:webHidden/>
              </w:rPr>
              <w:fldChar w:fldCharType="separate"/>
            </w:r>
            <w:r>
              <w:rPr>
                <w:webHidden/>
              </w:rPr>
              <w:t>6</w:t>
            </w:r>
            <w:r>
              <w:rPr>
                <w:webHidden/>
              </w:rPr>
              <w:fldChar w:fldCharType="end"/>
            </w:r>
          </w:hyperlink>
        </w:p>
        <w:p w14:paraId="701B1EAF" w14:textId="4DD77040" w:rsidR="00750568" w:rsidRDefault="00750568">
          <w:pPr>
            <w:pStyle w:val="TOC2"/>
            <w:rPr>
              <w:rFonts w:asciiTheme="minorHAnsi" w:eastAsiaTheme="minorEastAsia" w:hAnsiTheme="minorHAnsi"/>
              <w:noProof/>
              <w:sz w:val="24"/>
              <w:szCs w:val="24"/>
            </w:rPr>
          </w:pPr>
          <w:hyperlink w:anchor="_Toc219052817" w:history="1">
            <w:r w:rsidRPr="006F0B89">
              <w:rPr>
                <w:rStyle w:val="Hyperlink"/>
                <w:noProof/>
              </w:rPr>
              <w:t>3.1</w:t>
            </w:r>
            <w:r>
              <w:rPr>
                <w:rFonts w:asciiTheme="minorHAnsi" w:eastAsiaTheme="minorEastAsia" w:hAnsiTheme="minorHAnsi"/>
                <w:noProof/>
                <w:sz w:val="24"/>
                <w:szCs w:val="24"/>
              </w:rPr>
              <w:tab/>
            </w:r>
            <w:r w:rsidRPr="006F0B89">
              <w:rPr>
                <w:rStyle w:val="Hyperlink"/>
                <w:noProof/>
              </w:rPr>
              <w:t>Department Codes</w:t>
            </w:r>
            <w:r>
              <w:rPr>
                <w:noProof/>
                <w:webHidden/>
              </w:rPr>
              <w:tab/>
            </w:r>
            <w:r>
              <w:rPr>
                <w:noProof/>
                <w:webHidden/>
              </w:rPr>
              <w:fldChar w:fldCharType="begin"/>
            </w:r>
            <w:r>
              <w:rPr>
                <w:noProof/>
                <w:webHidden/>
              </w:rPr>
              <w:instrText xml:space="preserve"> PAGEREF _Toc219052817 \h </w:instrText>
            </w:r>
            <w:r>
              <w:rPr>
                <w:noProof/>
                <w:webHidden/>
              </w:rPr>
            </w:r>
            <w:r>
              <w:rPr>
                <w:noProof/>
                <w:webHidden/>
              </w:rPr>
              <w:fldChar w:fldCharType="separate"/>
            </w:r>
            <w:r>
              <w:rPr>
                <w:noProof/>
                <w:webHidden/>
              </w:rPr>
              <w:t>6</w:t>
            </w:r>
            <w:r>
              <w:rPr>
                <w:noProof/>
                <w:webHidden/>
              </w:rPr>
              <w:fldChar w:fldCharType="end"/>
            </w:r>
          </w:hyperlink>
        </w:p>
        <w:p w14:paraId="5B751DC1" w14:textId="0583421F" w:rsidR="00750568" w:rsidRDefault="00750568">
          <w:pPr>
            <w:pStyle w:val="TOC2"/>
            <w:rPr>
              <w:rFonts w:asciiTheme="minorHAnsi" w:eastAsiaTheme="minorEastAsia" w:hAnsiTheme="minorHAnsi"/>
              <w:noProof/>
              <w:sz w:val="24"/>
              <w:szCs w:val="24"/>
            </w:rPr>
          </w:pPr>
          <w:hyperlink w:anchor="_Toc219052818" w:history="1">
            <w:r w:rsidRPr="006F0B89">
              <w:rPr>
                <w:rStyle w:val="Hyperlink"/>
                <w:noProof/>
              </w:rPr>
              <w:t>3.2</w:t>
            </w:r>
            <w:r>
              <w:rPr>
                <w:rFonts w:asciiTheme="minorHAnsi" w:eastAsiaTheme="minorEastAsia" w:hAnsiTheme="minorHAnsi"/>
                <w:noProof/>
                <w:sz w:val="24"/>
                <w:szCs w:val="24"/>
              </w:rPr>
              <w:tab/>
            </w:r>
            <w:r w:rsidRPr="006F0B89">
              <w:rPr>
                <w:rStyle w:val="Hyperlink"/>
                <w:noProof/>
              </w:rPr>
              <w:t>Development Project Codes</w:t>
            </w:r>
            <w:r>
              <w:rPr>
                <w:noProof/>
                <w:webHidden/>
              </w:rPr>
              <w:tab/>
            </w:r>
            <w:r>
              <w:rPr>
                <w:noProof/>
                <w:webHidden/>
              </w:rPr>
              <w:fldChar w:fldCharType="begin"/>
            </w:r>
            <w:r>
              <w:rPr>
                <w:noProof/>
                <w:webHidden/>
              </w:rPr>
              <w:instrText xml:space="preserve"> PAGEREF _Toc219052818 \h </w:instrText>
            </w:r>
            <w:r>
              <w:rPr>
                <w:noProof/>
                <w:webHidden/>
              </w:rPr>
            </w:r>
            <w:r>
              <w:rPr>
                <w:noProof/>
                <w:webHidden/>
              </w:rPr>
              <w:fldChar w:fldCharType="separate"/>
            </w:r>
            <w:r>
              <w:rPr>
                <w:noProof/>
                <w:webHidden/>
              </w:rPr>
              <w:t>6</w:t>
            </w:r>
            <w:r>
              <w:rPr>
                <w:noProof/>
                <w:webHidden/>
              </w:rPr>
              <w:fldChar w:fldCharType="end"/>
            </w:r>
          </w:hyperlink>
        </w:p>
        <w:p w14:paraId="37034A75" w14:textId="7F1DB982" w:rsidR="00750568" w:rsidRDefault="00750568">
          <w:pPr>
            <w:pStyle w:val="TOC2"/>
            <w:rPr>
              <w:rFonts w:asciiTheme="minorHAnsi" w:eastAsiaTheme="minorEastAsia" w:hAnsiTheme="minorHAnsi"/>
              <w:noProof/>
              <w:sz w:val="24"/>
              <w:szCs w:val="24"/>
            </w:rPr>
          </w:pPr>
          <w:hyperlink w:anchor="_Toc219052819" w:history="1">
            <w:r w:rsidRPr="006F0B89">
              <w:rPr>
                <w:rStyle w:val="Hyperlink"/>
                <w:noProof/>
              </w:rPr>
              <w:t>3.3</w:t>
            </w:r>
            <w:r>
              <w:rPr>
                <w:rFonts w:asciiTheme="minorHAnsi" w:eastAsiaTheme="minorEastAsia" w:hAnsiTheme="minorHAnsi"/>
                <w:noProof/>
                <w:sz w:val="24"/>
                <w:szCs w:val="24"/>
              </w:rPr>
              <w:tab/>
            </w:r>
            <w:r w:rsidRPr="006F0B89">
              <w:rPr>
                <w:rStyle w:val="Hyperlink"/>
                <w:noProof/>
              </w:rPr>
              <w:t>Document Type Codes</w:t>
            </w:r>
            <w:r>
              <w:rPr>
                <w:noProof/>
                <w:webHidden/>
              </w:rPr>
              <w:tab/>
            </w:r>
            <w:r>
              <w:rPr>
                <w:noProof/>
                <w:webHidden/>
              </w:rPr>
              <w:fldChar w:fldCharType="begin"/>
            </w:r>
            <w:r>
              <w:rPr>
                <w:noProof/>
                <w:webHidden/>
              </w:rPr>
              <w:instrText xml:space="preserve"> PAGEREF _Toc219052819 \h </w:instrText>
            </w:r>
            <w:r>
              <w:rPr>
                <w:noProof/>
                <w:webHidden/>
              </w:rPr>
            </w:r>
            <w:r>
              <w:rPr>
                <w:noProof/>
                <w:webHidden/>
              </w:rPr>
              <w:fldChar w:fldCharType="separate"/>
            </w:r>
            <w:r>
              <w:rPr>
                <w:noProof/>
                <w:webHidden/>
              </w:rPr>
              <w:t>6</w:t>
            </w:r>
            <w:r>
              <w:rPr>
                <w:noProof/>
                <w:webHidden/>
              </w:rPr>
              <w:fldChar w:fldCharType="end"/>
            </w:r>
          </w:hyperlink>
        </w:p>
        <w:p w14:paraId="144C4013" w14:textId="0D53F217" w:rsidR="00750568" w:rsidRDefault="00750568">
          <w:pPr>
            <w:pStyle w:val="TOC2"/>
            <w:rPr>
              <w:rFonts w:asciiTheme="minorHAnsi" w:eastAsiaTheme="minorEastAsia" w:hAnsiTheme="minorHAnsi"/>
              <w:noProof/>
              <w:sz w:val="24"/>
              <w:szCs w:val="24"/>
            </w:rPr>
          </w:pPr>
          <w:hyperlink w:anchor="_Toc219052820" w:history="1">
            <w:r w:rsidRPr="006F0B89">
              <w:rPr>
                <w:rStyle w:val="Hyperlink"/>
                <w:noProof/>
              </w:rPr>
              <w:t>3.4</w:t>
            </w:r>
            <w:r>
              <w:rPr>
                <w:rFonts w:asciiTheme="minorHAnsi" w:eastAsiaTheme="minorEastAsia" w:hAnsiTheme="minorHAnsi"/>
                <w:noProof/>
                <w:sz w:val="24"/>
                <w:szCs w:val="24"/>
              </w:rPr>
              <w:tab/>
            </w:r>
            <w:r w:rsidRPr="006F0B89">
              <w:rPr>
                <w:rStyle w:val="Hyperlink"/>
                <w:noProof/>
              </w:rPr>
              <w:t>Updated Document ID</w:t>
            </w:r>
            <w:r>
              <w:rPr>
                <w:noProof/>
                <w:webHidden/>
              </w:rPr>
              <w:tab/>
            </w:r>
            <w:r>
              <w:rPr>
                <w:noProof/>
                <w:webHidden/>
              </w:rPr>
              <w:fldChar w:fldCharType="begin"/>
            </w:r>
            <w:r>
              <w:rPr>
                <w:noProof/>
                <w:webHidden/>
              </w:rPr>
              <w:instrText xml:space="preserve"> PAGEREF _Toc219052820 \h </w:instrText>
            </w:r>
            <w:r>
              <w:rPr>
                <w:noProof/>
                <w:webHidden/>
              </w:rPr>
            </w:r>
            <w:r>
              <w:rPr>
                <w:noProof/>
                <w:webHidden/>
              </w:rPr>
              <w:fldChar w:fldCharType="separate"/>
            </w:r>
            <w:r>
              <w:rPr>
                <w:noProof/>
                <w:webHidden/>
              </w:rPr>
              <w:t>7</w:t>
            </w:r>
            <w:r>
              <w:rPr>
                <w:noProof/>
                <w:webHidden/>
              </w:rPr>
              <w:fldChar w:fldCharType="end"/>
            </w:r>
          </w:hyperlink>
        </w:p>
        <w:p w14:paraId="4C42DD03" w14:textId="555A41B2" w:rsidR="00750568" w:rsidRDefault="00750568">
          <w:pPr>
            <w:pStyle w:val="TOC3"/>
            <w:tabs>
              <w:tab w:val="left" w:pos="1200"/>
              <w:tab w:val="right" w:leader="dot" w:pos="8828"/>
            </w:tabs>
            <w:rPr>
              <w:rFonts w:asciiTheme="minorHAnsi" w:eastAsiaTheme="minorEastAsia" w:hAnsiTheme="minorHAnsi"/>
              <w:noProof/>
              <w:sz w:val="24"/>
              <w:szCs w:val="24"/>
            </w:rPr>
          </w:pPr>
          <w:hyperlink w:anchor="_Toc219052821" w:history="1">
            <w:r w:rsidRPr="006F0B89">
              <w:rPr>
                <w:rStyle w:val="Hyperlink"/>
                <w:noProof/>
              </w:rPr>
              <w:t>3.4.1</w:t>
            </w:r>
            <w:r>
              <w:rPr>
                <w:rFonts w:asciiTheme="minorHAnsi" w:eastAsiaTheme="minorEastAsia" w:hAnsiTheme="minorHAnsi"/>
                <w:noProof/>
                <w:sz w:val="24"/>
                <w:szCs w:val="24"/>
              </w:rPr>
              <w:tab/>
            </w:r>
            <w:r w:rsidRPr="006F0B89">
              <w:rPr>
                <w:rStyle w:val="Hyperlink"/>
                <w:noProof/>
              </w:rPr>
              <w:t>Examples of document IDs</w:t>
            </w:r>
            <w:r>
              <w:rPr>
                <w:noProof/>
                <w:webHidden/>
              </w:rPr>
              <w:tab/>
            </w:r>
            <w:r>
              <w:rPr>
                <w:noProof/>
                <w:webHidden/>
              </w:rPr>
              <w:fldChar w:fldCharType="begin"/>
            </w:r>
            <w:r>
              <w:rPr>
                <w:noProof/>
                <w:webHidden/>
              </w:rPr>
              <w:instrText xml:space="preserve"> PAGEREF _Toc219052821 \h </w:instrText>
            </w:r>
            <w:r>
              <w:rPr>
                <w:noProof/>
                <w:webHidden/>
              </w:rPr>
            </w:r>
            <w:r>
              <w:rPr>
                <w:noProof/>
                <w:webHidden/>
              </w:rPr>
              <w:fldChar w:fldCharType="separate"/>
            </w:r>
            <w:r>
              <w:rPr>
                <w:noProof/>
                <w:webHidden/>
              </w:rPr>
              <w:t>7</w:t>
            </w:r>
            <w:r>
              <w:rPr>
                <w:noProof/>
                <w:webHidden/>
              </w:rPr>
              <w:fldChar w:fldCharType="end"/>
            </w:r>
          </w:hyperlink>
        </w:p>
        <w:p w14:paraId="3C259A33" w14:textId="7B98B944" w:rsidR="00750568" w:rsidRDefault="00750568">
          <w:pPr>
            <w:pStyle w:val="TOC2"/>
            <w:rPr>
              <w:rFonts w:asciiTheme="minorHAnsi" w:eastAsiaTheme="minorEastAsia" w:hAnsiTheme="minorHAnsi"/>
              <w:noProof/>
              <w:sz w:val="24"/>
              <w:szCs w:val="24"/>
            </w:rPr>
          </w:pPr>
          <w:hyperlink w:anchor="_Toc219052822" w:history="1">
            <w:r w:rsidRPr="006F0B89">
              <w:rPr>
                <w:rStyle w:val="Hyperlink"/>
                <w:noProof/>
              </w:rPr>
              <w:t>3.5</w:t>
            </w:r>
            <w:r>
              <w:rPr>
                <w:rFonts w:asciiTheme="minorHAnsi" w:eastAsiaTheme="minorEastAsia" w:hAnsiTheme="minorHAnsi"/>
                <w:noProof/>
                <w:sz w:val="24"/>
                <w:szCs w:val="24"/>
              </w:rPr>
              <w:tab/>
            </w:r>
            <w:r w:rsidRPr="006F0B89">
              <w:rPr>
                <w:rStyle w:val="Hyperlink"/>
                <w:noProof/>
              </w:rPr>
              <w:t>Attachments</w:t>
            </w:r>
            <w:r>
              <w:rPr>
                <w:noProof/>
                <w:webHidden/>
              </w:rPr>
              <w:tab/>
            </w:r>
            <w:r>
              <w:rPr>
                <w:noProof/>
                <w:webHidden/>
              </w:rPr>
              <w:fldChar w:fldCharType="begin"/>
            </w:r>
            <w:r>
              <w:rPr>
                <w:noProof/>
                <w:webHidden/>
              </w:rPr>
              <w:instrText xml:space="preserve"> PAGEREF _Toc219052822 \h </w:instrText>
            </w:r>
            <w:r>
              <w:rPr>
                <w:noProof/>
                <w:webHidden/>
              </w:rPr>
            </w:r>
            <w:r>
              <w:rPr>
                <w:noProof/>
                <w:webHidden/>
              </w:rPr>
              <w:fldChar w:fldCharType="separate"/>
            </w:r>
            <w:r>
              <w:rPr>
                <w:noProof/>
                <w:webHidden/>
              </w:rPr>
              <w:t>7</w:t>
            </w:r>
            <w:r>
              <w:rPr>
                <w:noProof/>
                <w:webHidden/>
              </w:rPr>
              <w:fldChar w:fldCharType="end"/>
            </w:r>
          </w:hyperlink>
        </w:p>
        <w:p w14:paraId="099975C4" w14:textId="330722E4" w:rsidR="00750568" w:rsidRDefault="00750568">
          <w:pPr>
            <w:pStyle w:val="TOC1"/>
            <w:rPr>
              <w:rFonts w:asciiTheme="minorHAnsi" w:eastAsiaTheme="minorEastAsia" w:hAnsiTheme="minorHAnsi"/>
              <w:sz w:val="24"/>
              <w:szCs w:val="24"/>
            </w:rPr>
          </w:pPr>
          <w:hyperlink w:anchor="_Toc219052823" w:history="1">
            <w:r w:rsidRPr="006F0B89">
              <w:rPr>
                <w:rStyle w:val="Hyperlink"/>
              </w:rPr>
              <w:t>4</w:t>
            </w:r>
            <w:r>
              <w:rPr>
                <w:rFonts w:asciiTheme="minorHAnsi" w:eastAsiaTheme="minorEastAsia" w:hAnsiTheme="minorHAnsi"/>
                <w:sz w:val="24"/>
                <w:szCs w:val="24"/>
              </w:rPr>
              <w:tab/>
            </w:r>
            <w:r w:rsidRPr="006F0B89">
              <w:rPr>
                <w:rStyle w:val="Hyperlink"/>
              </w:rPr>
              <w:t>CONFLUENCE / BOOKSTACK structure</w:t>
            </w:r>
            <w:r>
              <w:rPr>
                <w:webHidden/>
              </w:rPr>
              <w:tab/>
            </w:r>
            <w:r>
              <w:rPr>
                <w:webHidden/>
              </w:rPr>
              <w:fldChar w:fldCharType="begin"/>
            </w:r>
            <w:r>
              <w:rPr>
                <w:webHidden/>
              </w:rPr>
              <w:instrText xml:space="preserve"> PAGEREF _Toc219052823 \h </w:instrText>
            </w:r>
            <w:r>
              <w:rPr>
                <w:webHidden/>
              </w:rPr>
            </w:r>
            <w:r>
              <w:rPr>
                <w:webHidden/>
              </w:rPr>
              <w:fldChar w:fldCharType="separate"/>
            </w:r>
            <w:r>
              <w:rPr>
                <w:webHidden/>
              </w:rPr>
              <w:t>8</w:t>
            </w:r>
            <w:r>
              <w:rPr>
                <w:webHidden/>
              </w:rPr>
              <w:fldChar w:fldCharType="end"/>
            </w:r>
          </w:hyperlink>
        </w:p>
        <w:p w14:paraId="5F478E82" w14:textId="25EE95AB" w:rsidR="00750568" w:rsidRDefault="00750568">
          <w:pPr>
            <w:pStyle w:val="TOC2"/>
            <w:rPr>
              <w:rFonts w:asciiTheme="minorHAnsi" w:eastAsiaTheme="minorEastAsia" w:hAnsiTheme="minorHAnsi"/>
              <w:noProof/>
              <w:sz w:val="24"/>
              <w:szCs w:val="24"/>
            </w:rPr>
          </w:pPr>
          <w:hyperlink w:anchor="_Toc219052824" w:history="1">
            <w:r w:rsidRPr="006F0B89">
              <w:rPr>
                <w:rStyle w:val="Hyperlink"/>
                <w:noProof/>
              </w:rPr>
              <w:t>4.1</w:t>
            </w:r>
            <w:r>
              <w:rPr>
                <w:rFonts w:asciiTheme="minorHAnsi" w:eastAsiaTheme="minorEastAsia" w:hAnsiTheme="minorHAnsi"/>
                <w:noProof/>
                <w:sz w:val="24"/>
                <w:szCs w:val="24"/>
              </w:rPr>
              <w:tab/>
            </w:r>
            <w:r w:rsidRPr="006F0B89">
              <w:rPr>
                <w:rStyle w:val="Hyperlink"/>
                <w:noProof/>
              </w:rPr>
              <w:t>Top-level Space</w:t>
            </w:r>
            <w:r>
              <w:rPr>
                <w:noProof/>
                <w:webHidden/>
              </w:rPr>
              <w:tab/>
            </w:r>
            <w:r>
              <w:rPr>
                <w:noProof/>
                <w:webHidden/>
              </w:rPr>
              <w:fldChar w:fldCharType="begin"/>
            </w:r>
            <w:r>
              <w:rPr>
                <w:noProof/>
                <w:webHidden/>
              </w:rPr>
              <w:instrText xml:space="preserve"> PAGEREF _Toc219052824 \h </w:instrText>
            </w:r>
            <w:r>
              <w:rPr>
                <w:noProof/>
                <w:webHidden/>
              </w:rPr>
            </w:r>
            <w:r>
              <w:rPr>
                <w:noProof/>
                <w:webHidden/>
              </w:rPr>
              <w:fldChar w:fldCharType="separate"/>
            </w:r>
            <w:r>
              <w:rPr>
                <w:noProof/>
                <w:webHidden/>
              </w:rPr>
              <w:t>8</w:t>
            </w:r>
            <w:r>
              <w:rPr>
                <w:noProof/>
                <w:webHidden/>
              </w:rPr>
              <w:fldChar w:fldCharType="end"/>
            </w:r>
          </w:hyperlink>
        </w:p>
        <w:p w14:paraId="5732F4CE" w14:textId="44534E1A" w:rsidR="00750568" w:rsidRDefault="00750568">
          <w:pPr>
            <w:pStyle w:val="TOC2"/>
            <w:rPr>
              <w:rFonts w:asciiTheme="minorHAnsi" w:eastAsiaTheme="minorEastAsia" w:hAnsiTheme="minorHAnsi"/>
              <w:noProof/>
              <w:sz w:val="24"/>
              <w:szCs w:val="24"/>
            </w:rPr>
          </w:pPr>
          <w:hyperlink w:anchor="_Toc219052825" w:history="1">
            <w:r w:rsidRPr="006F0B89">
              <w:rPr>
                <w:rStyle w:val="Hyperlink"/>
                <w:noProof/>
              </w:rPr>
              <w:t>4.2</w:t>
            </w:r>
            <w:r>
              <w:rPr>
                <w:rFonts w:asciiTheme="minorHAnsi" w:eastAsiaTheme="minorEastAsia" w:hAnsiTheme="minorHAnsi"/>
                <w:noProof/>
                <w:sz w:val="24"/>
                <w:szCs w:val="24"/>
              </w:rPr>
              <w:tab/>
            </w:r>
            <w:r w:rsidRPr="006F0B89">
              <w:rPr>
                <w:rStyle w:val="Hyperlink"/>
                <w:noProof/>
              </w:rPr>
              <w:t>Department Page Structure</w:t>
            </w:r>
            <w:r>
              <w:rPr>
                <w:noProof/>
                <w:webHidden/>
              </w:rPr>
              <w:tab/>
            </w:r>
            <w:r>
              <w:rPr>
                <w:noProof/>
                <w:webHidden/>
              </w:rPr>
              <w:fldChar w:fldCharType="begin"/>
            </w:r>
            <w:r>
              <w:rPr>
                <w:noProof/>
                <w:webHidden/>
              </w:rPr>
              <w:instrText xml:space="preserve"> PAGEREF _Toc219052825 \h </w:instrText>
            </w:r>
            <w:r>
              <w:rPr>
                <w:noProof/>
                <w:webHidden/>
              </w:rPr>
            </w:r>
            <w:r>
              <w:rPr>
                <w:noProof/>
                <w:webHidden/>
              </w:rPr>
              <w:fldChar w:fldCharType="separate"/>
            </w:r>
            <w:r>
              <w:rPr>
                <w:noProof/>
                <w:webHidden/>
              </w:rPr>
              <w:t>8</w:t>
            </w:r>
            <w:r>
              <w:rPr>
                <w:noProof/>
                <w:webHidden/>
              </w:rPr>
              <w:fldChar w:fldCharType="end"/>
            </w:r>
          </w:hyperlink>
        </w:p>
        <w:p w14:paraId="58E66C09" w14:textId="4396CDED" w:rsidR="00750568" w:rsidRDefault="00750568">
          <w:pPr>
            <w:pStyle w:val="TOC2"/>
            <w:rPr>
              <w:rFonts w:asciiTheme="minorHAnsi" w:eastAsiaTheme="minorEastAsia" w:hAnsiTheme="minorHAnsi"/>
              <w:noProof/>
              <w:sz w:val="24"/>
              <w:szCs w:val="24"/>
            </w:rPr>
          </w:pPr>
          <w:hyperlink w:anchor="_Toc219052826" w:history="1">
            <w:r w:rsidRPr="006F0B89">
              <w:rPr>
                <w:rStyle w:val="Hyperlink"/>
                <w:noProof/>
              </w:rPr>
              <w:t>4.3</w:t>
            </w:r>
            <w:r>
              <w:rPr>
                <w:rFonts w:asciiTheme="minorHAnsi" w:eastAsiaTheme="minorEastAsia" w:hAnsiTheme="minorHAnsi"/>
                <w:noProof/>
                <w:sz w:val="24"/>
                <w:szCs w:val="24"/>
              </w:rPr>
              <w:tab/>
            </w:r>
            <w:r w:rsidRPr="006F0B89">
              <w:rPr>
                <w:rStyle w:val="Hyperlink"/>
                <w:noProof/>
              </w:rPr>
              <w:t>Page Hierarchy for Development Projects</w:t>
            </w:r>
            <w:r>
              <w:rPr>
                <w:noProof/>
                <w:webHidden/>
              </w:rPr>
              <w:tab/>
            </w:r>
            <w:r>
              <w:rPr>
                <w:noProof/>
                <w:webHidden/>
              </w:rPr>
              <w:fldChar w:fldCharType="begin"/>
            </w:r>
            <w:r>
              <w:rPr>
                <w:noProof/>
                <w:webHidden/>
              </w:rPr>
              <w:instrText xml:space="preserve"> PAGEREF _Toc219052826 \h </w:instrText>
            </w:r>
            <w:r>
              <w:rPr>
                <w:noProof/>
                <w:webHidden/>
              </w:rPr>
            </w:r>
            <w:r>
              <w:rPr>
                <w:noProof/>
                <w:webHidden/>
              </w:rPr>
              <w:fldChar w:fldCharType="separate"/>
            </w:r>
            <w:r>
              <w:rPr>
                <w:noProof/>
                <w:webHidden/>
              </w:rPr>
              <w:t>9</w:t>
            </w:r>
            <w:r>
              <w:rPr>
                <w:noProof/>
                <w:webHidden/>
              </w:rPr>
              <w:fldChar w:fldCharType="end"/>
            </w:r>
          </w:hyperlink>
        </w:p>
        <w:p w14:paraId="1ACB7003" w14:textId="02C3AD33" w:rsidR="00750568" w:rsidRDefault="00750568">
          <w:pPr>
            <w:pStyle w:val="TOC2"/>
            <w:rPr>
              <w:rFonts w:asciiTheme="minorHAnsi" w:eastAsiaTheme="minorEastAsia" w:hAnsiTheme="minorHAnsi"/>
              <w:noProof/>
              <w:sz w:val="24"/>
              <w:szCs w:val="24"/>
            </w:rPr>
          </w:pPr>
          <w:hyperlink w:anchor="_Toc219052827" w:history="1">
            <w:r w:rsidRPr="006F0B89">
              <w:rPr>
                <w:rStyle w:val="Hyperlink"/>
                <w:noProof/>
              </w:rPr>
              <w:t>4.4</w:t>
            </w:r>
            <w:r>
              <w:rPr>
                <w:rFonts w:asciiTheme="minorHAnsi" w:eastAsiaTheme="minorEastAsia" w:hAnsiTheme="minorHAnsi"/>
                <w:noProof/>
                <w:sz w:val="24"/>
                <w:szCs w:val="24"/>
              </w:rPr>
              <w:tab/>
            </w:r>
            <w:r w:rsidRPr="006F0B89">
              <w:rPr>
                <w:rStyle w:val="Hyperlink"/>
                <w:noProof/>
              </w:rPr>
              <w:t>Versioning Rules</w:t>
            </w:r>
            <w:r>
              <w:rPr>
                <w:noProof/>
                <w:webHidden/>
              </w:rPr>
              <w:tab/>
            </w:r>
            <w:r>
              <w:rPr>
                <w:noProof/>
                <w:webHidden/>
              </w:rPr>
              <w:fldChar w:fldCharType="begin"/>
            </w:r>
            <w:r>
              <w:rPr>
                <w:noProof/>
                <w:webHidden/>
              </w:rPr>
              <w:instrText xml:space="preserve"> PAGEREF _Toc219052827 \h </w:instrText>
            </w:r>
            <w:r>
              <w:rPr>
                <w:noProof/>
                <w:webHidden/>
              </w:rPr>
            </w:r>
            <w:r>
              <w:rPr>
                <w:noProof/>
                <w:webHidden/>
              </w:rPr>
              <w:fldChar w:fldCharType="separate"/>
            </w:r>
            <w:r>
              <w:rPr>
                <w:noProof/>
                <w:webHidden/>
              </w:rPr>
              <w:t>9</w:t>
            </w:r>
            <w:r>
              <w:rPr>
                <w:noProof/>
                <w:webHidden/>
              </w:rPr>
              <w:fldChar w:fldCharType="end"/>
            </w:r>
          </w:hyperlink>
        </w:p>
        <w:p w14:paraId="0994D54C" w14:textId="2D4F945B" w:rsidR="00750568" w:rsidRDefault="00750568">
          <w:pPr>
            <w:pStyle w:val="TOC2"/>
            <w:rPr>
              <w:rFonts w:asciiTheme="minorHAnsi" w:eastAsiaTheme="minorEastAsia" w:hAnsiTheme="minorHAnsi"/>
              <w:noProof/>
              <w:sz w:val="24"/>
              <w:szCs w:val="24"/>
            </w:rPr>
          </w:pPr>
          <w:hyperlink w:anchor="_Toc219052828" w:history="1">
            <w:r w:rsidRPr="006F0B89">
              <w:rPr>
                <w:rStyle w:val="Hyperlink"/>
                <w:noProof/>
              </w:rPr>
              <w:t>4.5</w:t>
            </w:r>
            <w:r>
              <w:rPr>
                <w:rFonts w:asciiTheme="minorHAnsi" w:eastAsiaTheme="minorEastAsia" w:hAnsiTheme="minorHAnsi"/>
                <w:noProof/>
                <w:sz w:val="24"/>
                <w:szCs w:val="24"/>
              </w:rPr>
              <w:tab/>
            </w:r>
            <w:r w:rsidRPr="006F0B89">
              <w:rPr>
                <w:rStyle w:val="Hyperlink"/>
                <w:noProof/>
              </w:rPr>
              <w:t>Document Search Option</w:t>
            </w:r>
            <w:r>
              <w:rPr>
                <w:noProof/>
                <w:webHidden/>
              </w:rPr>
              <w:tab/>
            </w:r>
            <w:r>
              <w:rPr>
                <w:noProof/>
                <w:webHidden/>
              </w:rPr>
              <w:fldChar w:fldCharType="begin"/>
            </w:r>
            <w:r>
              <w:rPr>
                <w:noProof/>
                <w:webHidden/>
              </w:rPr>
              <w:instrText xml:space="preserve"> PAGEREF _Toc219052828 \h </w:instrText>
            </w:r>
            <w:r>
              <w:rPr>
                <w:noProof/>
                <w:webHidden/>
              </w:rPr>
            </w:r>
            <w:r>
              <w:rPr>
                <w:noProof/>
                <w:webHidden/>
              </w:rPr>
              <w:fldChar w:fldCharType="separate"/>
            </w:r>
            <w:r>
              <w:rPr>
                <w:noProof/>
                <w:webHidden/>
              </w:rPr>
              <w:t>9</w:t>
            </w:r>
            <w:r>
              <w:rPr>
                <w:noProof/>
                <w:webHidden/>
              </w:rPr>
              <w:fldChar w:fldCharType="end"/>
            </w:r>
          </w:hyperlink>
        </w:p>
        <w:p w14:paraId="2DC76C8C" w14:textId="2068DB13" w:rsidR="00750568" w:rsidRDefault="00750568">
          <w:pPr>
            <w:pStyle w:val="TOC1"/>
            <w:rPr>
              <w:rFonts w:asciiTheme="minorHAnsi" w:eastAsiaTheme="minorEastAsia" w:hAnsiTheme="minorHAnsi"/>
              <w:sz w:val="24"/>
              <w:szCs w:val="24"/>
            </w:rPr>
          </w:pPr>
          <w:hyperlink w:anchor="_Toc219052829" w:history="1">
            <w:r w:rsidRPr="006F0B89">
              <w:rPr>
                <w:rStyle w:val="Hyperlink"/>
              </w:rPr>
              <w:t>5</w:t>
            </w:r>
            <w:r>
              <w:rPr>
                <w:rFonts w:asciiTheme="minorHAnsi" w:eastAsiaTheme="minorEastAsia" w:hAnsiTheme="minorHAnsi"/>
                <w:sz w:val="24"/>
                <w:szCs w:val="24"/>
              </w:rPr>
              <w:tab/>
            </w:r>
            <w:r w:rsidRPr="006F0B89">
              <w:rPr>
                <w:rStyle w:val="Hyperlink"/>
              </w:rPr>
              <w:t>DOCUMENT LIFECYCLE MANAGEMENT</w:t>
            </w:r>
            <w:r>
              <w:rPr>
                <w:webHidden/>
              </w:rPr>
              <w:tab/>
            </w:r>
            <w:r>
              <w:rPr>
                <w:webHidden/>
              </w:rPr>
              <w:fldChar w:fldCharType="begin"/>
            </w:r>
            <w:r>
              <w:rPr>
                <w:webHidden/>
              </w:rPr>
              <w:instrText xml:space="preserve"> PAGEREF _Toc219052829 \h </w:instrText>
            </w:r>
            <w:r>
              <w:rPr>
                <w:webHidden/>
              </w:rPr>
            </w:r>
            <w:r>
              <w:rPr>
                <w:webHidden/>
              </w:rPr>
              <w:fldChar w:fldCharType="separate"/>
            </w:r>
            <w:r>
              <w:rPr>
                <w:webHidden/>
              </w:rPr>
              <w:t>11</w:t>
            </w:r>
            <w:r>
              <w:rPr>
                <w:webHidden/>
              </w:rPr>
              <w:fldChar w:fldCharType="end"/>
            </w:r>
          </w:hyperlink>
        </w:p>
        <w:p w14:paraId="569C0994" w14:textId="0437F41D" w:rsidR="00750568" w:rsidRDefault="00750568">
          <w:pPr>
            <w:pStyle w:val="TOC2"/>
            <w:rPr>
              <w:rFonts w:asciiTheme="minorHAnsi" w:eastAsiaTheme="minorEastAsia" w:hAnsiTheme="minorHAnsi"/>
              <w:noProof/>
              <w:sz w:val="24"/>
              <w:szCs w:val="24"/>
            </w:rPr>
          </w:pPr>
          <w:hyperlink w:anchor="_Toc219052830" w:history="1">
            <w:r w:rsidRPr="006F0B89">
              <w:rPr>
                <w:rStyle w:val="Hyperlink"/>
                <w:noProof/>
              </w:rPr>
              <w:t>5.1</w:t>
            </w:r>
            <w:r>
              <w:rPr>
                <w:rFonts w:asciiTheme="minorHAnsi" w:eastAsiaTheme="minorEastAsia" w:hAnsiTheme="minorHAnsi"/>
                <w:noProof/>
                <w:sz w:val="24"/>
                <w:szCs w:val="24"/>
              </w:rPr>
              <w:tab/>
            </w:r>
            <w:r w:rsidRPr="006F0B89">
              <w:rPr>
                <w:rStyle w:val="Hyperlink"/>
                <w:noProof/>
              </w:rPr>
              <w:t>Document Creation</w:t>
            </w:r>
            <w:r>
              <w:rPr>
                <w:noProof/>
                <w:webHidden/>
              </w:rPr>
              <w:tab/>
            </w:r>
            <w:r>
              <w:rPr>
                <w:noProof/>
                <w:webHidden/>
              </w:rPr>
              <w:fldChar w:fldCharType="begin"/>
            </w:r>
            <w:r>
              <w:rPr>
                <w:noProof/>
                <w:webHidden/>
              </w:rPr>
              <w:instrText xml:space="preserve"> PAGEREF _Toc219052830 \h </w:instrText>
            </w:r>
            <w:r>
              <w:rPr>
                <w:noProof/>
                <w:webHidden/>
              </w:rPr>
            </w:r>
            <w:r>
              <w:rPr>
                <w:noProof/>
                <w:webHidden/>
              </w:rPr>
              <w:fldChar w:fldCharType="separate"/>
            </w:r>
            <w:r>
              <w:rPr>
                <w:noProof/>
                <w:webHidden/>
              </w:rPr>
              <w:t>11</w:t>
            </w:r>
            <w:r>
              <w:rPr>
                <w:noProof/>
                <w:webHidden/>
              </w:rPr>
              <w:fldChar w:fldCharType="end"/>
            </w:r>
          </w:hyperlink>
        </w:p>
        <w:p w14:paraId="3B2860FC" w14:textId="24D9A097" w:rsidR="00750568" w:rsidRDefault="00750568">
          <w:pPr>
            <w:pStyle w:val="TOC2"/>
            <w:rPr>
              <w:rFonts w:asciiTheme="minorHAnsi" w:eastAsiaTheme="minorEastAsia" w:hAnsiTheme="minorHAnsi"/>
              <w:noProof/>
              <w:sz w:val="24"/>
              <w:szCs w:val="24"/>
            </w:rPr>
          </w:pPr>
          <w:hyperlink w:anchor="_Toc219052831" w:history="1">
            <w:r w:rsidRPr="006F0B89">
              <w:rPr>
                <w:rStyle w:val="Hyperlink"/>
                <w:noProof/>
              </w:rPr>
              <w:t>5.2</w:t>
            </w:r>
            <w:r>
              <w:rPr>
                <w:rFonts w:asciiTheme="minorHAnsi" w:eastAsiaTheme="minorEastAsia" w:hAnsiTheme="minorHAnsi"/>
                <w:noProof/>
                <w:sz w:val="24"/>
                <w:szCs w:val="24"/>
              </w:rPr>
              <w:tab/>
            </w:r>
            <w:r w:rsidRPr="006F0B89">
              <w:rPr>
                <w:rStyle w:val="Hyperlink"/>
                <w:noProof/>
              </w:rPr>
              <w:t>Review</w:t>
            </w:r>
            <w:r>
              <w:rPr>
                <w:noProof/>
                <w:webHidden/>
              </w:rPr>
              <w:tab/>
            </w:r>
            <w:r>
              <w:rPr>
                <w:noProof/>
                <w:webHidden/>
              </w:rPr>
              <w:fldChar w:fldCharType="begin"/>
            </w:r>
            <w:r>
              <w:rPr>
                <w:noProof/>
                <w:webHidden/>
              </w:rPr>
              <w:instrText xml:space="preserve"> PAGEREF _Toc219052831 \h </w:instrText>
            </w:r>
            <w:r>
              <w:rPr>
                <w:noProof/>
                <w:webHidden/>
              </w:rPr>
            </w:r>
            <w:r>
              <w:rPr>
                <w:noProof/>
                <w:webHidden/>
              </w:rPr>
              <w:fldChar w:fldCharType="separate"/>
            </w:r>
            <w:r>
              <w:rPr>
                <w:noProof/>
                <w:webHidden/>
              </w:rPr>
              <w:t>11</w:t>
            </w:r>
            <w:r>
              <w:rPr>
                <w:noProof/>
                <w:webHidden/>
              </w:rPr>
              <w:fldChar w:fldCharType="end"/>
            </w:r>
          </w:hyperlink>
        </w:p>
        <w:p w14:paraId="171D84CE" w14:textId="30BEA308" w:rsidR="00750568" w:rsidRDefault="00750568">
          <w:pPr>
            <w:pStyle w:val="TOC2"/>
            <w:rPr>
              <w:rFonts w:asciiTheme="minorHAnsi" w:eastAsiaTheme="minorEastAsia" w:hAnsiTheme="minorHAnsi"/>
              <w:noProof/>
              <w:sz w:val="24"/>
              <w:szCs w:val="24"/>
            </w:rPr>
          </w:pPr>
          <w:hyperlink w:anchor="_Toc219052832" w:history="1">
            <w:r w:rsidRPr="006F0B89">
              <w:rPr>
                <w:rStyle w:val="Hyperlink"/>
                <w:noProof/>
              </w:rPr>
              <w:t>5.3</w:t>
            </w:r>
            <w:r>
              <w:rPr>
                <w:rFonts w:asciiTheme="minorHAnsi" w:eastAsiaTheme="minorEastAsia" w:hAnsiTheme="minorHAnsi"/>
                <w:noProof/>
                <w:sz w:val="24"/>
                <w:szCs w:val="24"/>
              </w:rPr>
              <w:tab/>
            </w:r>
            <w:r w:rsidRPr="006F0B89">
              <w:rPr>
                <w:rStyle w:val="Hyperlink"/>
                <w:noProof/>
              </w:rPr>
              <w:t>Approval</w:t>
            </w:r>
            <w:r>
              <w:rPr>
                <w:noProof/>
                <w:webHidden/>
              </w:rPr>
              <w:tab/>
            </w:r>
            <w:r>
              <w:rPr>
                <w:noProof/>
                <w:webHidden/>
              </w:rPr>
              <w:fldChar w:fldCharType="begin"/>
            </w:r>
            <w:r>
              <w:rPr>
                <w:noProof/>
                <w:webHidden/>
              </w:rPr>
              <w:instrText xml:space="preserve"> PAGEREF _Toc219052832 \h </w:instrText>
            </w:r>
            <w:r>
              <w:rPr>
                <w:noProof/>
                <w:webHidden/>
              </w:rPr>
            </w:r>
            <w:r>
              <w:rPr>
                <w:noProof/>
                <w:webHidden/>
              </w:rPr>
              <w:fldChar w:fldCharType="separate"/>
            </w:r>
            <w:r>
              <w:rPr>
                <w:noProof/>
                <w:webHidden/>
              </w:rPr>
              <w:t>12</w:t>
            </w:r>
            <w:r>
              <w:rPr>
                <w:noProof/>
                <w:webHidden/>
              </w:rPr>
              <w:fldChar w:fldCharType="end"/>
            </w:r>
          </w:hyperlink>
        </w:p>
        <w:p w14:paraId="627CA3D5" w14:textId="26A08198" w:rsidR="00750568" w:rsidRDefault="00750568">
          <w:pPr>
            <w:pStyle w:val="TOC2"/>
            <w:rPr>
              <w:rFonts w:asciiTheme="minorHAnsi" w:eastAsiaTheme="minorEastAsia" w:hAnsiTheme="minorHAnsi"/>
              <w:noProof/>
              <w:sz w:val="24"/>
              <w:szCs w:val="24"/>
            </w:rPr>
          </w:pPr>
          <w:hyperlink w:anchor="_Toc219052833" w:history="1">
            <w:r w:rsidRPr="006F0B89">
              <w:rPr>
                <w:rStyle w:val="Hyperlink"/>
                <w:noProof/>
              </w:rPr>
              <w:t>5.4</w:t>
            </w:r>
            <w:r>
              <w:rPr>
                <w:rFonts w:asciiTheme="minorHAnsi" w:eastAsiaTheme="minorEastAsia" w:hAnsiTheme="minorHAnsi"/>
                <w:noProof/>
                <w:sz w:val="24"/>
                <w:szCs w:val="24"/>
              </w:rPr>
              <w:tab/>
            </w:r>
            <w:r w:rsidRPr="006F0B89">
              <w:rPr>
                <w:rStyle w:val="Hyperlink"/>
                <w:noProof/>
              </w:rPr>
              <w:t>Document Updates and Version Changes</w:t>
            </w:r>
            <w:r>
              <w:rPr>
                <w:noProof/>
                <w:webHidden/>
              </w:rPr>
              <w:tab/>
            </w:r>
            <w:r>
              <w:rPr>
                <w:noProof/>
                <w:webHidden/>
              </w:rPr>
              <w:fldChar w:fldCharType="begin"/>
            </w:r>
            <w:r>
              <w:rPr>
                <w:noProof/>
                <w:webHidden/>
              </w:rPr>
              <w:instrText xml:space="preserve"> PAGEREF _Toc219052833 \h </w:instrText>
            </w:r>
            <w:r>
              <w:rPr>
                <w:noProof/>
                <w:webHidden/>
              </w:rPr>
            </w:r>
            <w:r>
              <w:rPr>
                <w:noProof/>
                <w:webHidden/>
              </w:rPr>
              <w:fldChar w:fldCharType="separate"/>
            </w:r>
            <w:r>
              <w:rPr>
                <w:noProof/>
                <w:webHidden/>
              </w:rPr>
              <w:t>12</w:t>
            </w:r>
            <w:r>
              <w:rPr>
                <w:noProof/>
                <w:webHidden/>
              </w:rPr>
              <w:fldChar w:fldCharType="end"/>
            </w:r>
          </w:hyperlink>
        </w:p>
        <w:p w14:paraId="62A609C7" w14:textId="50F57078" w:rsidR="00750568" w:rsidRDefault="00750568">
          <w:pPr>
            <w:pStyle w:val="TOC2"/>
            <w:rPr>
              <w:rFonts w:asciiTheme="minorHAnsi" w:eastAsiaTheme="minorEastAsia" w:hAnsiTheme="minorHAnsi"/>
              <w:noProof/>
              <w:sz w:val="24"/>
              <w:szCs w:val="24"/>
            </w:rPr>
          </w:pPr>
          <w:hyperlink w:anchor="_Toc219052834" w:history="1">
            <w:r w:rsidRPr="006F0B89">
              <w:rPr>
                <w:rStyle w:val="Hyperlink"/>
                <w:noProof/>
              </w:rPr>
              <w:t>5.5</w:t>
            </w:r>
            <w:r>
              <w:rPr>
                <w:rFonts w:asciiTheme="minorHAnsi" w:eastAsiaTheme="minorEastAsia" w:hAnsiTheme="minorHAnsi"/>
                <w:noProof/>
                <w:sz w:val="24"/>
                <w:szCs w:val="24"/>
              </w:rPr>
              <w:tab/>
            </w:r>
            <w:r w:rsidRPr="006F0B89">
              <w:rPr>
                <w:rStyle w:val="Hyperlink"/>
                <w:noProof/>
              </w:rPr>
              <w:t>Document Archival</w:t>
            </w:r>
            <w:r>
              <w:rPr>
                <w:noProof/>
                <w:webHidden/>
              </w:rPr>
              <w:tab/>
            </w:r>
            <w:r>
              <w:rPr>
                <w:noProof/>
                <w:webHidden/>
              </w:rPr>
              <w:fldChar w:fldCharType="begin"/>
            </w:r>
            <w:r>
              <w:rPr>
                <w:noProof/>
                <w:webHidden/>
              </w:rPr>
              <w:instrText xml:space="preserve"> PAGEREF _Toc219052834 \h </w:instrText>
            </w:r>
            <w:r>
              <w:rPr>
                <w:noProof/>
                <w:webHidden/>
              </w:rPr>
            </w:r>
            <w:r>
              <w:rPr>
                <w:noProof/>
                <w:webHidden/>
              </w:rPr>
              <w:fldChar w:fldCharType="separate"/>
            </w:r>
            <w:r>
              <w:rPr>
                <w:noProof/>
                <w:webHidden/>
              </w:rPr>
              <w:t>12</w:t>
            </w:r>
            <w:r>
              <w:rPr>
                <w:noProof/>
                <w:webHidden/>
              </w:rPr>
              <w:fldChar w:fldCharType="end"/>
            </w:r>
          </w:hyperlink>
        </w:p>
        <w:p w14:paraId="16D20A9C" w14:textId="5D98C1E4" w:rsidR="00750568" w:rsidRDefault="00750568">
          <w:pPr>
            <w:pStyle w:val="TOC2"/>
            <w:rPr>
              <w:rFonts w:asciiTheme="minorHAnsi" w:eastAsiaTheme="minorEastAsia" w:hAnsiTheme="minorHAnsi"/>
              <w:noProof/>
              <w:sz w:val="24"/>
              <w:szCs w:val="24"/>
            </w:rPr>
          </w:pPr>
          <w:hyperlink w:anchor="_Toc219052835" w:history="1">
            <w:r w:rsidRPr="006F0B89">
              <w:rPr>
                <w:rStyle w:val="Hyperlink"/>
                <w:noProof/>
              </w:rPr>
              <w:t>5.6</w:t>
            </w:r>
            <w:r>
              <w:rPr>
                <w:rFonts w:asciiTheme="minorHAnsi" w:eastAsiaTheme="minorEastAsia" w:hAnsiTheme="minorHAnsi"/>
                <w:noProof/>
                <w:sz w:val="24"/>
                <w:szCs w:val="24"/>
              </w:rPr>
              <w:tab/>
            </w:r>
            <w:r w:rsidRPr="006F0B89">
              <w:rPr>
                <w:rStyle w:val="Hyperlink"/>
                <w:noProof/>
              </w:rPr>
              <w:t>Permissions</w:t>
            </w:r>
            <w:r>
              <w:rPr>
                <w:noProof/>
                <w:webHidden/>
              </w:rPr>
              <w:tab/>
            </w:r>
            <w:r>
              <w:rPr>
                <w:noProof/>
                <w:webHidden/>
              </w:rPr>
              <w:fldChar w:fldCharType="begin"/>
            </w:r>
            <w:r>
              <w:rPr>
                <w:noProof/>
                <w:webHidden/>
              </w:rPr>
              <w:instrText xml:space="preserve"> PAGEREF _Toc219052835 \h </w:instrText>
            </w:r>
            <w:r>
              <w:rPr>
                <w:noProof/>
                <w:webHidden/>
              </w:rPr>
            </w:r>
            <w:r>
              <w:rPr>
                <w:noProof/>
                <w:webHidden/>
              </w:rPr>
              <w:fldChar w:fldCharType="separate"/>
            </w:r>
            <w:r>
              <w:rPr>
                <w:noProof/>
                <w:webHidden/>
              </w:rPr>
              <w:t>12</w:t>
            </w:r>
            <w:r>
              <w:rPr>
                <w:noProof/>
                <w:webHidden/>
              </w:rPr>
              <w:fldChar w:fldCharType="end"/>
            </w:r>
          </w:hyperlink>
        </w:p>
        <w:p w14:paraId="12EDCB0E" w14:textId="3AA0D360" w:rsidR="00750568" w:rsidRDefault="00750568">
          <w:pPr>
            <w:pStyle w:val="TOC1"/>
            <w:rPr>
              <w:rFonts w:asciiTheme="minorHAnsi" w:eastAsiaTheme="minorEastAsia" w:hAnsiTheme="minorHAnsi"/>
              <w:sz w:val="24"/>
              <w:szCs w:val="24"/>
            </w:rPr>
          </w:pPr>
          <w:hyperlink w:anchor="_Toc219052836" w:history="1">
            <w:r w:rsidRPr="006F0B89">
              <w:rPr>
                <w:rStyle w:val="Hyperlink"/>
              </w:rPr>
              <w:t>6</w:t>
            </w:r>
            <w:r>
              <w:rPr>
                <w:rFonts w:asciiTheme="minorHAnsi" w:eastAsiaTheme="minorEastAsia" w:hAnsiTheme="minorHAnsi"/>
                <w:sz w:val="24"/>
                <w:szCs w:val="24"/>
              </w:rPr>
              <w:tab/>
            </w:r>
            <w:r w:rsidRPr="006F0B89">
              <w:rPr>
                <w:rStyle w:val="Hyperlink"/>
              </w:rPr>
              <w:t>APPROVAL SIGNATURES</w:t>
            </w:r>
            <w:r>
              <w:rPr>
                <w:webHidden/>
              </w:rPr>
              <w:tab/>
            </w:r>
            <w:r>
              <w:rPr>
                <w:webHidden/>
              </w:rPr>
              <w:fldChar w:fldCharType="begin"/>
            </w:r>
            <w:r>
              <w:rPr>
                <w:webHidden/>
              </w:rPr>
              <w:instrText xml:space="preserve"> PAGEREF _Toc219052836 \h </w:instrText>
            </w:r>
            <w:r>
              <w:rPr>
                <w:webHidden/>
              </w:rPr>
            </w:r>
            <w:r>
              <w:rPr>
                <w:webHidden/>
              </w:rPr>
              <w:fldChar w:fldCharType="separate"/>
            </w:r>
            <w:r>
              <w:rPr>
                <w:webHidden/>
              </w:rPr>
              <w:t>13</w:t>
            </w:r>
            <w:r>
              <w:rPr>
                <w:webHidden/>
              </w:rPr>
              <w:fldChar w:fldCharType="end"/>
            </w:r>
          </w:hyperlink>
        </w:p>
        <w:p w14:paraId="0F5E8C75" w14:textId="47939D65" w:rsidR="00741061" w:rsidRPr="008C2B77" w:rsidRDefault="00741061" w:rsidP="00741061">
          <w:pPr>
            <w:rPr>
              <w:b/>
              <w:bCs/>
              <w:noProof/>
            </w:rPr>
          </w:pPr>
          <w:r w:rsidRPr="008C2B77">
            <w:rPr>
              <w:b/>
              <w:bCs/>
              <w:noProof/>
            </w:rPr>
            <w:fldChar w:fldCharType="end"/>
          </w:r>
        </w:p>
      </w:sdtContent>
    </w:sdt>
    <w:p w14:paraId="21E38F3F" w14:textId="0201F0E4" w:rsidR="00ED04FF" w:rsidRPr="008C2B77" w:rsidRDefault="00ED04FF" w:rsidP="00ED04FF">
      <w:pPr>
        <w:pStyle w:val="Heading1"/>
        <w:spacing w:after="360"/>
      </w:pPr>
      <w:bookmarkStart w:id="0" w:name="_Toc219052806"/>
      <w:r w:rsidRPr="008C2B77">
        <w:lastRenderedPageBreak/>
        <w:t>DOCUMENT INFORMATION</w:t>
      </w:r>
      <w:bookmarkEnd w:id="0"/>
    </w:p>
    <w:p w14:paraId="078E1A88" w14:textId="61DF9893" w:rsidR="00ED04FF" w:rsidRPr="008C2B77" w:rsidRDefault="00ED04FF" w:rsidP="00ED04FF">
      <w:pPr>
        <w:pStyle w:val="Heading2"/>
      </w:pPr>
      <w:bookmarkStart w:id="1" w:name="_Toc219052807"/>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67F03284" w:rsidR="00741061" w:rsidRPr="008C2B77" w:rsidRDefault="00D433A0" w:rsidP="00ED04FF">
            <w:pPr>
              <w:rPr>
                <w:sz w:val="20"/>
                <w:szCs w:val="20"/>
              </w:rPr>
            </w:pPr>
            <w:r>
              <w:rPr>
                <w:sz w:val="20"/>
                <w:szCs w:val="20"/>
              </w:rPr>
              <w:t>Oscar Rondon</w:t>
            </w:r>
          </w:p>
        </w:tc>
        <w:tc>
          <w:tcPr>
            <w:tcW w:w="2970" w:type="dxa"/>
          </w:tcPr>
          <w:p w14:paraId="269AB6B8" w14:textId="4A71950F" w:rsidR="00741061" w:rsidRPr="008C2B77" w:rsidRDefault="00D433A0" w:rsidP="00ED04FF">
            <w:pPr>
              <w:rPr>
                <w:sz w:val="20"/>
                <w:szCs w:val="20"/>
              </w:rPr>
            </w:pPr>
            <w:r>
              <w:rPr>
                <w:sz w:val="20"/>
                <w:szCs w:val="20"/>
              </w:rPr>
              <w:t>Technical Writer</w:t>
            </w:r>
          </w:p>
        </w:tc>
        <w:tc>
          <w:tcPr>
            <w:tcW w:w="1890" w:type="dxa"/>
          </w:tcPr>
          <w:p w14:paraId="18607748" w14:textId="3D288086" w:rsidR="00741061" w:rsidRPr="008C2B77" w:rsidRDefault="00D433A0" w:rsidP="00ED04FF">
            <w:pPr>
              <w:rPr>
                <w:sz w:val="20"/>
                <w:szCs w:val="20"/>
              </w:rPr>
            </w:pPr>
            <w:r>
              <w:rPr>
                <w:sz w:val="20"/>
                <w:szCs w:val="20"/>
              </w:rPr>
              <w:t>10/01/2025</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2D59CC5E" w:rsidR="00741061" w:rsidRPr="008C2B77" w:rsidRDefault="00741061" w:rsidP="00ED04FF">
            <w:pPr>
              <w:rPr>
                <w:sz w:val="20"/>
                <w:szCs w:val="20"/>
              </w:rPr>
            </w:pPr>
          </w:p>
        </w:tc>
        <w:tc>
          <w:tcPr>
            <w:tcW w:w="2970" w:type="dxa"/>
          </w:tcPr>
          <w:p w14:paraId="095F1A73" w14:textId="7D118464" w:rsidR="00741061" w:rsidRPr="008C2B77" w:rsidRDefault="00741061" w:rsidP="00ED04FF">
            <w:pPr>
              <w:rPr>
                <w:sz w:val="20"/>
                <w:szCs w:val="20"/>
              </w:rPr>
            </w:pPr>
          </w:p>
        </w:tc>
        <w:tc>
          <w:tcPr>
            <w:tcW w:w="1890" w:type="dxa"/>
          </w:tcPr>
          <w:p w14:paraId="2086515F" w14:textId="14B79928" w:rsidR="00741061" w:rsidRPr="008C2B77" w:rsidRDefault="00741061" w:rsidP="00ED04FF">
            <w:pPr>
              <w:rPr>
                <w:sz w:val="20"/>
                <w:szCs w:val="20"/>
              </w:rPr>
            </w:pP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741061" w:rsidRPr="008C2B77" w14:paraId="4993C971" w14:textId="77777777" w:rsidTr="005005F3">
        <w:tc>
          <w:tcPr>
            <w:tcW w:w="1765" w:type="dxa"/>
            <w:vMerge w:val="restart"/>
          </w:tcPr>
          <w:p w14:paraId="6E287EE1" w14:textId="0800E52C" w:rsidR="00741061" w:rsidRPr="008C2B77" w:rsidRDefault="00741061" w:rsidP="00ED04FF">
            <w:pPr>
              <w:rPr>
                <w:sz w:val="20"/>
                <w:szCs w:val="20"/>
              </w:rPr>
            </w:pPr>
            <w:r w:rsidRPr="008C2B77">
              <w:rPr>
                <w:sz w:val="20"/>
                <w:szCs w:val="20"/>
              </w:rPr>
              <w:t>Approved by</w:t>
            </w:r>
          </w:p>
        </w:tc>
        <w:tc>
          <w:tcPr>
            <w:tcW w:w="2190" w:type="dxa"/>
          </w:tcPr>
          <w:p w14:paraId="2298818A" w14:textId="510AFAC8" w:rsidR="00741061" w:rsidRPr="008C2B77" w:rsidRDefault="00741061" w:rsidP="00ED04FF">
            <w:pPr>
              <w:rPr>
                <w:sz w:val="20"/>
                <w:szCs w:val="20"/>
              </w:rPr>
            </w:pPr>
          </w:p>
        </w:tc>
        <w:tc>
          <w:tcPr>
            <w:tcW w:w="2970" w:type="dxa"/>
          </w:tcPr>
          <w:p w14:paraId="4FAE5217" w14:textId="6A581ADA" w:rsidR="00741061" w:rsidRPr="008C2B77" w:rsidRDefault="00741061" w:rsidP="00ED04FF">
            <w:pPr>
              <w:rPr>
                <w:sz w:val="20"/>
                <w:szCs w:val="20"/>
              </w:rPr>
            </w:pPr>
          </w:p>
        </w:tc>
        <w:tc>
          <w:tcPr>
            <w:tcW w:w="1890" w:type="dxa"/>
          </w:tcPr>
          <w:p w14:paraId="6D9016B7" w14:textId="4DD4734C" w:rsidR="00741061" w:rsidRPr="008C2B77" w:rsidRDefault="00741061" w:rsidP="00ED04FF">
            <w:pPr>
              <w:rPr>
                <w:sz w:val="20"/>
                <w:szCs w:val="20"/>
              </w:rPr>
            </w:pP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19052808"/>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D433A0" w:rsidRPr="008C2B77" w14:paraId="624AEE54" w14:textId="77777777" w:rsidTr="005005F3">
        <w:tc>
          <w:tcPr>
            <w:tcW w:w="3955" w:type="dxa"/>
          </w:tcPr>
          <w:p w14:paraId="067C3BA5" w14:textId="6AEC8961" w:rsidR="00D433A0" w:rsidRPr="008C2B77" w:rsidRDefault="00D433A0" w:rsidP="00D433A0">
            <w:pPr>
              <w:rPr>
                <w:sz w:val="20"/>
                <w:szCs w:val="20"/>
              </w:rPr>
            </w:pPr>
            <w:r>
              <w:rPr>
                <w:sz w:val="20"/>
                <w:szCs w:val="20"/>
              </w:rPr>
              <w:t>Oscar Rondon</w:t>
            </w:r>
          </w:p>
        </w:tc>
        <w:tc>
          <w:tcPr>
            <w:tcW w:w="4860" w:type="dxa"/>
          </w:tcPr>
          <w:p w14:paraId="5C472C29" w14:textId="5123F27E" w:rsidR="00D433A0" w:rsidRPr="008C2B77" w:rsidRDefault="00D433A0" w:rsidP="00D433A0">
            <w:pPr>
              <w:rPr>
                <w:sz w:val="20"/>
                <w:szCs w:val="20"/>
              </w:rPr>
            </w:pPr>
            <w:r>
              <w:rPr>
                <w:sz w:val="20"/>
                <w:szCs w:val="20"/>
              </w:rPr>
              <w:t>Technical Writer</w:t>
            </w:r>
          </w:p>
        </w:tc>
      </w:tr>
      <w:tr w:rsidR="00640478" w:rsidRPr="008C2B77" w14:paraId="253E812E" w14:textId="77777777" w:rsidTr="005005F3">
        <w:tc>
          <w:tcPr>
            <w:tcW w:w="3955" w:type="dxa"/>
          </w:tcPr>
          <w:p w14:paraId="6FA5E8F9" w14:textId="14B6B455" w:rsidR="00640478" w:rsidRPr="008C2B77" w:rsidRDefault="00D433A0" w:rsidP="00640478">
            <w:pPr>
              <w:rPr>
                <w:sz w:val="20"/>
                <w:szCs w:val="20"/>
              </w:rPr>
            </w:pPr>
            <w:r>
              <w:rPr>
                <w:sz w:val="20"/>
                <w:szCs w:val="20"/>
              </w:rPr>
              <w:t>Anthony Bures</w:t>
            </w:r>
          </w:p>
        </w:tc>
        <w:tc>
          <w:tcPr>
            <w:tcW w:w="4860" w:type="dxa"/>
          </w:tcPr>
          <w:p w14:paraId="32AD1393" w14:textId="54EC0DD8" w:rsidR="00640478" w:rsidRPr="008C2B77" w:rsidRDefault="00D433A0" w:rsidP="00640478">
            <w:pPr>
              <w:rPr>
                <w:sz w:val="20"/>
                <w:szCs w:val="20"/>
              </w:rPr>
            </w:pPr>
            <w:r>
              <w:rPr>
                <w:sz w:val="20"/>
                <w:szCs w:val="20"/>
              </w:rPr>
              <w:t>Digital Development Manager</w:t>
            </w:r>
          </w:p>
        </w:tc>
      </w:tr>
      <w:tr w:rsidR="00640478" w:rsidRPr="008C2B77" w14:paraId="594E1644" w14:textId="77777777" w:rsidTr="005005F3">
        <w:tc>
          <w:tcPr>
            <w:tcW w:w="3955" w:type="dxa"/>
          </w:tcPr>
          <w:p w14:paraId="69EE93E8" w14:textId="451EA26F" w:rsidR="00640478" w:rsidRPr="008C2B77" w:rsidRDefault="00640478" w:rsidP="00640478">
            <w:pPr>
              <w:rPr>
                <w:sz w:val="20"/>
                <w:szCs w:val="20"/>
              </w:rPr>
            </w:pPr>
          </w:p>
        </w:tc>
        <w:tc>
          <w:tcPr>
            <w:tcW w:w="4860" w:type="dxa"/>
          </w:tcPr>
          <w:p w14:paraId="0A2896BD" w14:textId="3B479B53"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19052809"/>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5005F3" w:rsidRPr="008C2B77" w14:paraId="5D5926D1" w14:textId="77777777" w:rsidTr="005005F3">
        <w:tc>
          <w:tcPr>
            <w:tcW w:w="985" w:type="dxa"/>
          </w:tcPr>
          <w:p w14:paraId="0AC5507F" w14:textId="04F8B804" w:rsidR="005005F3" w:rsidRPr="008C2B77" w:rsidRDefault="005005F3" w:rsidP="005005F3">
            <w:pPr>
              <w:jc w:val="center"/>
              <w:rPr>
                <w:rFonts w:cs="Arial"/>
                <w:sz w:val="20"/>
                <w:szCs w:val="20"/>
              </w:rPr>
            </w:pPr>
            <w:r w:rsidRPr="008C2B77">
              <w:rPr>
                <w:rFonts w:cs="Arial"/>
                <w:sz w:val="20"/>
                <w:szCs w:val="20"/>
              </w:rPr>
              <w:t>1.</w:t>
            </w:r>
            <w:r w:rsidR="00717C18">
              <w:rPr>
                <w:rFonts w:cs="Arial"/>
                <w:sz w:val="20"/>
                <w:szCs w:val="20"/>
              </w:rPr>
              <w:t>0</w:t>
            </w:r>
          </w:p>
        </w:tc>
        <w:tc>
          <w:tcPr>
            <w:tcW w:w="1260" w:type="dxa"/>
          </w:tcPr>
          <w:p w14:paraId="4EADC791" w14:textId="1D534983" w:rsidR="005005F3" w:rsidRPr="008C2B77" w:rsidRDefault="00D433A0" w:rsidP="005005F3">
            <w:pPr>
              <w:rPr>
                <w:rFonts w:cs="Arial"/>
                <w:sz w:val="20"/>
                <w:szCs w:val="20"/>
              </w:rPr>
            </w:pPr>
            <w:r>
              <w:rPr>
                <w:sz w:val="20"/>
                <w:szCs w:val="20"/>
              </w:rPr>
              <w:t>10/01/2025</w:t>
            </w:r>
          </w:p>
        </w:tc>
        <w:tc>
          <w:tcPr>
            <w:tcW w:w="1710" w:type="dxa"/>
          </w:tcPr>
          <w:p w14:paraId="7BCDDEB0" w14:textId="1C47B8D0" w:rsidR="005005F3" w:rsidRPr="008C2B77" w:rsidRDefault="00532DE9" w:rsidP="005005F3">
            <w:pPr>
              <w:rPr>
                <w:rFonts w:cs="Arial"/>
                <w:sz w:val="20"/>
                <w:szCs w:val="20"/>
              </w:rPr>
            </w:pPr>
            <w:r>
              <w:rPr>
                <w:rFonts w:cs="Arial"/>
                <w:sz w:val="20"/>
                <w:szCs w:val="20"/>
              </w:rPr>
              <w:t>Oscar Rondon</w:t>
            </w:r>
          </w:p>
        </w:tc>
        <w:tc>
          <w:tcPr>
            <w:tcW w:w="4873" w:type="dxa"/>
          </w:tcPr>
          <w:p w14:paraId="22F2F2CB" w14:textId="413C8118" w:rsidR="005005F3" w:rsidRPr="008C2B77" w:rsidRDefault="005005F3" w:rsidP="005005F3">
            <w:pPr>
              <w:rPr>
                <w:rFonts w:cs="Arial"/>
                <w:sz w:val="20"/>
                <w:szCs w:val="20"/>
              </w:rPr>
            </w:pPr>
            <w:r w:rsidRPr="008C2B77">
              <w:rPr>
                <w:rFonts w:cs="Arial"/>
                <w:sz w:val="20"/>
                <w:szCs w:val="20"/>
              </w:rPr>
              <w:t xml:space="preserve">First version of the </w:t>
            </w:r>
            <w:r w:rsidR="00532DE9">
              <w:rPr>
                <w:rFonts w:cs="Arial"/>
                <w:sz w:val="20"/>
                <w:szCs w:val="20"/>
              </w:rPr>
              <w:t>Documentation Management Strategy at ZTERS</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19052810"/>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19052811"/>
      <w:r w:rsidRPr="008C2B77">
        <w:t>About this document</w:t>
      </w:r>
      <w:bookmarkEnd w:id="5"/>
    </w:p>
    <w:p w14:paraId="24AE1A04" w14:textId="28E997A2" w:rsidR="00007ED9" w:rsidRDefault="00F1549C" w:rsidP="00007ED9">
      <w:r w:rsidRPr="00F1549C">
        <w:t>This document defines the official strategy and governance model for structuring, identifying, storing, versioning, and maintaining ZTERS documentation within the Knowledge Management System (Confluence / Bookstack). It establishes standardized rules for document identification, page hierarchy, version control, access, and lifecycle management, ensuring that documentation is consistent, traceable, auditable, and easy to consult across the organization.</w:t>
      </w:r>
    </w:p>
    <w:p w14:paraId="36B6CD71" w14:textId="77777777" w:rsidR="00F1549C" w:rsidRPr="008C2B77" w:rsidRDefault="00F1549C" w:rsidP="00007ED9"/>
    <w:p w14:paraId="513F0815" w14:textId="1D15E8AF" w:rsidR="000450B0" w:rsidRDefault="00007ED9" w:rsidP="000450B0">
      <w:pPr>
        <w:pStyle w:val="Heading2"/>
      </w:pPr>
      <w:bookmarkStart w:id="6" w:name="_Toc219052812"/>
      <w:r>
        <w:t>Scope</w:t>
      </w:r>
      <w:bookmarkEnd w:id="6"/>
    </w:p>
    <w:p w14:paraId="572FCD98" w14:textId="77777777" w:rsidR="00D83559" w:rsidRDefault="00D83559" w:rsidP="00007ED9">
      <w:r w:rsidRPr="00D83559">
        <w:t>This document applies to all current and future ZTERS documentation unless explicitly stated otherwise.</w:t>
      </w:r>
    </w:p>
    <w:p w14:paraId="38CF68FB" w14:textId="18999683" w:rsidR="00007ED9" w:rsidRPr="00007ED9" w:rsidRDefault="00007ED9" w:rsidP="00007ED9">
      <w:pPr>
        <w:rPr>
          <w:b/>
          <w:bCs/>
        </w:rPr>
      </w:pPr>
      <w:r w:rsidRPr="00007ED9">
        <w:rPr>
          <w:b/>
          <w:bCs/>
        </w:rPr>
        <w:t>In scope:</w:t>
      </w:r>
    </w:p>
    <w:p w14:paraId="6673C9E9" w14:textId="26357E39" w:rsidR="00007ED9" w:rsidRDefault="00EF77D9" w:rsidP="00007ED9">
      <w:pPr>
        <w:pStyle w:val="ListParagraph"/>
        <w:numPr>
          <w:ilvl w:val="0"/>
          <w:numId w:val="3"/>
        </w:numPr>
      </w:pPr>
      <w:r>
        <w:t>Definition of document IDs</w:t>
      </w:r>
    </w:p>
    <w:p w14:paraId="19CBA7D3" w14:textId="51BE2F25" w:rsidR="00EF77D9" w:rsidRDefault="00EF77D9" w:rsidP="00007ED9">
      <w:pPr>
        <w:pStyle w:val="ListParagraph"/>
        <w:numPr>
          <w:ilvl w:val="0"/>
          <w:numId w:val="3"/>
        </w:numPr>
      </w:pPr>
      <w:r>
        <w:t>Confluence space structure</w:t>
      </w:r>
    </w:p>
    <w:p w14:paraId="53403A09" w14:textId="1AF4C58F" w:rsidR="00EF77D9" w:rsidRDefault="00EF77D9" w:rsidP="00007ED9">
      <w:pPr>
        <w:pStyle w:val="ListParagraph"/>
        <w:numPr>
          <w:ilvl w:val="0"/>
          <w:numId w:val="3"/>
        </w:numPr>
      </w:pPr>
      <w:r>
        <w:t>Page hierarchy</w:t>
      </w:r>
    </w:p>
    <w:p w14:paraId="65056EDE" w14:textId="40CA6E1A" w:rsidR="00EF77D9" w:rsidRDefault="00EF77D9" w:rsidP="00007ED9">
      <w:pPr>
        <w:pStyle w:val="ListParagraph"/>
        <w:numPr>
          <w:ilvl w:val="0"/>
          <w:numId w:val="3"/>
        </w:numPr>
      </w:pPr>
      <w:r>
        <w:t>Versioning rules</w:t>
      </w:r>
    </w:p>
    <w:p w14:paraId="4ED61866" w14:textId="27F4B114" w:rsidR="00EF77D9" w:rsidRDefault="00EF77D9" w:rsidP="00007ED9">
      <w:pPr>
        <w:pStyle w:val="ListParagraph"/>
        <w:numPr>
          <w:ilvl w:val="0"/>
          <w:numId w:val="3"/>
        </w:numPr>
      </w:pPr>
      <w:r>
        <w:t>Document lifecycle management</w:t>
      </w:r>
    </w:p>
    <w:p w14:paraId="0A59B9AD" w14:textId="77777777" w:rsidR="00007ED9" w:rsidRPr="00007ED9" w:rsidRDefault="00007ED9" w:rsidP="00007ED9">
      <w:pPr>
        <w:rPr>
          <w:b/>
          <w:bCs/>
        </w:rPr>
      </w:pPr>
      <w:r w:rsidRPr="00007ED9">
        <w:rPr>
          <w:b/>
          <w:bCs/>
        </w:rPr>
        <w:t>Out of scope:</w:t>
      </w:r>
    </w:p>
    <w:p w14:paraId="30433D00" w14:textId="617D6052" w:rsidR="00EF77D9" w:rsidRDefault="00EF77D9" w:rsidP="00EF77D9">
      <w:pPr>
        <w:pStyle w:val="ListParagraph"/>
        <w:numPr>
          <w:ilvl w:val="0"/>
          <w:numId w:val="4"/>
        </w:numPr>
      </w:pPr>
      <w:r>
        <w:t>How to write an SOP / User guide</w:t>
      </w:r>
    </w:p>
    <w:p w14:paraId="5BA943A3" w14:textId="77777777" w:rsidR="007A3CB3" w:rsidRPr="008C2B77" w:rsidRDefault="007A3CB3" w:rsidP="00A462AA"/>
    <w:p w14:paraId="79A386A5" w14:textId="096D0772" w:rsidR="00097534" w:rsidRDefault="00007ED9" w:rsidP="00097534">
      <w:pPr>
        <w:pStyle w:val="Heading2"/>
      </w:pPr>
      <w:bookmarkStart w:id="7" w:name="_Toc219052813"/>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6750"/>
      </w:tblGrid>
      <w:tr w:rsidR="00007ED9" w:rsidRPr="008C2B77" w14:paraId="6203554B" w14:textId="77777777" w:rsidTr="00EF77D9">
        <w:trPr>
          <w:tblHeader/>
        </w:trPr>
        <w:tc>
          <w:tcPr>
            <w:tcW w:w="206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675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EF77D9">
        <w:trPr>
          <w:trHeight w:val="499"/>
        </w:trPr>
        <w:tc>
          <w:tcPr>
            <w:tcW w:w="2065" w:type="dxa"/>
          </w:tcPr>
          <w:p w14:paraId="34EC0C2B" w14:textId="57D1D288" w:rsidR="00007ED9" w:rsidRPr="008C2B77" w:rsidRDefault="00EF77D9" w:rsidP="00C94BBA">
            <w:pPr>
              <w:rPr>
                <w:sz w:val="20"/>
                <w:szCs w:val="20"/>
              </w:rPr>
            </w:pPr>
            <w:r>
              <w:rPr>
                <w:sz w:val="20"/>
                <w:szCs w:val="20"/>
              </w:rPr>
              <w:t>Knowledge Manager / Technical Writer</w:t>
            </w:r>
          </w:p>
        </w:tc>
        <w:tc>
          <w:tcPr>
            <w:tcW w:w="6750" w:type="dxa"/>
          </w:tcPr>
          <w:p w14:paraId="5E9B9301" w14:textId="679D0BAE" w:rsidR="00007ED9" w:rsidRPr="008C2B77" w:rsidRDefault="00EF77D9" w:rsidP="00C94BBA">
            <w:pPr>
              <w:rPr>
                <w:sz w:val="20"/>
                <w:szCs w:val="20"/>
              </w:rPr>
            </w:pPr>
            <w:r>
              <w:rPr>
                <w:sz w:val="20"/>
                <w:szCs w:val="20"/>
              </w:rPr>
              <w:t>Responsible for defining and maintaining documentation standards, managing confluence templates and ensuring compliance with this policy.</w:t>
            </w:r>
          </w:p>
        </w:tc>
      </w:tr>
      <w:tr w:rsidR="00007ED9" w:rsidRPr="008C2B77" w14:paraId="2602D44D" w14:textId="77777777" w:rsidTr="00EF77D9">
        <w:tc>
          <w:tcPr>
            <w:tcW w:w="2065" w:type="dxa"/>
          </w:tcPr>
          <w:p w14:paraId="2EA03A5F" w14:textId="05A7A2EF" w:rsidR="00007ED9" w:rsidRPr="008C2B77" w:rsidRDefault="00EF77D9" w:rsidP="00C94BBA">
            <w:pPr>
              <w:rPr>
                <w:sz w:val="20"/>
                <w:szCs w:val="20"/>
              </w:rPr>
            </w:pPr>
            <w:r>
              <w:rPr>
                <w:sz w:val="20"/>
                <w:szCs w:val="20"/>
              </w:rPr>
              <w:t>Authors</w:t>
            </w:r>
          </w:p>
        </w:tc>
        <w:tc>
          <w:tcPr>
            <w:tcW w:w="6750" w:type="dxa"/>
          </w:tcPr>
          <w:p w14:paraId="53EC298C" w14:textId="6279F88A" w:rsidR="00007ED9" w:rsidRPr="008C2B77" w:rsidRDefault="00EF77D9" w:rsidP="00C94BBA">
            <w:pPr>
              <w:rPr>
                <w:sz w:val="20"/>
                <w:szCs w:val="20"/>
              </w:rPr>
            </w:pPr>
            <w:r w:rsidRPr="00EF77D9">
              <w:rPr>
                <w:sz w:val="20"/>
                <w:szCs w:val="20"/>
              </w:rPr>
              <w:t>Responsible for drafting and proposing document updates in accordance with this SOP and submitting them for review and approval.</w:t>
            </w:r>
          </w:p>
        </w:tc>
      </w:tr>
      <w:tr w:rsidR="00007ED9" w:rsidRPr="008C2B77" w14:paraId="3AAAEC14" w14:textId="77777777" w:rsidTr="00EF77D9">
        <w:tc>
          <w:tcPr>
            <w:tcW w:w="2065" w:type="dxa"/>
          </w:tcPr>
          <w:p w14:paraId="55974BCA" w14:textId="7767CE91" w:rsidR="00007ED9" w:rsidRPr="008C2B77" w:rsidRDefault="00EF77D9" w:rsidP="00C94BBA">
            <w:pPr>
              <w:rPr>
                <w:sz w:val="20"/>
                <w:szCs w:val="20"/>
              </w:rPr>
            </w:pPr>
            <w:r>
              <w:rPr>
                <w:sz w:val="20"/>
                <w:szCs w:val="20"/>
              </w:rPr>
              <w:t>General Users</w:t>
            </w:r>
          </w:p>
        </w:tc>
        <w:tc>
          <w:tcPr>
            <w:tcW w:w="6750" w:type="dxa"/>
          </w:tcPr>
          <w:p w14:paraId="2843589B" w14:textId="4FF1E60C" w:rsidR="00007ED9" w:rsidRPr="008C2B77" w:rsidRDefault="00EF77D9" w:rsidP="00C94BBA">
            <w:pPr>
              <w:rPr>
                <w:sz w:val="20"/>
                <w:szCs w:val="20"/>
              </w:rPr>
            </w:pPr>
            <w:r>
              <w:rPr>
                <w:sz w:val="20"/>
                <w:szCs w:val="20"/>
              </w:rPr>
              <w:t>Responsible for consulting documentation as published and using the latest approved versions available in Confluence.</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19052814"/>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D33965">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42228" w14:paraId="34648887" w14:textId="77777777" w:rsidTr="00097534">
        <w:tc>
          <w:tcPr>
            <w:tcW w:w="1525" w:type="dxa"/>
          </w:tcPr>
          <w:p w14:paraId="22740235" w14:textId="32D30E95" w:rsidR="00097534" w:rsidRPr="008C2B77" w:rsidRDefault="00842228" w:rsidP="004C46ED">
            <w:pPr>
              <w:rPr>
                <w:sz w:val="20"/>
                <w:szCs w:val="20"/>
              </w:rPr>
            </w:pPr>
            <w:r>
              <w:rPr>
                <w:sz w:val="20"/>
                <w:szCs w:val="20"/>
              </w:rPr>
              <w:t>Document ID</w:t>
            </w:r>
          </w:p>
        </w:tc>
        <w:tc>
          <w:tcPr>
            <w:tcW w:w="7290" w:type="dxa"/>
          </w:tcPr>
          <w:p w14:paraId="57856AF1" w14:textId="2CC1BEA0" w:rsidR="00097534" w:rsidRPr="00842228" w:rsidRDefault="00842228" w:rsidP="004C46ED">
            <w:pPr>
              <w:rPr>
                <w:sz w:val="20"/>
                <w:szCs w:val="20"/>
              </w:rPr>
            </w:pPr>
            <w:r w:rsidRPr="00842228">
              <w:rPr>
                <w:sz w:val="20"/>
                <w:szCs w:val="20"/>
              </w:rPr>
              <w:t>A unique identifier assigned to</w:t>
            </w:r>
            <w:r>
              <w:rPr>
                <w:sz w:val="20"/>
                <w:szCs w:val="20"/>
              </w:rPr>
              <w:t xml:space="preserve"> each document following a standardized format (e.g. </w:t>
            </w:r>
            <w:r w:rsidR="00B333B3">
              <w:rPr>
                <w:sz w:val="20"/>
                <w:szCs w:val="20"/>
              </w:rPr>
              <w:t>DEV-</w:t>
            </w:r>
            <w:r>
              <w:rPr>
                <w:sz w:val="20"/>
                <w:szCs w:val="20"/>
              </w:rPr>
              <w:t>HUB-</w:t>
            </w:r>
            <w:r w:rsidR="00B333B3">
              <w:rPr>
                <w:sz w:val="20"/>
                <w:szCs w:val="20"/>
              </w:rPr>
              <w:t>SOP</w:t>
            </w:r>
            <w:r>
              <w:rPr>
                <w:sz w:val="20"/>
                <w:szCs w:val="20"/>
              </w:rPr>
              <w:t>-001</w:t>
            </w:r>
            <w:r w:rsidR="00B333B3">
              <w:rPr>
                <w:sz w:val="20"/>
                <w:szCs w:val="20"/>
              </w:rPr>
              <w:t>-v1.0</w:t>
            </w:r>
            <w:r>
              <w:rPr>
                <w:sz w:val="20"/>
                <w:szCs w:val="20"/>
              </w:rPr>
              <w:t>) that remains unchanged.</w:t>
            </w:r>
          </w:p>
        </w:tc>
      </w:tr>
      <w:tr w:rsidR="00097534" w:rsidRPr="00842228" w14:paraId="329D0383" w14:textId="77777777" w:rsidTr="00097534">
        <w:tc>
          <w:tcPr>
            <w:tcW w:w="1525" w:type="dxa"/>
          </w:tcPr>
          <w:p w14:paraId="0FD668E1" w14:textId="48C0C16C" w:rsidR="00097534" w:rsidRPr="00842228" w:rsidRDefault="00842228" w:rsidP="004C46ED">
            <w:pPr>
              <w:rPr>
                <w:sz w:val="20"/>
                <w:szCs w:val="20"/>
              </w:rPr>
            </w:pPr>
            <w:r>
              <w:rPr>
                <w:sz w:val="20"/>
                <w:szCs w:val="20"/>
              </w:rPr>
              <w:t>Version</w:t>
            </w:r>
          </w:p>
        </w:tc>
        <w:tc>
          <w:tcPr>
            <w:tcW w:w="7290" w:type="dxa"/>
          </w:tcPr>
          <w:p w14:paraId="2F823E4E" w14:textId="369F0524" w:rsidR="00097534" w:rsidRPr="00842228" w:rsidRDefault="00842228" w:rsidP="004C46ED">
            <w:pPr>
              <w:rPr>
                <w:sz w:val="20"/>
                <w:szCs w:val="20"/>
              </w:rPr>
            </w:pPr>
            <w:r>
              <w:rPr>
                <w:sz w:val="20"/>
                <w:szCs w:val="20"/>
              </w:rPr>
              <w:t>A numeric identifier (e.g. v1.0, v1.1, v2.0) indicating the evolution of a document over time. Versio</w:t>
            </w:r>
            <w:r w:rsidR="00262838">
              <w:rPr>
                <w:sz w:val="20"/>
                <w:szCs w:val="20"/>
              </w:rPr>
              <w:t>ns change as updates are made but Document ID remains constant.</w:t>
            </w:r>
          </w:p>
        </w:tc>
      </w:tr>
      <w:tr w:rsidR="00097534" w:rsidRPr="00842228" w14:paraId="4B97C236" w14:textId="77777777" w:rsidTr="00097534">
        <w:tc>
          <w:tcPr>
            <w:tcW w:w="1525" w:type="dxa"/>
          </w:tcPr>
          <w:p w14:paraId="4C9C95E0" w14:textId="03F89A75" w:rsidR="00097534" w:rsidRPr="00842228" w:rsidRDefault="00262838" w:rsidP="004C46ED">
            <w:pPr>
              <w:rPr>
                <w:sz w:val="20"/>
                <w:szCs w:val="20"/>
              </w:rPr>
            </w:pPr>
            <w:r>
              <w:rPr>
                <w:sz w:val="20"/>
                <w:szCs w:val="20"/>
              </w:rPr>
              <w:t>Department Code</w:t>
            </w:r>
          </w:p>
        </w:tc>
        <w:tc>
          <w:tcPr>
            <w:tcW w:w="7290" w:type="dxa"/>
          </w:tcPr>
          <w:p w14:paraId="2E2E91AF" w14:textId="579E16DE" w:rsidR="00097534" w:rsidRPr="00842228" w:rsidRDefault="00262838" w:rsidP="004C46ED">
            <w:pPr>
              <w:rPr>
                <w:sz w:val="20"/>
                <w:szCs w:val="20"/>
              </w:rPr>
            </w:pPr>
            <w:r>
              <w:rPr>
                <w:sz w:val="20"/>
                <w:szCs w:val="20"/>
              </w:rPr>
              <w:t>A short code representing a ZTERS department (e.g. DEV, FIN, IT, HR)</w:t>
            </w:r>
          </w:p>
        </w:tc>
      </w:tr>
      <w:tr w:rsidR="00262838" w:rsidRPr="00842228" w14:paraId="198E4A7E" w14:textId="77777777" w:rsidTr="00097534">
        <w:tc>
          <w:tcPr>
            <w:tcW w:w="1525" w:type="dxa"/>
          </w:tcPr>
          <w:p w14:paraId="6FECB772" w14:textId="041C83E6" w:rsidR="00262838" w:rsidRDefault="00262838" w:rsidP="004C46ED">
            <w:pPr>
              <w:rPr>
                <w:sz w:val="20"/>
                <w:szCs w:val="20"/>
              </w:rPr>
            </w:pPr>
            <w:r>
              <w:rPr>
                <w:sz w:val="20"/>
                <w:szCs w:val="20"/>
              </w:rPr>
              <w:lastRenderedPageBreak/>
              <w:t>Project Code</w:t>
            </w:r>
          </w:p>
        </w:tc>
        <w:tc>
          <w:tcPr>
            <w:tcW w:w="7290" w:type="dxa"/>
          </w:tcPr>
          <w:p w14:paraId="67469350" w14:textId="68D18B36" w:rsidR="00262838" w:rsidRDefault="00262838" w:rsidP="004C46ED">
            <w:pPr>
              <w:rPr>
                <w:sz w:val="20"/>
                <w:szCs w:val="20"/>
              </w:rPr>
            </w:pPr>
            <w:r>
              <w:rPr>
                <w:sz w:val="20"/>
                <w:szCs w:val="20"/>
              </w:rPr>
              <w:t>A short code representing a specific application or project within a department (e.g. HUB, ZSG, CUB)</w:t>
            </w:r>
          </w:p>
        </w:tc>
      </w:tr>
      <w:tr w:rsidR="00262838" w:rsidRPr="00842228" w14:paraId="066AE4EF" w14:textId="77777777" w:rsidTr="00097534">
        <w:tc>
          <w:tcPr>
            <w:tcW w:w="1525" w:type="dxa"/>
          </w:tcPr>
          <w:p w14:paraId="0B276E0C" w14:textId="48DC2E85" w:rsidR="00262838" w:rsidRDefault="00262838" w:rsidP="004C46ED">
            <w:pPr>
              <w:rPr>
                <w:sz w:val="20"/>
                <w:szCs w:val="20"/>
              </w:rPr>
            </w:pPr>
            <w:r>
              <w:rPr>
                <w:sz w:val="20"/>
                <w:szCs w:val="20"/>
              </w:rPr>
              <w:t>Document Type</w:t>
            </w:r>
          </w:p>
        </w:tc>
        <w:tc>
          <w:tcPr>
            <w:tcW w:w="7290" w:type="dxa"/>
          </w:tcPr>
          <w:p w14:paraId="02B5758A" w14:textId="62AD0885" w:rsidR="00262838" w:rsidRDefault="00262838" w:rsidP="004C46ED">
            <w:pPr>
              <w:rPr>
                <w:sz w:val="20"/>
                <w:szCs w:val="20"/>
              </w:rPr>
            </w:pPr>
            <w:r>
              <w:rPr>
                <w:sz w:val="20"/>
                <w:szCs w:val="20"/>
              </w:rPr>
              <w:t>The classification of a document, such as SOP (Standard Operating Procedure), UGU (User Guide) or POL(Policy).</w:t>
            </w:r>
          </w:p>
        </w:tc>
      </w:tr>
      <w:tr w:rsidR="00262838" w:rsidRPr="00842228" w14:paraId="481D66D6" w14:textId="77777777" w:rsidTr="00097534">
        <w:tc>
          <w:tcPr>
            <w:tcW w:w="1525" w:type="dxa"/>
          </w:tcPr>
          <w:p w14:paraId="5BE72822" w14:textId="2ACD566F" w:rsidR="00262838" w:rsidRDefault="00262838" w:rsidP="004C46ED">
            <w:pPr>
              <w:rPr>
                <w:sz w:val="20"/>
                <w:szCs w:val="20"/>
              </w:rPr>
            </w:pPr>
            <w:r>
              <w:rPr>
                <w:sz w:val="20"/>
                <w:szCs w:val="20"/>
              </w:rPr>
              <w:t>Archived Document</w:t>
            </w:r>
          </w:p>
        </w:tc>
        <w:tc>
          <w:tcPr>
            <w:tcW w:w="7290" w:type="dxa"/>
          </w:tcPr>
          <w:p w14:paraId="4DFB98B0" w14:textId="7B51FEAC" w:rsidR="00262838" w:rsidRDefault="00262838" w:rsidP="004C46ED">
            <w:pPr>
              <w:rPr>
                <w:sz w:val="20"/>
                <w:szCs w:val="20"/>
              </w:rPr>
            </w:pPr>
            <w:r>
              <w:rPr>
                <w:sz w:val="20"/>
                <w:szCs w:val="20"/>
              </w:rPr>
              <w:t>A document that is no longer active or applicable but is retained for reference, traceability or audit purposes.</w:t>
            </w:r>
          </w:p>
        </w:tc>
      </w:tr>
      <w:tr w:rsidR="00553214" w:rsidRPr="00842228" w14:paraId="6E19A3E7" w14:textId="77777777" w:rsidTr="00097534">
        <w:tc>
          <w:tcPr>
            <w:tcW w:w="1525" w:type="dxa"/>
          </w:tcPr>
          <w:p w14:paraId="72B4964F" w14:textId="43DEC74F" w:rsidR="00553214" w:rsidRDefault="00553214" w:rsidP="004C46ED">
            <w:pPr>
              <w:rPr>
                <w:sz w:val="20"/>
                <w:szCs w:val="20"/>
              </w:rPr>
            </w:pPr>
            <w:r>
              <w:rPr>
                <w:sz w:val="20"/>
                <w:szCs w:val="20"/>
              </w:rPr>
              <w:t>KMS</w:t>
            </w:r>
          </w:p>
        </w:tc>
        <w:tc>
          <w:tcPr>
            <w:tcW w:w="7290" w:type="dxa"/>
          </w:tcPr>
          <w:p w14:paraId="14F74B8A" w14:textId="507F1BD5" w:rsidR="00553214" w:rsidRDefault="00553214" w:rsidP="004C46ED">
            <w:pPr>
              <w:rPr>
                <w:sz w:val="20"/>
                <w:szCs w:val="20"/>
              </w:rPr>
            </w:pPr>
            <w:r>
              <w:rPr>
                <w:sz w:val="20"/>
                <w:szCs w:val="20"/>
              </w:rPr>
              <w:t>Knowledge Management System</w:t>
            </w:r>
            <w:r w:rsidR="00677D6C">
              <w:t xml:space="preserve"> </w:t>
            </w:r>
            <w:r w:rsidR="00677D6C" w:rsidRPr="00677D6C">
              <w:rPr>
                <w:sz w:val="20"/>
                <w:szCs w:val="20"/>
              </w:rPr>
              <w:t>used by ZTERS to store, manage, and consult documentation (e.g., Confluence, Bookstack).</w:t>
            </w:r>
            <w:r>
              <w:rPr>
                <w:sz w:val="20"/>
                <w:szCs w:val="20"/>
              </w:rPr>
              <w:br/>
            </w:r>
          </w:p>
        </w:tc>
      </w:tr>
    </w:tbl>
    <w:p w14:paraId="284E6FE2" w14:textId="77777777" w:rsidR="00097534" w:rsidRPr="00842228" w:rsidRDefault="00097534" w:rsidP="00850AA1"/>
    <w:p w14:paraId="46352FBE" w14:textId="7D7E45F7" w:rsidR="00097534" w:rsidRPr="008C2B77" w:rsidRDefault="002523C1" w:rsidP="00967456">
      <w:pPr>
        <w:pStyle w:val="Heading2"/>
      </w:pPr>
      <w:bookmarkStart w:id="9" w:name="_Toc219052815"/>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415F3D31" w:rsidR="004B10FE" w:rsidRPr="008C2B77" w:rsidRDefault="004D1ECB" w:rsidP="004B10FE">
      <w:pPr>
        <w:pStyle w:val="Heading1"/>
        <w:spacing w:after="360"/>
      </w:pPr>
      <w:bookmarkStart w:id="10" w:name="_Toc219052816"/>
      <w:r>
        <w:lastRenderedPageBreak/>
        <w:t>DOCUMENT IDENTIFICATION STANDARDS</w:t>
      </w:r>
      <w:bookmarkEnd w:id="10"/>
    </w:p>
    <w:p w14:paraId="585BB7CF" w14:textId="428639F5" w:rsidR="00310D04" w:rsidRDefault="00E71C16" w:rsidP="007B43B6">
      <w:r>
        <w:t xml:space="preserve">To </w:t>
      </w:r>
      <w:r w:rsidR="00DA101E">
        <w:t>properly identify documents in the knowledge management system</w:t>
      </w:r>
      <w:r>
        <w:t xml:space="preserve">, we must create </w:t>
      </w:r>
      <w:r w:rsidR="0032497D">
        <w:t xml:space="preserve">rules to </w:t>
      </w:r>
      <w:r w:rsidR="00DA101E">
        <w:t>point out</w:t>
      </w:r>
      <w:r w:rsidR="0032497D">
        <w:t xml:space="preserve"> different departments and projects in ZTERS. In that sense, </w:t>
      </w:r>
      <w:r w:rsidR="00DA101E">
        <w:t>we introduce</w:t>
      </w:r>
      <w:r w:rsidR="0032497D">
        <w:t xml:space="preserve"> </w:t>
      </w:r>
      <w:r w:rsidR="00F36C23">
        <w:t xml:space="preserve">department </w:t>
      </w:r>
      <w:r w:rsidR="0032497D">
        <w:t>codes and</w:t>
      </w:r>
      <w:r w:rsidR="00F36C23">
        <w:t xml:space="preserve"> project codes, among others</w:t>
      </w:r>
      <w:r>
        <w:t>.</w:t>
      </w:r>
    </w:p>
    <w:p w14:paraId="3367D13C" w14:textId="77777777" w:rsidR="00DA101E" w:rsidRDefault="00DA101E" w:rsidP="007B43B6"/>
    <w:p w14:paraId="5282C2E1" w14:textId="69FCC677" w:rsidR="00B333B3" w:rsidRPr="008C2B77" w:rsidRDefault="00B333B3" w:rsidP="00B333B3">
      <w:pPr>
        <w:pStyle w:val="Heading2"/>
      </w:pPr>
      <w:bookmarkStart w:id="11" w:name="_Toc219052817"/>
      <w:r>
        <w:t>De</w:t>
      </w:r>
      <w:r>
        <w:t xml:space="preserve">partment </w:t>
      </w:r>
      <w:r>
        <w:t>Codes</w:t>
      </w:r>
      <w:bookmarkEnd w:id="11"/>
    </w:p>
    <w:p w14:paraId="55DB20B6" w14:textId="5A5036C1" w:rsidR="00B333B3" w:rsidRDefault="00C34445" w:rsidP="00B333B3">
      <w:r>
        <w:t xml:space="preserve">The first part of the document ID will be the department code, which is a </w:t>
      </w:r>
      <w:r w:rsidR="00D168B7">
        <w:t xml:space="preserve">four (4), </w:t>
      </w:r>
      <w:r>
        <w:t xml:space="preserve">three (3) or two (2) letter acronym that represents </w:t>
      </w:r>
      <w:r w:rsidR="00651DB7">
        <w:t>major</w:t>
      </w:r>
      <w:r>
        <w:t xml:space="preserve"> department</w:t>
      </w:r>
      <w:r w:rsidR="00651DB7">
        <w:t>s</w:t>
      </w:r>
      <w:r>
        <w:t xml:space="preserve"> in ZTERS.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C34445" w:rsidRPr="008C2B77" w14:paraId="14319893" w14:textId="77777777" w:rsidTr="00C34445">
        <w:trPr>
          <w:tblHeader/>
        </w:trPr>
        <w:tc>
          <w:tcPr>
            <w:tcW w:w="3145" w:type="dxa"/>
            <w:shd w:val="clear" w:color="auto" w:fill="4F7ABA"/>
          </w:tcPr>
          <w:p w14:paraId="139D15D2" w14:textId="021EAD39" w:rsidR="00C34445" w:rsidRPr="008C2B77" w:rsidRDefault="00C34445" w:rsidP="00C534FA">
            <w:pPr>
              <w:rPr>
                <w:b/>
                <w:bCs/>
                <w:color w:val="FFFFFF" w:themeColor="background1"/>
                <w:sz w:val="20"/>
                <w:szCs w:val="20"/>
              </w:rPr>
            </w:pPr>
            <w:r>
              <w:rPr>
                <w:b/>
                <w:bCs/>
                <w:color w:val="FFFFFF" w:themeColor="background1"/>
                <w:sz w:val="20"/>
                <w:szCs w:val="20"/>
              </w:rPr>
              <w:t>Department</w:t>
            </w:r>
          </w:p>
        </w:tc>
        <w:tc>
          <w:tcPr>
            <w:tcW w:w="5670" w:type="dxa"/>
            <w:shd w:val="clear" w:color="auto" w:fill="4F7ABA"/>
          </w:tcPr>
          <w:p w14:paraId="0C5AD888" w14:textId="77777777" w:rsidR="00C34445" w:rsidRPr="008C2B77" w:rsidRDefault="00C34445" w:rsidP="00C534FA">
            <w:pPr>
              <w:rPr>
                <w:b/>
                <w:bCs/>
                <w:color w:val="FFFFFF" w:themeColor="background1"/>
                <w:sz w:val="20"/>
                <w:szCs w:val="20"/>
              </w:rPr>
            </w:pPr>
            <w:r>
              <w:rPr>
                <w:b/>
                <w:bCs/>
                <w:color w:val="FFFFFF" w:themeColor="background1"/>
                <w:sz w:val="20"/>
                <w:szCs w:val="20"/>
              </w:rPr>
              <w:t>Code</w:t>
            </w:r>
          </w:p>
        </w:tc>
      </w:tr>
      <w:tr w:rsidR="00C34445" w:rsidRPr="00842228" w14:paraId="29FC6BA6" w14:textId="77777777" w:rsidTr="00C34445">
        <w:tc>
          <w:tcPr>
            <w:tcW w:w="3145" w:type="dxa"/>
          </w:tcPr>
          <w:p w14:paraId="4DB6F799" w14:textId="5EFDF6F9" w:rsidR="00C34445" w:rsidRPr="008C2B77" w:rsidRDefault="00C34445" w:rsidP="00C534FA">
            <w:pPr>
              <w:rPr>
                <w:sz w:val="20"/>
                <w:szCs w:val="20"/>
              </w:rPr>
            </w:pPr>
            <w:r>
              <w:rPr>
                <w:sz w:val="20"/>
                <w:szCs w:val="20"/>
              </w:rPr>
              <w:t>Digital Development</w:t>
            </w:r>
          </w:p>
        </w:tc>
        <w:tc>
          <w:tcPr>
            <w:tcW w:w="5670" w:type="dxa"/>
          </w:tcPr>
          <w:p w14:paraId="7F458B42" w14:textId="05AE8EB3" w:rsidR="00C34445" w:rsidRPr="00842228" w:rsidRDefault="00C34445" w:rsidP="00C534FA">
            <w:pPr>
              <w:rPr>
                <w:sz w:val="20"/>
                <w:szCs w:val="20"/>
              </w:rPr>
            </w:pPr>
            <w:r>
              <w:rPr>
                <w:sz w:val="20"/>
                <w:szCs w:val="20"/>
              </w:rPr>
              <w:t>DEV</w:t>
            </w:r>
          </w:p>
        </w:tc>
      </w:tr>
      <w:tr w:rsidR="00C34445" w14:paraId="3130826A" w14:textId="77777777" w:rsidTr="00C34445">
        <w:tc>
          <w:tcPr>
            <w:tcW w:w="3145" w:type="dxa"/>
          </w:tcPr>
          <w:p w14:paraId="53BA7EC5" w14:textId="4F53059D" w:rsidR="00C34445" w:rsidRDefault="00C34445" w:rsidP="00C534FA">
            <w:pPr>
              <w:rPr>
                <w:sz w:val="20"/>
                <w:szCs w:val="20"/>
              </w:rPr>
            </w:pPr>
            <w:r>
              <w:rPr>
                <w:sz w:val="20"/>
                <w:szCs w:val="20"/>
              </w:rPr>
              <w:t>Business Solutions and Analysis</w:t>
            </w:r>
          </w:p>
        </w:tc>
        <w:tc>
          <w:tcPr>
            <w:tcW w:w="5670" w:type="dxa"/>
          </w:tcPr>
          <w:p w14:paraId="349E1FA3" w14:textId="0B0BDAD0" w:rsidR="00C34445" w:rsidRDefault="00C34445" w:rsidP="00C534FA">
            <w:pPr>
              <w:rPr>
                <w:sz w:val="20"/>
                <w:szCs w:val="20"/>
              </w:rPr>
            </w:pPr>
            <w:r>
              <w:rPr>
                <w:sz w:val="20"/>
                <w:szCs w:val="20"/>
              </w:rPr>
              <w:t>BSA</w:t>
            </w:r>
          </w:p>
        </w:tc>
      </w:tr>
      <w:tr w:rsidR="00C34445" w:rsidRPr="00842228" w14:paraId="591CE931" w14:textId="77777777" w:rsidTr="00C34445">
        <w:tc>
          <w:tcPr>
            <w:tcW w:w="3145" w:type="dxa"/>
          </w:tcPr>
          <w:p w14:paraId="2D07D9F3" w14:textId="6BACA7BB" w:rsidR="00C34445" w:rsidRPr="00842228" w:rsidRDefault="00C34445" w:rsidP="00C534FA">
            <w:pPr>
              <w:rPr>
                <w:sz w:val="20"/>
                <w:szCs w:val="20"/>
              </w:rPr>
            </w:pPr>
            <w:r>
              <w:rPr>
                <w:sz w:val="20"/>
                <w:szCs w:val="20"/>
              </w:rPr>
              <w:t>Information Technology</w:t>
            </w:r>
          </w:p>
        </w:tc>
        <w:tc>
          <w:tcPr>
            <w:tcW w:w="5670" w:type="dxa"/>
          </w:tcPr>
          <w:p w14:paraId="21411705" w14:textId="26BAEB4D" w:rsidR="00C34445" w:rsidRPr="00842228" w:rsidRDefault="00C34445" w:rsidP="00C534FA">
            <w:pPr>
              <w:rPr>
                <w:sz w:val="20"/>
                <w:szCs w:val="20"/>
              </w:rPr>
            </w:pPr>
            <w:r>
              <w:rPr>
                <w:sz w:val="20"/>
                <w:szCs w:val="20"/>
              </w:rPr>
              <w:t>IT</w:t>
            </w:r>
          </w:p>
        </w:tc>
      </w:tr>
      <w:tr w:rsidR="00030296" w:rsidRPr="00842228" w14:paraId="27437DE1" w14:textId="77777777" w:rsidTr="00C34445">
        <w:tc>
          <w:tcPr>
            <w:tcW w:w="3145" w:type="dxa"/>
          </w:tcPr>
          <w:p w14:paraId="1CC52D8A" w14:textId="0BC7824D" w:rsidR="00030296" w:rsidRDefault="00030296" w:rsidP="00C534FA">
            <w:pPr>
              <w:rPr>
                <w:sz w:val="20"/>
                <w:szCs w:val="20"/>
              </w:rPr>
            </w:pPr>
            <w:r>
              <w:rPr>
                <w:sz w:val="20"/>
                <w:szCs w:val="20"/>
              </w:rPr>
              <w:t>Support</w:t>
            </w:r>
          </w:p>
        </w:tc>
        <w:tc>
          <w:tcPr>
            <w:tcW w:w="5670" w:type="dxa"/>
          </w:tcPr>
          <w:p w14:paraId="5370BE5B" w14:textId="7EA002B1" w:rsidR="00030296" w:rsidRDefault="00030296" w:rsidP="00C534FA">
            <w:pPr>
              <w:rPr>
                <w:sz w:val="20"/>
                <w:szCs w:val="20"/>
              </w:rPr>
            </w:pPr>
            <w:r>
              <w:rPr>
                <w:sz w:val="20"/>
                <w:szCs w:val="20"/>
              </w:rPr>
              <w:t>SUP</w:t>
            </w:r>
          </w:p>
        </w:tc>
      </w:tr>
      <w:tr w:rsidR="00C34445" w:rsidRPr="00842228" w14:paraId="47E2515A" w14:textId="77777777" w:rsidTr="00C34445">
        <w:tc>
          <w:tcPr>
            <w:tcW w:w="3145" w:type="dxa"/>
          </w:tcPr>
          <w:p w14:paraId="6CEB58DF" w14:textId="71D20703" w:rsidR="00C34445" w:rsidRDefault="00C34445" w:rsidP="00C534FA">
            <w:pPr>
              <w:rPr>
                <w:sz w:val="20"/>
                <w:szCs w:val="20"/>
              </w:rPr>
            </w:pPr>
            <w:r>
              <w:rPr>
                <w:sz w:val="20"/>
                <w:szCs w:val="20"/>
              </w:rPr>
              <w:t>System Operations</w:t>
            </w:r>
          </w:p>
        </w:tc>
        <w:tc>
          <w:tcPr>
            <w:tcW w:w="5670" w:type="dxa"/>
          </w:tcPr>
          <w:p w14:paraId="1BBD4A91" w14:textId="7FF2025D" w:rsidR="00C34445" w:rsidRDefault="007475FD" w:rsidP="00C534FA">
            <w:pPr>
              <w:rPr>
                <w:sz w:val="20"/>
                <w:szCs w:val="20"/>
              </w:rPr>
            </w:pPr>
            <w:r>
              <w:rPr>
                <w:sz w:val="20"/>
                <w:szCs w:val="20"/>
              </w:rPr>
              <w:t>OPE</w:t>
            </w:r>
          </w:p>
        </w:tc>
      </w:tr>
      <w:tr w:rsidR="00C34445" w:rsidRPr="00842228" w14:paraId="6FF25010" w14:textId="77777777" w:rsidTr="00C34445">
        <w:tc>
          <w:tcPr>
            <w:tcW w:w="3145" w:type="dxa"/>
          </w:tcPr>
          <w:p w14:paraId="03450F27" w14:textId="71520E12" w:rsidR="00C34445" w:rsidRDefault="00C34445" w:rsidP="00C534FA">
            <w:pPr>
              <w:rPr>
                <w:sz w:val="20"/>
                <w:szCs w:val="20"/>
              </w:rPr>
            </w:pPr>
            <w:r>
              <w:rPr>
                <w:sz w:val="20"/>
                <w:szCs w:val="20"/>
              </w:rPr>
              <w:t>Infrastructure and Security</w:t>
            </w:r>
          </w:p>
        </w:tc>
        <w:tc>
          <w:tcPr>
            <w:tcW w:w="5670" w:type="dxa"/>
          </w:tcPr>
          <w:p w14:paraId="0B62FF8C" w14:textId="38B66552" w:rsidR="00C34445" w:rsidRDefault="00257C77" w:rsidP="00C534FA">
            <w:pPr>
              <w:rPr>
                <w:sz w:val="20"/>
                <w:szCs w:val="20"/>
              </w:rPr>
            </w:pPr>
            <w:r>
              <w:rPr>
                <w:sz w:val="20"/>
                <w:szCs w:val="20"/>
              </w:rPr>
              <w:t>SEC</w:t>
            </w:r>
          </w:p>
        </w:tc>
      </w:tr>
      <w:tr w:rsidR="00C34445" w:rsidRPr="00842228" w14:paraId="7CFB511E" w14:textId="77777777" w:rsidTr="00C34445">
        <w:tc>
          <w:tcPr>
            <w:tcW w:w="3145" w:type="dxa"/>
          </w:tcPr>
          <w:p w14:paraId="64B0452B" w14:textId="7017DAA6" w:rsidR="00C34445" w:rsidRDefault="00C34445" w:rsidP="00C534FA">
            <w:pPr>
              <w:rPr>
                <w:sz w:val="20"/>
                <w:szCs w:val="20"/>
              </w:rPr>
            </w:pPr>
            <w:r>
              <w:rPr>
                <w:sz w:val="20"/>
                <w:szCs w:val="20"/>
              </w:rPr>
              <w:t>Marketing</w:t>
            </w:r>
          </w:p>
        </w:tc>
        <w:tc>
          <w:tcPr>
            <w:tcW w:w="5670" w:type="dxa"/>
          </w:tcPr>
          <w:p w14:paraId="595A6C58" w14:textId="3022509F" w:rsidR="00C34445" w:rsidRDefault="00C34445" w:rsidP="00C534FA">
            <w:pPr>
              <w:rPr>
                <w:sz w:val="20"/>
                <w:szCs w:val="20"/>
              </w:rPr>
            </w:pPr>
            <w:r>
              <w:rPr>
                <w:sz w:val="20"/>
                <w:szCs w:val="20"/>
              </w:rPr>
              <w:t>M</w:t>
            </w:r>
            <w:r w:rsidR="00D168B7">
              <w:rPr>
                <w:sz w:val="20"/>
                <w:szCs w:val="20"/>
              </w:rPr>
              <w:t>KTG</w:t>
            </w:r>
          </w:p>
        </w:tc>
      </w:tr>
      <w:tr w:rsidR="00C34445" w:rsidRPr="00842228" w14:paraId="40BD53DC" w14:textId="77777777" w:rsidTr="00C34445">
        <w:tc>
          <w:tcPr>
            <w:tcW w:w="3145" w:type="dxa"/>
          </w:tcPr>
          <w:p w14:paraId="452AD67D" w14:textId="001B07FB" w:rsidR="00C34445" w:rsidRPr="00842228" w:rsidRDefault="00C34445" w:rsidP="00C534FA">
            <w:pPr>
              <w:rPr>
                <w:sz w:val="20"/>
                <w:szCs w:val="20"/>
              </w:rPr>
            </w:pPr>
            <w:r>
              <w:rPr>
                <w:sz w:val="20"/>
                <w:szCs w:val="20"/>
              </w:rPr>
              <w:t xml:space="preserve">Finance </w:t>
            </w:r>
          </w:p>
        </w:tc>
        <w:tc>
          <w:tcPr>
            <w:tcW w:w="5670" w:type="dxa"/>
          </w:tcPr>
          <w:p w14:paraId="17736383" w14:textId="66E15EE5" w:rsidR="00C34445" w:rsidRPr="00842228" w:rsidRDefault="00C34445" w:rsidP="00C534FA">
            <w:pPr>
              <w:rPr>
                <w:sz w:val="20"/>
                <w:szCs w:val="20"/>
              </w:rPr>
            </w:pPr>
            <w:r>
              <w:rPr>
                <w:sz w:val="20"/>
                <w:szCs w:val="20"/>
              </w:rPr>
              <w:t>FIN</w:t>
            </w:r>
          </w:p>
        </w:tc>
      </w:tr>
      <w:tr w:rsidR="00C81A8B" w:rsidRPr="00842228" w14:paraId="0F17517D" w14:textId="77777777" w:rsidTr="00C34445">
        <w:tc>
          <w:tcPr>
            <w:tcW w:w="3145" w:type="dxa"/>
          </w:tcPr>
          <w:p w14:paraId="74342648" w14:textId="4A87A5E0" w:rsidR="00C81A8B" w:rsidRDefault="00C81A8B" w:rsidP="00C534FA">
            <w:pPr>
              <w:rPr>
                <w:sz w:val="20"/>
                <w:szCs w:val="20"/>
              </w:rPr>
            </w:pPr>
            <w:r>
              <w:rPr>
                <w:sz w:val="20"/>
                <w:szCs w:val="20"/>
              </w:rPr>
              <w:t>CWS</w:t>
            </w:r>
          </w:p>
        </w:tc>
        <w:tc>
          <w:tcPr>
            <w:tcW w:w="5670" w:type="dxa"/>
          </w:tcPr>
          <w:p w14:paraId="0FAD86C1" w14:textId="5E69FD5B" w:rsidR="00C81A8B" w:rsidRDefault="00C81A8B" w:rsidP="00C534FA">
            <w:pPr>
              <w:rPr>
                <w:sz w:val="20"/>
                <w:szCs w:val="20"/>
              </w:rPr>
            </w:pPr>
            <w:r>
              <w:rPr>
                <w:sz w:val="20"/>
                <w:szCs w:val="20"/>
              </w:rPr>
              <w:t>CWS</w:t>
            </w:r>
          </w:p>
        </w:tc>
      </w:tr>
      <w:tr w:rsidR="00C81A8B" w:rsidRPr="00842228" w14:paraId="3B5144EF" w14:textId="77777777" w:rsidTr="00C34445">
        <w:tc>
          <w:tcPr>
            <w:tcW w:w="3145" w:type="dxa"/>
          </w:tcPr>
          <w:p w14:paraId="09350219" w14:textId="55BDB6B5" w:rsidR="00C81A8B" w:rsidRDefault="00C81A8B" w:rsidP="00C534FA">
            <w:pPr>
              <w:rPr>
                <w:sz w:val="20"/>
                <w:szCs w:val="20"/>
              </w:rPr>
            </w:pPr>
            <w:r>
              <w:rPr>
                <w:sz w:val="20"/>
                <w:szCs w:val="20"/>
              </w:rPr>
              <w:t>Human Resources</w:t>
            </w:r>
          </w:p>
        </w:tc>
        <w:tc>
          <w:tcPr>
            <w:tcW w:w="5670" w:type="dxa"/>
          </w:tcPr>
          <w:p w14:paraId="519E272A" w14:textId="1238FC2C" w:rsidR="00C81A8B" w:rsidRDefault="00C81A8B" w:rsidP="00C534FA">
            <w:pPr>
              <w:rPr>
                <w:sz w:val="20"/>
                <w:szCs w:val="20"/>
              </w:rPr>
            </w:pPr>
            <w:r>
              <w:rPr>
                <w:sz w:val="20"/>
                <w:szCs w:val="20"/>
              </w:rPr>
              <w:t>HR</w:t>
            </w:r>
          </w:p>
        </w:tc>
      </w:tr>
    </w:tbl>
    <w:p w14:paraId="3D9C4388" w14:textId="77777777" w:rsidR="00DF25E3" w:rsidRDefault="00DF25E3" w:rsidP="00DF25E3">
      <w:pPr>
        <w:spacing w:line="278" w:lineRule="auto"/>
        <w:rPr>
          <w:b/>
          <w:bCs/>
        </w:rPr>
      </w:pPr>
    </w:p>
    <w:p w14:paraId="2ED790C0" w14:textId="6EE692EB" w:rsidR="00DF25E3" w:rsidRPr="008C2B77" w:rsidRDefault="00B333B3" w:rsidP="00DF25E3">
      <w:pPr>
        <w:pStyle w:val="Heading2"/>
      </w:pPr>
      <w:bookmarkStart w:id="12" w:name="_Toc219052818"/>
      <w:r>
        <w:t xml:space="preserve">Development </w:t>
      </w:r>
      <w:r w:rsidR="007C64C4">
        <w:t>Project Codes</w:t>
      </w:r>
      <w:bookmarkEnd w:id="12"/>
    </w:p>
    <w:p w14:paraId="7F52AB45" w14:textId="6C174E27" w:rsidR="00310D04" w:rsidRDefault="00122867" w:rsidP="008C5893">
      <w:pPr>
        <w:spacing w:line="278" w:lineRule="auto"/>
      </w:pPr>
      <w:r>
        <w:t>Since</w:t>
      </w:r>
      <w:r w:rsidR="007C64C4" w:rsidRPr="007C64C4">
        <w:t xml:space="preserve"> </w:t>
      </w:r>
      <w:r w:rsidR="007064CB">
        <w:t>Digital D</w:t>
      </w:r>
      <w:r w:rsidR="007C64C4" w:rsidRPr="007C64C4">
        <w:t>evelopment has multiple applications, we introduce Project Codes</w:t>
      </w:r>
      <w:r w:rsidR="006F220A">
        <w:t>. The codes are three (3) letter acronyms that represent each application.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7C64C4" w:rsidRPr="008C2B77" w14:paraId="6DA2314F" w14:textId="77777777" w:rsidTr="00C34445">
        <w:trPr>
          <w:tblHeader/>
        </w:trPr>
        <w:tc>
          <w:tcPr>
            <w:tcW w:w="3145" w:type="dxa"/>
            <w:shd w:val="clear" w:color="auto" w:fill="4F7ABA"/>
          </w:tcPr>
          <w:p w14:paraId="047F72C5" w14:textId="45E6A767" w:rsidR="007C64C4" w:rsidRPr="008C2B77" w:rsidRDefault="007C64C4" w:rsidP="00C534FA">
            <w:pPr>
              <w:rPr>
                <w:b/>
                <w:bCs/>
                <w:color w:val="FFFFFF" w:themeColor="background1"/>
                <w:sz w:val="20"/>
                <w:szCs w:val="20"/>
              </w:rPr>
            </w:pPr>
            <w:r>
              <w:rPr>
                <w:b/>
                <w:bCs/>
                <w:color w:val="FFFFFF" w:themeColor="background1"/>
                <w:sz w:val="20"/>
                <w:szCs w:val="20"/>
              </w:rPr>
              <w:t>P</w:t>
            </w:r>
            <w:r>
              <w:rPr>
                <w:b/>
                <w:bCs/>
                <w:color w:val="FFFFFF" w:themeColor="background1"/>
                <w:sz w:val="20"/>
                <w:szCs w:val="20"/>
              </w:rPr>
              <w:t>roject</w:t>
            </w:r>
          </w:p>
        </w:tc>
        <w:tc>
          <w:tcPr>
            <w:tcW w:w="5670" w:type="dxa"/>
            <w:shd w:val="clear" w:color="auto" w:fill="4F7ABA"/>
          </w:tcPr>
          <w:p w14:paraId="2862B40D" w14:textId="3D56C53C" w:rsidR="007C64C4" w:rsidRPr="008C2B77" w:rsidRDefault="007C64C4" w:rsidP="00C534FA">
            <w:pPr>
              <w:rPr>
                <w:b/>
                <w:bCs/>
                <w:color w:val="FFFFFF" w:themeColor="background1"/>
                <w:sz w:val="20"/>
                <w:szCs w:val="20"/>
              </w:rPr>
            </w:pPr>
            <w:r>
              <w:rPr>
                <w:b/>
                <w:bCs/>
                <w:color w:val="FFFFFF" w:themeColor="background1"/>
                <w:sz w:val="20"/>
                <w:szCs w:val="20"/>
              </w:rPr>
              <w:t>Code</w:t>
            </w:r>
          </w:p>
        </w:tc>
      </w:tr>
      <w:tr w:rsidR="007C64C4" w:rsidRPr="00842228" w14:paraId="17F3D072" w14:textId="77777777" w:rsidTr="00C34445">
        <w:tc>
          <w:tcPr>
            <w:tcW w:w="3145" w:type="dxa"/>
          </w:tcPr>
          <w:p w14:paraId="024A94B2" w14:textId="4CA804F5" w:rsidR="007C64C4" w:rsidRPr="008C2B77" w:rsidRDefault="007C64C4" w:rsidP="00C534FA">
            <w:pPr>
              <w:rPr>
                <w:sz w:val="20"/>
                <w:szCs w:val="20"/>
              </w:rPr>
            </w:pPr>
            <w:r>
              <w:rPr>
                <w:sz w:val="20"/>
                <w:szCs w:val="20"/>
              </w:rPr>
              <w:t>Hub</w:t>
            </w:r>
          </w:p>
        </w:tc>
        <w:tc>
          <w:tcPr>
            <w:tcW w:w="5670" w:type="dxa"/>
          </w:tcPr>
          <w:p w14:paraId="023720D9" w14:textId="157E23F0" w:rsidR="007C64C4" w:rsidRPr="00842228" w:rsidRDefault="007C64C4" w:rsidP="00C534FA">
            <w:pPr>
              <w:rPr>
                <w:sz w:val="20"/>
                <w:szCs w:val="20"/>
              </w:rPr>
            </w:pPr>
            <w:r>
              <w:rPr>
                <w:sz w:val="20"/>
                <w:szCs w:val="20"/>
              </w:rPr>
              <w:t>HUB</w:t>
            </w:r>
          </w:p>
        </w:tc>
      </w:tr>
      <w:tr w:rsidR="007C64C4" w:rsidRPr="00842228" w14:paraId="294B0BCB" w14:textId="77777777" w:rsidTr="00C34445">
        <w:tc>
          <w:tcPr>
            <w:tcW w:w="3145" w:type="dxa"/>
          </w:tcPr>
          <w:p w14:paraId="7F9064F2" w14:textId="77CA2E60" w:rsidR="007C64C4" w:rsidRDefault="007C64C4" w:rsidP="00C534FA">
            <w:pPr>
              <w:rPr>
                <w:sz w:val="20"/>
                <w:szCs w:val="20"/>
              </w:rPr>
            </w:pPr>
            <w:proofErr w:type="spellStart"/>
            <w:r>
              <w:rPr>
                <w:sz w:val="20"/>
                <w:szCs w:val="20"/>
              </w:rPr>
              <w:t>ZSight</w:t>
            </w:r>
            <w:proofErr w:type="spellEnd"/>
          </w:p>
        </w:tc>
        <w:tc>
          <w:tcPr>
            <w:tcW w:w="5670" w:type="dxa"/>
          </w:tcPr>
          <w:p w14:paraId="617D91B1" w14:textId="55F2ACB4" w:rsidR="007C64C4" w:rsidRDefault="007C64C4" w:rsidP="00C534FA">
            <w:pPr>
              <w:rPr>
                <w:sz w:val="20"/>
                <w:szCs w:val="20"/>
              </w:rPr>
            </w:pPr>
            <w:r>
              <w:rPr>
                <w:sz w:val="20"/>
                <w:szCs w:val="20"/>
              </w:rPr>
              <w:t>ZSG</w:t>
            </w:r>
          </w:p>
        </w:tc>
      </w:tr>
      <w:tr w:rsidR="007C64C4" w:rsidRPr="00842228" w14:paraId="1036F9A8" w14:textId="77777777" w:rsidTr="00C34445">
        <w:tc>
          <w:tcPr>
            <w:tcW w:w="3145" w:type="dxa"/>
          </w:tcPr>
          <w:p w14:paraId="3F103214" w14:textId="197102A0" w:rsidR="007C64C4" w:rsidRPr="00842228" w:rsidRDefault="007C64C4" w:rsidP="00C534FA">
            <w:pPr>
              <w:rPr>
                <w:sz w:val="20"/>
                <w:szCs w:val="20"/>
              </w:rPr>
            </w:pPr>
            <w:r>
              <w:rPr>
                <w:sz w:val="20"/>
                <w:szCs w:val="20"/>
              </w:rPr>
              <w:t>Portal</w:t>
            </w:r>
          </w:p>
        </w:tc>
        <w:tc>
          <w:tcPr>
            <w:tcW w:w="5670" w:type="dxa"/>
          </w:tcPr>
          <w:p w14:paraId="6B5E001B" w14:textId="0F2988D2" w:rsidR="007C64C4" w:rsidRPr="00842228" w:rsidRDefault="007C64C4" w:rsidP="00C534FA">
            <w:pPr>
              <w:rPr>
                <w:sz w:val="20"/>
                <w:szCs w:val="20"/>
              </w:rPr>
            </w:pPr>
            <w:r>
              <w:rPr>
                <w:sz w:val="20"/>
                <w:szCs w:val="20"/>
              </w:rPr>
              <w:t>P</w:t>
            </w:r>
            <w:r w:rsidR="00514700">
              <w:rPr>
                <w:sz w:val="20"/>
                <w:szCs w:val="20"/>
              </w:rPr>
              <w:t>OR</w:t>
            </w:r>
          </w:p>
        </w:tc>
      </w:tr>
      <w:tr w:rsidR="00122867" w:rsidRPr="00842228" w14:paraId="36785AAB" w14:textId="77777777" w:rsidTr="00C34445">
        <w:tc>
          <w:tcPr>
            <w:tcW w:w="3145" w:type="dxa"/>
          </w:tcPr>
          <w:p w14:paraId="7E948EEE" w14:textId="122B5F41" w:rsidR="00122867" w:rsidRDefault="00122867" w:rsidP="00C534FA">
            <w:pPr>
              <w:rPr>
                <w:sz w:val="20"/>
                <w:szCs w:val="20"/>
              </w:rPr>
            </w:pPr>
            <w:proofErr w:type="spellStart"/>
            <w:r>
              <w:rPr>
                <w:sz w:val="20"/>
                <w:szCs w:val="20"/>
              </w:rPr>
              <w:t>Quickbase</w:t>
            </w:r>
            <w:proofErr w:type="spellEnd"/>
          </w:p>
        </w:tc>
        <w:tc>
          <w:tcPr>
            <w:tcW w:w="5670" w:type="dxa"/>
          </w:tcPr>
          <w:p w14:paraId="243C4038" w14:textId="1C40DA64" w:rsidR="00122867" w:rsidRDefault="00122867" w:rsidP="00C534FA">
            <w:pPr>
              <w:rPr>
                <w:sz w:val="20"/>
                <w:szCs w:val="20"/>
              </w:rPr>
            </w:pPr>
            <w:r>
              <w:rPr>
                <w:sz w:val="20"/>
                <w:szCs w:val="20"/>
              </w:rPr>
              <w:t>QKB</w:t>
            </w:r>
          </w:p>
        </w:tc>
      </w:tr>
      <w:tr w:rsidR="007C64C4" w:rsidRPr="00842228" w14:paraId="679FE1C3" w14:textId="77777777" w:rsidTr="00C34445">
        <w:tc>
          <w:tcPr>
            <w:tcW w:w="3145" w:type="dxa"/>
          </w:tcPr>
          <w:p w14:paraId="28146099" w14:textId="72F5775E" w:rsidR="007C64C4" w:rsidRPr="00842228" w:rsidRDefault="007C64C4" w:rsidP="00C534FA">
            <w:pPr>
              <w:rPr>
                <w:sz w:val="20"/>
                <w:szCs w:val="20"/>
              </w:rPr>
            </w:pPr>
            <w:r>
              <w:rPr>
                <w:sz w:val="20"/>
                <w:szCs w:val="20"/>
              </w:rPr>
              <w:t>Cube</w:t>
            </w:r>
          </w:p>
        </w:tc>
        <w:tc>
          <w:tcPr>
            <w:tcW w:w="5670" w:type="dxa"/>
          </w:tcPr>
          <w:p w14:paraId="30CA9AC2" w14:textId="00A8228F" w:rsidR="007C64C4" w:rsidRPr="00842228" w:rsidRDefault="007C64C4" w:rsidP="00C534FA">
            <w:pPr>
              <w:rPr>
                <w:sz w:val="20"/>
                <w:szCs w:val="20"/>
              </w:rPr>
            </w:pPr>
            <w:r>
              <w:rPr>
                <w:sz w:val="20"/>
                <w:szCs w:val="20"/>
              </w:rPr>
              <w:t>CUB</w:t>
            </w:r>
          </w:p>
        </w:tc>
      </w:tr>
    </w:tbl>
    <w:p w14:paraId="0FECA080" w14:textId="77777777" w:rsidR="00551DC6" w:rsidRDefault="00551DC6" w:rsidP="00551DC6">
      <w:pPr>
        <w:spacing w:line="278" w:lineRule="auto"/>
        <w:rPr>
          <w:b/>
          <w:bCs/>
        </w:rPr>
      </w:pPr>
    </w:p>
    <w:p w14:paraId="03D5F8C3" w14:textId="5C83B298" w:rsidR="00551DC6" w:rsidRPr="008C2B77" w:rsidRDefault="00551DC6" w:rsidP="00551DC6">
      <w:pPr>
        <w:pStyle w:val="Heading2"/>
      </w:pPr>
      <w:bookmarkStart w:id="13" w:name="_Toc219052819"/>
      <w:r>
        <w:t>Document Type Codes</w:t>
      </w:r>
      <w:bookmarkEnd w:id="13"/>
    </w:p>
    <w:p w14:paraId="42B51566" w14:textId="24403F90" w:rsidR="00551DC6" w:rsidRDefault="00551DC6" w:rsidP="00551DC6">
      <w:pPr>
        <w:spacing w:line="278" w:lineRule="auto"/>
      </w:pPr>
      <w:r>
        <w:t>So far, there are only a few document types defined for ZTERS. The</w:t>
      </w:r>
      <w:r>
        <w:t xml:space="preserve"> codes are three (3) letter acronyms that represent each </w:t>
      </w:r>
      <w:r>
        <w:t>document type</w:t>
      </w:r>
      <w:r>
        <w:t>.</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551DC6" w:rsidRPr="008C2B77" w14:paraId="59D00769" w14:textId="77777777" w:rsidTr="00C534FA">
        <w:trPr>
          <w:tblHeader/>
        </w:trPr>
        <w:tc>
          <w:tcPr>
            <w:tcW w:w="3145" w:type="dxa"/>
            <w:shd w:val="clear" w:color="auto" w:fill="4F7ABA"/>
          </w:tcPr>
          <w:p w14:paraId="3802CB9D" w14:textId="3133E323" w:rsidR="00551DC6" w:rsidRPr="008C2B77" w:rsidRDefault="00551DC6" w:rsidP="00C534FA">
            <w:pPr>
              <w:rPr>
                <w:b/>
                <w:bCs/>
                <w:color w:val="FFFFFF" w:themeColor="background1"/>
                <w:sz w:val="20"/>
                <w:szCs w:val="20"/>
              </w:rPr>
            </w:pPr>
            <w:r>
              <w:rPr>
                <w:b/>
                <w:bCs/>
                <w:color w:val="FFFFFF" w:themeColor="background1"/>
                <w:sz w:val="20"/>
                <w:szCs w:val="20"/>
              </w:rPr>
              <w:t>Document Type</w:t>
            </w:r>
          </w:p>
        </w:tc>
        <w:tc>
          <w:tcPr>
            <w:tcW w:w="5670" w:type="dxa"/>
            <w:shd w:val="clear" w:color="auto" w:fill="4F7ABA"/>
          </w:tcPr>
          <w:p w14:paraId="5E4A0C8B" w14:textId="77777777" w:rsidR="00551DC6" w:rsidRPr="008C2B77" w:rsidRDefault="00551DC6" w:rsidP="00C534FA">
            <w:pPr>
              <w:rPr>
                <w:b/>
                <w:bCs/>
                <w:color w:val="FFFFFF" w:themeColor="background1"/>
                <w:sz w:val="20"/>
                <w:szCs w:val="20"/>
              </w:rPr>
            </w:pPr>
            <w:r>
              <w:rPr>
                <w:b/>
                <w:bCs/>
                <w:color w:val="FFFFFF" w:themeColor="background1"/>
                <w:sz w:val="20"/>
                <w:szCs w:val="20"/>
              </w:rPr>
              <w:t>Code</w:t>
            </w:r>
          </w:p>
        </w:tc>
      </w:tr>
      <w:tr w:rsidR="00551DC6" w:rsidRPr="00842228" w14:paraId="2B926760" w14:textId="77777777" w:rsidTr="00C534FA">
        <w:tc>
          <w:tcPr>
            <w:tcW w:w="3145" w:type="dxa"/>
          </w:tcPr>
          <w:p w14:paraId="1CB93BF6" w14:textId="1FDE228A" w:rsidR="00551DC6" w:rsidRPr="008C2B77" w:rsidRDefault="00551DC6" w:rsidP="00C534FA">
            <w:pPr>
              <w:rPr>
                <w:sz w:val="20"/>
                <w:szCs w:val="20"/>
              </w:rPr>
            </w:pPr>
            <w:r>
              <w:rPr>
                <w:sz w:val="20"/>
                <w:szCs w:val="20"/>
              </w:rPr>
              <w:t>Standard Operating Procedure</w:t>
            </w:r>
          </w:p>
        </w:tc>
        <w:tc>
          <w:tcPr>
            <w:tcW w:w="5670" w:type="dxa"/>
          </w:tcPr>
          <w:p w14:paraId="093E06AA" w14:textId="766ED8E9" w:rsidR="00551DC6" w:rsidRPr="00842228" w:rsidRDefault="00551DC6" w:rsidP="00C534FA">
            <w:pPr>
              <w:rPr>
                <w:sz w:val="20"/>
                <w:szCs w:val="20"/>
              </w:rPr>
            </w:pPr>
            <w:r>
              <w:rPr>
                <w:sz w:val="20"/>
                <w:szCs w:val="20"/>
              </w:rPr>
              <w:t>SOP</w:t>
            </w:r>
          </w:p>
        </w:tc>
      </w:tr>
      <w:tr w:rsidR="00551DC6" w:rsidRPr="00842228" w14:paraId="200EA49F" w14:textId="77777777" w:rsidTr="00C534FA">
        <w:tc>
          <w:tcPr>
            <w:tcW w:w="3145" w:type="dxa"/>
          </w:tcPr>
          <w:p w14:paraId="2A948985" w14:textId="3B26EA6F" w:rsidR="00551DC6" w:rsidRDefault="00551DC6" w:rsidP="00C534FA">
            <w:pPr>
              <w:rPr>
                <w:sz w:val="20"/>
                <w:szCs w:val="20"/>
              </w:rPr>
            </w:pPr>
            <w:r>
              <w:rPr>
                <w:sz w:val="20"/>
                <w:szCs w:val="20"/>
              </w:rPr>
              <w:t>User Guide</w:t>
            </w:r>
          </w:p>
        </w:tc>
        <w:tc>
          <w:tcPr>
            <w:tcW w:w="5670" w:type="dxa"/>
          </w:tcPr>
          <w:p w14:paraId="1F6C7D46" w14:textId="780CB528" w:rsidR="00551DC6" w:rsidRDefault="00551DC6" w:rsidP="00C534FA">
            <w:pPr>
              <w:rPr>
                <w:sz w:val="20"/>
                <w:szCs w:val="20"/>
              </w:rPr>
            </w:pPr>
            <w:r>
              <w:rPr>
                <w:sz w:val="20"/>
                <w:szCs w:val="20"/>
              </w:rPr>
              <w:t>UGU</w:t>
            </w:r>
          </w:p>
        </w:tc>
      </w:tr>
      <w:tr w:rsidR="00551DC6" w:rsidRPr="00842228" w14:paraId="708C4A20" w14:textId="77777777" w:rsidTr="00C534FA">
        <w:tc>
          <w:tcPr>
            <w:tcW w:w="3145" w:type="dxa"/>
          </w:tcPr>
          <w:p w14:paraId="6CCE3875" w14:textId="31A2B4ED" w:rsidR="00551DC6" w:rsidRPr="00842228" w:rsidRDefault="00551DC6" w:rsidP="00C534FA">
            <w:pPr>
              <w:rPr>
                <w:sz w:val="20"/>
                <w:szCs w:val="20"/>
              </w:rPr>
            </w:pPr>
            <w:r>
              <w:rPr>
                <w:sz w:val="20"/>
                <w:szCs w:val="20"/>
              </w:rPr>
              <w:t>Policy</w:t>
            </w:r>
          </w:p>
        </w:tc>
        <w:tc>
          <w:tcPr>
            <w:tcW w:w="5670" w:type="dxa"/>
          </w:tcPr>
          <w:p w14:paraId="3E58D265" w14:textId="6C489AD0" w:rsidR="00551DC6" w:rsidRPr="00842228" w:rsidRDefault="00551DC6" w:rsidP="00C534FA">
            <w:pPr>
              <w:rPr>
                <w:sz w:val="20"/>
                <w:szCs w:val="20"/>
              </w:rPr>
            </w:pPr>
            <w:r>
              <w:rPr>
                <w:sz w:val="20"/>
                <w:szCs w:val="20"/>
              </w:rPr>
              <w:t>POL</w:t>
            </w:r>
          </w:p>
        </w:tc>
      </w:tr>
    </w:tbl>
    <w:p w14:paraId="252C9910" w14:textId="77777777" w:rsidR="007C64C4" w:rsidRDefault="007C64C4" w:rsidP="007C64C4">
      <w:pPr>
        <w:spacing w:line="278" w:lineRule="auto"/>
        <w:rPr>
          <w:b/>
          <w:bCs/>
        </w:rPr>
      </w:pPr>
    </w:p>
    <w:p w14:paraId="3AF8CEA8" w14:textId="26FECA1B" w:rsidR="007C64C4" w:rsidRPr="008C2B77" w:rsidRDefault="007C64C4" w:rsidP="007C64C4">
      <w:pPr>
        <w:pStyle w:val="Heading2"/>
      </w:pPr>
      <w:bookmarkStart w:id="14" w:name="_Toc219052820"/>
      <w:r>
        <w:lastRenderedPageBreak/>
        <w:t>Updated Document ID</w:t>
      </w:r>
      <w:bookmarkEnd w:id="14"/>
    </w:p>
    <w:p w14:paraId="4FE8972B" w14:textId="4AA6C0CE" w:rsidR="007C64C4" w:rsidRDefault="007C64C4" w:rsidP="008C5893">
      <w:pPr>
        <w:spacing w:line="278" w:lineRule="auto"/>
      </w:pPr>
      <w:r>
        <w:t xml:space="preserve">Each document should be given an ID, to keep track of the </w:t>
      </w:r>
      <w:r w:rsidR="004A773C">
        <w:t xml:space="preserve">department &gt; </w:t>
      </w:r>
      <w:r w:rsidR="00BE13FC">
        <w:t>project</w:t>
      </w:r>
      <w:r w:rsidR="004A773C">
        <w:t xml:space="preserve"> &gt; type of document &gt; consecutive number</w:t>
      </w:r>
      <w:r w:rsidR="00BE13FC">
        <w:t xml:space="preserve"> </w:t>
      </w:r>
      <w:r w:rsidR="00BE13FC">
        <w:t>&gt;</w:t>
      </w:r>
      <w:r w:rsidR="00BE13FC">
        <w:t xml:space="preserve"> version.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477785" w:rsidRPr="008C2B77" w14:paraId="1371DF63" w14:textId="77777777" w:rsidTr="00C534FA">
        <w:trPr>
          <w:tblHeader/>
        </w:trPr>
        <w:tc>
          <w:tcPr>
            <w:tcW w:w="2245" w:type="dxa"/>
            <w:shd w:val="clear" w:color="auto" w:fill="4F7ABA"/>
          </w:tcPr>
          <w:p w14:paraId="3E495992" w14:textId="08678E7C" w:rsidR="00477785" w:rsidRPr="008C2B77" w:rsidRDefault="00477785" w:rsidP="00C534FA">
            <w:pPr>
              <w:rPr>
                <w:b/>
                <w:bCs/>
                <w:color w:val="FFFFFF" w:themeColor="background1"/>
                <w:sz w:val="20"/>
                <w:szCs w:val="20"/>
              </w:rPr>
            </w:pPr>
            <w:r>
              <w:rPr>
                <w:b/>
                <w:bCs/>
                <w:color w:val="FFFFFF" w:themeColor="background1"/>
                <w:sz w:val="20"/>
                <w:szCs w:val="20"/>
              </w:rPr>
              <w:t>Field</w:t>
            </w:r>
          </w:p>
        </w:tc>
        <w:tc>
          <w:tcPr>
            <w:tcW w:w="6570" w:type="dxa"/>
            <w:shd w:val="clear" w:color="auto" w:fill="4F7ABA"/>
          </w:tcPr>
          <w:p w14:paraId="1EFE0E28" w14:textId="643B2421" w:rsidR="00477785" w:rsidRPr="008C2B77" w:rsidRDefault="00477785" w:rsidP="00C534FA">
            <w:pPr>
              <w:rPr>
                <w:b/>
                <w:bCs/>
                <w:color w:val="FFFFFF" w:themeColor="background1"/>
                <w:sz w:val="20"/>
                <w:szCs w:val="20"/>
              </w:rPr>
            </w:pPr>
            <w:r>
              <w:rPr>
                <w:b/>
                <w:bCs/>
                <w:color w:val="FFFFFF" w:themeColor="background1"/>
                <w:sz w:val="20"/>
                <w:szCs w:val="20"/>
              </w:rPr>
              <w:t>Value</w:t>
            </w:r>
          </w:p>
        </w:tc>
      </w:tr>
      <w:tr w:rsidR="00477785" w:rsidRPr="00842228" w14:paraId="124F72E8" w14:textId="77777777" w:rsidTr="00C534FA">
        <w:tc>
          <w:tcPr>
            <w:tcW w:w="2245" w:type="dxa"/>
          </w:tcPr>
          <w:p w14:paraId="12939E0D" w14:textId="2B257D39" w:rsidR="00477785" w:rsidRPr="008C2B77" w:rsidRDefault="00477785" w:rsidP="00C534FA">
            <w:pPr>
              <w:rPr>
                <w:sz w:val="20"/>
                <w:szCs w:val="20"/>
              </w:rPr>
            </w:pPr>
            <w:r>
              <w:rPr>
                <w:sz w:val="20"/>
                <w:szCs w:val="20"/>
              </w:rPr>
              <w:t>Department</w:t>
            </w:r>
          </w:p>
        </w:tc>
        <w:tc>
          <w:tcPr>
            <w:tcW w:w="6570" w:type="dxa"/>
          </w:tcPr>
          <w:p w14:paraId="44231E55" w14:textId="637C2D96" w:rsidR="00477785" w:rsidRPr="00842228" w:rsidRDefault="00477785" w:rsidP="00C534FA">
            <w:pPr>
              <w:rPr>
                <w:sz w:val="20"/>
                <w:szCs w:val="20"/>
              </w:rPr>
            </w:pPr>
            <w:r>
              <w:rPr>
                <w:sz w:val="20"/>
                <w:szCs w:val="20"/>
              </w:rPr>
              <w:t>Digital Development</w:t>
            </w:r>
          </w:p>
        </w:tc>
      </w:tr>
      <w:tr w:rsidR="00477785" w14:paraId="06C560A3" w14:textId="77777777" w:rsidTr="00C534FA">
        <w:tc>
          <w:tcPr>
            <w:tcW w:w="2245" w:type="dxa"/>
          </w:tcPr>
          <w:p w14:paraId="0CF7E176" w14:textId="5806CB43" w:rsidR="00477785" w:rsidRDefault="00477785" w:rsidP="00C534FA">
            <w:pPr>
              <w:rPr>
                <w:sz w:val="20"/>
                <w:szCs w:val="20"/>
              </w:rPr>
            </w:pPr>
            <w:r>
              <w:rPr>
                <w:sz w:val="20"/>
                <w:szCs w:val="20"/>
              </w:rPr>
              <w:t>Project</w:t>
            </w:r>
          </w:p>
        </w:tc>
        <w:tc>
          <w:tcPr>
            <w:tcW w:w="6570" w:type="dxa"/>
          </w:tcPr>
          <w:p w14:paraId="1C9121AB" w14:textId="1B0F1D54" w:rsidR="00477785" w:rsidRDefault="00477785" w:rsidP="00C534FA">
            <w:pPr>
              <w:rPr>
                <w:sz w:val="20"/>
                <w:szCs w:val="20"/>
              </w:rPr>
            </w:pPr>
            <w:r>
              <w:rPr>
                <w:sz w:val="20"/>
                <w:szCs w:val="20"/>
              </w:rPr>
              <w:t>Cube</w:t>
            </w:r>
          </w:p>
        </w:tc>
      </w:tr>
      <w:tr w:rsidR="00477785" w:rsidRPr="00842228" w14:paraId="7AE561FA" w14:textId="77777777" w:rsidTr="00C534FA">
        <w:tc>
          <w:tcPr>
            <w:tcW w:w="2245" w:type="dxa"/>
          </w:tcPr>
          <w:p w14:paraId="5D18F394" w14:textId="3555422A" w:rsidR="00477785" w:rsidRPr="00842228" w:rsidRDefault="00477785" w:rsidP="00C534FA">
            <w:pPr>
              <w:rPr>
                <w:sz w:val="20"/>
                <w:szCs w:val="20"/>
              </w:rPr>
            </w:pPr>
            <w:r>
              <w:rPr>
                <w:sz w:val="20"/>
                <w:szCs w:val="20"/>
              </w:rPr>
              <w:t>Document Type</w:t>
            </w:r>
          </w:p>
        </w:tc>
        <w:tc>
          <w:tcPr>
            <w:tcW w:w="6570" w:type="dxa"/>
          </w:tcPr>
          <w:p w14:paraId="21454E9B" w14:textId="4997D150" w:rsidR="00477785" w:rsidRPr="00842228" w:rsidRDefault="00477785" w:rsidP="00C534FA">
            <w:pPr>
              <w:rPr>
                <w:sz w:val="20"/>
                <w:szCs w:val="20"/>
              </w:rPr>
            </w:pPr>
            <w:r>
              <w:rPr>
                <w:sz w:val="20"/>
                <w:szCs w:val="20"/>
              </w:rPr>
              <w:t>UGU</w:t>
            </w:r>
          </w:p>
        </w:tc>
      </w:tr>
      <w:tr w:rsidR="00477785" w:rsidRPr="00842228" w14:paraId="556CB81C" w14:textId="77777777" w:rsidTr="00C534FA">
        <w:tc>
          <w:tcPr>
            <w:tcW w:w="2245" w:type="dxa"/>
          </w:tcPr>
          <w:p w14:paraId="4CECB393" w14:textId="0F23426E" w:rsidR="00477785" w:rsidRPr="00842228" w:rsidRDefault="00477785" w:rsidP="00C534FA">
            <w:pPr>
              <w:rPr>
                <w:sz w:val="20"/>
                <w:szCs w:val="20"/>
              </w:rPr>
            </w:pPr>
            <w:r>
              <w:rPr>
                <w:sz w:val="20"/>
                <w:szCs w:val="20"/>
              </w:rPr>
              <w:t>Version</w:t>
            </w:r>
          </w:p>
        </w:tc>
        <w:tc>
          <w:tcPr>
            <w:tcW w:w="6570" w:type="dxa"/>
          </w:tcPr>
          <w:p w14:paraId="2FB1DCB4" w14:textId="4DEA7574" w:rsidR="00477785" w:rsidRPr="00842228" w:rsidRDefault="00477785" w:rsidP="00C534FA">
            <w:pPr>
              <w:rPr>
                <w:sz w:val="20"/>
                <w:szCs w:val="20"/>
              </w:rPr>
            </w:pPr>
            <w:r>
              <w:rPr>
                <w:sz w:val="20"/>
                <w:szCs w:val="20"/>
              </w:rPr>
              <w:t>v1.1</w:t>
            </w:r>
          </w:p>
        </w:tc>
      </w:tr>
      <w:tr w:rsidR="00477785" w:rsidRPr="00842228" w14:paraId="42AB7886" w14:textId="77777777" w:rsidTr="00C534FA">
        <w:tc>
          <w:tcPr>
            <w:tcW w:w="2245" w:type="dxa"/>
          </w:tcPr>
          <w:p w14:paraId="29CAFE37" w14:textId="50921E91" w:rsidR="00477785" w:rsidRPr="00842228" w:rsidRDefault="00477785" w:rsidP="00C534FA">
            <w:pPr>
              <w:rPr>
                <w:sz w:val="20"/>
                <w:szCs w:val="20"/>
              </w:rPr>
            </w:pPr>
            <w:r>
              <w:rPr>
                <w:sz w:val="20"/>
                <w:szCs w:val="20"/>
              </w:rPr>
              <w:t>Status</w:t>
            </w:r>
          </w:p>
        </w:tc>
        <w:tc>
          <w:tcPr>
            <w:tcW w:w="6570" w:type="dxa"/>
          </w:tcPr>
          <w:p w14:paraId="6B875A98" w14:textId="1D62228B" w:rsidR="00477785" w:rsidRPr="00842228" w:rsidRDefault="00477785" w:rsidP="00C534FA">
            <w:pPr>
              <w:rPr>
                <w:sz w:val="20"/>
                <w:szCs w:val="20"/>
              </w:rPr>
            </w:pPr>
            <w:r>
              <w:rPr>
                <w:sz w:val="20"/>
                <w:szCs w:val="20"/>
              </w:rPr>
              <w:t>Approved</w:t>
            </w:r>
          </w:p>
        </w:tc>
      </w:tr>
      <w:tr w:rsidR="00477785" w:rsidRPr="00842228" w14:paraId="0519A22C" w14:textId="77777777" w:rsidTr="00C534FA">
        <w:tc>
          <w:tcPr>
            <w:tcW w:w="2245" w:type="dxa"/>
          </w:tcPr>
          <w:p w14:paraId="473B7788" w14:textId="33541F1F" w:rsidR="00477785" w:rsidRPr="00842228" w:rsidRDefault="00477785" w:rsidP="00C534FA">
            <w:pPr>
              <w:rPr>
                <w:sz w:val="20"/>
                <w:szCs w:val="20"/>
              </w:rPr>
            </w:pPr>
            <w:r>
              <w:rPr>
                <w:sz w:val="20"/>
                <w:szCs w:val="20"/>
              </w:rPr>
              <w:t>Owner</w:t>
            </w:r>
          </w:p>
        </w:tc>
        <w:tc>
          <w:tcPr>
            <w:tcW w:w="6570" w:type="dxa"/>
          </w:tcPr>
          <w:p w14:paraId="4F6587DA" w14:textId="4B303884" w:rsidR="00477785" w:rsidRPr="00842228" w:rsidRDefault="00477785" w:rsidP="00C534FA">
            <w:pPr>
              <w:rPr>
                <w:sz w:val="20"/>
                <w:szCs w:val="20"/>
              </w:rPr>
            </w:pPr>
            <w:r>
              <w:rPr>
                <w:sz w:val="20"/>
                <w:szCs w:val="20"/>
              </w:rPr>
              <w:t>Development Lead</w:t>
            </w:r>
          </w:p>
        </w:tc>
      </w:tr>
      <w:tr w:rsidR="00477785" w:rsidRPr="00842228" w14:paraId="29C2E4D9" w14:textId="77777777" w:rsidTr="00C534FA">
        <w:tc>
          <w:tcPr>
            <w:tcW w:w="2245" w:type="dxa"/>
          </w:tcPr>
          <w:p w14:paraId="436F1BA5" w14:textId="3C16F5A8" w:rsidR="00477785" w:rsidRPr="00842228" w:rsidRDefault="00477785" w:rsidP="00C534FA">
            <w:pPr>
              <w:rPr>
                <w:sz w:val="20"/>
                <w:szCs w:val="20"/>
              </w:rPr>
            </w:pPr>
            <w:r>
              <w:rPr>
                <w:sz w:val="20"/>
                <w:szCs w:val="20"/>
              </w:rPr>
              <w:t>Last Updated</w:t>
            </w:r>
          </w:p>
        </w:tc>
        <w:tc>
          <w:tcPr>
            <w:tcW w:w="6570" w:type="dxa"/>
          </w:tcPr>
          <w:p w14:paraId="1884627C" w14:textId="0C516AC1" w:rsidR="00477785" w:rsidRPr="00842228" w:rsidRDefault="00477785" w:rsidP="00C534FA">
            <w:pPr>
              <w:rPr>
                <w:sz w:val="20"/>
                <w:szCs w:val="20"/>
              </w:rPr>
            </w:pPr>
            <w:r>
              <w:rPr>
                <w:sz w:val="20"/>
                <w:szCs w:val="20"/>
              </w:rPr>
              <w:t>16/01/2026</w:t>
            </w:r>
          </w:p>
        </w:tc>
      </w:tr>
      <w:tr w:rsidR="00477785" w:rsidRPr="00842228" w14:paraId="4AA40E81" w14:textId="77777777" w:rsidTr="00C534FA">
        <w:tc>
          <w:tcPr>
            <w:tcW w:w="2245" w:type="dxa"/>
          </w:tcPr>
          <w:p w14:paraId="34D21C58" w14:textId="23AC9CF2" w:rsidR="00477785" w:rsidRPr="00842228" w:rsidRDefault="00477785" w:rsidP="00C534FA">
            <w:pPr>
              <w:rPr>
                <w:sz w:val="20"/>
                <w:szCs w:val="20"/>
              </w:rPr>
            </w:pPr>
            <w:r>
              <w:rPr>
                <w:sz w:val="20"/>
                <w:szCs w:val="20"/>
              </w:rPr>
              <w:t>Document ID</w:t>
            </w:r>
          </w:p>
        </w:tc>
        <w:tc>
          <w:tcPr>
            <w:tcW w:w="6570" w:type="dxa"/>
          </w:tcPr>
          <w:p w14:paraId="7B9628B1" w14:textId="0FD0E0AF" w:rsidR="00477785" w:rsidRPr="00842228" w:rsidRDefault="007B0126" w:rsidP="00C534FA">
            <w:pPr>
              <w:rPr>
                <w:sz w:val="20"/>
                <w:szCs w:val="20"/>
              </w:rPr>
            </w:pPr>
            <w:r>
              <w:rPr>
                <w:sz w:val="20"/>
                <w:szCs w:val="20"/>
              </w:rPr>
              <w:t>DEV-</w:t>
            </w:r>
            <w:r w:rsidR="001C3932" w:rsidRPr="008D3BC5">
              <w:rPr>
                <w:sz w:val="20"/>
                <w:szCs w:val="20"/>
              </w:rPr>
              <w:t>CUB-UGU-001-v1.</w:t>
            </w:r>
            <w:r w:rsidR="009A1B45">
              <w:rPr>
                <w:sz w:val="20"/>
                <w:szCs w:val="20"/>
              </w:rPr>
              <w:t>1</w:t>
            </w:r>
          </w:p>
        </w:tc>
      </w:tr>
    </w:tbl>
    <w:p w14:paraId="37E37EF0" w14:textId="77777777" w:rsidR="008F58BA" w:rsidRPr="008C2B77" w:rsidRDefault="008F58BA" w:rsidP="008F58BA"/>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8F58BA" w:rsidRPr="008C2B77" w14:paraId="0F8B462D" w14:textId="77777777" w:rsidTr="00C534FA">
        <w:trPr>
          <w:trHeight w:val="413"/>
        </w:trPr>
        <w:tc>
          <w:tcPr>
            <w:tcW w:w="8828" w:type="dxa"/>
            <w:shd w:val="clear" w:color="auto" w:fill="D9F2D0" w:themeFill="accent6" w:themeFillTint="33"/>
          </w:tcPr>
          <w:p w14:paraId="2D89839F" w14:textId="1563F962" w:rsidR="008F58BA" w:rsidRPr="008C2B77" w:rsidRDefault="008F58BA" w:rsidP="00C534FA">
            <w:r w:rsidRPr="008C2B77">
              <w:rPr>
                <w:b/>
                <w:bCs/>
              </w:rPr>
              <w:t>Tip:</w:t>
            </w:r>
            <w:r w:rsidRPr="008C2B77">
              <w:t xml:space="preserve"> </w:t>
            </w:r>
            <w:r>
              <w:t>This should be</w:t>
            </w:r>
            <w:r w:rsidR="000F4D9E">
              <w:t xml:space="preserve"> a</w:t>
            </w:r>
            <w:r>
              <w:t xml:space="preserve"> </w:t>
            </w:r>
            <w:r w:rsidR="000F4D9E">
              <w:t>non</w:t>
            </w:r>
            <w:r>
              <w:t xml:space="preserve">-negotiable practice </w:t>
            </w:r>
            <w:r w:rsidR="001A4630">
              <w:t>for all development documents</w:t>
            </w:r>
          </w:p>
        </w:tc>
      </w:tr>
    </w:tbl>
    <w:p w14:paraId="3837CC64" w14:textId="77777777" w:rsidR="008F58BA" w:rsidRDefault="008F58BA" w:rsidP="008C5893">
      <w:pPr>
        <w:spacing w:line="278" w:lineRule="auto"/>
      </w:pPr>
    </w:p>
    <w:p w14:paraId="0EB67B71" w14:textId="14502FC4" w:rsidR="00477785" w:rsidRDefault="00477785" w:rsidP="00477785">
      <w:pPr>
        <w:pStyle w:val="Heading3"/>
      </w:pPr>
      <w:bookmarkStart w:id="15" w:name="_Toc219052821"/>
      <w:r>
        <w:t>Examples of document IDs</w:t>
      </w:r>
      <w:bookmarkEnd w:id="15"/>
      <w:r>
        <w:t xml:space="preserve"> </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495"/>
        <w:gridCol w:w="4320"/>
      </w:tblGrid>
      <w:tr w:rsidR="004A773C" w:rsidRPr="008C2B77" w14:paraId="3EEF1095" w14:textId="77777777" w:rsidTr="004A773C">
        <w:trPr>
          <w:tblHeader/>
        </w:trPr>
        <w:tc>
          <w:tcPr>
            <w:tcW w:w="4495" w:type="dxa"/>
            <w:shd w:val="clear" w:color="auto" w:fill="4F7ABA"/>
          </w:tcPr>
          <w:p w14:paraId="50C6E6B4" w14:textId="464C8A81" w:rsidR="004A773C" w:rsidRPr="008C2B77" w:rsidRDefault="004A773C" w:rsidP="00C534FA">
            <w:pPr>
              <w:rPr>
                <w:b/>
                <w:bCs/>
                <w:color w:val="FFFFFF" w:themeColor="background1"/>
                <w:sz w:val="20"/>
                <w:szCs w:val="20"/>
              </w:rPr>
            </w:pPr>
            <w:r>
              <w:rPr>
                <w:b/>
                <w:bCs/>
                <w:color w:val="FFFFFF" w:themeColor="background1"/>
                <w:sz w:val="20"/>
                <w:szCs w:val="20"/>
              </w:rPr>
              <w:t>Development p</w:t>
            </w:r>
            <w:r>
              <w:rPr>
                <w:b/>
                <w:bCs/>
                <w:color w:val="FFFFFF" w:themeColor="background1"/>
                <w:sz w:val="20"/>
                <w:szCs w:val="20"/>
              </w:rPr>
              <w:t>rojec</w:t>
            </w:r>
            <w:r>
              <w:rPr>
                <w:b/>
                <w:bCs/>
                <w:color w:val="FFFFFF" w:themeColor="background1"/>
                <w:sz w:val="20"/>
                <w:szCs w:val="20"/>
              </w:rPr>
              <w:t>t-based</w:t>
            </w:r>
          </w:p>
        </w:tc>
        <w:tc>
          <w:tcPr>
            <w:tcW w:w="4320" w:type="dxa"/>
            <w:shd w:val="clear" w:color="auto" w:fill="4F7ABA"/>
          </w:tcPr>
          <w:p w14:paraId="798D5B28" w14:textId="54C028BD" w:rsidR="004A773C" w:rsidRPr="008C2B77" w:rsidRDefault="004A773C" w:rsidP="00C534FA">
            <w:pPr>
              <w:rPr>
                <w:b/>
                <w:bCs/>
                <w:color w:val="FFFFFF" w:themeColor="background1"/>
                <w:sz w:val="20"/>
                <w:szCs w:val="20"/>
              </w:rPr>
            </w:pPr>
            <w:r>
              <w:rPr>
                <w:b/>
                <w:bCs/>
                <w:color w:val="FFFFFF" w:themeColor="background1"/>
                <w:sz w:val="20"/>
                <w:szCs w:val="20"/>
              </w:rPr>
              <w:t>Non-project departments</w:t>
            </w:r>
          </w:p>
        </w:tc>
      </w:tr>
      <w:tr w:rsidR="004A773C" w:rsidRPr="00842228" w14:paraId="6121B1DE" w14:textId="77777777" w:rsidTr="004A773C">
        <w:tc>
          <w:tcPr>
            <w:tcW w:w="4495" w:type="dxa"/>
          </w:tcPr>
          <w:p w14:paraId="745BF220" w14:textId="59487CAA" w:rsidR="004A773C" w:rsidRPr="008C2B77" w:rsidRDefault="008008A7" w:rsidP="00C534FA">
            <w:pPr>
              <w:rPr>
                <w:sz w:val="20"/>
                <w:szCs w:val="20"/>
              </w:rPr>
            </w:pPr>
            <w:r>
              <w:rPr>
                <w:sz w:val="20"/>
                <w:szCs w:val="20"/>
              </w:rPr>
              <w:t>DEV-</w:t>
            </w:r>
            <w:r w:rsidR="009F1E1E" w:rsidRPr="009F1E1E">
              <w:rPr>
                <w:sz w:val="20"/>
                <w:szCs w:val="20"/>
              </w:rPr>
              <w:t>HUB-SOP-001-v1.0</w:t>
            </w:r>
          </w:p>
        </w:tc>
        <w:tc>
          <w:tcPr>
            <w:tcW w:w="4320" w:type="dxa"/>
          </w:tcPr>
          <w:p w14:paraId="0664B934" w14:textId="6AC20CC7" w:rsidR="004A773C" w:rsidRPr="00842228" w:rsidRDefault="009F1E1E" w:rsidP="00C534FA">
            <w:pPr>
              <w:rPr>
                <w:sz w:val="20"/>
                <w:szCs w:val="20"/>
              </w:rPr>
            </w:pPr>
            <w:r w:rsidRPr="009F1E1E">
              <w:rPr>
                <w:sz w:val="20"/>
                <w:szCs w:val="20"/>
              </w:rPr>
              <w:t>FIN-POL-002-v1.0</w:t>
            </w:r>
          </w:p>
        </w:tc>
      </w:tr>
      <w:tr w:rsidR="004A773C" w14:paraId="0C7AE862" w14:textId="77777777" w:rsidTr="004A773C">
        <w:tc>
          <w:tcPr>
            <w:tcW w:w="4495" w:type="dxa"/>
          </w:tcPr>
          <w:p w14:paraId="64B17168" w14:textId="0DCA6EB3" w:rsidR="004A773C" w:rsidRDefault="008008A7" w:rsidP="00C534FA">
            <w:pPr>
              <w:rPr>
                <w:sz w:val="20"/>
                <w:szCs w:val="20"/>
              </w:rPr>
            </w:pPr>
            <w:r>
              <w:rPr>
                <w:sz w:val="20"/>
                <w:szCs w:val="20"/>
              </w:rPr>
              <w:t>DEV-</w:t>
            </w:r>
            <w:r w:rsidR="009F1E1E" w:rsidRPr="009F1E1E">
              <w:rPr>
                <w:sz w:val="20"/>
                <w:szCs w:val="20"/>
              </w:rPr>
              <w:t>ZSG-UGU-002-v1.1</w:t>
            </w:r>
          </w:p>
        </w:tc>
        <w:tc>
          <w:tcPr>
            <w:tcW w:w="4320" w:type="dxa"/>
          </w:tcPr>
          <w:p w14:paraId="065881DE" w14:textId="2699EB62" w:rsidR="004A773C" w:rsidRDefault="009F1E1E" w:rsidP="00C534FA">
            <w:pPr>
              <w:rPr>
                <w:sz w:val="20"/>
                <w:szCs w:val="20"/>
              </w:rPr>
            </w:pPr>
            <w:r w:rsidRPr="009F1E1E">
              <w:rPr>
                <w:sz w:val="20"/>
                <w:szCs w:val="20"/>
              </w:rPr>
              <w:t>IT-</w:t>
            </w:r>
            <w:r>
              <w:rPr>
                <w:sz w:val="20"/>
                <w:szCs w:val="20"/>
              </w:rPr>
              <w:t>SOP</w:t>
            </w:r>
            <w:r w:rsidRPr="009F1E1E">
              <w:rPr>
                <w:sz w:val="20"/>
                <w:szCs w:val="20"/>
              </w:rPr>
              <w:t>-003-v1.2</w:t>
            </w:r>
          </w:p>
        </w:tc>
      </w:tr>
      <w:tr w:rsidR="004A773C" w:rsidRPr="00842228" w14:paraId="0410E957" w14:textId="77777777" w:rsidTr="004A773C">
        <w:tc>
          <w:tcPr>
            <w:tcW w:w="4495" w:type="dxa"/>
          </w:tcPr>
          <w:p w14:paraId="6231BD0F" w14:textId="4EC4CDA4" w:rsidR="004A773C" w:rsidRPr="00842228" w:rsidRDefault="008008A7" w:rsidP="00C534FA">
            <w:pPr>
              <w:rPr>
                <w:sz w:val="20"/>
                <w:szCs w:val="20"/>
              </w:rPr>
            </w:pPr>
            <w:r>
              <w:rPr>
                <w:sz w:val="20"/>
                <w:szCs w:val="20"/>
              </w:rPr>
              <w:t>DEV-</w:t>
            </w:r>
            <w:r w:rsidR="009F1E1E" w:rsidRPr="009F1E1E">
              <w:rPr>
                <w:sz w:val="20"/>
                <w:szCs w:val="20"/>
              </w:rPr>
              <w:t>CUB-POL-001-v2.0</w:t>
            </w:r>
          </w:p>
        </w:tc>
        <w:tc>
          <w:tcPr>
            <w:tcW w:w="4320" w:type="dxa"/>
          </w:tcPr>
          <w:p w14:paraId="292ED0E7" w14:textId="7C0B606E" w:rsidR="004A773C" w:rsidRPr="00842228" w:rsidRDefault="009F1E1E" w:rsidP="00C534FA">
            <w:pPr>
              <w:rPr>
                <w:sz w:val="20"/>
                <w:szCs w:val="20"/>
              </w:rPr>
            </w:pPr>
            <w:r>
              <w:rPr>
                <w:sz w:val="20"/>
                <w:szCs w:val="20"/>
              </w:rPr>
              <w:t>BSA-SOP-001-v1.0</w:t>
            </w:r>
          </w:p>
        </w:tc>
      </w:tr>
    </w:tbl>
    <w:p w14:paraId="17C7BE9F" w14:textId="77777777" w:rsidR="006F220A" w:rsidRPr="006F220A" w:rsidRDefault="006F220A" w:rsidP="006F220A"/>
    <w:p w14:paraId="08E7E8E6" w14:textId="774F7902" w:rsidR="007C64C4" w:rsidRDefault="00170407" w:rsidP="00170407">
      <w:pPr>
        <w:pStyle w:val="Heading2"/>
      </w:pPr>
      <w:bookmarkStart w:id="16" w:name="_Toc219052822"/>
      <w:r>
        <w:t>Attachments</w:t>
      </w:r>
      <w:bookmarkEnd w:id="16"/>
      <w:r>
        <w:t xml:space="preserve"> </w:t>
      </w:r>
    </w:p>
    <w:p w14:paraId="5423AA77" w14:textId="5907183C" w:rsidR="00170407" w:rsidRDefault="00170407" w:rsidP="008C5893">
      <w:pPr>
        <w:spacing w:line="278" w:lineRule="auto"/>
      </w:pPr>
      <w:r>
        <w:t>Document files (word, PDF) will be stored as attachments in tables within the knowledge management system. Example:</w:t>
      </w:r>
    </w:p>
    <w:p w14:paraId="3E618E31" w14:textId="13CAD20A" w:rsidR="00170407" w:rsidRDefault="00170407" w:rsidP="00170407">
      <w:pPr>
        <w:pStyle w:val="ListParagraph"/>
        <w:numPr>
          <w:ilvl w:val="0"/>
          <w:numId w:val="4"/>
        </w:numPr>
        <w:spacing w:line="278" w:lineRule="auto"/>
      </w:pPr>
      <w:r>
        <w:t>DEV-ZSG-SOP-001-v1.0.docx</w:t>
      </w:r>
    </w:p>
    <w:p w14:paraId="2FEA91EF" w14:textId="44FC5704" w:rsidR="00170407" w:rsidRPr="008C2B77" w:rsidRDefault="00170407" w:rsidP="00170407">
      <w:pPr>
        <w:pStyle w:val="ListParagraph"/>
        <w:numPr>
          <w:ilvl w:val="0"/>
          <w:numId w:val="4"/>
        </w:numPr>
        <w:spacing w:line="278" w:lineRule="auto"/>
      </w:pPr>
      <w:r>
        <w:t>IT-SOP-002-v.1.2.pdf</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170407" w:rsidRPr="008C2B77" w14:paraId="2E7CFB20" w14:textId="77777777" w:rsidTr="00C534FA">
        <w:trPr>
          <w:trHeight w:val="413"/>
        </w:trPr>
        <w:tc>
          <w:tcPr>
            <w:tcW w:w="8828" w:type="dxa"/>
            <w:shd w:val="clear" w:color="auto" w:fill="D9F2D0" w:themeFill="accent6" w:themeFillTint="33"/>
          </w:tcPr>
          <w:p w14:paraId="54ED4BAC" w14:textId="4696C1EE" w:rsidR="00170407" w:rsidRPr="001710A4" w:rsidRDefault="00170407" w:rsidP="00C534FA">
            <w:r w:rsidRPr="008C2B77">
              <w:rPr>
                <w:b/>
                <w:bCs/>
              </w:rPr>
              <w:t>Tip:</w:t>
            </w:r>
            <w:r w:rsidRPr="008C2B77">
              <w:t xml:space="preserve"> </w:t>
            </w:r>
            <w:r>
              <w:t xml:space="preserve">Documents shared with customers should be exported in </w:t>
            </w:r>
            <w:r>
              <w:rPr>
                <w:b/>
                <w:bCs/>
              </w:rPr>
              <w:t>PDF</w:t>
            </w:r>
            <w:r w:rsidR="001710A4">
              <w:t xml:space="preserve"> format.</w:t>
            </w:r>
          </w:p>
        </w:tc>
      </w:tr>
    </w:tbl>
    <w:p w14:paraId="72417C29" w14:textId="77777777" w:rsidR="00170407" w:rsidRPr="007C64C4" w:rsidRDefault="00170407" w:rsidP="00170407">
      <w:pPr>
        <w:spacing w:line="278" w:lineRule="auto"/>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670DD5">
          <w:headerReference w:type="default" r:id="rId12"/>
          <w:pgSz w:w="12240" w:h="15840"/>
          <w:pgMar w:top="1417" w:right="1701" w:bottom="1417" w:left="1701" w:header="720" w:footer="720" w:gutter="0"/>
          <w:pgNumType w:chapSep="period"/>
          <w:cols w:space="720"/>
          <w:docGrid w:linePitch="360"/>
        </w:sectPr>
      </w:pPr>
    </w:p>
    <w:p w14:paraId="6828BF59" w14:textId="70395389" w:rsidR="00216D6B" w:rsidRDefault="00830A1D" w:rsidP="00645E48">
      <w:pPr>
        <w:pStyle w:val="Heading1"/>
        <w:spacing w:after="360"/>
      </w:pPr>
      <w:bookmarkStart w:id="17" w:name="_Toc219052823"/>
      <w:r>
        <w:lastRenderedPageBreak/>
        <w:t xml:space="preserve">CONFLUENCE / </w:t>
      </w:r>
      <w:r w:rsidR="00DF25E3">
        <w:t xml:space="preserve">BOOKSTACK </w:t>
      </w:r>
      <w:r w:rsidR="000F0587">
        <w:t>structure</w:t>
      </w:r>
      <w:bookmarkEnd w:id="17"/>
    </w:p>
    <w:p w14:paraId="23B9AADC" w14:textId="6783E89B" w:rsidR="00310D04" w:rsidRDefault="001710A4" w:rsidP="00310D04">
      <w:r>
        <w:t>This section establishes the page structure in the knowledge management system, whether it is Bookstack or Confluence.</w:t>
      </w:r>
    </w:p>
    <w:p w14:paraId="0DB913BF" w14:textId="77777777" w:rsidR="00F36C23" w:rsidRDefault="00F36C23" w:rsidP="00F36C23"/>
    <w:p w14:paraId="10372CD4" w14:textId="77777777" w:rsidR="00F36C23" w:rsidRDefault="00F36C23" w:rsidP="00F36C23">
      <w:pPr>
        <w:pStyle w:val="Heading2"/>
      </w:pPr>
      <w:bookmarkStart w:id="18" w:name="_Toc219052824"/>
      <w:r>
        <w:t>Top-level Space</w:t>
      </w:r>
      <w:bookmarkEnd w:id="18"/>
    </w:p>
    <w:p w14:paraId="2FBF7B76" w14:textId="00F6C990" w:rsidR="00F36C23" w:rsidRPr="00127CFA" w:rsidRDefault="00F36C23" w:rsidP="00F36C23">
      <w:r>
        <w:t xml:space="preserve">To manage all documentation in ZTERS, we </w:t>
      </w:r>
      <w:r w:rsidR="009F6B6F">
        <w:t>must</w:t>
      </w:r>
      <w:r>
        <w:t xml:space="preserve"> create a top-level space in the knowledge management system.</w:t>
      </w:r>
    </w:p>
    <w:p w14:paraId="5FF02B6B" w14:textId="77777777" w:rsidR="00F36C23" w:rsidRPr="0062586C" w:rsidRDefault="00F36C23" w:rsidP="00F36C23">
      <w:pPr>
        <w:spacing w:line="278" w:lineRule="auto"/>
        <w:rPr>
          <w:b/>
          <w:bCs/>
        </w:rPr>
      </w:pPr>
      <w:r w:rsidRPr="0062586C">
        <w:rPr>
          <w:b/>
          <w:bCs/>
        </w:rPr>
        <w:t>ZTERS Knowledge Management</w:t>
      </w:r>
    </w:p>
    <w:p w14:paraId="1BBE81A3" w14:textId="77777777" w:rsidR="00F36C23" w:rsidRDefault="00F36C23" w:rsidP="00F36C23">
      <w:pPr>
        <w:spacing w:line="278" w:lineRule="auto"/>
      </w:pPr>
      <w:r w:rsidRPr="0095711F">
        <w:t>├── Document Control</w:t>
      </w:r>
    </w:p>
    <w:p w14:paraId="768014EA" w14:textId="77777777" w:rsidR="00F36C23" w:rsidRPr="0095711F" w:rsidRDefault="00F36C23" w:rsidP="00F36C23">
      <w:pPr>
        <w:spacing w:line="278" w:lineRule="auto"/>
      </w:pPr>
      <w:r w:rsidRPr="0095711F">
        <w:t xml:space="preserve">├── </w:t>
      </w:r>
      <w:r>
        <w:t>Policies</w:t>
      </w:r>
    </w:p>
    <w:p w14:paraId="2AAF58E2" w14:textId="77777777" w:rsidR="00F36C23" w:rsidRDefault="00F36C23" w:rsidP="00F36C23">
      <w:pPr>
        <w:spacing w:line="278" w:lineRule="auto"/>
      </w:pPr>
      <w:r w:rsidRPr="0095711F">
        <w:t xml:space="preserve">├── </w:t>
      </w:r>
      <w:r>
        <w:t xml:space="preserve">Digital </w:t>
      </w:r>
      <w:r w:rsidRPr="0095711F">
        <w:t>Development</w:t>
      </w:r>
    </w:p>
    <w:p w14:paraId="67E5FA38" w14:textId="5099A373" w:rsidR="00820B27" w:rsidRPr="00820B27" w:rsidRDefault="00820B27" w:rsidP="00820B27">
      <w:r w:rsidRPr="0095711F">
        <w:t xml:space="preserve">├── </w:t>
      </w:r>
      <w:r w:rsidRPr="00820B27">
        <w:t>Business Solutions and Analysis</w:t>
      </w:r>
    </w:p>
    <w:p w14:paraId="23F1A3F4" w14:textId="542950B0" w:rsidR="00F36C23" w:rsidRPr="0095711F" w:rsidRDefault="00F36C23" w:rsidP="00F36C23">
      <w:pPr>
        <w:spacing w:line="278" w:lineRule="auto"/>
      </w:pPr>
      <w:r w:rsidRPr="0095711F">
        <w:t xml:space="preserve">├── </w:t>
      </w:r>
      <w:r w:rsidR="009541D4">
        <w:t>Support</w:t>
      </w:r>
    </w:p>
    <w:p w14:paraId="082B96EB" w14:textId="77777777" w:rsidR="00F36C23" w:rsidRDefault="00F36C23" w:rsidP="00F36C23">
      <w:pPr>
        <w:spacing w:line="278" w:lineRule="auto"/>
      </w:pPr>
      <w:r w:rsidRPr="0095711F">
        <w:t>├── IT</w:t>
      </w:r>
    </w:p>
    <w:p w14:paraId="0B496F98" w14:textId="43266683" w:rsidR="00F36C23" w:rsidRPr="0095711F" w:rsidRDefault="00F36C23" w:rsidP="00F36C23">
      <w:pPr>
        <w:spacing w:line="278" w:lineRule="auto"/>
      </w:pPr>
      <w:r w:rsidRPr="0095711F">
        <w:t xml:space="preserve">├── </w:t>
      </w:r>
      <w:r w:rsidR="005129FE">
        <w:t>System Operations</w:t>
      </w:r>
    </w:p>
    <w:p w14:paraId="1B4AD2DE" w14:textId="7591053C" w:rsidR="00F36C23" w:rsidRDefault="00F36C23" w:rsidP="00F36C23">
      <w:pPr>
        <w:spacing w:line="278" w:lineRule="auto"/>
      </w:pPr>
      <w:r w:rsidRPr="0095711F">
        <w:t xml:space="preserve">├── </w:t>
      </w:r>
      <w:r w:rsidR="009541D4">
        <w:t xml:space="preserve">Infrastructure &amp; </w:t>
      </w:r>
      <w:r w:rsidRPr="0095711F">
        <w:t>Security</w:t>
      </w:r>
    </w:p>
    <w:p w14:paraId="4026C1BB" w14:textId="36A93FF1" w:rsidR="009541D4" w:rsidRPr="0095711F" w:rsidRDefault="009541D4" w:rsidP="009541D4">
      <w:pPr>
        <w:spacing w:line="278" w:lineRule="auto"/>
      </w:pPr>
      <w:r w:rsidRPr="0095711F">
        <w:t xml:space="preserve">├── </w:t>
      </w:r>
      <w:r>
        <w:t>CWS</w:t>
      </w:r>
    </w:p>
    <w:p w14:paraId="48BE1B36" w14:textId="0DE1153C" w:rsidR="009541D4" w:rsidRPr="0095711F" w:rsidRDefault="009541D4" w:rsidP="00F36C23">
      <w:pPr>
        <w:spacing w:line="278" w:lineRule="auto"/>
      </w:pPr>
      <w:r w:rsidRPr="0095711F">
        <w:t xml:space="preserve">├── </w:t>
      </w:r>
      <w:r>
        <w:t>Finance</w:t>
      </w:r>
    </w:p>
    <w:p w14:paraId="20884E6A" w14:textId="77777777" w:rsidR="00F36C23" w:rsidRPr="0095711F" w:rsidRDefault="00F36C23" w:rsidP="00F36C23">
      <w:pPr>
        <w:spacing w:line="278" w:lineRule="auto"/>
      </w:pPr>
      <w:r w:rsidRPr="0095711F">
        <w:t>└── Archived Documents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F36C23" w:rsidRPr="008C2B77" w14:paraId="09C2E77C" w14:textId="77777777" w:rsidTr="00C534FA">
        <w:trPr>
          <w:tblHeader/>
        </w:trPr>
        <w:tc>
          <w:tcPr>
            <w:tcW w:w="2245" w:type="dxa"/>
            <w:shd w:val="clear" w:color="auto" w:fill="4F7ABA"/>
          </w:tcPr>
          <w:p w14:paraId="28350217" w14:textId="77777777" w:rsidR="00F36C23" w:rsidRPr="008C2B77" w:rsidRDefault="00F36C23" w:rsidP="00C534FA">
            <w:pPr>
              <w:rPr>
                <w:b/>
                <w:bCs/>
                <w:color w:val="FFFFFF" w:themeColor="background1"/>
                <w:sz w:val="20"/>
                <w:szCs w:val="20"/>
              </w:rPr>
            </w:pPr>
            <w:r>
              <w:rPr>
                <w:b/>
                <w:bCs/>
                <w:color w:val="FFFFFF" w:themeColor="background1"/>
                <w:sz w:val="20"/>
                <w:szCs w:val="20"/>
              </w:rPr>
              <w:t>Page</w:t>
            </w:r>
          </w:p>
        </w:tc>
        <w:tc>
          <w:tcPr>
            <w:tcW w:w="6570" w:type="dxa"/>
            <w:shd w:val="clear" w:color="auto" w:fill="4F7ABA"/>
          </w:tcPr>
          <w:p w14:paraId="149DEE12" w14:textId="77777777" w:rsidR="00F36C23" w:rsidRPr="008C2B77" w:rsidRDefault="00F36C23" w:rsidP="00C534FA">
            <w:pPr>
              <w:rPr>
                <w:b/>
                <w:bCs/>
                <w:color w:val="FFFFFF" w:themeColor="background1"/>
                <w:sz w:val="20"/>
                <w:szCs w:val="20"/>
              </w:rPr>
            </w:pPr>
            <w:r>
              <w:rPr>
                <w:b/>
                <w:bCs/>
                <w:color w:val="FFFFFF" w:themeColor="background1"/>
                <w:sz w:val="20"/>
                <w:szCs w:val="20"/>
              </w:rPr>
              <w:t>Purpose</w:t>
            </w:r>
          </w:p>
        </w:tc>
      </w:tr>
      <w:tr w:rsidR="00F36C23" w:rsidRPr="00842228" w14:paraId="42C696B4" w14:textId="77777777" w:rsidTr="00C534FA">
        <w:tc>
          <w:tcPr>
            <w:tcW w:w="2245" w:type="dxa"/>
          </w:tcPr>
          <w:p w14:paraId="15372357" w14:textId="77777777" w:rsidR="00F36C23" w:rsidRPr="008C2B77" w:rsidRDefault="00F36C23" w:rsidP="00C534FA">
            <w:pPr>
              <w:rPr>
                <w:sz w:val="20"/>
                <w:szCs w:val="20"/>
              </w:rPr>
            </w:pPr>
            <w:r>
              <w:rPr>
                <w:sz w:val="20"/>
                <w:szCs w:val="20"/>
              </w:rPr>
              <w:t>Document Control</w:t>
            </w:r>
          </w:p>
        </w:tc>
        <w:tc>
          <w:tcPr>
            <w:tcW w:w="6570" w:type="dxa"/>
          </w:tcPr>
          <w:p w14:paraId="7F538948" w14:textId="77777777" w:rsidR="00F36C23" w:rsidRPr="00842228" w:rsidRDefault="00F36C23" w:rsidP="00C534FA">
            <w:pPr>
              <w:rPr>
                <w:sz w:val="20"/>
                <w:szCs w:val="20"/>
              </w:rPr>
            </w:pPr>
            <w:r>
              <w:rPr>
                <w:sz w:val="20"/>
                <w:szCs w:val="20"/>
              </w:rPr>
              <w:t>Templates, versioning &amp; naming rules</w:t>
            </w:r>
          </w:p>
        </w:tc>
      </w:tr>
      <w:tr w:rsidR="00F36C23" w:rsidRPr="00842228" w14:paraId="6E5F0628" w14:textId="77777777" w:rsidTr="00C534FA">
        <w:tc>
          <w:tcPr>
            <w:tcW w:w="2245" w:type="dxa"/>
          </w:tcPr>
          <w:p w14:paraId="5790417E" w14:textId="77777777" w:rsidR="00F36C23" w:rsidRDefault="00F36C23" w:rsidP="00C534FA">
            <w:pPr>
              <w:rPr>
                <w:sz w:val="20"/>
                <w:szCs w:val="20"/>
              </w:rPr>
            </w:pPr>
            <w:r>
              <w:rPr>
                <w:sz w:val="20"/>
                <w:szCs w:val="20"/>
              </w:rPr>
              <w:t>Policies</w:t>
            </w:r>
          </w:p>
        </w:tc>
        <w:tc>
          <w:tcPr>
            <w:tcW w:w="6570" w:type="dxa"/>
          </w:tcPr>
          <w:p w14:paraId="542D7143" w14:textId="77777777" w:rsidR="00F36C23" w:rsidRDefault="00F36C23" w:rsidP="00C534FA">
            <w:pPr>
              <w:rPr>
                <w:sz w:val="20"/>
                <w:szCs w:val="20"/>
              </w:rPr>
            </w:pPr>
            <w:r>
              <w:rPr>
                <w:sz w:val="20"/>
                <w:szCs w:val="20"/>
              </w:rPr>
              <w:t>General Policies</w:t>
            </w:r>
          </w:p>
        </w:tc>
      </w:tr>
      <w:tr w:rsidR="00F36C23" w:rsidRPr="00842228" w14:paraId="36DB5A04" w14:textId="77777777" w:rsidTr="00C534FA">
        <w:tc>
          <w:tcPr>
            <w:tcW w:w="2245" w:type="dxa"/>
          </w:tcPr>
          <w:p w14:paraId="4E7C1F2C" w14:textId="77777777" w:rsidR="00F36C23" w:rsidRPr="00842228" w:rsidRDefault="00F36C23" w:rsidP="00C534FA">
            <w:pPr>
              <w:rPr>
                <w:sz w:val="20"/>
                <w:szCs w:val="20"/>
              </w:rPr>
            </w:pPr>
            <w:r>
              <w:rPr>
                <w:sz w:val="20"/>
                <w:szCs w:val="20"/>
              </w:rPr>
              <w:t>Digital Development</w:t>
            </w:r>
          </w:p>
        </w:tc>
        <w:tc>
          <w:tcPr>
            <w:tcW w:w="6570" w:type="dxa"/>
          </w:tcPr>
          <w:p w14:paraId="0AC4B188" w14:textId="77777777" w:rsidR="00F36C23" w:rsidRPr="00842228" w:rsidRDefault="00F36C23" w:rsidP="00C534FA">
            <w:pPr>
              <w:rPr>
                <w:sz w:val="20"/>
                <w:szCs w:val="20"/>
              </w:rPr>
            </w:pPr>
            <w:r>
              <w:rPr>
                <w:sz w:val="20"/>
                <w:szCs w:val="20"/>
              </w:rPr>
              <w:t>All DEV-related documents</w:t>
            </w:r>
          </w:p>
        </w:tc>
      </w:tr>
      <w:tr w:rsidR="00F36C23" w:rsidRPr="00842228" w14:paraId="37E7CFB9" w14:textId="77777777" w:rsidTr="00C534FA">
        <w:tc>
          <w:tcPr>
            <w:tcW w:w="2245" w:type="dxa"/>
          </w:tcPr>
          <w:p w14:paraId="18191A5B" w14:textId="77777777" w:rsidR="00F36C23" w:rsidRPr="00842228" w:rsidRDefault="00F36C23" w:rsidP="00C534FA">
            <w:pPr>
              <w:rPr>
                <w:sz w:val="20"/>
                <w:szCs w:val="20"/>
              </w:rPr>
            </w:pPr>
            <w:r>
              <w:rPr>
                <w:sz w:val="20"/>
                <w:szCs w:val="20"/>
              </w:rPr>
              <w:t>Finance/IT/BSA</w:t>
            </w:r>
          </w:p>
        </w:tc>
        <w:tc>
          <w:tcPr>
            <w:tcW w:w="6570" w:type="dxa"/>
          </w:tcPr>
          <w:p w14:paraId="1614D2CD" w14:textId="77777777" w:rsidR="00F36C23" w:rsidRPr="00842228" w:rsidRDefault="00F36C23" w:rsidP="00C534FA">
            <w:pPr>
              <w:rPr>
                <w:sz w:val="20"/>
                <w:szCs w:val="20"/>
              </w:rPr>
            </w:pPr>
            <w:r>
              <w:rPr>
                <w:sz w:val="20"/>
                <w:szCs w:val="20"/>
              </w:rPr>
              <w:t>Department-specific docs</w:t>
            </w:r>
          </w:p>
        </w:tc>
      </w:tr>
      <w:tr w:rsidR="00F36C23" w:rsidRPr="00842228" w14:paraId="3DAE6719" w14:textId="77777777" w:rsidTr="00C534FA">
        <w:tc>
          <w:tcPr>
            <w:tcW w:w="2245" w:type="dxa"/>
          </w:tcPr>
          <w:p w14:paraId="5318D076" w14:textId="77777777" w:rsidR="00F36C23" w:rsidRDefault="00F36C23" w:rsidP="00C534FA">
            <w:pPr>
              <w:rPr>
                <w:sz w:val="20"/>
                <w:szCs w:val="20"/>
              </w:rPr>
            </w:pPr>
            <w:r>
              <w:rPr>
                <w:sz w:val="20"/>
                <w:szCs w:val="20"/>
              </w:rPr>
              <w:t>Archived Documents</w:t>
            </w:r>
          </w:p>
        </w:tc>
        <w:tc>
          <w:tcPr>
            <w:tcW w:w="6570" w:type="dxa"/>
          </w:tcPr>
          <w:p w14:paraId="7A021A0D" w14:textId="77777777" w:rsidR="00F36C23" w:rsidRDefault="00F36C23" w:rsidP="00C534FA">
            <w:pPr>
              <w:rPr>
                <w:sz w:val="20"/>
                <w:szCs w:val="20"/>
              </w:rPr>
            </w:pPr>
            <w:r>
              <w:rPr>
                <w:sz w:val="20"/>
                <w:szCs w:val="20"/>
              </w:rPr>
              <w:t>Obsolete / retired document</w:t>
            </w:r>
          </w:p>
        </w:tc>
      </w:tr>
    </w:tbl>
    <w:p w14:paraId="66B60604" w14:textId="77777777" w:rsidR="00F36C23" w:rsidRDefault="00F36C23" w:rsidP="00F36C23">
      <w:pPr>
        <w:spacing w:line="278" w:lineRule="auto"/>
        <w:rPr>
          <w:b/>
          <w:bCs/>
        </w:rPr>
      </w:pPr>
    </w:p>
    <w:p w14:paraId="7011C2C8" w14:textId="77777777" w:rsidR="00F36C23" w:rsidRPr="008C2B77" w:rsidRDefault="00F36C23" w:rsidP="00F36C23">
      <w:pPr>
        <w:pStyle w:val="Heading2"/>
      </w:pPr>
      <w:bookmarkStart w:id="19" w:name="_Toc219052825"/>
      <w:r>
        <w:t>Department Page Structure</w:t>
      </w:r>
      <w:bookmarkEnd w:id="19"/>
    </w:p>
    <w:p w14:paraId="746A721B" w14:textId="77777777" w:rsidR="00F36C23" w:rsidRPr="001F6F1E" w:rsidRDefault="00F36C23" w:rsidP="00F36C23">
      <w:pPr>
        <w:spacing w:line="278" w:lineRule="auto"/>
        <w:rPr>
          <w:b/>
          <w:bCs/>
        </w:rPr>
      </w:pPr>
      <w:r>
        <w:rPr>
          <w:b/>
          <w:bCs/>
        </w:rPr>
        <w:t xml:space="preserve">Digital </w:t>
      </w:r>
      <w:r w:rsidRPr="001F6F1E">
        <w:rPr>
          <w:b/>
          <w:bCs/>
        </w:rPr>
        <w:t>Development</w:t>
      </w:r>
    </w:p>
    <w:p w14:paraId="32A874F7" w14:textId="77777777" w:rsidR="00F36C23" w:rsidRPr="001F6F1E" w:rsidRDefault="00F36C23" w:rsidP="00F36C23">
      <w:pPr>
        <w:spacing w:line="278" w:lineRule="auto"/>
      </w:pPr>
      <w:r w:rsidRPr="001F6F1E">
        <w:t>├── Overview</w:t>
      </w:r>
    </w:p>
    <w:p w14:paraId="039BE4A7" w14:textId="77777777" w:rsidR="00F36C23" w:rsidRPr="001F6F1E" w:rsidRDefault="00F36C23" w:rsidP="00F36C23">
      <w:pPr>
        <w:spacing w:line="278" w:lineRule="auto"/>
      </w:pPr>
      <w:r w:rsidRPr="001F6F1E">
        <w:t>├── Projects</w:t>
      </w:r>
    </w:p>
    <w:p w14:paraId="0E9F81A2" w14:textId="77777777" w:rsidR="00F36C23" w:rsidRPr="001F6F1E" w:rsidRDefault="00F36C23" w:rsidP="00F36C23">
      <w:pPr>
        <w:spacing w:line="278" w:lineRule="auto"/>
      </w:pPr>
      <w:r w:rsidRPr="001F6F1E">
        <w:t>├── SOPs</w:t>
      </w:r>
    </w:p>
    <w:p w14:paraId="183CE8B7" w14:textId="77777777" w:rsidR="00F36C23" w:rsidRPr="001F6F1E" w:rsidRDefault="00F36C23" w:rsidP="00F36C23">
      <w:pPr>
        <w:spacing w:line="278" w:lineRule="auto"/>
      </w:pPr>
      <w:r w:rsidRPr="001F6F1E">
        <w:t>├── User Guides</w:t>
      </w:r>
    </w:p>
    <w:p w14:paraId="73B8652E" w14:textId="77777777" w:rsidR="00F36C23" w:rsidRPr="001F6F1E" w:rsidRDefault="00F36C23" w:rsidP="00F36C23">
      <w:pPr>
        <w:spacing w:line="278" w:lineRule="auto"/>
      </w:pPr>
      <w:r w:rsidRPr="001F6F1E">
        <w:lastRenderedPageBreak/>
        <w:t>├── Policies</w:t>
      </w:r>
    </w:p>
    <w:p w14:paraId="4830A865" w14:textId="77777777" w:rsidR="00F36C23" w:rsidRDefault="00F36C23" w:rsidP="00310D04"/>
    <w:p w14:paraId="38882CD8" w14:textId="77777777" w:rsidR="001710A4" w:rsidRDefault="001710A4" w:rsidP="001710A4">
      <w:pPr>
        <w:pStyle w:val="Heading2"/>
      </w:pPr>
      <w:bookmarkStart w:id="20" w:name="_Toc219052826"/>
      <w:r>
        <w:t>Page Hierarchy for Development Projects</w:t>
      </w:r>
      <w:bookmarkEnd w:id="20"/>
    </w:p>
    <w:p w14:paraId="52BEEB7F" w14:textId="39D60D4E" w:rsidR="001710A4" w:rsidRPr="001710A4" w:rsidRDefault="001710A4" w:rsidP="001710A4">
      <w:r>
        <w:t xml:space="preserve">Consulting documents should be intuitive with an </w:t>
      </w:r>
      <w:r w:rsidR="00514700">
        <w:t>easy-to-follow</w:t>
      </w:r>
      <w:r>
        <w:t xml:space="preserve"> structure,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8815"/>
      </w:tblGrid>
      <w:tr w:rsidR="001710A4" w:rsidRPr="00842228" w14:paraId="7D855616" w14:textId="77777777" w:rsidTr="00C534FA">
        <w:tc>
          <w:tcPr>
            <w:tcW w:w="8815" w:type="dxa"/>
          </w:tcPr>
          <w:p w14:paraId="5B2D2240" w14:textId="77777777" w:rsidR="001710A4" w:rsidRPr="006F220A" w:rsidRDefault="001710A4" w:rsidP="00C534FA">
            <w:pPr>
              <w:rPr>
                <w:b/>
                <w:bCs/>
                <w:sz w:val="20"/>
                <w:szCs w:val="20"/>
              </w:rPr>
            </w:pPr>
            <w:r>
              <w:rPr>
                <w:b/>
                <w:bCs/>
                <w:sz w:val="20"/>
                <w:szCs w:val="20"/>
              </w:rPr>
              <w:t xml:space="preserve">Digital </w:t>
            </w:r>
            <w:r w:rsidRPr="006F220A">
              <w:rPr>
                <w:b/>
                <w:bCs/>
                <w:sz w:val="20"/>
                <w:szCs w:val="20"/>
              </w:rPr>
              <w:t>Development</w:t>
            </w:r>
            <w:r w:rsidRPr="006F220A">
              <w:rPr>
                <w:b/>
                <w:bCs/>
                <w:sz w:val="20"/>
                <w:szCs w:val="20"/>
              </w:rPr>
              <w:br/>
            </w:r>
          </w:p>
          <w:p w14:paraId="6D87CB89" w14:textId="77777777" w:rsidR="001710A4" w:rsidRPr="006F220A" w:rsidRDefault="001710A4" w:rsidP="00C534FA">
            <w:pPr>
              <w:rPr>
                <w:sz w:val="20"/>
                <w:szCs w:val="20"/>
              </w:rPr>
            </w:pPr>
            <w:r w:rsidRPr="006F220A">
              <w:rPr>
                <w:sz w:val="20"/>
                <w:szCs w:val="20"/>
              </w:rPr>
              <w:t xml:space="preserve">├── </w:t>
            </w:r>
            <w:r w:rsidRPr="00D22A79">
              <w:rPr>
                <w:b/>
                <w:bCs/>
                <w:color w:val="0070C0"/>
                <w:sz w:val="20"/>
                <w:szCs w:val="20"/>
              </w:rPr>
              <w:t>Projects</w:t>
            </w:r>
            <w:r>
              <w:rPr>
                <w:sz w:val="20"/>
                <w:szCs w:val="20"/>
              </w:rPr>
              <w:br/>
            </w:r>
          </w:p>
          <w:p w14:paraId="0D984241" w14:textId="77777777" w:rsidR="001710A4" w:rsidRPr="006F220A" w:rsidRDefault="001710A4" w:rsidP="00C534FA">
            <w:pPr>
              <w:rPr>
                <w:sz w:val="20"/>
                <w:szCs w:val="20"/>
              </w:rPr>
            </w:pPr>
            <w:r w:rsidRPr="006F220A">
              <w:rPr>
                <w:sz w:val="20"/>
                <w:szCs w:val="20"/>
              </w:rPr>
              <w:t xml:space="preserve">│   ├── </w:t>
            </w:r>
            <w:r w:rsidRPr="00D22A79">
              <w:rPr>
                <w:b/>
                <w:bCs/>
                <w:color w:val="0070C0"/>
                <w:sz w:val="20"/>
                <w:szCs w:val="20"/>
              </w:rPr>
              <w:t>Cube</w:t>
            </w:r>
            <w:r>
              <w:rPr>
                <w:sz w:val="20"/>
                <w:szCs w:val="20"/>
              </w:rPr>
              <w:br/>
            </w:r>
          </w:p>
          <w:p w14:paraId="25327847" w14:textId="77777777" w:rsidR="001710A4" w:rsidRPr="006F220A" w:rsidRDefault="001710A4" w:rsidP="00C534FA">
            <w:pPr>
              <w:rPr>
                <w:sz w:val="20"/>
                <w:szCs w:val="20"/>
              </w:rPr>
            </w:pPr>
            <w:r w:rsidRPr="006F220A">
              <w:rPr>
                <w:sz w:val="20"/>
                <w:szCs w:val="20"/>
              </w:rPr>
              <w:t>│   │   ├── SOPs</w:t>
            </w:r>
            <w:r>
              <w:rPr>
                <w:sz w:val="20"/>
                <w:szCs w:val="20"/>
              </w:rPr>
              <w:br/>
            </w:r>
          </w:p>
          <w:p w14:paraId="1C3D0C45" w14:textId="77777777" w:rsidR="001710A4" w:rsidRPr="006F220A" w:rsidRDefault="001710A4" w:rsidP="00C534FA">
            <w:pPr>
              <w:rPr>
                <w:sz w:val="20"/>
                <w:szCs w:val="20"/>
              </w:rPr>
            </w:pPr>
            <w:r w:rsidRPr="006F220A">
              <w:rPr>
                <w:sz w:val="20"/>
                <w:szCs w:val="20"/>
              </w:rPr>
              <w:t xml:space="preserve">│   │   ├── </w:t>
            </w:r>
            <w:r w:rsidRPr="00D22A79">
              <w:rPr>
                <w:b/>
                <w:bCs/>
                <w:color w:val="0070C0"/>
                <w:sz w:val="20"/>
                <w:szCs w:val="20"/>
              </w:rPr>
              <w:t>User Guide</w:t>
            </w:r>
            <w:r>
              <w:rPr>
                <w:sz w:val="20"/>
                <w:szCs w:val="20"/>
              </w:rPr>
              <w:br/>
            </w:r>
          </w:p>
          <w:p w14:paraId="6D0C69B0" w14:textId="77777777" w:rsidR="001710A4" w:rsidRPr="006F220A" w:rsidRDefault="001710A4" w:rsidP="00C534FA">
            <w:pPr>
              <w:rPr>
                <w:sz w:val="20"/>
                <w:szCs w:val="20"/>
              </w:rPr>
            </w:pPr>
            <w:r w:rsidRPr="006F220A">
              <w:rPr>
                <w:sz w:val="20"/>
                <w:szCs w:val="20"/>
              </w:rPr>
              <w:t>│   │   ├── Policies</w:t>
            </w:r>
            <w:r>
              <w:rPr>
                <w:sz w:val="20"/>
                <w:szCs w:val="20"/>
              </w:rPr>
              <w:br/>
            </w:r>
          </w:p>
          <w:p w14:paraId="103F6EBD" w14:textId="77777777" w:rsidR="001710A4" w:rsidRDefault="001710A4" w:rsidP="00C534FA">
            <w:pPr>
              <w:rPr>
                <w:sz w:val="20"/>
                <w:szCs w:val="20"/>
              </w:rPr>
            </w:pPr>
            <w:r w:rsidRPr="006F220A">
              <w:rPr>
                <w:sz w:val="20"/>
                <w:szCs w:val="20"/>
              </w:rPr>
              <w:t xml:space="preserve">│   ├── </w:t>
            </w:r>
            <w:proofErr w:type="spellStart"/>
            <w:r w:rsidRPr="006F220A">
              <w:rPr>
                <w:sz w:val="20"/>
                <w:szCs w:val="20"/>
              </w:rPr>
              <w:t>ZSight</w:t>
            </w:r>
            <w:proofErr w:type="spellEnd"/>
            <w:r>
              <w:rPr>
                <w:sz w:val="20"/>
                <w:szCs w:val="20"/>
              </w:rPr>
              <w:br/>
            </w:r>
          </w:p>
          <w:p w14:paraId="6C880E6A" w14:textId="77777777" w:rsidR="001710A4" w:rsidRPr="006F220A" w:rsidRDefault="001710A4" w:rsidP="00C534FA">
            <w:pPr>
              <w:rPr>
                <w:sz w:val="20"/>
                <w:szCs w:val="20"/>
              </w:rPr>
            </w:pPr>
            <w:r w:rsidRPr="006F220A">
              <w:rPr>
                <w:sz w:val="20"/>
                <w:szCs w:val="20"/>
              </w:rPr>
              <w:t xml:space="preserve">│   ├── </w:t>
            </w:r>
            <w:r>
              <w:rPr>
                <w:sz w:val="20"/>
                <w:szCs w:val="20"/>
              </w:rPr>
              <w:t>Portal</w:t>
            </w:r>
            <w:r>
              <w:rPr>
                <w:sz w:val="20"/>
                <w:szCs w:val="20"/>
              </w:rPr>
              <w:br/>
            </w:r>
          </w:p>
          <w:p w14:paraId="3A9DFCD5" w14:textId="77777777" w:rsidR="001710A4" w:rsidRDefault="001710A4" w:rsidP="00C534FA">
            <w:pPr>
              <w:rPr>
                <w:sz w:val="20"/>
                <w:szCs w:val="20"/>
              </w:rPr>
            </w:pPr>
            <w:r w:rsidRPr="006F220A">
              <w:rPr>
                <w:sz w:val="20"/>
                <w:szCs w:val="20"/>
              </w:rPr>
              <w:t xml:space="preserve">│   ├── </w:t>
            </w:r>
            <w:r>
              <w:rPr>
                <w:sz w:val="20"/>
                <w:szCs w:val="20"/>
              </w:rPr>
              <w:t>Hub</w:t>
            </w:r>
          </w:p>
          <w:p w14:paraId="59F948D3" w14:textId="77777777" w:rsidR="001710A4" w:rsidRDefault="001710A4" w:rsidP="00C534FA">
            <w:pPr>
              <w:rPr>
                <w:sz w:val="20"/>
                <w:szCs w:val="20"/>
              </w:rPr>
            </w:pPr>
          </w:p>
          <w:p w14:paraId="4B6BB180" w14:textId="31F82C98" w:rsidR="001710A4" w:rsidRPr="00842228" w:rsidRDefault="001710A4" w:rsidP="00C534FA">
            <w:pPr>
              <w:rPr>
                <w:sz w:val="20"/>
                <w:szCs w:val="20"/>
              </w:rPr>
            </w:pPr>
            <w:r>
              <w:rPr>
                <w:b/>
                <w:bCs/>
                <w:sz w:val="20"/>
                <w:szCs w:val="20"/>
              </w:rPr>
              <w:t xml:space="preserve">Example: </w:t>
            </w:r>
            <w:r w:rsidR="00514700">
              <w:rPr>
                <w:sz w:val="20"/>
                <w:szCs w:val="20"/>
              </w:rPr>
              <w:t>DEV-</w:t>
            </w:r>
            <w:r w:rsidRPr="008D3BC5">
              <w:rPr>
                <w:sz w:val="20"/>
                <w:szCs w:val="20"/>
              </w:rPr>
              <w:t>CUB-UGU-001-v1.0</w:t>
            </w:r>
            <w:r>
              <w:rPr>
                <w:sz w:val="20"/>
                <w:szCs w:val="20"/>
              </w:rPr>
              <w:t xml:space="preserve"> </w:t>
            </w:r>
            <w:r w:rsidRPr="008D3BC5">
              <w:rPr>
                <w:b/>
                <w:bCs/>
                <w:sz w:val="20"/>
                <w:szCs w:val="20"/>
              </w:rPr>
              <w:t xml:space="preserve">=&gt; </w:t>
            </w:r>
            <w:r w:rsidRPr="008D3BC5">
              <w:rPr>
                <w:sz w:val="20"/>
                <w:szCs w:val="20"/>
              </w:rPr>
              <w:t>Cube User Guide</w:t>
            </w:r>
            <w:r>
              <w:rPr>
                <w:sz w:val="20"/>
                <w:szCs w:val="20"/>
              </w:rPr>
              <w:br/>
            </w:r>
          </w:p>
        </w:tc>
      </w:tr>
    </w:tbl>
    <w:p w14:paraId="3B0F692E" w14:textId="77777777" w:rsidR="000F0587" w:rsidRDefault="000F0587" w:rsidP="00310D04"/>
    <w:p w14:paraId="7EAE2E6F" w14:textId="139789D1" w:rsidR="00AC60FB" w:rsidRDefault="00AC60FB" w:rsidP="00AC60FB">
      <w:pPr>
        <w:pStyle w:val="Heading2"/>
      </w:pPr>
      <w:bookmarkStart w:id="21" w:name="_Toc219052827"/>
      <w:r>
        <w:t>Versioning Rules</w:t>
      </w:r>
      <w:bookmarkEnd w:id="21"/>
    </w:p>
    <w:p w14:paraId="3F03E5E6" w14:textId="43B8E8C3" w:rsidR="00AC60FB" w:rsidRDefault="00AC60FB" w:rsidP="00310D04">
      <w:r>
        <w:t>The following rules define the correct way to apply versions into documents.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AC60FB" w:rsidRPr="008C2B77" w14:paraId="34F1C697" w14:textId="77777777" w:rsidTr="00C534FA">
        <w:trPr>
          <w:tblHeader/>
        </w:trPr>
        <w:tc>
          <w:tcPr>
            <w:tcW w:w="2245" w:type="dxa"/>
            <w:shd w:val="clear" w:color="auto" w:fill="4F7ABA"/>
          </w:tcPr>
          <w:p w14:paraId="5E1B5475" w14:textId="251180D4" w:rsidR="00AC60FB" w:rsidRPr="008C2B77" w:rsidRDefault="00AC60FB" w:rsidP="00C534FA">
            <w:pPr>
              <w:rPr>
                <w:b/>
                <w:bCs/>
                <w:color w:val="FFFFFF" w:themeColor="background1"/>
                <w:sz w:val="20"/>
                <w:szCs w:val="20"/>
              </w:rPr>
            </w:pPr>
            <w:r>
              <w:rPr>
                <w:b/>
                <w:bCs/>
                <w:color w:val="FFFFFF" w:themeColor="background1"/>
                <w:sz w:val="20"/>
                <w:szCs w:val="20"/>
              </w:rPr>
              <w:t>Change Type</w:t>
            </w:r>
          </w:p>
        </w:tc>
        <w:tc>
          <w:tcPr>
            <w:tcW w:w="6570" w:type="dxa"/>
            <w:shd w:val="clear" w:color="auto" w:fill="4F7ABA"/>
          </w:tcPr>
          <w:p w14:paraId="5983EB96" w14:textId="16A9D873" w:rsidR="00AC60FB" w:rsidRPr="008C2B77" w:rsidRDefault="00AC60FB" w:rsidP="00C534FA">
            <w:pPr>
              <w:rPr>
                <w:b/>
                <w:bCs/>
                <w:color w:val="FFFFFF" w:themeColor="background1"/>
                <w:sz w:val="20"/>
                <w:szCs w:val="20"/>
              </w:rPr>
            </w:pPr>
            <w:r>
              <w:rPr>
                <w:b/>
                <w:bCs/>
                <w:color w:val="FFFFFF" w:themeColor="background1"/>
                <w:sz w:val="20"/>
                <w:szCs w:val="20"/>
              </w:rPr>
              <w:t>Action</w:t>
            </w:r>
          </w:p>
        </w:tc>
      </w:tr>
      <w:tr w:rsidR="00AC60FB" w:rsidRPr="00842228" w14:paraId="4DABA85F" w14:textId="77777777" w:rsidTr="00C534FA">
        <w:tc>
          <w:tcPr>
            <w:tcW w:w="2245" w:type="dxa"/>
          </w:tcPr>
          <w:p w14:paraId="3A5C5451" w14:textId="38CF7E2C" w:rsidR="00AC60FB" w:rsidRPr="008C2B77" w:rsidRDefault="00AC60FB" w:rsidP="00C534FA">
            <w:pPr>
              <w:rPr>
                <w:sz w:val="20"/>
                <w:szCs w:val="20"/>
              </w:rPr>
            </w:pPr>
            <w:r>
              <w:rPr>
                <w:sz w:val="20"/>
                <w:szCs w:val="20"/>
              </w:rPr>
              <w:t>Draft Document</w:t>
            </w:r>
          </w:p>
        </w:tc>
        <w:tc>
          <w:tcPr>
            <w:tcW w:w="6570" w:type="dxa"/>
          </w:tcPr>
          <w:p w14:paraId="031B6984" w14:textId="3CA5C916" w:rsidR="00AC60FB" w:rsidRPr="00842228" w:rsidRDefault="00AC60FB" w:rsidP="00C534FA">
            <w:pPr>
              <w:rPr>
                <w:sz w:val="20"/>
                <w:szCs w:val="20"/>
              </w:rPr>
            </w:pPr>
            <w:r>
              <w:rPr>
                <w:sz w:val="20"/>
                <w:szCs w:val="20"/>
              </w:rPr>
              <w:t xml:space="preserve">Update attachment =&gt; </w:t>
            </w:r>
            <w:r w:rsidRPr="009F3A89">
              <w:rPr>
                <w:b/>
                <w:bCs/>
                <w:sz w:val="20"/>
                <w:szCs w:val="20"/>
              </w:rPr>
              <w:t>v</w:t>
            </w:r>
            <w:r w:rsidR="009F3A89" w:rsidRPr="009F3A89">
              <w:rPr>
                <w:b/>
                <w:bCs/>
                <w:sz w:val="20"/>
                <w:szCs w:val="20"/>
              </w:rPr>
              <w:t>0.x</w:t>
            </w:r>
            <w:r w:rsidR="005E353D">
              <w:rPr>
                <w:b/>
                <w:bCs/>
                <w:sz w:val="20"/>
                <w:szCs w:val="20"/>
              </w:rPr>
              <w:br/>
            </w:r>
          </w:p>
        </w:tc>
      </w:tr>
      <w:tr w:rsidR="00AC60FB" w14:paraId="3392FB8A" w14:textId="77777777" w:rsidTr="00C534FA">
        <w:tc>
          <w:tcPr>
            <w:tcW w:w="2245" w:type="dxa"/>
          </w:tcPr>
          <w:p w14:paraId="4D671FED" w14:textId="6F3C0349" w:rsidR="00AC60FB" w:rsidRDefault="009F3A89" w:rsidP="00C534FA">
            <w:pPr>
              <w:rPr>
                <w:sz w:val="20"/>
                <w:szCs w:val="20"/>
              </w:rPr>
            </w:pPr>
            <w:r>
              <w:rPr>
                <w:sz w:val="20"/>
                <w:szCs w:val="20"/>
              </w:rPr>
              <w:t>Minor text fix</w:t>
            </w:r>
          </w:p>
        </w:tc>
        <w:tc>
          <w:tcPr>
            <w:tcW w:w="6570" w:type="dxa"/>
          </w:tcPr>
          <w:p w14:paraId="0840A8A8" w14:textId="466C1D1D" w:rsidR="00AC60FB" w:rsidRDefault="009F3A89" w:rsidP="00C534FA">
            <w:pPr>
              <w:rPr>
                <w:sz w:val="20"/>
                <w:szCs w:val="20"/>
              </w:rPr>
            </w:pPr>
            <w:r>
              <w:rPr>
                <w:sz w:val="20"/>
                <w:szCs w:val="20"/>
              </w:rPr>
              <w:t xml:space="preserve">Update attachment =&gt; </w:t>
            </w:r>
            <w:r w:rsidRPr="009F3A89">
              <w:rPr>
                <w:b/>
                <w:bCs/>
                <w:sz w:val="20"/>
                <w:szCs w:val="20"/>
              </w:rPr>
              <w:t>v1.1</w:t>
            </w:r>
            <w:r w:rsidR="005E353D">
              <w:rPr>
                <w:b/>
                <w:bCs/>
                <w:sz w:val="20"/>
                <w:szCs w:val="20"/>
              </w:rPr>
              <w:br/>
            </w:r>
          </w:p>
        </w:tc>
      </w:tr>
      <w:tr w:rsidR="00AC60FB" w:rsidRPr="00842228" w14:paraId="1E8EE9A5" w14:textId="77777777" w:rsidTr="00C534FA">
        <w:tc>
          <w:tcPr>
            <w:tcW w:w="2245" w:type="dxa"/>
          </w:tcPr>
          <w:p w14:paraId="28C8B40D" w14:textId="70FCA63A" w:rsidR="00AC60FB" w:rsidRPr="00842228" w:rsidRDefault="009F3A89" w:rsidP="00C534FA">
            <w:pPr>
              <w:rPr>
                <w:sz w:val="20"/>
                <w:szCs w:val="20"/>
              </w:rPr>
            </w:pPr>
            <w:r>
              <w:rPr>
                <w:sz w:val="20"/>
                <w:szCs w:val="20"/>
              </w:rPr>
              <w:t>Process change</w:t>
            </w:r>
          </w:p>
        </w:tc>
        <w:tc>
          <w:tcPr>
            <w:tcW w:w="6570" w:type="dxa"/>
          </w:tcPr>
          <w:p w14:paraId="36B0252C" w14:textId="2D9BA094" w:rsidR="00AC60FB" w:rsidRPr="00842228" w:rsidRDefault="009F3A89" w:rsidP="00C534FA">
            <w:pPr>
              <w:rPr>
                <w:sz w:val="20"/>
                <w:szCs w:val="20"/>
              </w:rPr>
            </w:pPr>
            <w:r>
              <w:rPr>
                <w:sz w:val="20"/>
                <w:szCs w:val="20"/>
              </w:rPr>
              <w:t xml:space="preserve">New attachment =&gt; </w:t>
            </w:r>
            <w:r w:rsidRPr="009F3A89">
              <w:rPr>
                <w:b/>
                <w:bCs/>
                <w:sz w:val="20"/>
                <w:szCs w:val="20"/>
              </w:rPr>
              <w:t>v1.2</w:t>
            </w:r>
            <w:r w:rsidR="005E353D">
              <w:rPr>
                <w:b/>
                <w:bCs/>
                <w:sz w:val="20"/>
                <w:szCs w:val="20"/>
              </w:rPr>
              <w:br/>
            </w:r>
          </w:p>
        </w:tc>
      </w:tr>
      <w:tr w:rsidR="00AC60FB" w:rsidRPr="00842228" w14:paraId="1436042D" w14:textId="77777777" w:rsidTr="00C534FA">
        <w:tc>
          <w:tcPr>
            <w:tcW w:w="2245" w:type="dxa"/>
          </w:tcPr>
          <w:p w14:paraId="6BA61E8E" w14:textId="5F494BFE" w:rsidR="00AC60FB" w:rsidRPr="00842228" w:rsidRDefault="009F3A89" w:rsidP="00C534FA">
            <w:pPr>
              <w:rPr>
                <w:sz w:val="20"/>
                <w:szCs w:val="20"/>
              </w:rPr>
            </w:pPr>
            <w:r>
              <w:rPr>
                <w:sz w:val="20"/>
                <w:szCs w:val="20"/>
              </w:rPr>
              <w:t>Major rewrite / new section</w:t>
            </w:r>
          </w:p>
        </w:tc>
        <w:tc>
          <w:tcPr>
            <w:tcW w:w="6570" w:type="dxa"/>
          </w:tcPr>
          <w:p w14:paraId="5EEF0F97" w14:textId="2287AA2B" w:rsidR="00AC60FB" w:rsidRPr="00842228" w:rsidRDefault="009F3A89" w:rsidP="00C534FA">
            <w:pPr>
              <w:rPr>
                <w:sz w:val="20"/>
                <w:szCs w:val="20"/>
              </w:rPr>
            </w:pPr>
            <w:r>
              <w:rPr>
                <w:sz w:val="20"/>
                <w:szCs w:val="20"/>
              </w:rPr>
              <w:t xml:space="preserve">New attachment =&gt; </w:t>
            </w:r>
            <w:r w:rsidRPr="009F3A89">
              <w:rPr>
                <w:b/>
                <w:bCs/>
                <w:sz w:val="20"/>
                <w:szCs w:val="20"/>
              </w:rPr>
              <w:t>v2.0</w:t>
            </w:r>
          </w:p>
        </w:tc>
      </w:tr>
      <w:tr w:rsidR="009F3A89" w:rsidRPr="00842228" w14:paraId="71B2B953" w14:textId="77777777" w:rsidTr="00C534FA">
        <w:tc>
          <w:tcPr>
            <w:tcW w:w="2245" w:type="dxa"/>
          </w:tcPr>
          <w:p w14:paraId="5CE2A2F4" w14:textId="2CC190CF" w:rsidR="009F3A89" w:rsidRDefault="009F3A89" w:rsidP="00C534FA">
            <w:pPr>
              <w:rPr>
                <w:sz w:val="20"/>
                <w:szCs w:val="20"/>
              </w:rPr>
            </w:pPr>
            <w:r>
              <w:rPr>
                <w:sz w:val="20"/>
                <w:szCs w:val="20"/>
              </w:rPr>
              <w:t>Obsolete Doc</w:t>
            </w:r>
          </w:p>
        </w:tc>
        <w:tc>
          <w:tcPr>
            <w:tcW w:w="6570" w:type="dxa"/>
          </w:tcPr>
          <w:p w14:paraId="7D925423" w14:textId="3B592DBE" w:rsidR="009F3A89" w:rsidRPr="009F3A89" w:rsidRDefault="009F3A89" w:rsidP="00C534FA">
            <w:pPr>
              <w:rPr>
                <w:b/>
                <w:bCs/>
                <w:sz w:val="20"/>
                <w:szCs w:val="20"/>
              </w:rPr>
            </w:pPr>
            <w:r>
              <w:rPr>
                <w:sz w:val="20"/>
                <w:szCs w:val="20"/>
              </w:rPr>
              <w:t xml:space="preserve">Move page to </w:t>
            </w:r>
            <w:r>
              <w:rPr>
                <w:b/>
                <w:bCs/>
                <w:sz w:val="20"/>
                <w:szCs w:val="20"/>
              </w:rPr>
              <w:t>Archive Documents</w:t>
            </w:r>
          </w:p>
        </w:tc>
      </w:tr>
    </w:tbl>
    <w:p w14:paraId="7418214D" w14:textId="77777777" w:rsidR="000F0587" w:rsidRDefault="000F0587" w:rsidP="00310D04"/>
    <w:p w14:paraId="2A8420A8" w14:textId="7FB28F83" w:rsidR="000F0587" w:rsidRDefault="004862C4" w:rsidP="004862C4">
      <w:pPr>
        <w:pStyle w:val="Heading2"/>
      </w:pPr>
      <w:bookmarkStart w:id="22" w:name="_Toc219052828"/>
      <w:r>
        <w:t>Document Search Option</w:t>
      </w:r>
      <w:bookmarkEnd w:id="22"/>
    </w:p>
    <w:p w14:paraId="36D40AE4" w14:textId="775FFC97" w:rsidR="004862C4" w:rsidRDefault="00553214" w:rsidP="00310D04">
      <w:r>
        <w:t>To search all of the documents created within the K</w:t>
      </w:r>
      <w:r w:rsidR="00514700">
        <w:t xml:space="preserve">nowledge </w:t>
      </w:r>
      <w:r>
        <w:t>M</w:t>
      </w:r>
      <w:r w:rsidR="00514700">
        <w:t xml:space="preserve">anagement </w:t>
      </w:r>
      <w:r>
        <w:t>S</w:t>
      </w:r>
      <w:r w:rsidR="00514700">
        <w:t>ystem</w:t>
      </w:r>
      <w:r>
        <w:t>, we can create a page to centralize &amp; organize most of the ZTERS docs.</w:t>
      </w:r>
    </w:p>
    <w:p w14:paraId="5955AC8B" w14:textId="77777777" w:rsidR="00514700" w:rsidRDefault="00514700" w:rsidP="00310D04"/>
    <w:p w14:paraId="2D5EA2F1" w14:textId="77777777" w:rsidR="00514700" w:rsidRDefault="00514700" w:rsidP="00310D04"/>
    <w:p w14:paraId="1B571C6D" w14:textId="77777777" w:rsidR="00514700" w:rsidRPr="00514700" w:rsidRDefault="00514700" w:rsidP="00310D04"/>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449"/>
        <w:gridCol w:w="1443"/>
        <w:gridCol w:w="1328"/>
        <w:gridCol w:w="959"/>
        <w:gridCol w:w="803"/>
        <w:gridCol w:w="989"/>
        <w:gridCol w:w="1081"/>
        <w:gridCol w:w="776"/>
      </w:tblGrid>
      <w:tr w:rsidR="00514700" w:rsidRPr="008C2B77" w14:paraId="6135B8CF" w14:textId="14CBC432" w:rsidTr="005E353D">
        <w:trPr>
          <w:tblHeader/>
        </w:trPr>
        <w:tc>
          <w:tcPr>
            <w:tcW w:w="1449" w:type="dxa"/>
            <w:shd w:val="clear" w:color="auto" w:fill="4F7ABA"/>
          </w:tcPr>
          <w:p w14:paraId="67FA435F" w14:textId="4B96A41F" w:rsidR="00514700" w:rsidRPr="008C2B77" w:rsidRDefault="00514700" w:rsidP="00C534FA">
            <w:pPr>
              <w:rPr>
                <w:b/>
                <w:bCs/>
                <w:color w:val="FFFFFF" w:themeColor="background1"/>
                <w:sz w:val="20"/>
                <w:szCs w:val="20"/>
              </w:rPr>
            </w:pPr>
            <w:r>
              <w:rPr>
                <w:b/>
                <w:bCs/>
                <w:color w:val="FFFFFF" w:themeColor="background1"/>
                <w:sz w:val="20"/>
                <w:szCs w:val="20"/>
              </w:rPr>
              <w:lastRenderedPageBreak/>
              <w:t>Document ID</w:t>
            </w:r>
          </w:p>
        </w:tc>
        <w:tc>
          <w:tcPr>
            <w:tcW w:w="1443" w:type="dxa"/>
            <w:shd w:val="clear" w:color="auto" w:fill="4F7ABA"/>
          </w:tcPr>
          <w:p w14:paraId="06F78854" w14:textId="10A86ACF" w:rsidR="00514700" w:rsidRPr="008C2B77" w:rsidRDefault="00514700" w:rsidP="00C534FA">
            <w:pPr>
              <w:rPr>
                <w:b/>
                <w:bCs/>
                <w:color w:val="FFFFFF" w:themeColor="background1"/>
                <w:sz w:val="20"/>
                <w:szCs w:val="20"/>
              </w:rPr>
            </w:pPr>
            <w:r>
              <w:rPr>
                <w:b/>
                <w:bCs/>
                <w:color w:val="FFFFFF" w:themeColor="background1"/>
                <w:sz w:val="20"/>
                <w:szCs w:val="20"/>
              </w:rPr>
              <w:t>Title</w:t>
            </w:r>
          </w:p>
        </w:tc>
        <w:tc>
          <w:tcPr>
            <w:tcW w:w="1328" w:type="dxa"/>
            <w:shd w:val="clear" w:color="auto" w:fill="4F7ABA"/>
          </w:tcPr>
          <w:p w14:paraId="03EB29E7" w14:textId="0BF8B43E" w:rsidR="00514700" w:rsidRPr="008C2B77" w:rsidRDefault="00514700" w:rsidP="00C534FA">
            <w:pPr>
              <w:rPr>
                <w:b/>
                <w:bCs/>
                <w:color w:val="FFFFFF" w:themeColor="background1"/>
                <w:sz w:val="20"/>
                <w:szCs w:val="20"/>
              </w:rPr>
            </w:pPr>
            <w:r>
              <w:rPr>
                <w:b/>
                <w:bCs/>
                <w:color w:val="FFFFFF" w:themeColor="background1"/>
                <w:sz w:val="20"/>
                <w:szCs w:val="20"/>
              </w:rPr>
              <w:t>Department</w:t>
            </w:r>
            <w:r>
              <w:rPr>
                <w:b/>
                <w:bCs/>
                <w:color w:val="FFFFFF" w:themeColor="background1"/>
                <w:sz w:val="20"/>
                <w:szCs w:val="20"/>
              </w:rPr>
              <w:br/>
            </w:r>
          </w:p>
        </w:tc>
        <w:tc>
          <w:tcPr>
            <w:tcW w:w="959" w:type="dxa"/>
            <w:shd w:val="clear" w:color="auto" w:fill="4F7ABA"/>
          </w:tcPr>
          <w:p w14:paraId="2A82CC76" w14:textId="0C8529FA" w:rsidR="00514700" w:rsidRPr="008C2B77" w:rsidRDefault="00514700" w:rsidP="00C534FA">
            <w:pPr>
              <w:rPr>
                <w:b/>
                <w:bCs/>
                <w:color w:val="FFFFFF" w:themeColor="background1"/>
                <w:sz w:val="20"/>
                <w:szCs w:val="20"/>
              </w:rPr>
            </w:pPr>
            <w:r>
              <w:rPr>
                <w:b/>
                <w:bCs/>
                <w:color w:val="FFFFFF" w:themeColor="background1"/>
                <w:sz w:val="20"/>
                <w:szCs w:val="20"/>
              </w:rPr>
              <w:t>Project</w:t>
            </w:r>
          </w:p>
        </w:tc>
        <w:tc>
          <w:tcPr>
            <w:tcW w:w="803" w:type="dxa"/>
            <w:shd w:val="clear" w:color="auto" w:fill="4F7ABA"/>
          </w:tcPr>
          <w:p w14:paraId="5A7A40C0" w14:textId="033DBA27" w:rsidR="00514700" w:rsidRPr="008C2B77" w:rsidRDefault="00514700" w:rsidP="00C534FA">
            <w:pPr>
              <w:rPr>
                <w:b/>
                <w:bCs/>
                <w:color w:val="FFFFFF" w:themeColor="background1"/>
                <w:sz w:val="20"/>
                <w:szCs w:val="20"/>
              </w:rPr>
            </w:pPr>
            <w:r>
              <w:rPr>
                <w:b/>
                <w:bCs/>
                <w:color w:val="FFFFFF" w:themeColor="background1"/>
                <w:sz w:val="20"/>
                <w:szCs w:val="20"/>
              </w:rPr>
              <w:t>Type</w:t>
            </w:r>
          </w:p>
        </w:tc>
        <w:tc>
          <w:tcPr>
            <w:tcW w:w="989" w:type="dxa"/>
            <w:shd w:val="clear" w:color="auto" w:fill="4F7ABA"/>
          </w:tcPr>
          <w:p w14:paraId="1F12EEF4" w14:textId="039A9C8F" w:rsidR="00514700" w:rsidRPr="008C2B77" w:rsidRDefault="00514700" w:rsidP="00C534FA">
            <w:pPr>
              <w:rPr>
                <w:b/>
                <w:bCs/>
                <w:color w:val="FFFFFF" w:themeColor="background1"/>
                <w:sz w:val="20"/>
                <w:szCs w:val="20"/>
              </w:rPr>
            </w:pPr>
            <w:r>
              <w:rPr>
                <w:b/>
                <w:bCs/>
                <w:color w:val="FFFFFF" w:themeColor="background1"/>
                <w:sz w:val="20"/>
                <w:szCs w:val="20"/>
              </w:rPr>
              <w:t>Version</w:t>
            </w:r>
          </w:p>
        </w:tc>
        <w:tc>
          <w:tcPr>
            <w:tcW w:w="1081" w:type="dxa"/>
            <w:shd w:val="clear" w:color="auto" w:fill="4F7ABA"/>
          </w:tcPr>
          <w:p w14:paraId="3465BB04" w14:textId="0E17E35E" w:rsidR="00514700" w:rsidRPr="008C2B77" w:rsidRDefault="00514700" w:rsidP="00C534FA">
            <w:pPr>
              <w:rPr>
                <w:b/>
                <w:bCs/>
                <w:color w:val="FFFFFF" w:themeColor="background1"/>
                <w:sz w:val="20"/>
                <w:szCs w:val="20"/>
              </w:rPr>
            </w:pPr>
            <w:r>
              <w:rPr>
                <w:b/>
                <w:bCs/>
                <w:color w:val="FFFFFF" w:themeColor="background1"/>
                <w:sz w:val="20"/>
                <w:szCs w:val="20"/>
              </w:rPr>
              <w:t>Status</w:t>
            </w:r>
          </w:p>
        </w:tc>
        <w:tc>
          <w:tcPr>
            <w:tcW w:w="776" w:type="dxa"/>
            <w:shd w:val="clear" w:color="auto" w:fill="4F7ABA"/>
          </w:tcPr>
          <w:p w14:paraId="683270A7" w14:textId="4B018BC7" w:rsidR="00514700" w:rsidRPr="008C2B77" w:rsidRDefault="00514700" w:rsidP="00C534FA">
            <w:pPr>
              <w:rPr>
                <w:b/>
                <w:bCs/>
                <w:color w:val="FFFFFF" w:themeColor="background1"/>
                <w:sz w:val="20"/>
                <w:szCs w:val="20"/>
              </w:rPr>
            </w:pPr>
            <w:r>
              <w:rPr>
                <w:b/>
                <w:bCs/>
                <w:color w:val="FFFFFF" w:themeColor="background1"/>
                <w:sz w:val="20"/>
                <w:szCs w:val="20"/>
              </w:rPr>
              <w:t>Link</w:t>
            </w:r>
          </w:p>
        </w:tc>
      </w:tr>
      <w:tr w:rsidR="00514700" w:rsidRPr="00842228" w14:paraId="77C2A802" w14:textId="7218A33D" w:rsidTr="005E353D">
        <w:tc>
          <w:tcPr>
            <w:tcW w:w="1449" w:type="dxa"/>
          </w:tcPr>
          <w:p w14:paraId="64FFC32D" w14:textId="39201F32" w:rsidR="00514700" w:rsidRPr="008C2B77" w:rsidRDefault="00514700" w:rsidP="00C534FA">
            <w:pPr>
              <w:rPr>
                <w:sz w:val="20"/>
                <w:szCs w:val="20"/>
              </w:rPr>
            </w:pPr>
            <w:r>
              <w:rPr>
                <w:sz w:val="20"/>
                <w:szCs w:val="20"/>
              </w:rPr>
              <w:t>DEV-HUB-SOP-001-v2.1</w:t>
            </w:r>
          </w:p>
        </w:tc>
        <w:tc>
          <w:tcPr>
            <w:tcW w:w="1443" w:type="dxa"/>
          </w:tcPr>
          <w:p w14:paraId="42EF775B" w14:textId="5A6F34A9" w:rsidR="00514700" w:rsidRPr="00842228" w:rsidRDefault="00514700" w:rsidP="00C534FA">
            <w:pPr>
              <w:rPr>
                <w:sz w:val="20"/>
                <w:szCs w:val="20"/>
              </w:rPr>
            </w:pPr>
            <w:r>
              <w:rPr>
                <w:sz w:val="20"/>
                <w:szCs w:val="20"/>
              </w:rPr>
              <w:t>Hub Deployment</w:t>
            </w:r>
          </w:p>
        </w:tc>
        <w:tc>
          <w:tcPr>
            <w:tcW w:w="1328" w:type="dxa"/>
          </w:tcPr>
          <w:p w14:paraId="477186ED" w14:textId="56FD0498" w:rsidR="00514700" w:rsidRPr="00842228" w:rsidRDefault="00514700" w:rsidP="005E353D">
            <w:pPr>
              <w:jc w:val="center"/>
              <w:rPr>
                <w:sz w:val="20"/>
                <w:szCs w:val="20"/>
              </w:rPr>
            </w:pPr>
            <w:r>
              <w:rPr>
                <w:sz w:val="20"/>
                <w:szCs w:val="20"/>
              </w:rPr>
              <w:t>DEV</w:t>
            </w:r>
          </w:p>
        </w:tc>
        <w:tc>
          <w:tcPr>
            <w:tcW w:w="959" w:type="dxa"/>
          </w:tcPr>
          <w:p w14:paraId="211F980D" w14:textId="79CF37B5" w:rsidR="00514700" w:rsidRPr="00842228" w:rsidRDefault="00514700" w:rsidP="005E353D">
            <w:pPr>
              <w:jc w:val="center"/>
              <w:rPr>
                <w:sz w:val="20"/>
                <w:szCs w:val="20"/>
              </w:rPr>
            </w:pPr>
            <w:r>
              <w:rPr>
                <w:sz w:val="20"/>
                <w:szCs w:val="20"/>
              </w:rPr>
              <w:t>HUB</w:t>
            </w:r>
          </w:p>
        </w:tc>
        <w:tc>
          <w:tcPr>
            <w:tcW w:w="803" w:type="dxa"/>
          </w:tcPr>
          <w:p w14:paraId="31CACB1E" w14:textId="1DD54E4A" w:rsidR="00514700" w:rsidRPr="00842228" w:rsidRDefault="00514700" w:rsidP="005E353D">
            <w:pPr>
              <w:jc w:val="center"/>
              <w:rPr>
                <w:sz w:val="20"/>
                <w:szCs w:val="20"/>
              </w:rPr>
            </w:pPr>
            <w:r>
              <w:rPr>
                <w:sz w:val="20"/>
                <w:szCs w:val="20"/>
              </w:rPr>
              <w:t>SOP</w:t>
            </w:r>
          </w:p>
        </w:tc>
        <w:tc>
          <w:tcPr>
            <w:tcW w:w="989" w:type="dxa"/>
          </w:tcPr>
          <w:p w14:paraId="4BDF109E" w14:textId="71009FEC" w:rsidR="00514700" w:rsidRPr="00842228" w:rsidRDefault="00514700" w:rsidP="005E353D">
            <w:pPr>
              <w:jc w:val="center"/>
              <w:rPr>
                <w:sz w:val="20"/>
                <w:szCs w:val="20"/>
              </w:rPr>
            </w:pPr>
            <w:r>
              <w:rPr>
                <w:sz w:val="20"/>
                <w:szCs w:val="20"/>
              </w:rPr>
              <w:t>V2.1</w:t>
            </w:r>
          </w:p>
        </w:tc>
        <w:tc>
          <w:tcPr>
            <w:tcW w:w="1081" w:type="dxa"/>
          </w:tcPr>
          <w:p w14:paraId="478D6B9E" w14:textId="6973C7D9" w:rsidR="00514700" w:rsidRPr="00842228" w:rsidRDefault="00514700" w:rsidP="005E353D">
            <w:pPr>
              <w:jc w:val="center"/>
              <w:rPr>
                <w:sz w:val="20"/>
                <w:szCs w:val="20"/>
              </w:rPr>
            </w:pPr>
            <w:r>
              <w:rPr>
                <w:sz w:val="20"/>
                <w:szCs w:val="20"/>
              </w:rPr>
              <w:t>Approved</w:t>
            </w:r>
          </w:p>
        </w:tc>
        <w:tc>
          <w:tcPr>
            <w:tcW w:w="776" w:type="dxa"/>
          </w:tcPr>
          <w:p w14:paraId="363B3C91" w14:textId="743CA0B5" w:rsidR="00514700" w:rsidRPr="00842228" w:rsidRDefault="00514700" w:rsidP="005E353D">
            <w:pPr>
              <w:jc w:val="center"/>
              <w:rPr>
                <w:sz w:val="20"/>
                <w:szCs w:val="20"/>
              </w:rPr>
            </w:pPr>
            <w:r>
              <w:rPr>
                <w:sz w:val="20"/>
                <w:szCs w:val="20"/>
              </w:rPr>
              <w:t>Link</w:t>
            </w:r>
          </w:p>
        </w:tc>
      </w:tr>
      <w:tr w:rsidR="00514700" w14:paraId="6C0BD7D9" w14:textId="198F659D" w:rsidTr="005E353D">
        <w:tc>
          <w:tcPr>
            <w:tcW w:w="1449" w:type="dxa"/>
          </w:tcPr>
          <w:p w14:paraId="01B45FA6" w14:textId="50403D3D" w:rsidR="00514700" w:rsidRDefault="005E353D" w:rsidP="00C534FA">
            <w:pPr>
              <w:rPr>
                <w:sz w:val="20"/>
                <w:szCs w:val="20"/>
              </w:rPr>
            </w:pPr>
            <w:r>
              <w:rPr>
                <w:sz w:val="20"/>
                <w:szCs w:val="20"/>
              </w:rPr>
              <w:t>BSA-SOP-001-v1.0</w:t>
            </w:r>
          </w:p>
        </w:tc>
        <w:tc>
          <w:tcPr>
            <w:tcW w:w="1443" w:type="dxa"/>
          </w:tcPr>
          <w:p w14:paraId="7FC60DC9" w14:textId="5F17048F" w:rsidR="00514700" w:rsidRDefault="005E353D" w:rsidP="00C534FA">
            <w:pPr>
              <w:rPr>
                <w:sz w:val="20"/>
                <w:szCs w:val="20"/>
              </w:rPr>
            </w:pPr>
            <w:r>
              <w:rPr>
                <w:sz w:val="20"/>
                <w:szCs w:val="20"/>
              </w:rPr>
              <w:t>BSA Standard Operating Procedure</w:t>
            </w:r>
          </w:p>
        </w:tc>
        <w:tc>
          <w:tcPr>
            <w:tcW w:w="1328" w:type="dxa"/>
          </w:tcPr>
          <w:p w14:paraId="0C084335" w14:textId="480B9A92" w:rsidR="00514700" w:rsidRDefault="005E353D" w:rsidP="005E353D">
            <w:pPr>
              <w:jc w:val="center"/>
              <w:rPr>
                <w:sz w:val="20"/>
                <w:szCs w:val="20"/>
              </w:rPr>
            </w:pPr>
            <w:r>
              <w:rPr>
                <w:sz w:val="20"/>
                <w:szCs w:val="20"/>
              </w:rPr>
              <w:t>BSA</w:t>
            </w:r>
          </w:p>
        </w:tc>
        <w:tc>
          <w:tcPr>
            <w:tcW w:w="959" w:type="dxa"/>
          </w:tcPr>
          <w:p w14:paraId="5BB77DAD" w14:textId="09543102" w:rsidR="00514700" w:rsidRDefault="005E353D" w:rsidP="005E353D">
            <w:pPr>
              <w:jc w:val="center"/>
              <w:rPr>
                <w:sz w:val="20"/>
                <w:szCs w:val="20"/>
              </w:rPr>
            </w:pPr>
            <w:r>
              <w:rPr>
                <w:sz w:val="20"/>
                <w:szCs w:val="20"/>
              </w:rPr>
              <w:t>---</w:t>
            </w:r>
          </w:p>
        </w:tc>
        <w:tc>
          <w:tcPr>
            <w:tcW w:w="803" w:type="dxa"/>
          </w:tcPr>
          <w:p w14:paraId="4F899707" w14:textId="69F43086" w:rsidR="00514700" w:rsidRDefault="005E353D" w:rsidP="005E353D">
            <w:pPr>
              <w:jc w:val="center"/>
              <w:rPr>
                <w:sz w:val="20"/>
                <w:szCs w:val="20"/>
              </w:rPr>
            </w:pPr>
            <w:r>
              <w:rPr>
                <w:sz w:val="20"/>
                <w:szCs w:val="20"/>
              </w:rPr>
              <w:t>SOP</w:t>
            </w:r>
          </w:p>
        </w:tc>
        <w:tc>
          <w:tcPr>
            <w:tcW w:w="989" w:type="dxa"/>
          </w:tcPr>
          <w:p w14:paraId="6C73CEF1" w14:textId="2BD763AD" w:rsidR="00514700" w:rsidRDefault="005E353D" w:rsidP="005E353D">
            <w:pPr>
              <w:jc w:val="center"/>
              <w:rPr>
                <w:sz w:val="20"/>
                <w:szCs w:val="20"/>
              </w:rPr>
            </w:pPr>
            <w:r>
              <w:rPr>
                <w:sz w:val="20"/>
                <w:szCs w:val="20"/>
              </w:rPr>
              <w:t>V1.0</w:t>
            </w:r>
          </w:p>
        </w:tc>
        <w:tc>
          <w:tcPr>
            <w:tcW w:w="1081" w:type="dxa"/>
          </w:tcPr>
          <w:p w14:paraId="31D6E6DE" w14:textId="70D5F3E2" w:rsidR="00514700" w:rsidRDefault="005E353D" w:rsidP="005E353D">
            <w:pPr>
              <w:jc w:val="center"/>
              <w:rPr>
                <w:sz w:val="20"/>
                <w:szCs w:val="20"/>
              </w:rPr>
            </w:pPr>
            <w:r>
              <w:rPr>
                <w:sz w:val="20"/>
                <w:szCs w:val="20"/>
              </w:rPr>
              <w:t>Approved</w:t>
            </w:r>
          </w:p>
        </w:tc>
        <w:tc>
          <w:tcPr>
            <w:tcW w:w="776" w:type="dxa"/>
          </w:tcPr>
          <w:p w14:paraId="2D39F0D5" w14:textId="25D354D8" w:rsidR="00514700" w:rsidRDefault="005E353D" w:rsidP="005E353D">
            <w:pPr>
              <w:jc w:val="center"/>
              <w:rPr>
                <w:sz w:val="20"/>
                <w:szCs w:val="20"/>
              </w:rPr>
            </w:pPr>
            <w:r>
              <w:rPr>
                <w:sz w:val="20"/>
                <w:szCs w:val="20"/>
              </w:rPr>
              <w:t>Link</w:t>
            </w:r>
          </w:p>
        </w:tc>
      </w:tr>
      <w:tr w:rsidR="00514700" w14:paraId="6A423F64" w14:textId="22D8E915" w:rsidTr="005E353D">
        <w:tc>
          <w:tcPr>
            <w:tcW w:w="1449" w:type="dxa"/>
          </w:tcPr>
          <w:p w14:paraId="2DA8F03E" w14:textId="319FBB13" w:rsidR="00514700" w:rsidRDefault="005E353D" w:rsidP="00C534FA">
            <w:pPr>
              <w:rPr>
                <w:sz w:val="20"/>
                <w:szCs w:val="20"/>
              </w:rPr>
            </w:pPr>
            <w:r>
              <w:rPr>
                <w:sz w:val="20"/>
                <w:szCs w:val="20"/>
              </w:rPr>
              <w:t>DEV-</w:t>
            </w:r>
            <w:r w:rsidRPr="009F1E1E">
              <w:rPr>
                <w:sz w:val="20"/>
                <w:szCs w:val="20"/>
              </w:rPr>
              <w:t>CUB-POL-001-v2.0</w:t>
            </w:r>
          </w:p>
        </w:tc>
        <w:tc>
          <w:tcPr>
            <w:tcW w:w="1443" w:type="dxa"/>
          </w:tcPr>
          <w:p w14:paraId="451549B9" w14:textId="4C9AAFE5" w:rsidR="00514700" w:rsidRDefault="005E353D" w:rsidP="00C534FA">
            <w:pPr>
              <w:rPr>
                <w:sz w:val="20"/>
                <w:szCs w:val="20"/>
              </w:rPr>
            </w:pPr>
            <w:r>
              <w:rPr>
                <w:sz w:val="20"/>
                <w:szCs w:val="20"/>
              </w:rPr>
              <w:t>Cube Development Policy</w:t>
            </w:r>
          </w:p>
        </w:tc>
        <w:tc>
          <w:tcPr>
            <w:tcW w:w="1328" w:type="dxa"/>
          </w:tcPr>
          <w:p w14:paraId="5CBA17D2" w14:textId="46BD3027" w:rsidR="00514700" w:rsidRDefault="005E353D" w:rsidP="005E353D">
            <w:pPr>
              <w:jc w:val="center"/>
              <w:rPr>
                <w:sz w:val="20"/>
                <w:szCs w:val="20"/>
              </w:rPr>
            </w:pPr>
            <w:r>
              <w:rPr>
                <w:sz w:val="20"/>
                <w:szCs w:val="20"/>
              </w:rPr>
              <w:t>DEV</w:t>
            </w:r>
          </w:p>
        </w:tc>
        <w:tc>
          <w:tcPr>
            <w:tcW w:w="959" w:type="dxa"/>
          </w:tcPr>
          <w:p w14:paraId="6A30B66B" w14:textId="2E047444" w:rsidR="00514700" w:rsidRDefault="005E353D" w:rsidP="005E353D">
            <w:pPr>
              <w:jc w:val="center"/>
              <w:rPr>
                <w:sz w:val="20"/>
                <w:szCs w:val="20"/>
              </w:rPr>
            </w:pPr>
            <w:r>
              <w:rPr>
                <w:sz w:val="20"/>
                <w:szCs w:val="20"/>
              </w:rPr>
              <w:t>CUBE</w:t>
            </w:r>
          </w:p>
        </w:tc>
        <w:tc>
          <w:tcPr>
            <w:tcW w:w="803" w:type="dxa"/>
          </w:tcPr>
          <w:p w14:paraId="69D30C9F" w14:textId="569EE5B8" w:rsidR="00514700" w:rsidRDefault="005E353D" w:rsidP="005E353D">
            <w:pPr>
              <w:jc w:val="center"/>
              <w:rPr>
                <w:sz w:val="20"/>
                <w:szCs w:val="20"/>
              </w:rPr>
            </w:pPr>
            <w:r>
              <w:rPr>
                <w:sz w:val="20"/>
                <w:szCs w:val="20"/>
              </w:rPr>
              <w:t>POL</w:t>
            </w:r>
          </w:p>
        </w:tc>
        <w:tc>
          <w:tcPr>
            <w:tcW w:w="989" w:type="dxa"/>
          </w:tcPr>
          <w:p w14:paraId="60982339" w14:textId="735652A6" w:rsidR="00514700" w:rsidRDefault="005E353D" w:rsidP="005E353D">
            <w:pPr>
              <w:jc w:val="center"/>
              <w:rPr>
                <w:sz w:val="20"/>
                <w:szCs w:val="20"/>
              </w:rPr>
            </w:pPr>
            <w:r>
              <w:rPr>
                <w:sz w:val="20"/>
                <w:szCs w:val="20"/>
              </w:rPr>
              <w:t>V2.0</w:t>
            </w:r>
          </w:p>
        </w:tc>
        <w:tc>
          <w:tcPr>
            <w:tcW w:w="1081" w:type="dxa"/>
          </w:tcPr>
          <w:p w14:paraId="478C3E63" w14:textId="3BA459C8" w:rsidR="00514700" w:rsidRDefault="005E353D" w:rsidP="005E353D">
            <w:pPr>
              <w:jc w:val="center"/>
              <w:rPr>
                <w:sz w:val="20"/>
                <w:szCs w:val="20"/>
              </w:rPr>
            </w:pPr>
            <w:r>
              <w:rPr>
                <w:sz w:val="20"/>
                <w:szCs w:val="20"/>
              </w:rPr>
              <w:t>Approved</w:t>
            </w:r>
          </w:p>
        </w:tc>
        <w:tc>
          <w:tcPr>
            <w:tcW w:w="776" w:type="dxa"/>
          </w:tcPr>
          <w:p w14:paraId="76728BF7" w14:textId="56C4B2CB" w:rsidR="00514700" w:rsidRDefault="005E353D" w:rsidP="005E353D">
            <w:pPr>
              <w:jc w:val="center"/>
              <w:rPr>
                <w:sz w:val="20"/>
                <w:szCs w:val="20"/>
              </w:rPr>
            </w:pPr>
            <w:r>
              <w:rPr>
                <w:sz w:val="20"/>
                <w:szCs w:val="20"/>
              </w:rPr>
              <w:t>Link</w:t>
            </w:r>
          </w:p>
        </w:tc>
      </w:tr>
    </w:tbl>
    <w:p w14:paraId="54419829" w14:textId="77777777" w:rsidR="000F0587" w:rsidRDefault="000F0587" w:rsidP="00310D04"/>
    <w:p w14:paraId="43780E0F" w14:textId="77777777" w:rsidR="000F0587" w:rsidRDefault="000F0587" w:rsidP="00310D04"/>
    <w:p w14:paraId="3A0E4520" w14:textId="77777777" w:rsidR="000F0587" w:rsidRDefault="000F0587" w:rsidP="00310D04"/>
    <w:p w14:paraId="1F8FC145" w14:textId="77777777" w:rsidR="000F0587" w:rsidRDefault="000F0587" w:rsidP="000F0587">
      <w:pPr>
        <w:pStyle w:val="Heading1"/>
        <w:spacing w:after="360"/>
        <w:sectPr w:rsidR="000F0587" w:rsidSect="00670DD5">
          <w:headerReference w:type="default" r:id="rId13"/>
          <w:pgSz w:w="12240" w:h="15840"/>
          <w:pgMar w:top="1417" w:right="1701" w:bottom="1417" w:left="1701" w:header="720" w:footer="720" w:gutter="0"/>
          <w:pgNumType w:chapSep="period"/>
          <w:cols w:space="720"/>
          <w:docGrid w:linePitch="360"/>
        </w:sectPr>
      </w:pPr>
    </w:p>
    <w:p w14:paraId="43036ECE" w14:textId="04214B54" w:rsidR="000F0587" w:rsidRDefault="000F0587" w:rsidP="000F0587">
      <w:pPr>
        <w:pStyle w:val="Heading1"/>
        <w:spacing w:after="360"/>
      </w:pPr>
      <w:bookmarkStart w:id="23" w:name="_Toc219052829"/>
      <w:r>
        <w:lastRenderedPageBreak/>
        <w:t>DOCUMENT LIFECYCLE MANAGEMENT</w:t>
      </w:r>
      <w:bookmarkEnd w:id="23"/>
    </w:p>
    <w:p w14:paraId="31763B0B" w14:textId="6DC727F6" w:rsidR="000F0587" w:rsidRDefault="003041D9" w:rsidP="000F0587">
      <w:r w:rsidRPr="003041D9">
        <w:t>This section defines the lifecycle of ZTERS documentation, from creation to approval, update, and archival. It ensures that all documents stored in the Knowledge Management System are reviewed, standardized, traceable, and approved according to defined roles and responsibilities.</w:t>
      </w:r>
    </w:p>
    <w:p w14:paraId="27F1E636" w14:textId="77777777" w:rsidR="0040264B" w:rsidRDefault="0040264B" w:rsidP="000F0587"/>
    <w:p w14:paraId="32765A8C" w14:textId="28B00F5B" w:rsidR="003041D9" w:rsidRDefault="003041D9" w:rsidP="003041D9">
      <w:pPr>
        <w:pStyle w:val="Heading2"/>
      </w:pPr>
      <w:bookmarkStart w:id="24" w:name="_Toc219052830"/>
      <w:r>
        <w:t>Document Creation</w:t>
      </w:r>
      <w:bookmarkEnd w:id="24"/>
    </w:p>
    <w:p w14:paraId="1AEFA88A" w14:textId="0A027FE8" w:rsidR="003041D9" w:rsidRDefault="003041D9" w:rsidP="003041D9">
      <w:r>
        <w:t>Any ZTERS employee may act as an Author and create documentation when required. This includes technical notes, process descriptions, operational procedures, or user-facing guid</w:t>
      </w:r>
      <w:r w:rsidR="00524A82">
        <w:t xml:space="preserve">es </w:t>
      </w:r>
      <w:r>
        <w:t>that may be relevant for long-term storage.</w:t>
      </w:r>
      <w:r w:rsidR="00524A82">
        <w:t xml:space="preserve">  </w:t>
      </w:r>
      <w:r>
        <w:t>All newly created documents that are intended to be retained in the Knowledge Management System must:</w:t>
      </w:r>
    </w:p>
    <w:p w14:paraId="54395D52" w14:textId="77777777" w:rsidR="003041D9" w:rsidRDefault="003041D9" w:rsidP="003041D9">
      <w:pPr>
        <w:pStyle w:val="ListParagraph"/>
        <w:numPr>
          <w:ilvl w:val="0"/>
          <w:numId w:val="17"/>
        </w:numPr>
      </w:pPr>
      <w:r>
        <w:t>Be stored in the predefined Confluence / Bookstack page hierarchy corresponding to their department, project (if applicable), and document type</w:t>
      </w:r>
      <w:r>
        <w:t xml:space="preserve"> </w:t>
      </w:r>
      <w:r>
        <w:t>(e.g., Digital Development → Hub → User Guides).</w:t>
      </w:r>
    </w:p>
    <w:p w14:paraId="4F307517" w14:textId="2D4730FB" w:rsidR="003041D9" w:rsidRDefault="003041D9" w:rsidP="003041D9">
      <w:pPr>
        <w:pStyle w:val="ListParagraph"/>
        <w:numPr>
          <w:ilvl w:val="0"/>
          <w:numId w:val="17"/>
        </w:numPr>
      </w:pPr>
      <w:r>
        <w:t>Follow the document ident</w:t>
      </w:r>
      <w:r w:rsidR="00524A82">
        <w:t>ification</w:t>
      </w:r>
      <w:r>
        <w:t xml:space="preserve"> conventions defined in this </w:t>
      </w:r>
      <w:r w:rsidR="00524A82">
        <w:t>document.</w:t>
      </w:r>
    </w:p>
    <w:p w14:paraId="417CBB20" w14:textId="195C17D7" w:rsidR="003041D9" w:rsidRDefault="003041D9" w:rsidP="003041D9">
      <w:pPr>
        <w:pStyle w:val="ListParagraph"/>
        <w:numPr>
          <w:ilvl w:val="0"/>
          <w:numId w:val="17"/>
        </w:numPr>
      </w:pPr>
      <w:r>
        <w:t>Be clearly marked as Draft until reviewed and approved</w:t>
      </w:r>
      <w:r w:rsidR="00524A82">
        <w:t xml:space="preserve"> as first version.</w:t>
      </w:r>
    </w:p>
    <w:p w14:paraId="34651413" w14:textId="2AF6762E" w:rsidR="003041D9" w:rsidRDefault="003041D9" w:rsidP="003041D9">
      <w:r>
        <w:t xml:space="preserve">When a new document is created, the Author must </w:t>
      </w:r>
      <w:r w:rsidRPr="00524A82">
        <w:rPr>
          <w:b/>
          <w:bCs/>
        </w:rPr>
        <w:t>create a task</w:t>
      </w:r>
      <w:r>
        <w:t xml:space="preserve"> </w:t>
      </w:r>
      <w:r w:rsidR="00524A82">
        <w:t xml:space="preserve">in ClickUp </w:t>
      </w:r>
      <w:r>
        <w:t>and assign it to the Technical Writer responsible for documentation governance, requesting formal review and standardization.</w:t>
      </w:r>
    </w:p>
    <w:p w14:paraId="6960941D" w14:textId="77777777" w:rsidR="003041D9" w:rsidRDefault="003041D9" w:rsidP="000F0587"/>
    <w:p w14:paraId="195B72C7" w14:textId="7D7D1BD8" w:rsidR="0040264B" w:rsidRDefault="0040264B" w:rsidP="0040264B">
      <w:pPr>
        <w:pStyle w:val="Heading2"/>
      </w:pPr>
      <w:bookmarkStart w:id="25" w:name="_Toc219052831"/>
      <w:r>
        <w:t>Review</w:t>
      </w:r>
      <w:bookmarkEnd w:id="25"/>
    </w:p>
    <w:p w14:paraId="2D520FA9" w14:textId="77367E84" w:rsidR="0040264B" w:rsidRDefault="0040264B" w:rsidP="0040264B">
      <w:r>
        <w:t>All</w:t>
      </w:r>
      <w:r w:rsidR="00142DAC">
        <w:t xml:space="preserve"> </w:t>
      </w:r>
      <w:r>
        <w:t xml:space="preserve">valuable </w:t>
      </w:r>
      <w:r w:rsidR="00142DAC">
        <w:t xml:space="preserve">documents </w:t>
      </w:r>
      <w:r>
        <w:t>for long-term us</w:t>
      </w:r>
      <w:r w:rsidR="00142DAC">
        <w:t>e</w:t>
      </w:r>
      <w:r>
        <w:t xml:space="preserve"> must be reviewed and standardized by the Technical Writer before being considered official ZTERS documentation.</w:t>
      </w:r>
      <w:r w:rsidR="00142DAC">
        <w:t xml:space="preserve"> </w:t>
      </w:r>
      <w:r>
        <w:t>The Technical Writer is responsible for:</w:t>
      </w:r>
    </w:p>
    <w:p w14:paraId="7CBDA9E5" w14:textId="77777777" w:rsidR="0040264B" w:rsidRDefault="0040264B" w:rsidP="0040264B">
      <w:pPr>
        <w:pStyle w:val="ListParagraph"/>
        <w:numPr>
          <w:ilvl w:val="0"/>
          <w:numId w:val="18"/>
        </w:numPr>
      </w:pPr>
      <w:r>
        <w:t>Reviewing the document for structure, clarity, consistency, and compliance with documentation standards.</w:t>
      </w:r>
    </w:p>
    <w:p w14:paraId="4F25E72F" w14:textId="77777777" w:rsidR="0040264B" w:rsidRDefault="0040264B" w:rsidP="0040264B">
      <w:pPr>
        <w:pStyle w:val="ListParagraph"/>
        <w:numPr>
          <w:ilvl w:val="0"/>
          <w:numId w:val="18"/>
        </w:numPr>
      </w:pPr>
      <w:r>
        <w:t>Ensuring the correct application of the Document ID, metadata, formatting, and templates.</w:t>
      </w:r>
    </w:p>
    <w:p w14:paraId="4BB545CB" w14:textId="77777777" w:rsidR="0040264B" w:rsidRDefault="0040264B" w:rsidP="0040264B">
      <w:pPr>
        <w:pStyle w:val="ListParagraph"/>
        <w:numPr>
          <w:ilvl w:val="0"/>
          <w:numId w:val="18"/>
        </w:numPr>
      </w:pPr>
      <w:r>
        <w:t>Verifying that the document is stored in the correct Confluence path and properly indexed.</w:t>
      </w:r>
    </w:p>
    <w:p w14:paraId="05E64A02" w14:textId="7CF40D80" w:rsidR="0040264B" w:rsidRDefault="0040264B" w:rsidP="0040264B">
      <w:pPr>
        <w:pStyle w:val="ListParagraph"/>
        <w:numPr>
          <w:ilvl w:val="0"/>
          <w:numId w:val="18"/>
        </w:numPr>
      </w:pPr>
      <w:r>
        <w:t>Coordinating any required revisions with the original Author.</w:t>
      </w:r>
    </w:p>
    <w:p w14:paraId="76375784" w14:textId="77777777" w:rsidR="003041D9" w:rsidRDefault="003041D9" w:rsidP="000F0587"/>
    <w:p w14:paraId="37F24100" w14:textId="594A44BD" w:rsidR="0040264B" w:rsidRDefault="0040264B" w:rsidP="0040264B">
      <w:pPr>
        <w:pStyle w:val="Heading2"/>
      </w:pPr>
      <w:bookmarkStart w:id="26" w:name="_Toc219052832"/>
      <w:r>
        <w:t>Approval</w:t>
      </w:r>
      <w:bookmarkEnd w:id="26"/>
      <w:r>
        <w:t xml:space="preserve"> </w:t>
      </w:r>
    </w:p>
    <w:p w14:paraId="5A065170" w14:textId="0CFA30B2" w:rsidR="0040264B" w:rsidRDefault="0040264B" w:rsidP="0040264B">
      <w:r>
        <w:t>Documents created or maintained by the Technical Writer must be reviewed by a QA Engineer</w:t>
      </w:r>
      <w:r w:rsidR="001A4E16">
        <w:t xml:space="preserve"> or </w:t>
      </w:r>
      <w:r w:rsidR="001A4E16" w:rsidRPr="001A4E16">
        <w:rPr>
          <w:b/>
          <w:bCs/>
        </w:rPr>
        <w:t>Developer</w:t>
      </w:r>
      <w:r>
        <w:t xml:space="preserve"> from the corresponding project (e.g., Hub, Cube, </w:t>
      </w:r>
      <w:proofErr w:type="spellStart"/>
      <w:r>
        <w:t>ZSight</w:t>
      </w:r>
      <w:proofErr w:type="spellEnd"/>
      <w:r>
        <w:t>).</w:t>
      </w:r>
    </w:p>
    <w:p w14:paraId="15C91045" w14:textId="025241EA" w:rsidR="001A4E16" w:rsidRDefault="0040264B" w:rsidP="0040264B">
      <w:pPr>
        <w:pStyle w:val="ListParagraph"/>
        <w:numPr>
          <w:ilvl w:val="0"/>
          <w:numId w:val="21"/>
        </w:numPr>
      </w:pPr>
      <w:r>
        <w:t xml:space="preserve">The </w:t>
      </w:r>
      <w:r w:rsidRPr="001A4E16">
        <w:rPr>
          <w:b/>
          <w:bCs/>
        </w:rPr>
        <w:t>QA</w:t>
      </w:r>
      <w:r w:rsidR="001A4E16">
        <w:rPr>
          <w:b/>
          <w:bCs/>
        </w:rPr>
        <w:t>/Developer</w:t>
      </w:r>
      <w:r>
        <w:t xml:space="preserve"> is responsible for validating technical accuracy, feasibility, and alignment with the implemented system.</w:t>
      </w:r>
    </w:p>
    <w:p w14:paraId="307CA0EE" w14:textId="063B6740" w:rsidR="001A4E16" w:rsidRPr="001A4E16" w:rsidRDefault="0040264B" w:rsidP="0040264B">
      <w:pPr>
        <w:pStyle w:val="ListParagraph"/>
        <w:numPr>
          <w:ilvl w:val="0"/>
          <w:numId w:val="21"/>
        </w:numPr>
        <w:rPr>
          <w:b/>
          <w:bCs/>
        </w:rPr>
      </w:pPr>
      <w:r>
        <w:lastRenderedPageBreak/>
        <w:t>Final approval may require validation by both the Technical Writer and the QA</w:t>
      </w:r>
      <w:r w:rsidR="001A4E16">
        <w:t>/Developer</w:t>
      </w:r>
      <w:r>
        <w:t xml:space="preserve"> and, when applicable, approval by the </w:t>
      </w:r>
      <w:r w:rsidRPr="001A4E16">
        <w:rPr>
          <w:b/>
          <w:bCs/>
        </w:rPr>
        <w:t>Digital Development Manager.</w:t>
      </w:r>
    </w:p>
    <w:p w14:paraId="2202ADDB" w14:textId="5CFE38CA" w:rsidR="0040264B" w:rsidRDefault="0040264B" w:rsidP="0040264B">
      <w:pPr>
        <w:pStyle w:val="ListParagraph"/>
        <w:numPr>
          <w:ilvl w:val="0"/>
          <w:numId w:val="21"/>
        </w:numPr>
      </w:pPr>
      <w:r>
        <w:t>Approval must be recorded using the approval table</w:t>
      </w:r>
      <w:r w:rsidR="001A4E16">
        <w:t xml:space="preserve"> with a </w:t>
      </w:r>
      <w:r>
        <w:t>digital signature</w:t>
      </w:r>
      <w:r w:rsidR="001A4E16">
        <w:t xml:space="preserve"> and the document must be stored as a </w:t>
      </w:r>
      <w:r w:rsidR="001A4E16" w:rsidRPr="00503A2C">
        <w:rPr>
          <w:b/>
          <w:bCs/>
        </w:rPr>
        <w:t>PDF</w:t>
      </w:r>
      <w:r w:rsidR="001A4E16">
        <w:t>.</w:t>
      </w:r>
    </w:p>
    <w:p w14:paraId="181899A6" w14:textId="77777777" w:rsidR="0040264B" w:rsidRDefault="0040264B" w:rsidP="000F0587"/>
    <w:p w14:paraId="0414CE6B" w14:textId="6E47DF56" w:rsidR="0040264B" w:rsidRDefault="0040264B" w:rsidP="0040264B">
      <w:pPr>
        <w:pStyle w:val="Heading2"/>
      </w:pPr>
      <w:bookmarkStart w:id="27" w:name="_Toc219052833"/>
      <w:r>
        <w:t>Document Updates and Version Changes</w:t>
      </w:r>
      <w:bookmarkEnd w:id="27"/>
    </w:p>
    <w:p w14:paraId="757EB795" w14:textId="38953482" w:rsidR="0040264B" w:rsidRDefault="0040264B" w:rsidP="0040264B">
      <w:r>
        <w:t>All document updates must strictly follow the versioning rules defined in this SOP.</w:t>
      </w:r>
    </w:p>
    <w:p w14:paraId="27FDFBED" w14:textId="77777777" w:rsidR="0040264B" w:rsidRDefault="0040264B" w:rsidP="0040264B">
      <w:pPr>
        <w:pStyle w:val="ListParagraph"/>
        <w:numPr>
          <w:ilvl w:val="0"/>
          <w:numId w:val="19"/>
        </w:numPr>
      </w:pPr>
      <w:r>
        <w:t>Minor edits, clarifications, or formatting changes must result in a minor version increment (e.g., v1.1).</w:t>
      </w:r>
    </w:p>
    <w:p w14:paraId="0A037B5B" w14:textId="1B639471" w:rsidR="0040264B" w:rsidRDefault="0040264B" w:rsidP="0040264B">
      <w:pPr>
        <w:pStyle w:val="ListParagraph"/>
        <w:numPr>
          <w:ilvl w:val="0"/>
          <w:numId w:val="19"/>
        </w:numPr>
      </w:pPr>
      <w:r>
        <w:t>Functional, procedural, or behavioral changes must result in a higher version increment (e.g., v2.0).</w:t>
      </w:r>
    </w:p>
    <w:p w14:paraId="49E0E0CB" w14:textId="31883A66" w:rsidR="00503A2C" w:rsidRPr="00503A2C" w:rsidRDefault="0040264B" w:rsidP="00503A2C">
      <w:pPr>
        <w:pStyle w:val="ListParagraph"/>
        <w:numPr>
          <w:ilvl w:val="0"/>
          <w:numId w:val="19"/>
        </w:numPr>
      </w:pPr>
      <w:r>
        <w:t>The Document ID must remain unchanged throughout the document’s lifecycle.</w:t>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503A2C" w:rsidRPr="008C2B77" w14:paraId="0FACBEC7" w14:textId="77777777" w:rsidTr="00503A2C">
        <w:trPr>
          <w:trHeight w:val="602"/>
        </w:trPr>
        <w:tc>
          <w:tcPr>
            <w:tcW w:w="8822" w:type="dxa"/>
            <w:shd w:val="clear" w:color="auto" w:fill="FAE2D5" w:themeFill="accent2" w:themeFillTint="33"/>
          </w:tcPr>
          <w:p w14:paraId="531CB731" w14:textId="7C3AD3A5" w:rsidR="00503A2C" w:rsidRPr="008C2B77" w:rsidRDefault="00503A2C" w:rsidP="00C534FA">
            <w:r w:rsidRPr="008C2B77">
              <w:rPr>
                <w:b/>
                <w:bCs/>
              </w:rPr>
              <w:t>Warning:</w:t>
            </w:r>
            <w:r w:rsidRPr="008C2B77">
              <w:t xml:space="preserve"> </w:t>
            </w:r>
            <w:r>
              <w:t>Each update must clearly describe the reason for change in the version history section, including a brief summary of what was modifie</w:t>
            </w:r>
            <w:r>
              <w:t>d</w:t>
            </w:r>
            <w:r>
              <w:t>.</w:t>
            </w:r>
          </w:p>
        </w:tc>
      </w:tr>
    </w:tbl>
    <w:p w14:paraId="135B7012" w14:textId="77777777" w:rsidR="0040264B" w:rsidRDefault="0040264B" w:rsidP="0040264B"/>
    <w:p w14:paraId="7D052BF7" w14:textId="29BF7ABB" w:rsidR="0040264B" w:rsidRDefault="0040264B" w:rsidP="0040264B">
      <w:pPr>
        <w:pStyle w:val="Heading2"/>
      </w:pPr>
      <w:bookmarkStart w:id="28" w:name="_Toc219052834"/>
      <w:r>
        <w:t>Document Archival</w:t>
      </w:r>
      <w:bookmarkEnd w:id="28"/>
    </w:p>
    <w:p w14:paraId="343E5F8B" w14:textId="20987EB7" w:rsidR="0040264B" w:rsidRDefault="0040264B" w:rsidP="0040264B">
      <w:r>
        <w:t xml:space="preserve">Documents that are no longer in use </w:t>
      </w:r>
      <w:r w:rsidRPr="00A56D59">
        <w:rPr>
          <w:b/>
          <w:bCs/>
        </w:rPr>
        <w:t>must not</w:t>
      </w:r>
      <w:r>
        <w:t xml:space="preserve"> be deleted.</w:t>
      </w:r>
      <w:r w:rsidR="00A56D59">
        <w:t xml:space="preserve"> Instead, they must be: </w:t>
      </w:r>
    </w:p>
    <w:p w14:paraId="2F180C70" w14:textId="77777777" w:rsidR="0040264B" w:rsidRDefault="0040264B" w:rsidP="0040264B">
      <w:pPr>
        <w:pStyle w:val="ListParagraph"/>
        <w:numPr>
          <w:ilvl w:val="0"/>
          <w:numId w:val="20"/>
        </w:numPr>
      </w:pPr>
      <w:r>
        <w:t>Moved to the Archived Documents section of the Knowledge Management System.</w:t>
      </w:r>
    </w:p>
    <w:p w14:paraId="16D97624" w14:textId="77777777" w:rsidR="0040264B" w:rsidRDefault="0040264B" w:rsidP="0040264B">
      <w:pPr>
        <w:pStyle w:val="ListParagraph"/>
        <w:numPr>
          <w:ilvl w:val="0"/>
          <w:numId w:val="20"/>
        </w:numPr>
      </w:pPr>
      <w:r>
        <w:t>Clearly marked as Archived or Obsolete.</w:t>
      </w:r>
    </w:p>
    <w:p w14:paraId="1261C9A8" w14:textId="2ACFD06C" w:rsidR="0040264B" w:rsidRDefault="0040264B" w:rsidP="0040264B">
      <w:pPr>
        <w:pStyle w:val="ListParagraph"/>
        <w:numPr>
          <w:ilvl w:val="0"/>
          <w:numId w:val="20"/>
        </w:numPr>
      </w:pPr>
      <w:r>
        <w:t>Retained for reference, traceability, or audit purposes.</w:t>
      </w:r>
    </w:p>
    <w:p w14:paraId="60EE1C45" w14:textId="6084AF91" w:rsidR="0040264B" w:rsidRDefault="0040264B" w:rsidP="0040264B">
      <w:r>
        <w:t>Archived documents must not be edited or reused without formal reactivation</w:t>
      </w:r>
      <w:r w:rsidR="00A56D59">
        <w:t>.</w:t>
      </w:r>
    </w:p>
    <w:p w14:paraId="491E98DA" w14:textId="77777777" w:rsidR="0040264B" w:rsidRDefault="0040264B" w:rsidP="000F0587"/>
    <w:p w14:paraId="1FC3E83E" w14:textId="52A597A9" w:rsidR="000F0587" w:rsidRDefault="00627FA0" w:rsidP="000F0587">
      <w:pPr>
        <w:pStyle w:val="Heading2"/>
      </w:pPr>
      <w:bookmarkStart w:id="29" w:name="_Toc219052835"/>
      <w:r>
        <w:t>Permissions</w:t>
      </w:r>
      <w:bookmarkEnd w:id="29"/>
    </w:p>
    <w:p w14:paraId="7200C1DE" w14:textId="0FE945AD" w:rsidR="003041D9" w:rsidRPr="003041D9" w:rsidRDefault="003041D9" w:rsidP="003041D9">
      <w:r>
        <w:t>Section to be developed along with management.</w:t>
      </w:r>
    </w:p>
    <w:p w14:paraId="306D804F" w14:textId="1609672B" w:rsidR="00391EAB" w:rsidRDefault="00627FA0" w:rsidP="00391EAB">
      <w:pPr>
        <w:pStyle w:val="ListParagraph"/>
        <w:numPr>
          <w:ilvl w:val="0"/>
          <w:numId w:val="16"/>
        </w:numPr>
      </w:pPr>
      <w:r w:rsidRPr="00391EAB">
        <w:rPr>
          <w:b/>
          <w:bCs/>
        </w:rPr>
        <w:t>View:</w:t>
      </w:r>
      <w:r>
        <w:t xml:space="preserve"> </w:t>
      </w:r>
      <w:r w:rsidR="00391EAB">
        <w:t>All employees</w:t>
      </w:r>
    </w:p>
    <w:p w14:paraId="6299221A" w14:textId="5E95CB85" w:rsidR="00391EAB" w:rsidRDefault="00391EAB" w:rsidP="00391EAB">
      <w:pPr>
        <w:pStyle w:val="ListParagraph"/>
        <w:numPr>
          <w:ilvl w:val="0"/>
          <w:numId w:val="16"/>
        </w:numPr>
      </w:pPr>
      <w:r w:rsidRPr="00391EAB">
        <w:rPr>
          <w:b/>
          <w:bCs/>
        </w:rPr>
        <w:t>Edit:</w:t>
      </w:r>
      <w:r>
        <w:t xml:space="preserve"> Document Owners only</w:t>
      </w:r>
    </w:p>
    <w:p w14:paraId="27D86526" w14:textId="5B10B4F0" w:rsidR="00391EAB" w:rsidRDefault="00391EAB" w:rsidP="00391EAB">
      <w:pPr>
        <w:pStyle w:val="ListParagraph"/>
        <w:numPr>
          <w:ilvl w:val="0"/>
          <w:numId w:val="16"/>
        </w:numPr>
      </w:pPr>
      <w:r w:rsidRPr="00391EAB">
        <w:rPr>
          <w:b/>
          <w:bCs/>
        </w:rPr>
        <w:t>Admin:</w:t>
      </w:r>
      <w:r>
        <w:t xml:space="preserve"> Knowledge Manager / IT</w:t>
      </w:r>
    </w:p>
    <w:p w14:paraId="3BBD8763" w14:textId="0564D006" w:rsidR="000F0587" w:rsidRPr="00310D04" w:rsidRDefault="000F0587" w:rsidP="00310D04">
      <w:pPr>
        <w:sectPr w:rsidR="000F0587" w:rsidRPr="00310D04" w:rsidSect="00670DD5">
          <w:headerReference w:type="default" r:id="rId14"/>
          <w:pgSz w:w="12240" w:h="15840"/>
          <w:pgMar w:top="1417" w:right="1701" w:bottom="1417" w:left="1701"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30" w:name="_Toc219052836"/>
      <w:r w:rsidRPr="008C2B77">
        <w:lastRenderedPageBreak/>
        <w:t>APPROVAL SIGNATURES</w:t>
      </w:r>
      <w:bookmarkEnd w:id="30"/>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5D272E" w:rsidRPr="008C2B77" w14:paraId="6AF2EFD9" w14:textId="77777777" w:rsidTr="00995F04">
        <w:trPr>
          <w:trHeight w:val="256"/>
        </w:trPr>
        <w:tc>
          <w:tcPr>
            <w:tcW w:w="1765" w:type="dxa"/>
          </w:tcPr>
          <w:p w14:paraId="44F8B778" w14:textId="5A725148" w:rsidR="005D272E" w:rsidRPr="008C2B77" w:rsidRDefault="005D272E" w:rsidP="005D272E">
            <w:pPr>
              <w:rPr>
                <w:sz w:val="20"/>
                <w:szCs w:val="20"/>
              </w:rPr>
            </w:pPr>
            <w:r>
              <w:rPr>
                <w:sz w:val="20"/>
                <w:szCs w:val="20"/>
              </w:rPr>
              <w:t>Approval’s role</w:t>
            </w:r>
          </w:p>
        </w:tc>
        <w:tc>
          <w:tcPr>
            <w:tcW w:w="2190" w:type="dxa"/>
          </w:tcPr>
          <w:p w14:paraId="14A3426D" w14:textId="6B68EAAE" w:rsidR="005D272E" w:rsidRPr="008C2B77" w:rsidRDefault="005D272E" w:rsidP="005D272E">
            <w:pPr>
              <w:rPr>
                <w:sz w:val="20"/>
                <w:szCs w:val="20"/>
              </w:rPr>
            </w:pPr>
            <w:r>
              <w:rPr>
                <w:sz w:val="20"/>
                <w:szCs w:val="20"/>
              </w:rPr>
              <w:t>Approval’s name</w:t>
            </w:r>
          </w:p>
        </w:tc>
        <w:tc>
          <w:tcPr>
            <w:tcW w:w="2970" w:type="dxa"/>
          </w:tcPr>
          <w:p w14:paraId="133D4531" w14:textId="77777777" w:rsidR="005D272E" w:rsidRPr="008C2B77" w:rsidRDefault="005D272E" w:rsidP="005D272E">
            <w:pPr>
              <w:rPr>
                <w:sz w:val="20"/>
                <w:szCs w:val="20"/>
              </w:rPr>
            </w:pPr>
          </w:p>
          <w:p w14:paraId="5637FC2E" w14:textId="2DD0B482" w:rsidR="005D272E" w:rsidRPr="008C2B77" w:rsidRDefault="005D272E" w:rsidP="005D272E">
            <w:pPr>
              <w:rPr>
                <w:sz w:val="20"/>
                <w:szCs w:val="20"/>
              </w:rPr>
            </w:pPr>
          </w:p>
        </w:tc>
        <w:tc>
          <w:tcPr>
            <w:tcW w:w="1890" w:type="dxa"/>
          </w:tcPr>
          <w:p w14:paraId="3CD24D79" w14:textId="0CB41504" w:rsidR="005D272E" w:rsidRPr="008C2B77" w:rsidRDefault="005D272E" w:rsidP="005D272E">
            <w:pPr>
              <w:rPr>
                <w:sz w:val="20"/>
                <w:szCs w:val="20"/>
              </w:rPr>
            </w:pPr>
            <w:r>
              <w:rPr>
                <w:sz w:val="20"/>
                <w:szCs w:val="20"/>
              </w:rPr>
              <w:t>10/01/2025</w:t>
            </w:r>
          </w:p>
        </w:tc>
      </w:tr>
      <w:tr w:rsidR="005D272E" w:rsidRPr="008C2B77" w14:paraId="66D27291" w14:textId="77777777" w:rsidTr="00645E48">
        <w:trPr>
          <w:trHeight w:val="76"/>
        </w:trPr>
        <w:tc>
          <w:tcPr>
            <w:tcW w:w="1765" w:type="dxa"/>
          </w:tcPr>
          <w:p w14:paraId="3A0BCEED" w14:textId="77777777" w:rsidR="005D272E" w:rsidRPr="008C2B77" w:rsidRDefault="005D272E" w:rsidP="005D272E">
            <w:pPr>
              <w:rPr>
                <w:sz w:val="20"/>
                <w:szCs w:val="20"/>
              </w:rPr>
            </w:pPr>
          </w:p>
        </w:tc>
        <w:tc>
          <w:tcPr>
            <w:tcW w:w="2190" w:type="dxa"/>
          </w:tcPr>
          <w:p w14:paraId="720E295E" w14:textId="77777777" w:rsidR="005D272E" w:rsidRPr="008C2B77" w:rsidRDefault="005D272E" w:rsidP="005D272E">
            <w:pPr>
              <w:rPr>
                <w:sz w:val="20"/>
                <w:szCs w:val="20"/>
              </w:rPr>
            </w:pPr>
          </w:p>
        </w:tc>
        <w:tc>
          <w:tcPr>
            <w:tcW w:w="2970" w:type="dxa"/>
          </w:tcPr>
          <w:p w14:paraId="3C24CBF1" w14:textId="77777777" w:rsidR="005D272E" w:rsidRPr="008C2B77" w:rsidRDefault="005D272E" w:rsidP="005D272E">
            <w:pPr>
              <w:rPr>
                <w:sz w:val="20"/>
                <w:szCs w:val="20"/>
              </w:rPr>
            </w:pPr>
          </w:p>
          <w:p w14:paraId="24560219" w14:textId="77777777" w:rsidR="005D272E" w:rsidRPr="008C2B77" w:rsidRDefault="005D272E" w:rsidP="005D272E">
            <w:pPr>
              <w:rPr>
                <w:sz w:val="20"/>
                <w:szCs w:val="20"/>
              </w:rPr>
            </w:pPr>
          </w:p>
        </w:tc>
        <w:tc>
          <w:tcPr>
            <w:tcW w:w="1890" w:type="dxa"/>
          </w:tcPr>
          <w:p w14:paraId="129B31CE" w14:textId="77777777" w:rsidR="005D272E" w:rsidRPr="008C2B77" w:rsidRDefault="005D272E" w:rsidP="005D272E">
            <w:pPr>
              <w:rPr>
                <w:sz w:val="20"/>
                <w:szCs w:val="20"/>
              </w:rPr>
            </w:pPr>
          </w:p>
        </w:tc>
      </w:tr>
      <w:tr w:rsidR="005D272E" w:rsidRPr="008C2B77" w14:paraId="32D8B4DD" w14:textId="77777777" w:rsidTr="004C46ED">
        <w:tc>
          <w:tcPr>
            <w:tcW w:w="1765" w:type="dxa"/>
          </w:tcPr>
          <w:p w14:paraId="53261D06" w14:textId="77777777" w:rsidR="005D272E" w:rsidRPr="008C2B77" w:rsidRDefault="005D272E" w:rsidP="005D272E">
            <w:pPr>
              <w:rPr>
                <w:sz w:val="20"/>
                <w:szCs w:val="20"/>
              </w:rPr>
            </w:pPr>
          </w:p>
        </w:tc>
        <w:tc>
          <w:tcPr>
            <w:tcW w:w="2190" w:type="dxa"/>
          </w:tcPr>
          <w:p w14:paraId="78343ED3" w14:textId="77777777" w:rsidR="005D272E" w:rsidRPr="008C2B77" w:rsidRDefault="005D272E" w:rsidP="005D272E">
            <w:pPr>
              <w:rPr>
                <w:sz w:val="20"/>
                <w:szCs w:val="20"/>
              </w:rPr>
            </w:pPr>
          </w:p>
        </w:tc>
        <w:tc>
          <w:tcPr>
            <w:tcW w:w="2970" w:type="dxa"/>
          </w:tcPr>
          <w:p w14:paraId="1688E091" w14:textId="77777777" w:rsidR="005D272E" w:rsidRPr="008C2B77" w:rsidRDefault="005D272E" w:rsidP="005D272E">
            <w:pPr>
              <w:rPr>
                <w:sz w:val="20"/>
                <w:szCs w:val="20"/>
              </w:rPr>
            </w:pPr>
          </w:p>
          <w:p w14:paraId="075B2815" w14:textId="77777777" w:rsidR="005D272E" w:rsidRPr="008C2B77" w:rsidRDefault="005D272E" w:rsidP="005D272E">
            <w:pPr>
              <w:rPr>
                <w:sz w:val="20"/>
                <w:szCs w:val="20"/>
              </w:rPr>
            </w:pPr>
          </w:p>
        </w:tc>
        <w:tc>
          <w:tcPr>
            <w:tcW w:w="1890" w:type="dxa"/>
          </w:tcPr>
          <w:p w14:paraId="4F1D51D2" w14:textId="77777777" w:rsidR="005D272E" w:rsidRPr="008C2B77" w:rsidRDefault="005D272E" w:rsidP="005D272E">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15"/>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6BD3" w14:textId="77777777" w:rsidR="004D4394" w:rsidRDefault="004D4394" w:rsidP="007460B1">
      <w:pPr>
        <w:spacing w:after="0" w:line="240" w:lineRule="auto"/>
      </w:pPr>
      <w:r>
        <w:separator/>
      </w:r>
    </w:p>
  </w:endnote>
  <w:endnote w:type="continuationSeparator" w:id="0">
    <w:p w14:paraId="1AD23EFC" w14:textId="77777777" w:rsidR="004D4394" w:rsidRDefault="004D4394"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146A9" w14:textId="77777777" w:rsidR="004D4394" w:rsidRDefault="004D4394" w:rsidP="007460B1">
      <w:pPr>
        <w:spacing w:after="0" w:line="240" w:lineRule="auto"/>
      </w:pPr>
      <w:r>
        <w:separator/>
      </w:r>
    </w:p>
  </w:footnote>
  <w:footnote w:type="continuationSeparator" w:id="0">
    <w:p w14:paraId="49E9D7F2" w14:textId="77777777" w:rsidR="004D4394" w:rsidRDefault="004D4394"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7B1F875F"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DF25E3">
      <w:rPr>
        <w:sz w:val="16"/>
        <w:szCs w:val="16"/>
      </w:rPr>
      <w:t>Document Identification Standards</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756D25A4"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EC6F88">
      <w:rPr>
        <w:sz w:val="16"/>
        <w:szCs w:val="16"/>
      </w:rPr>
      <w:t>Confluence / Bookstack Structure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DBD6" w14:textId="2135199E" w:rsidR="006A07DE" w:rsidRPr="00254DBA" w:rsidRDefault="006A07DE">
    <w:pPr>
      <w:pStyle w:val="Header"/>
      <w:rPr>
        <w:sz w:val="16"/>
        <w:szCs w:val="16"/>
      </w:rPr>
    </w:pPr>
    <w:r w:rsidRPr="00254DBA">
      <w:rPr>
        <w:noProof/>
        <w:sz w:val="16"/>
        <w:szCs w:val="16"/>
      </w:rPr>
      <w:drawing>
        <wp:anchor distT="0" distB="0" distL="114300" distR="114300" simplePos="0" relativeHeight="251677696" behindDoc="0" locked="0" layoutInCell="1" allowOverlap="1" wp14:anchorId="571C97BA" wp14:editId="7EF5A57D">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39813863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Document Lifecycle Management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C07D4"/>
    <w:multiLevelType w:val="hybridMultilevel"/>
    <w:tmpl w:val="1F06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53912"/>
    <w:multiLevelType w:val="hybridMultilevel"/>
    <w:tmpl w:val="44A0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DB3"/>
    <w:multiLevelType w:val="hybridMultilevel"/>
    <w:tmpl w:val="0812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A3F7C4E"/>
    <w:multiLevelType w:val="hybridMultilevel"/>
    <w:tmpl w:val="61B0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402A5"/>
    <w:multiLevelType w:val="hybridMultilevel"/>
    <w:tmpl w:val="644A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22533"/>
    <w:multiLevelType w:val="hybridMultilevel"/>
    <w:tmpl w:val="D402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D7087"/>
    <w:multiLevelType w:val="hybridMultilevel"/>
    <w:tmpl w:val="7F1C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8386AF2"/>
    <w:multiLevelType w:val="hybridMultilevel"/>
    <w:tmpl w:val="3D30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B34C28"/>
    <w:multiLevelType w:val="hybridMultilevel"/>
    <w:tmpl w:val="175A57FA"/>
    <w:lvl w:ilvl="0" w:tplc="B81A4B3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5"/>
  </w:num>
  <w:num w:numId="2" w16cid:durableId="2140874696">
    <w:abstractNumId w:val="13"/>
  </w:num>
  <w:num w:numId="3" w16cid:durableId="221723370">
    <w:abstractNumId w:val="14"/>
  </w:num>
  <w:num w:numId="4" w16cid:durableId="1562593782">
    <w:abstractNumId w:val="6"/>
  </w:num>
  <w:num w:numId="5" w16cid:durableId="1659727706">
    <w:abstractNumId w:val="10"/>
  </w:num>
  <w:num w:numId="6" w16cid:durableId="672145141">
    <w:abstractNumId w:val="3"/>
  </w:num>
  <w:num w:numId="7" w16cid:durableId="1069885794">
    <w:abstractNumId w:val="18"/>
  </w:num>
  <w:num w:numId="8" w16cid:durableId="232391577">
    <w:abstractNumId w:val="9"/>
  </w:num>
  <w:num w:numId="9" w16cid:durableId="142703922">
    <w:abstractNumId w:val="0"/>
  </w:num>
  <w:num w:numId="10" w16cid:durableId="591162208">
    <w:abstractNumId w:val="15"/>
  </w:num>
  <w:num w:numId="11" w16cid:durableId="309554352">
    <w:abstractNumId w:val="19"/>
  </w:num>
  <w:num w:numId="12" w16cid:durableId="1169296955">
    <w:abstractNumId w:val="20"/>
  </w:num>
  <w:num w:numId="13" w16cid:durableId="1417895371">
    <w:abstractNumId w:val="12"/>
  </w:num>
  <w:num w:numId="14" w16cid:durableId="977606702">
    <w:abstractNumId w:val="17"/>
  </w:num>
  <w:num w:numId="15" w16cid:durableId="849028109">
    <w:abstractNumId w:val="8"/>
  </w:num>
  <w:num w:numId="16" w16cid:durableId="1061488427">
    <w:abstractNumId w:val="4"/>
  </w:num>
  <w:num w:numId="17" w16cid:durableId="1523593809">
    <w:abstractNumId w:val="1"/>
  </w:num>
  <w:num w:numId="18" w16cid:durableId="1087725605">
    <w:abstractNumId w:val="7"/>
  </w:num>
  <w:num w:numId="19" w16cid:durableId="1109936745">
    <w:abstractNumId w:val="16"/>
  </w:num>
  <w:num w:numId="20" w16cid:durableId="660230406">
    <w:abstractNumId w:val="2"/>
  </w:num>
  <w:num w:numId="21" w16cid:durableId="2048291208">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0296"/>
    <w:rsid w:val="00034EF6"/>
    <w:rsid w:val="000450B0"/>
    <w:rsid w:val="000466AF"/>
    <w:rsid w:val="0005713B"/>
    <w:rsid w:val="00060FE1"/>
    <w:rsid w:val="0006414A"/>
    <w:rsid w:val="00070681"/>
    <w:rsid w:val="0007218E"/>
    <w:rsid w:val="00075C52"/>
    <w:rsid w:val="000820EB"/>
    <w:rsid w:val="0008231D"/>
    <w:rsid w:val="00083891"/>
    <w:rsid w:val="00097534"/>
    <w:rsid w:val="000A0C4C"/>
    <w:rsid w:val="000B02CF"/>
    <w:rsid w:val="000B7151"/>
    <w:rsid w:val="000C766C"/>
    <w:rsid w:val="000D03E0"/>
    <w:rsid w:val="000D4C4F"/>
    <w:rsid w:val="000E7597"/>
    <w:rsid w:val="000F0587"/>
    <w:rsid w:val="000F4D9E"/>
    <w:rsid w:val="000F6906"/>
    <w:rsid w:val="001022F6"/>
    <w:rsid w:val="001071DB"/>
    <w:rsid w:val="00113E3A"/>
    <w:rsid w:val="00122867"/>
    <w:rsid w:val="00122A12"/>
    <w:rsid w:val="00122D06"/>
    <w:rsid w:val="00125133"/>
    <w:rsid w:val="00127CFA"/>
    <w:rsid w:val="001338D0"/>
    <w:rsid w:val="00140AAE"/>
    <w:rsid w:val="00142DAC"/>
    <w:rsid w:val="001609EC"/>
    <w:rsid w:val="00170407"/>
    <w:rsid w:val="00170741"/>
    <w:rsid w:val="001710A4"/>
    <w:rsid w:val="00171F38"/>
    <w:rsid w:val="00175A09"/>
    <w:rsid w:val="001806DD"/>
    <w:rsid w:val="00183A6C"/>
    <w:rsid w:val="00193714"/>
    <w:rsid w:val="001968F2"/>
    <w:rsid w:val="001A19D9"/>
    <w:rsid w:val="001A3E94"/>
    <w:rsid w:val="001A4630"/>
    <w:rsid w:val="001A4E16"/>
    <w:rsid w:val="001C0AF1"/>
    <w:rsid w:val="001C3932"/>
    <w:rsid w:val="001D0D85"/>
    <w:rsid w:val="001D5865"/>
    <w:rsid w:val="001F43A3"/>
    <w:rsid w:val="001F6F1E"/>
    <w:rsid w:val="00216D6B"/>
    <w:rsid w:val="0022112F"/>
    <w:rsid w:val="0022287C"/>
    <w:rsid w:val="00226124"/>
    <w:rsid w:val="002365A4"/>
    <w:rsid w:val="00241A71"/>
    <w:rsid w:val="002429F1"/>
    <w:rsid w:val="002523C1"/>
    <w:rsid w:val="00254DBA"/>
    <w:rsid w:val="0025741F"/>
    <w:rsid w:val="00257A2B"/>
    <w:rsid w:val="00257C77"/>
    <w:rsid w:val="00262838"/>
    <w:rsid w:val="002650AB"/>
    <w:rsid w:val="00271ECF"/>
    <w:rsid w:val="0027586A"/>
    <w:rsid w:val="00283482"/>
    <w:rsid w:val="002903FD"/>
    <w:rsid w:val="00291DA6"/>
    <w:rsid w:val="00291DF9"/>
    <w:rsid w:val="002A119D"/>
    <w:rsid w:val="002B6ED9"/>
    <w:rsid w:val="002C4FC7"/>
    <w:rsid w:val="002D0E09"/>
    <w:rsid w:val="002D22EA"/>
    <w:rsid w:val="002D3620"/>
    <w:rsid w:val="002D7F8A"/>
    <w:rsid w:val="002E0C66"/>
    <w:rsid w:val="002E1319"/>
    <w:rsid w:val="002E3BC8"/>
    <w:rsid w:val="002F5ED9"/>
    <w:rsid w:val="002F6218"/>
    <w:rsid w:val="003041D9"/>
    <w:rsid w:val="00310D04"/>
    <w:rsid w:val="00314EA1"/>
    <w:rsid w:val="0032497D"/>
    <w:rsid w:val="003507E5"/>
    <w:rsid w:val="003527F4"/>
    <w:rsid w:val="00352A75"/>
    <w:rsid w:val="00352D5C"/>
    <w:rsid w:val="003623D5"/>
    <w:rsid w:val="00362ECA"/>
    <w:rsid w:val="00364CF1"/>
    <w:rsid w:val="00371EEC"/>
    <w:rsid w:val="003909E4"/>
    <w:rsid w:val="00391EAB"/>
    <w:rsid w:val="00396FD5"/>
    <w:rsid w:val="003A54B3"/>
    <w:rsid w:val="003B7480"/>
    <w:rsid w:val="003C5DC6"/>
    <w:rsid w:val="003C6066"/>
    <w:rsid w:val="003C6A8A"/>
    <w:rsid w:val="003C72EC"/>
    <w:rsid w:val="003D0189"/>
    <w:rsid w:val="003D0D75"/>
    <w:rsid w:val="003E0A6C"/>
    <w:rsid w:val="003E3962"/>
    <w:rsid w:val="003E39E2"/>
    <w:rsid w:val="003F08F5"/>
    <w:rsid w:val="003F101F"/>
    <w:rsid w:val="003F3836"/>
    <w:rsid w:val="003F572E"/>
    <w:rsid w:val="0040264B"/>
    <w:rsid w:val="00410611"/>
    <w:rsid w:val="00437030"/>
    <w:rsid w:val="00445567"/>
    <w:rsid w:val="00460D6C"/>
    <w:rsid w:val="00461446"/>
    <w:rsid w:val="0046555D"/>
    <w:rsid w:val="00477785"/>
    <w:rsid w:val="004862C4"/>
    <w:rsid w:val="00486D19"/>
    <w:rsid w:val="00492012"/>
    <w:rsid w:val="004A0E1C"/>
    <w:rsid w:val="004A2C83"/>
    <w:rsid w:val="004A5EC4"/>
    <w:rsid w:val="004A773C"/>
    <w:rsid w:val="004B10FE"/>
    <w:rsid w:val="004C4178"/>
    <w:rsid w:val="004C51A2"/>
    <w:rsid w:val="004D042F"/>
    <w:rsid w:val="004D14E3"/>
    <w:rsid w:val="004D1ECB"/>
    <w:rsid w:val="004D4394"/>
    <w:rsid w:val="004E0C8F"/>
    <w:rsid w:val="004E1FDA"/>
    <w:rsid w:val="004F1014"/>
    <w:rsid w:val="005005F3"/>
    <w:rsid w:val="00503A2C"/>
    <w:rsid w:val="005129FE"/>
    <w:rsid w:val="00514700"/>
    <w:rsid w:val="00524674"/>
    <w:rsid w:val="00524A82"/>
    <w:rsid w:val="00532DE9"/>
    <w:rsid w:val="00535840"/>
    <w:rsid w:val="00542DEF"/>
    <w:rsid w:val="0054482E"/>
    <w:rsid w:val="00551DC6"/>
    <w:rsid w:val="00553214"/>
    <w:rsid w:val="00557C00"/>
    <w:rsid w:val="005617D5"/>
    <w:rsid w:val="005617DF"/>
    <w:rsid w:val="005669E0"/>
    <w:rsid w:val="005821AB"/>
    <w:rsid w:val="0058324C"/>
    <w:rsid w:val="00587924"/>
    <w:rsid w:val="005A10EB"/>
    <w:rsid w:val="005A25DC"/>
    <w:rsid w:val="005B0827"/>
    <w:rsid w:val="005B2122"/>
    <w:rsid w:val="005C0C80"/>
    <w:rsid w:val="005C16DE"/>
    <w:rsid w:val="005D272E"/>
    <w:rsid w:val="005D565D"/>
    <w:rsid w:val="005D79DE"/>
    <w:rsid w:val="005E27C1"/>
    <w:rsid w:val="005E353D"/>
    <w:rsid w:val="005E698F"/>
    <w:rsid w:val="006019DE"/>
    <w:rsid w:val="00616F3D"/>
    <w:rsid w:val="00620C64"/>
    <w:rsid w:val="0062586C"/>
    <w:rsid w:val="0062745C"/>
    <w:rsid w:val="00627FA0"/>
    <w:rsid w:val="00631EFB"/>
    <w:rsid w:val="006328B6"/>
    <w:rsid w:val="00640478"/>
    <w:rsid w:val="00645E48"/>
    <w:rsid w:val="00647564"/>
    <w:rsid w:val="00650792"/>
    <w:rsid w:val="00651DB7"/>
    <w:rsid w:val="00653B11"/>
    <w:rsid w:val="00667D1D"/>
    <w:rsid w:val="00670DD5"/>
    <w:rsid w:val="00677D6C"/>
    <w:rsid w:val="006841BD"/>
    <w:rsid w:val="006858D0"/>
    <w:rsid w:val="00687C40"/>
    <w:rsid w:val="006916BF"/>
    <w:rsid w:val="006A07DE"/>
    <w:rsid w:val="006B2D37"/>
    <w:rsid w:val="006D0EDF"/>
    <w:rsid w:val="006D4888"/>
    <w:rsid w:val="006D57EB"/>
    <w:rsid w:val="006D7C97"/>
    <w:rsid w:val="006E1277"/>
    <w:rsid w:val="006F220A"/>
    <w:rsid w:val="0070416C"/>
    <w:rsid w:val="00704A83"/>
    <w:rsid w:val="007064CB"/>
    <w:rsid w:val="00706853"/>
    <w:rsid w:val="007174EF"/>
    <w:rsid w:val="00717C18"/>
    <w:rsid w:val="00726151"/>
    <w:rsid w:val="00730984"/>
    <w:rsid w:val="007343C7"/>
    <w:rsid w:val="00737901"/>
    <w:rsid w:val="00741061"/>
    <w:rsid w:val="0074246E"/>
    <w:rsid w:val="00743788"/>
    <w:rsid w:val="00745D1B"/>
    <w:rsid w:val="007460B1"/>
    <w:rsid w:val="007475FD"/>
    <w:rsid w:val="00750568"/>
    <w:rsid w:val="007550BC"/>
    <w:rsid w:val="00771A42"/>
    <w:rsid w:val="00793F08"/>
    <w:rsid w:val="00796B77"/>
    <w:rsid w:val="007A07E8"/>
    <w:rsid w:val="007A3CB3"/>
    <w:rsid w:val="007B0126"/>
    <w:rsid w:val="007B43B6"/>
    <w:rsid w:val="007C64C4"/>
    <w:rsid w:val="007D19D5"/>
    <w:rsid w:val="007D44B4"/>
    <w:rsid w:val="007D7D91"/>
    <w:rsid w:val="007E6EF9"/>
    <w:rsid w:val="007F31F5"/>
    <w:rsid w:val="008008A7"/>
    <w:rsid w:val="00802738"/>
    <w:rsid w:val="00820B27"/>
    <w:rsid w:val="00830A1D"/>
    <w:rsid w:val="008332C6"/>
    <w:rsid w:val="00834B98"/>
    <w:rsid w:val="00842228"/>
    <w:rsid w:val="008441F5"/>
    <w:rsid w:val="00850AA1"/>
    <w:rsid w:val="00852956"/>
    <w:rsid w:val="008558AC"/>
    <w:rsid w:val="00856B80"/>
    <w:rsid w:val="00856E53"/>
    <w:rsid w:val="008700FF"/>
    <w:rsid w:val="00873161"/>
    <w:rsid w:val="00873CCC"/>
    <w:rsid w:val="0088184C"/>
    <w:rsid w:val="008874B2"/>
    <w:rsid w:val="00890C53"/>
    <w:rsid w:val="00891264"/>
    <w:rsid w:val="008B47BF"/>
    <w:rsid w:val="008C2121"/>
    <w:rsid w:val="008C2B77"/>
    <w:rsid w:val="008C3965"/>
    <w:rsid w:val="008C4802"/>
    <w:rsid w:val="008C5893"/>
    <w:rsid w:val="008D3BC5"/>
    <w:rsid w:val="008E34D9"/>
    <w:rsid w:val="008F58BA"/>
    <w:rsid w:val="008F5E7A"/>
    <w:rsid w:val="008F684A"/>
    <w:rsid w:val="00907EF5"/>
    <w:rsid w:val="00912AC0"/>
    <w:rsid w:val="00925528"/>
    <w:rsid w:val="009374AF"/>
    <w:rsid w:val="00937AEC"/>
    <w:rsid w:val="0094653B"/>
    <w:rsid w:val="00952A22"/>
    <w:rsid w:val="009541D4"/>
    <w:rsid w:val="0095711F"/>
    <w:rsid w:val="00967456"/>
    <w:rsid w:val="0097337A"/>
    <w:rsid w:val="00974D66"/>
    <w:rsid w:val="009826A2"/>
    <w:rsid w:val="009827EE"/>
    <w:rsid w:val="0098472B"/>
    <w:rsid w:val="00987B3A"/>
    <w:rsid w:val="00995F04"/>
    <w:rsid w:val="009A1B45"/>
    <w:rsid w:val="009A1D75"/>
    <w:rsid w:val="009A3307"/>
    <w:rsid w:val="009A4368"/>
    <w:rsid w:val="009A7618"/>
    <w:rsid w:val="009C3496"/>
    <w:rsid w:val="009D1BC7"/>
    <w:rsid w:val="009F1E1E"/>
    <w:rsid w:val="009F327D"/>
    <w:rsid w:val="009F3A89"/>
    <w:rsid w:val="009F6B6F"/>
    <w:rsid w:val="00A1629A"/>
    <w:rsid w:val="00A23C03"/>
    <w:rsid w:val="00A372B9"/>
    <w:rsid w:val="00A40C2B"/>
    <w:rsid w:val="00A439A0"/>
    <w:rsid w:val="00A462AA"/>
    <w:rsid w:val="00A51475"/>
    <w:rsid w:val="00A56D59"/>
    <w:rsid w:val="00A5778B"/>
    <w:rsid w:val="00A625F9"/>
    <w:rsid w:val="00A86F55"/>
    <w:rsid w:val="00AA2C6F"/>
    <w:rsid w:val="00AA4777"/>
    <w:rsid w:val="00AB21B4"/>
    <w:rsid w:val="00AC60FB"/>
    <w:rsid w:val="00AC616C"/>
    <w:rsid w:val="00AC7CE5"/>
    <w:rsid w:val="00AD5755"/>
    <w:rsid w:val="00AE477E"/>
    <w:rsid w:val="00AF0E10"/>
    <w:rsid w:val="00AF3E05"/>
    <w:rsid w:val="00B00D19"/>
    <w:rsid w:val="00B17580"/>
    <w:rsid w:val="00B333B3"/>
    <w:rsid w:val="00B43A2D"/>
    <w:rsid w:val="00B502E9"/>
    <w:rsid w:val="00B60677"/>
    <w:rsid w:val="00B60B00"/>
    <w:rsid w:val="00B67CCB"/>
    <w:rsid w:val="00B75070"/>
    <w:rsid w:val="00BA1924"/>
    <w:rsid w:val="00BA63EE"/>
    <w:rsid w:val="00BB5142"/>
    <w:rsid w:val="00BC525F"/>
    <w:rsid w:val="00BD6424"/>
    <w:rsid w:val="00BE13FC"/>
    <w:rsid w:val="00BE3BE7"/>
    <w:rsid w:val="00BE5C94"/>
    <w:rsid w:val="00BE7FD8"/>
    <w:rsid w:val="00BF08D6"/>
    <w:rsid w:val="00BF602D"/>
    <w:rsid w:val="00C03948"/>
    <w:rsid w:val="00C1722A"/>
    <w:rsid w:val="00C20FD3"/>
    <w:rsid w:val="00C3112C"/>
    <w:rsid w:val="00C34335"/>
    <w:rsid w:val="00C34445"/>
    <w:rsid w:val="00C3690A"/>
    <w:rsid w:val="00C37583"/>
    <w:rsid w:val="00C647B8"/>
    <w:rsid w:val="00C76357"/>
    <w:rsid w:val="00C77406"/>
    <w:rsid w:val="00C81A8B"/>
    <w:rsid w:val="00C832F7"/>
    <w:rsid w:val="00C857E6"/>
    <w:rsid w:val="00C9123C"/>
    <w:rsid w:val="00C96DEA"/>
    <w:rsid w:val="00CA27AF"/>
    <w:rsid w:val="00CB61F2"/>
    <w:rsid w:val="00CC3747"/>
    <w:rsid w:val="00CF3295"/>
    <w:rsid w:val="00CF7150"/>
    <w:rsid w:val="00D04B7D"/>
    <w:rsid w:val="00D063F4"/>
    <w:rsid w:val="00D168B7"/>
    <w:rsid w:val="00D16CDC"/>
    <w:rsid w:val="00D221D8"/>
    <w:rsid w:val="00D22A79"/>
    <w:rsid w:val="00D31A46"/>
    <w:rsid w:val="00D33965"/>
    <w:rsid w:val="00D36527"/>
    <w:rsid w:val="00D433A0"/>
    <w:rsid w:val="00D5315B"/>
    <w:rsid w:val="00D57A86"/>
    <w:rsid w:val="00D83559"/>
    <w:rsid w:val="00D843AA"/>
    <w:rsid w:val="00D97A94"/>
    <w:rsid w:val="00DA101E"/>
    <w:rsid w:val="00DA25A7"/>
    <w:rsid w:val="00DC4CEF"/>
    <w:rsid w:val="00DC7C87"/>
    <w:rsid w:val="00DD05EA"/>
    <w:rsid w:val="00DE03D8"/>
    <w:rsid w:val="00DE481F"/>
    <w:rsid w:val="00DE4EF1"/>
    <w:rsid w:val="00DE56CC"/>
    <w:rsid w:val="00DE7219"/>
    <w:rsid w:val="00DF076E"/>
    <w:rsid w:val="00DF25E3"/>
    <w:rsid w:val="00DF2E7B"/>
    <w:rsid w:val="00DF543B"/>
    <w:rsid w:val="00E04F1A"/>
    <w:rsid w:val="00E33AD3"/>
    <w:rsid w:val="00E47A96"/>
    <w:rsid w:val="00E544FE"/>
    <w:rsid w:val="00E6016E"/>
    <w:rsid w:val="00E608B7"/>
    <w:rsid w:val="00E71C16"/>
    <w:rsid w:val="00E76693"/>
    <w:rsid w:val="00E8239E"/>
    <w:rsid w:val="00E83850"/>
    <w:rsid w:val="00E95C89"/>
    <w:rsid w:val="00EA3184"/>
    <w:rsid w:val="00EA625C"/>
    <w:rsid w:val="00EB1735"/>
    <w:rsid w:val="00EC2902"/>
    <w:rsid w:val="00EC2E6E"/>
    <w:rsid w:val="00EC6F88"/>
    <w:rsid w:val="00EC7F81"/>
    <w:rsid w:val="00ED04FF"/>
    <w:rsid w:val="00ED1611"/>
    <w:rsid w:val="00ED5BCB"/>
    <w:rsid w:val="00EE191E"/>
    <w:rsid w:val="00EF2364"/>
    <w:rsid w:val="00EF3F2E"/>
    <w:rsid w:val="00EF77D9"/>
    <w:rsid w:val="00F03D3B"/>
    <w:rsid w:val="00F055B4"/>
    <w:rsid w:val="00F05F02"/>
    <w:rsid w:val="00F1245A"/>
    <w:rsid w:val="00F1549C"/>
    <w:rsid w:val="00F25A08"/>
    <w:rsid w:val="00F27949"/>
    <w:rsid w:val="00F34C76"/>
    <w:rsid w:val="00F36C23"/>
    <w:rsid w:val="00F4059A"/>
    <w:rsid w:val="00F5279F"/>
    <w:rsid w:val="00F64967"/>
    <w:rsid w:val="00F8117C"/>
    <w:rsid w:val="00F93BD5"/>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A2C"/>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1889</TotalTime>
  <Pages>13</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153</cp:revision>
  <dcterms:created xsi:type="dcterms:W3CDTF">2025-12-29T02:17:00Z</dcterms:created>
  <dcterms:modified xsi:type="dcterms:W3CDTF">2026-01-12T01:04:00Z</dcterms:modified>
</cp:coreProperties>
</file>