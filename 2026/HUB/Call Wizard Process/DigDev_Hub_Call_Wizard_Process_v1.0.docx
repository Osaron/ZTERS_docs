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4D3446CD" w:rsidR="002429F1" w:rsidRPr="008C2B77" w:rsidRDefault="00171F38" w:rsidP="0090787B">
      <w:pPr>
        <w:pStyle w:val="ZTERSTitle"/>
      </w:pPr>
      <w:r>
        <w:t>&lt;</w:t>
      </w:r>
      <w:r w:rsidR="000E7840">
        <w:t>HUB</w:t>
      </w:r>
      <w:r>
        <w:t xml:space="preserve">&gt; </w:t>
      </w:r>
      <w:r w:rsidR="000E7840">
        <w:t xml:space="preserve">Call wizard process workflow </w:t>
      </w:r>
      <w:r w:rsidR="007B246B">
        <w:t>(ugu)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863"/>
      </w:tblGrid>
      <w:tr w:rsidR="008C2B77" w:rsidRPr="008C2B77" w14:paraId="3FE20F3B" w14:textId="77777777" w:rsidTr="000E7840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060" w:type="dxa"/>
          </w:tcPr>
          <w:p w14:paraId="65C489A9" w14:textId="6B1BCC9B" w:rsidR="008C2B77" w:rsidRPr="008C2B77" w:rsidRDefault="000E7840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DigDev_Hub_Call_Wizard_Process_v1.0</w:t>
            </w:r>
          </w:p>
        </w:tc>
      </w:tr>
      <w:tr w:rsidR="008C2B77" w:rsidRPr="008C2B77" w14:paraId="0EA7153F" w14:textId="77777777" w:rsidTr="000E7840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060" w:type="dxa"/>
          </w:tcPr>
          <w:p w14:paraId="69481DAB" w14:textId="4569CFEC" w:rsidR="008C2B77" w:rsidRPr="008C2B77" w:rsidRDefault="000E7840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Hub</w:t>
            </w:r>
          </w:p>
        </w:tc>
      </w:tr>
      <w:tr w:rsidR="008C2B77" w:rsidRPr="008C2B77" w14:paraId="373EEBE1" w14:textId="77777777" w:rsidTr="000E7840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060" w:type="dxa"/>
          </w:tcPr>
          <w:p w14:paraId="42CC6B58" w14:textId="4B20DDFA" w:rsidR="008C2B77" w:rsidRPr="008C2B77" w:rsidRDefault="000E7840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0E7840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060" w:type="dxa"/>
          </w:tcPr>
          <w:p w14:paraId="0ED21FEC" w14:textId="7DBAEC64" w:rsidR="008C2B77" w:rsidRPr="008C2B77" w:rsidRDefault="007B246B" w:rsidP="000450B0">
            <w:pPr>
              <w:rPr>
                <w:sz w:val="20"/>
                <w:szCs w:val="20"/>
              </w:rPr>
            </w:pPr>
            <w:r w:rsidRPr="00007ED9">
              <w:rPr>
                <w:sz w:val="20"/>
                <w:szCs w:val="20"/>
              </w:rPr>
              <w:t>Internal / Restricted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p w14:paraId="1F8304F1" w14:textId="0EE5E45F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sdt>
      <w:sdtPr>
        <w:rPr>
          <w:rFonts w:eastAsiaTheme="minorHAnsi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19432557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980F49C" w14:textId="0E3C49DA" w:rsidR="00E13E25" w:rsidRDefault="00E13E25">
          <w:pPr>
            <w:pStyle w:val="TOCHeading"/>
          </w:pPr>
          <w:r>
            <w:t>Contents</w:t>
          </w:r>
        </w:p>
        <w:p w14:paraId="191F529F" w14:textId="4675D32D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47958" w:history="1">
            <w:r w:rsidRPr="006130EC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DOCUMENT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B16817" w14:textId="18F184BF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59" w:history="1">
            <w:r w:rsidRPr="006130E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31B63" w14:textId="7D03CBD9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0" w:history="1">
            <w:r w:rsidRPr="006130E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876C" w14:textId="25E42261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1" w:history="1">
            <w:r w:rsidRPr="006130EC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E07CA" w14:textId="0FB6DC66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62" w:history="1">
            <w:r w:rsidRPr="006130EC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PREFACE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8D83C9" w14:textId="16DD9924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3" w:history="1">
            <w:r w:rsidRPr="006130E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80B9" w14:textId="5764992B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4" w:history="1">
            <w:r w:rsidRPr="006130E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16B8" w14:textId="590E56B6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5" w:history="1">
            <w:r w:rsidRPr="006130E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Who should read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5EB1" w14:textId="181B9D51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6" w:history="1">
            <w:r w:rsidRPr="006130EC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A1F0" w14:textId="1A564724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7" w:history="1">
            <w:r w:rsidRPr="006130EC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54EB" w14:textId="78D816FB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68" w:history="1">
            <w:r w:rsidRPr="006130EC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USER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04A851" w14:textId="514712A5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9" w:history="1">
            <w:r w:rsidRPr="006130E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0950" w14:textId="44DF5AA0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0" w:history="1">
            <w:r w:rsidRPr="006130E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0C64" w14:textId="1068E73D" w:rsidR="00E13E25" w:rsidRDefault="00E13E2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1" w:history="1">
            <w:r w:rsidRPr="006130EC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395D" w14:textId="5E79524A" w:rsidR="00E13E25" w:rsidRDefault="00E13E2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2" w:history="1">
            <w:r w:rsidRPr="006130EC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60E1" w14:textId="70345B1F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3" w:history="1">
            <w:r w:rsidRPr="006130EC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6523" w14:textId="340B0E15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74" w:history="1">
            <w:r w:rsidRPr="006130EC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WORKING PROCEDURES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3AE1E7" w14:textId="46599EF3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5" w:history="1">
            <w:r w:rsidRPr="006130E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Working Procedure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543B" w14:textId="132EFCCA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6" w:history="1">
            <w:r w:rsidRPr="006130E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Working Procedure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111E8" w14:textId="21471E0A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7" w:history="1">
            <w:r w:rsidRPr="006130E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Working Procedure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CD24" w14:textId="13402560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78" w:history="1">
            <w:r w:rsidRPr="006130EC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34DFDC" w14:textId="1EE69058" w:rsidR="00E13E25" w:rsidRDefault="00E13E25">
          <w:r>
            <w:rPr>
              <w:b/>
              <w:bCs/>
              <w:noProof/>
            </w:rPr>
            <w:fldChar w:fldCharType="end"/>
          </w:r>
        </w:p>
      </w:sdtContent>
    </w:sdt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Default="00741061" w:rsidP="00741061">
      <w:pPr>
        <w:pStyle w:val="NoSpacing"/>
      </w:pPr>
    </w:p>
    <w:p w14:paraId="1E015BC7" w14:textId="77777777" w:rsidR="0017360B" w:rsidRDefault="0017360B" w:rsidP="00741061">
      <w:pPr>
        <w:pStyle w:val="NoSpacing"/>
      </w:pPr>
    </w:p>
    <w:p w14:paraId="3FED2E41" w14:textId="77777777" w:rsidR="0017360B" w:rsidRDefault="0017360B" w:rsidP="00741061">
      <w:pPr>
        <w:pStyle w:val="NoSpacing"/>
      </w:pPr>
    </w:p>
    <w:p w14:paraId="503620D1" w14:textId="77777777" w:rsidR="0017360B" w:rsidRPr="008C2B77" w:rsidRDefault="0017360B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24747958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880989">
      <w:pPr>
        <w:pStyle w:val="Heading2"/>
      </w:pPr>
      <w:bookmarkStart w:id="1" w:name="_Toc224747959"/>
      <w:r w:rsidRPr="008C2B77">
        <w:t>Validation</w:t>
      </w:r>
      <w:bookmarkEnd w:id="1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3690"/>
      </w:tblGrid>
      <w:tr w:rsidR="00741061" w:rsidRPr="008C2B77" w14:paraId="3F1DE2C5" w14:textId="77777777" w:rsidTr="001E55A8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369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95071D" w:rsidRPr="008C2B77" w14:paraId="1411BDBF" w14:textId="77777777" w:rsidTr="001E55A8">
        <w:tc>
          <w:tcPr>
            <w:tcW w:w="1765" w:type="dxa"/>
          </w:tcPr>
          <w:p w14:paraId="78917E1F" w14:textId="44873286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7D2E2892" w:rsidR="0095071D" w:rsidRPr="008C2B77" w:rsidRDefault="00F67589" w:rsidP="0095071D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Oscar Rondon</w:t>
            </w:r>
          </w:p>
        </w:tc>
        <w:tc>
          <w:tcPr>
            <w:tcW w:w="2970" w:type="dxa"/>
          </w:tcPr>
          <w:p w14:paraId="269AB6B8" w14:textId="1E010260" w:rsidR="0095071D" w:rsidRPr="008C2B77" w:rsidRDefault="00F67589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  <w:tc>
          <w:tcPr>
            <w:tcW w:w="3690" w:type="dxa"/>
          </w:tcPr>
          <w:p w14:paraId="18607748" w14:textId="4D716869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2</w:t>
            </w:r>
            <w:r w:rsidR="00F67589">
              <w:rPr>
                <w:sz w:val="20"/>
                <w:szCs w:val="20"/>
              </w:rPr>
              <w:t>8</w:t>
            </w:r>
            <w:r w:rsidRPr="008C2B77">
              <w:rPr>
                <w:sz w:val="20"/>
                <w:szCs w:val="20"/>
              </w:rPr>
              <w:t>/</w:t>
            </w:r>
            <w:r w:rsidR="00F67589"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/202</w:t>
            </w:r>
            <w:r w:rsidR="00F67589">
              <w:rPr>
                <w:sz w:val="20"/>
                <w:szCs w:val="20"/>
              </w:rPr>
              <w:t>6</w:t>
            </w:r>
          </w:p>
        </w:tc>
      </w:tr>
      <w:tr w:rsidR="00741061" w:rsidRPr="008C2B77" w14:paraId="17533517" w14:textId="77777777" w:rsidTr="001E55A8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4B6F5881" w:rsidR="00741061" w:rsidRPr="008C2B77" w:rsidRDefault="00F67589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Gabriela Romero</w:t>
            </w:r>
          </w:p>
        </w:tc>
        <w:tc>
          <w:tcPr>
            <w:tcW w:w="2970" w:type="dxa"/>
          </w:tcPr>
          <w:p w14:paraId="095F1A73" w14:textId="6DF38D24" w:rsidR="00741061" w:rsidRPr="008C2B77" w:rsidRDefault="00F67589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Engineer</w:t>
            </w:r>
          </w:p>
        </w:tc>
        <w:tc>
          <w:tcPr>
            <w:tcW w:w="3690" w:type="dxa"/>
          </w:tcPr>
          <w:p w14:paraId="2086515F" w14:textId="6B7F998A" w:rsidR="00741061" w:rsidRPr="008C2B77" w:rsidRDefault="00F67589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3517AA3" w14:textId="77777777" w:rsidTr="001E55A8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95071D" w:rsidRPr="008C2B77" w14:paraId="4993C971" w14:textId="77777777" w:rsidTr="001E55A8">
        <w:tc>
          <w:tcPr>
            <w:tcW w:w="1765" w:type="dxa"/>
            <w:vMerge w:val="restart"/>
          </w:tcPr>
          <w:p w14:paraId="6E287EE1" w14:textId="0800E52C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5B1F97EA" w:rsidR="0095071D" w:rsidRPr="008C2B77" w:rsidRDefault="00F67589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Anthony Bures</w:t>
            </w:r>
          </w:p>
        </w:tc>
        <w:tc>
          <w:tcPr>
            <w:tcW w:w="2970" w:type="dxa"/>
          </w:tcPr>
          <w:p w14:paraId="4FAE5217" w14:textId="7884EFA3" w:rsidR="0095071D" w:rsidRPr="008C2B77" w:rsidRDefault="00F67589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Development Manager</w:t>
            </w:r>
          </w:p>
        </w:tc>
        <w:tc>
          <w:tcPr>
            <w:tcW w:w="3690" w:type="dxa"/>
          </w:tcPr>
          <w:p w14:paraId="6D9016B7" w14:textId="152D0EBD" w:rsidR="0095071D" w:rsidRPr="008C2B77" w:rsidRDefault="00F67589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95071D" w:rsidRPr="008C2B77" w14:paraId="75BD66D8" w14:textId="77777777" w:rsidTr="001E55A8">
        <w:tc>
          <w:tcPr>
            <w:tcW w:w="1765" w:type="dxa"/>
            <w:vMerge/>
          </w:tcPr>
          <w:p w14:paraId="542CB1AC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59911038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</w:tcPr>
          <w:p w14:paraId="2D281514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880989">
      <w:pPr>
        <w:pStyle w:val="Heading2"/>
      </w:pPr>
      <w:bookmarkStart w:id="2" w:name="_Toc224747960"/>
      <w:r w:rsidRPr="008C2B77">
        <w:t>Document Distribution</w:t>
      </w:r>
      <w:bookmarkEnd w:id="2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660"/>
      </w:tblGrid>
      <w:tr w:rsidR="00291DF9" w:rsidRPr="008C2B77" w14:paraId="637B2661" w14:textId="77777777" w:rsidTr="001E55A8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66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F67589" w:rsidRPr="008C2B77" w14:paraId="624AEE54" w14:textId="77777777" w:rsidTr="001E55A8">
        <w:tc>
          <w:tcPr>
            <w:tcW w:w="3955" w:type="dxa"/>
          </w:tcPr>
          <w:p w14:paraId="067C3BA5" w14:textId="256E4259" w:rsidR="00F67589" w:rsidRPr="008C2B77" w:rsidRDefault="00F67589" w:rsidP="00F67589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Oscar Rondon</w:t>
            </w:r>
          </w:p>
        </w:tc>
        <w:tc>
          <w:tcPr>
            <w:tcW w:w="6660" w:type="dxa"/>
          </w:tcPr>
          <w:p w14:paraId="5C472C29" w14:textId="5EBACEE3" w:rsidR="00F67589" w:rsidRPr="008C2B77" w:rsidRDefault="00F67589" w:rsidP="00F675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F67589" w:rsidRPr="008C2B77" w14:paraId="253E812E" w14:textId="77777777" w:rsidTr="001E55A8">
        <w:tc>
          <w:tcPr>
            <w:tcW w:w="3955" w:type="dxa"/>
          </w:tcPr>
          <w:p w14:paraId="6FA5E8F9" w14:textId="70B49963" w:rsidR="00F67589" w:rsidRPr="008C2B77" w:rsidRDefault="00F67589" w:rsidP="00F675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Gabriela Romero</w:t>
            </w:r>
          </w:p>
        </w:tc>
        <w:tc>
          <w:tcPr>
            <w:tcW w:w="6660" w:type="dxa"/>
          </w:tcPr>
          <w:p w14:paraId="32AD1393" w14:textId="0F4AC73B" w:rsidR="00F67589" w:rsidRPr="008C2B77" w:rsidRDefault="00F67589" w:rsidP="00F675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Engineer</w:t>
            </w:r>
          </w:p>
        </w:tc>
      </w:tr>
      <w:tr w:rsidR="00F67589" w:rsidRPr="008C2B77" w14:paraId="594E1644" w14:textId="77777777" w:rsidTr="001E55A8">
        <w:tc>
          <w:tcPr>
            <w:tcW w:w="3955" w:type="dxa"/>
          </w:tcPr>
          <w:p w14:paraId="69EE93E8" w14:textId="4F8A1B50" w:rsidR="00F67589" w:rsidRPr="008C2B77" w:rsidRDefault="00F67589" w:rsidP="00F675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Anthony Bures</w:t>
            </w:r>
          </w:p>
        </w:tc>
        <w:tc>
          <w:tcPr>
            <w:tcW w:w="6660" w:type="dxa"/>
          </w:tcPr>
          <w:p w14:paraId="0A2896BD" w14:textId="3054AC3B" w:rsidR="00F67589" w:rsidRPr="008C2B77" w:rsidRDefault="00F67589" w:rsidP="00F675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Development Manager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880989">
      <w:pPr>
        <w:pStyle w:val="Heading2"/>
      </w:pPr>
      <w:bookmarkStart w:id="3" w:name="_Toc224747961"/>
      <w:r w:rsidRPr="008C2B77">
        <w:t>Version Control</w:t>
      </w:r>
      <w:bookmarkEnd w:id="3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660"/>
      </w:tblGrid>
      <w:tr w:rsidR="005005F3" w:rsidRPr="008C2B77" w14:paraId="25C17C2B" w14:textId="77777777" w:rsidTr="001E55A8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66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1F1335" w:rsidRPr="008C2B77" w14:paraId="5D5926D1" w14:textId="77777777" w:rsidTr="001E55A8">
        <w:tc>
          <w:tcPr>
            <w:tcW w:w="985" w:type="dxa"/>
          </w:tcPr>
          <w:p w14:paraId="0AC5507F" w14:textId="6477CB5B" w:rsidR="001F1335" w:rsidRPr="008C2B77" w:rsidRDefault="001F1335" w:rsidP="001F1335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1260" w:type="dxa"/>
          </w:tcPr>
          <w:p w14:paraId="4EADC791" w14:textId="10B28A4D" w:rsidR="001F1335" w:rsidRPr="008C2B77" w:rsidRDefault="00F67589" w:rsidP="001F1335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0ADB52EA" w:rsidR="001F1335" w:rsidRPr="008C2B77" w:rsidRDefault="00F67589" w:rsidP="001F1335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Oscar Rondon</w:t>
            </w:r>
          </w:p>
        </w:tc>
        <w:tc>
          <w:tcPr>
            <w:tcW w:w="6660" w:type="dxa"/>
          </w:tcPr>
          <w:p w14:paraId="22F2F2CB" w14:textId="666248EF" w:rsidR="001F1335" w:rsidRPr="008C2B77" w:rsidRDefault="00F67589" w:rsidP="001F1335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F67589">
              <w:rPr>
                <w:rFonts w:cs="Arial"/>
                <w:sz w:val="20"/>
                <w:szCs w:val="20"/>
                <w:vertAlign w:val="superscript"/>
              </w:rPr>
              <w:t>st</w:t>
            </w:r>
            <w:r>
              <w:rPr>
                <w:rFonts w:cs="Arial"/>
                <w:sz w:val="20"/>
                <w:szCs w:val="20"/>
              </w:rPr>
              <w:t xml:space="preserve"> version of the HUB Call Wizard Process Workflow user guide (UGU)</w:t>
            </w:r>
          </w:p>
        </w:tc>
      </w:tr>
      <w:tr w:rsidR="005005F3" w:rsidRPr="008C2B77" w14:paraId="4417341F" w14:textId="77777777" w:rsidTr="001E55A8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66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1E55A8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66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991209">
          <w:headerReference w:type="default" r:id="rId9"/>
          <w:footerReference w:type="default" r:id="rId10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2C72FB89" w14:textId="6F67DBFB" w:rsidR="006D57EB" w:rsidRPr="008C2B77" w:rsidRDefault="004B10FE" w:rsidP="000B7151">
      <w:pPr>
        <w:pStyle w:val="Heading1"/>
        <w:spacing w:after="360"/>
      </w:pPr>
      <w:bookmarkStart w:id="4" w:name="_Toc224747962"/>
      <w:r w:rsidRPr="008C2B77">
        <w:lastRenderedPageBreak/>
        <w:t>PREFACE</w:t>
      </w:r>
      <w:bookmarkEnd w:id="4"/>
    </w:p>
    <w:p w14:paraId="1BCAF67A" w14:textId="29387BBE" w:rsidR="00097534" w:rsidRPr="008C2B77" w:rsidRDefault="00097534" w:rsidP="00880989">
      <w:pPr>
        <w:pStyle w:val="Heading2"/>
      </w:pPr>
      <w:bookmarkStart w:id="5" w:name="_Toc224747963"/>
      <w:r w:rsidRPr="008C2B77">
        <w:t>About this document</w:t>
      </w:r>
      <w:bookmarkEnd w:id="5"/>
    </w:p>
    <w:p w14:paraId="42DD5D2D" w14:textId="71831826" w:rsidR="003E3962" w:rsidRPr="008C2B77" w:rsidRDefault="00097534" w:rsidP="00850AA1">
      <w:r w:rsidRPr="008C2B77">
        <w:t>Brief description about the document /</w:t>
      </w:r>
      <w:r w:rsidR="005056F4">
        <w:t xml:space="preserve"> user guide (UGU)</w:t>
      </w:r>
      <w:r w:rsidRPr="008C2B77">
        <w:t xml:space="preserve">. </w:t>
      </w:r>
    </w:p>
    <w:p w14:paraId="2C443F59" w14:textId="77777777" w:rsidR="000450B0" w:rsidRPr="008C2B77" w:rsidRDefault="000450B0" w:rsidP="000450B0"/>
    <w:p w14:paraId="513F0815" w14:textId="7F3637A1" w:rsidR="000450B0" w:rsidRDefault="000450B0" w:rsidP="00880989">
      <w:pPr>
        <w:pStyle w:val="Heading2"/>
      </w:pPr>
      <w:bookmarkStart w:id="6" w:name="_Toc224747964"/>
      <w:r>
        <w:t>Related documents</w:t>
      </w:r>
      <w:bookmarkEnd w:id="6"/>
    </w:p>
    <w:p w14:paraId="3669A649" w14:textId="15D6F906" w:rsidR="000450B0" w:rsidRPr="000450B0" w:rsidRDefault="000450B0" w:rsidP="000450B0">
      <w:r>
        <w:t>All documents or elements used for reference are presented in the following table: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14"/>
        <w:gridCol w:w="4571"/>
        <w:gridCol w:w="4050"/>
        <w:gridCol w:w="1080"/>
      </w:tblGrid>
      <w:tr w:rsidR="000450B0" w:rsidRPr="008C2B77" w14:paraId="1B9CA5A5" w14:textId="185C011D" w:rsidTr="001E55A8">
        <w:tc>
          <w:tcPr>
            <w:tcW w:w="914" w:type="dxa"/>
            <w:shd w:val="clear" w:color="auto" w:fill="4F7ABA"/>
          </w:tcPr>
          <w:p w14:paraId="1C7AAD39" w14:textId="5EE6AD9C" w:rsidR="000450B0" w:rsidRPr="008C2B77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4571" w:type="dxa"/>
            <w:shd w:val="clear" w:color="auto" w:fill="4F7ABA"/>
          </w:tcPr>
          <w:p w14:paraId="295421AD" w14:textId="5E96C652" w:rsidR="000450B0" w:rsidRPr="008C2B77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Reference</w:t>
            </w:r>
          </w:p>
        </w:tc>
        <w:tc>
          <w:tcPr>
            <w:tcW w:w="4050" w:type="dxa"/>
            <w:shd w:val="clear" w:color="auto" w:fill="4F7ABA"/>
          </w:tcPr>
          <w:p w14:paraId="7EF2BC3D" w14:textId="04729D2A" w:rsidR="000450B0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1080" w:type="dxa"/>
            <w:shd w:val="clear" w:color="auto" w:fill="4F7ABA"/>
          </w:tcPr>
          <w:p w14:paraId="1CA37A79" w14:textId="6358D0B8" w:rsidR="000450B0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</w:tr>
      <w:tr w:rsidR="000450B0" w:rsidRPr="008C2B77" w14:paraId="38A4ECBB" w14:textId="469E2BA1" w:rsidTr="001E55A8">
        <w:tc>
          <w:tcPr>
            <w:tcW w:w="914" w:type="dxa"/>
          </w:tcPr>
          <w:p w14:paraId="638B5C78" w14:textId="24BC126B" w:rsidR="000450B0" w:rsidRPr="008C2B77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</w:t>
            </w:r>
          </w:p>
        </w:tc>
        <w:tc>
          <w:tcPr>
            <w:tcW w:w="4571" w:type="dxa"/>
          </w:tcPr>
          <w:p w14:paraId="746743E7" w14:textId="77CCC325" w:rsidR="000450B0" w:rsidRPr="008C2B77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 about the guide.</w:t>
            </w:r>
          </w:p>
        </w:tc>
        <w:tc>
          <w:tcPr>
            <w:tcW w:w="4050" w:type="dxa"/>
          </w:tcPr>
          <w:p w14:paraId="5EE13873" w14:textId="2621D620" w:rsidR="000450B0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the author</w:t>
            </w:r>
          </w:p>
        </w:tc>
        <w:tc>
          <w:tcPr>
            <w:tcW w:w="1080" w:type="dxa"/>
          </w:tcPr>
          <w:p w14:paraId="3CFC97C1" w14:textId="4D58A924" w:rsidR="000450B0" w:rsidRDefault="000450B0" w:rsidP="000450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</w:tbl>
    <w:p w14:paraId="2569A56C" w14:textId="77777777" w:rsidR="00097534" w:rsidRPr="008C2B77" w:rsidRDefault="00097534" w:rsidP="00850AA1"/>
    <w:p w14:paraId="28AE69AE" w14:textId="1123B5A9" w:rsidR="00097534" w:rsidRPr="008C2B77" w:rsidRDefault="00097534" w:rsidP="00880989">
      <w:pPr>
        <w:pStyle w:val="Heading2"/>
      </w:pPr>
      <w:bookmarkStart w:id="7" w:name="_Toc224747965"/>
      <w:r w:rsidRPr="008C2B77">
        <w:t>Who should read this document</w:t>
      </w:r>
      <w:bookmarkEnd w:id="7"/>
    </w:p>
    <w:p w14:paraId="79A386A5" w14:textId="3B6A5C3A" w:rsidR="00097534" w:rsidRDefault="00BA63EE" w:rsidP="00097534">
      <w:r>
        <w:t>I</w:t>
      </w:r>
      <w:r w:rsidRPr="00BA63EE">
        <w:t xml:space="preserve">ntended for ZTERS team members </w:t>
      </w:r>
      <w:r w:rsidR="005056F4">
        <w:t xml:space="preserve">or customers </w:t>
      </w:r>
      <w:r w:rsidRPr="00BA63EE">
        <w:t>who interact with this application</w:t>
      </w:r>
    </w:p>
    <w:p w14:paraId="2449EF90" w14:textId="77777777" w:rsidR="00097534" w:rsidRPr="008C2B77" w:rsidRDefault="00097534" w:rsidP="00097534"/>
    <w:p w14:paraId="49C9D11C" w14:textId="7F67DBC5" w:rsidR="00097534" w:rsidRPr="008C2B77" w:rsidRDefault="00097534" w:rsidP="00880989">
      <w:pPr>
        <w:pStyle w:val="Heading2"/>
      </w:pPr>
      <w:bookmarkStart w:id="8" w:name="_Toc224747966"/>
      <w:r w:rsidRPr="008C2B77">
        <w:t>Terminology</w:t>
      </w:r>
      <w:bookmarkEnd w:id="8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90"/>
      </w:tblGrid>
      <w:tr w:rsidR="00097534" w:rsidRPr="008C2B77" w14:paraId="20DEE7EC" w14:textId="77777777" w:rsidTr="001E55A8"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9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5056F4" w:rsidRPr="008C2B77" w14:paraId="34648887" w14:textId="77777777" w:rsidTr="001E55A8">
        <w:tc>
          <w:tcPr>
            <w:tcW w:w="1525" w:type="dxa"/>
          </w:tcPr>
          <w:p w14:paraId="22740235" w14:textId="766DB161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9090" w:type="dxa"/>
          </w:tcPr>
          <w:p w14:paraId="57856AF1" w14:textId="12BCEDBB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5056F4" w:rsidRPr="008C2B77" w14:paraId="329D0383" w14:textId="77777777" w:rsidTr="001E55A8">
        <w:tc>
          <w:tcPr>
            <w:tcW w:w="1525" w:type="dxa"/>
          </w:tcPr>
          <w:p w14:paraId="0FD668E1" w14:textId="089E7877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2</w:t>
            </w:r>
          </w:p>
        </w:tc>
        <w:tc>
          <w:tcPr>
            <w:tcW w:w="9090" w:type="dxa"/>
          </w:tcPr>
          <w:p w14:paraId="2F823E4E" w14:textId="4B7BAE82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2</w:t>
            </w:r>
          </w:p>
        </w:tc>
      </w:tr>
      <w:tr w:rsidR="005056F4" w:rsidRPr="008C2B77" w14:paraId="4B97C236" w14:textId="77777777" w:rsidTr="001E55A8">
        <w:tc>
          <w:tcPr>
            <w:tcW w:w="1525" w:type="dxa"/>
          </w:tcPr>
          <w:p w14:paraId="4C9C95E0" w14:textId="27E6DDE2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3</w:t>
            </w:r>
          </w:p>
        </w:tc>
        <w:tc>
          <w:tcPr>
            <w:tcW w:w="9090" w:type="dxa"/>
          </w:tcPr>
          <w:p w14:paraId="2E2E91AF" w14:textId="11DFB950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3</w:t>
            </w:r>
          </w:p>
        </w:tc>
      </w:tr>
      <w:tr w:rsidR="00097534" w:rsidRPr="008C2B77" w14:paraId="60C17A11" w14:textId="77777777" w:rsidTr="001E55A8">
        <w:tc>
          <w:tcPr>
            <w:tcW w:w="1525" w:type="dxa"/>
          </w:tcPr>
          <w:p w14:paraId="6CC91B16" w14:textId="77777777" w:rsidR="00097534" w:rsidRPr="008C2B77" w:rsidRDefault="00097534" w:rsidP="004C46ED">
            <w:pPr>
              <w:rPr>
                <w:sz w:val="20"/>
                <w:szCs w:val="20"/>
              </w:rPr>
            </w:pPr>
          </w:p>
        </w:tc>
        <w:tc>
          <w:tcPr>
            <w:tcW w:w="9090" w:type="dxa"/>
          </w:tcPr>
          <w:p w14:paraId="7A210B75" w14:textId="77777777" w:rsidR="00097534" w:rsidRPr="008C2B77" w:rsidRDefault="00097534" w:rsidP="004C46ED">
            <w:pPr>
              <w:rPr>
                <w:sz w:val="20"/>
                <w:szCs w:val="20"/>
              </w:rPr>
            </w:pP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880989">
      <w:pPr>
        <w:pStyle w:val="Heading2"/>
      </w:pPr>
      <w:bookmarkStart w:id="9" w:name="_Toc224747967"/>
      <w:r>
        <w:t>Conventions Used</w:t>
      </w:r>
      <w:bookmarkEnd w:id="9"/>
    </w:p>
    <w:p w14:paraId="7321058D" w14:textId="0ED4C0BE" w:rsidR="00AA019C" w:rsidRPr="008C2B77" w:rsidRDefault="00967456" w:rsidP="00AA019C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AA019C" w:rsidRPr="008C2B77" w14:paraId="08D0484C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54DEF7AB" w14:textId="4E95A8FC" w:rsidR="00AA019C" w:rsidRPr="008C2B77" w:rsidRDefault="00AA019C" w:rsidP="00D55E13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20274E3" w14:textId="77777777" w:rsidR="00AA019C" w:rsidRPr="008C2B77" w:rsidRDefault="00AA019C" w:rsidP="00967456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967456" w:rsidRPr="008C2B77" w14:paraId="13DFE5AA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2C354D36" w14:textId="09A581B8" w:rsidR="00967456" w:rsidRPr="008C2B77" w:rsidRDefault="00967456" w:rsidP="004C46ED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76A2B121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967456" w:rsidRPr="008C2B77" w14:paraId="6D64BBBC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5A7248EE" w14:textId="2D30D09C" w:rsidR="00967456" w:rsidRPr="008C2B77" w:rsidRDefault="00967456" w:rsidP="004C46ED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5830E3CE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967456" w:rsidRPr="008C2B77" w14:paraId="2E654293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66A04ADF" w14:textId="05D34361" w:rsidR="00967456" w:rsidRPr="008C2B77" w:rsidRDefault="00967456" w:rsidP="004C46ED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14A45522" w14:textId="77777777" w:rsidR="002D22EA" w:rsidRPr="008C2B77" w:rsidRDefault="002D22EA" w:rsidP="002F6218">
      <w:pPr>
        <w:pStyle w:val="NoSpacing"/>
      </w:pPr>
    </w:p>
    <w:p w14:paraId="08C0A4DA" w14:textId="77777777" w:rsidR="002D22EA" w:rsidRPr="008C2B77" w:rsidRDefault="002D22EA" w:rsidP="00850AA1"/>
    <w:p w14:paraId="2DC4A14F" w14:textId="77777777" w:rsidR="002D22EA" w:rsidRPr="008C2B77" w:rsidRDefault="002D22EA" w:rsidP="00850AA1"/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991209">
          <w:headerReference w:type="default" r:id="rId11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3354AECC" w14:textId="520DA9C6" w:rsidR="004B10FE" w:rsidRPr="008C2B77" w:rsidRDefault="003D0D75" w:rsidP="004B10FE">
      <w:pPr>
        <w:pStyle w:val="Heading1"/>
        <w:spacing w:after="360"/>
      </w:pPr>
      <w:bookmarkStart w:id="10" w:name="_Toc224747968"/>
      <w:r w:rsidRPr="008C2B77">
        <w:lastRenderedPageBreak/>
        <w:t>USE</w:t>
      </w:r>
      <w:r w:rsidR="00C76357" w:rsidRPr="008C2B77">
        <w:t>R GUIDE</w:t>
      </w:r>
      <w:bookmarkEnd w:id="10"/>
    </w:p>
    <w:p w14:paraId="52C289AC" w14:textId="7D3658CF" w:rsidR="004B10FE" w:rsidRPr="008C2B77" w:rsidRDefault="003D0D75" w:rsidP="00880989">
      <w:pPr>
        <w:pStyle w:val="Heading2"/>
      </w:pPr>
      <w:bookmarkStart w:id="11" w:name="_Toc224747969"/>
      <w:r w:rsidRPr="008C2B77">
        <w:t>Overview</w:t>
      </w:r>
      <w:bookmarkEnd w:id="11"/>
    </w:p>
    <w:p w14:paraId="0C2862DB" w14:textId="7F6323EC" w:rsidR="004B10FE" w:rsidRPr="008C2B77" w:rsidRDefault="008441F5" w:rsidP="004B10FE">
      <w:r w:rsidRPr="008C2B77">
        <w:t>Overview about the application we are writing about.</w:t>
      </w:r>
    </w:p>
    <w:p w14:paraId="774F10C4" w14:textId="77777777" w:rsidR="003D0D75" w:rsidRPr="008C2B77" w:rsidRDefault="003D0D75" w:rsidP="004B10FE"/>
    <w:p w14:paraId="7E2385C2" w14:textId="6C8FC2DE" w:rsidR="003D0D75" w:rsidRPr="008C2B77" w:rsidRDefault="003D0D75" w:rsidP="00880989">
      <w:pPr>
        <w:pStyle w:val="Heading2"/>
      </w:pPr>
      <w:bookmarkStart w:id="12" w:name="_Toc224747970"/>
      <w:r w:rsidRPr="008C2B77">
        <w:t>User Interface</w:t>
      </w:r>
      <w:bookmarkEnd w:id="12"/>
    </w:p>
    <w:p w14:paraId="5274F41B" w14:textId="60F3BEDC" w:rsidR="00FA189B" w:rsidRDefault="008441F5" w:rsidP="003D0D75">
      <w:r w:rsidRPr="008C2B77">
        <w:t>Screenshots, descriptions, and other important information about the application’s interface and</w:t>
      </w:r>
      <w:r w:rsidR="001E55A8">
        <w:t xml:space="preserve"> </w:t>
      </w:r>
      <w:r w:rsidRPr="008C2B77">
        <w:t xml:space="preserve">functionalities. </w:t>
      </w:r>
    </w:p>
    <w:p w14:paraId="2CB336D4" w14:textId="77777777" w:rsidR="00FA189B" w:rsidRDefault="00FA189B" w:rsidP="003D0D75"/>
    <w:p w14:paraId="1A9B8FC4" w14:textId="64C535FC" w:rsidR="00FA189B" w:rsidRDefault="00FA189B" w:rsidP="00FA189B">
      <w:pPr>
        <w:pStyle w:val="Heading3"/>
      </w:pPr>
      <w:bookmarkStart w:id="13" w:name="_Toc224747971"/>
      <w:r>
        <w:t>Section 1</w:t>
      </w:r>
      <w:bookmarkEnd w:id="13"/>
    </w:p>
    <w:p w14:paraId="7107F9F7" w14:textId="1316644D" w:rsidR="00FA189B" w:rsidRDefault="00FA189B" w:rsidP="00FA189B">
      <w:r>
        <w:t>Description of section 1</w:t>
      </w:r>
    </w:p>
    <w:p w14:paraId="4B4DB086" w14:textId="77777777" w:rsidR="00FA189B" w:rsidRPr="00FA189B" w:rsidRDefault="00FA189B" w:rsidP="00FA189B"/>
    <w:p w14:paraId="4353DBA9" w14:textId="2A171E9F" w:rsidR="00FA189B" w:rsidRDefault="00FA189B" w:rsidP="00FA189B">
      <w:pPr>
        <w:pStyle w:val="Heading3"/>
      </w:pPr>
      <w:bookmarkStart w:id="14" w:name="_Toc224747972"/>
      <w:r>
        <w:t>Section 2</w:t>
      </w:r>
      <w:bookmarkEnd w:id="14"/>
    </w:p>
    <w:p w14:paraId="5CE7167A" w14:textId="532422DF" w:rsidR="00FA189B" w:rsidRPr="00FA189B" w:rsidRDefault="00FA189B" w:rsidP="00FA189B">
      <w:r>
        <w:t>Description of section 2</w:t>
      </w:r>
    </w:p>
    <w:p w14:paraId="706C4300" w14:textId="71604F69" w:rsidR="003D0D75" w:rsidRPr="008C2B77" w:rsidRDefault="00A23C03" w:rsidP="00A23C03">
      <w:pPr>
        <w:tabs>
          <w:tab w:val="left" w:pos="5991"/>
        </w:tabs>
      </w:pPr>
      <w:r w:rsidRPr="008C2B77">
        <w:tab/>
      </w:r>
    </w:p>
    <w:p w14:paraId="04535855" w14:textId="36C6E2B3" w:rsidR="003D0D75" w:rsidRPr="008C2B77" w:rsidRDefault="003D0D75" w:rsidP="00880989">
      <w:pPr>
        <w:pStyle w:val="Heading2"/>
      </w:pPr>
      <w:bookmarkStart w:id="15" w:name="_Toc224747973"/>
      <w:r w:rsidRPr="008C2B77">
        <w:t>User Roles</w:t>
      </w:r>
      <w:bookmarkEnd w:id="15"/>
    </w:p>
    <w:p w14:paraId="08EFCFED" w14:textId="5BFD3D15" w:rsidR="008441F5" w:rsidRPr="008C2B77" w:rsidRDefault="008441F5" w:rsidP="003D0D75">
      <w:r w:rsidRPr="008C2B77">
        <w:t>Role assignation for the application users. It could be presented in a table as follows: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235"/>
        <w:gridCol w:w="2340"/>
        <w:gridCol w:w="2520"/>
        <w:gridCol w:w="2520"/>
      </w:tblGrid>
      <w:tr w:rsidR="00BE3BE7" w:rsidRPr="008C2B77" w14:paraId="413DD33D" w14:textId="472B6FCE" w:rsidTr="001E55A8">
        <w:tc>
          <w:tcPr>
            <w:tcW w:w="3235" w:type="dxa"/>
            <w:shd w:val="clear" w:color="auto" w:fill="4F7ABA"/>
          </w:tcPr>
          <w:p w14:paraId="4AD0D24A" w14:textId="5E85034F" w:rsidR="00BE3BE7" w:rsidRPr="008C2B77" w:rsidRDefault="00BE3BE7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shd w:val="clear" w:color="auto" w:fill="4F7ABA"/>
          </w:tcPr>
          <w:p w14:paraId="48203AA6" w14:textId="6C61EA7A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User 1</w:t>
            </w:r>
          </w:p>
        </w:tc>
        <w:tc>
          <w:tcPr>
            <w:tcW w:w="2520" w:type="dxa"/>
            <w:shd w:val="clear" w:color="auto" w:fill="4F7ABA"/>
          </w:tcPr>
          <w:p w14:paraId="1776BD03" w14:textId="294F618F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User 2</w:t>
            </w:r>
          </w:p>
        </w:tc>
        <w:tc>
          <w:tcPr>
            <w:tcW w:w="2520" w:type="dxa"/>
            <w:shd w:val="clear" w:color="auto" w:fill="4F7ABA"/>
          </w:tcPr>
          <w:p w14:paraId="686D0B00" w14:textId="674727C1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Admin User</w:t>
            </w:r>
          </w:p>
        </w:tc>
      </w:tr>
      <w:tr w:rsidR="00BE3BE7" w:rsidRPr="008C2B77" w14:paraId="29AEEF46" w14:textId="3A4BDEAF" w:rsidTr="001E55A8">
        <w:trPr>
          <w:trHeight w:val="139"/>
        </w:trPr>
        <w:tc>
          <w:tcPr>
            <w:tcW w:w="3235" w:type="dxa"/>
          </w:tcPr>
          <w:p w14:paraId="7F43D75C" w14:textId="1410C2D5" w:rsidR="00BE3BE7" w:rsidRPr="008C2B77" w:rsidRDefault="00BE3BE7" w:rsidP="004C46E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1</w:t>
            </w:r>
          </w:p>
        </w:tc>
        <w:tc>
          <w:tcPr>
            <w:tcW w:w="2340" w:type="dxa"/>
          </w:tcPr>
          <w:p w14:paraId="59BD13F9" w14:textId="34F0E85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190E3257" wp14:editId="540AAE44">
                  <wp:extent cx="320040" cy="320040"/>
                  <wp:effectExtent l="0" t="0" r="3810" b="3810"/>
                  <wp:docPr id="611501771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5B41C4F" w14:textId="1FAAA599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BAAB7B2" w14:textId="156E74CE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4983B69C" wp14:editId="5D016C37">
                  <wp:extent cx="320040" cy="320040"/>
                  <wp:effectExtent l="0" t="0" r="3810" b="3810"/>
                  <wp:docPr id="129407236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E7" w:rsidRPr="008C2B77" w14:paraId="0F0C5857" w14:textId="2F55CC28" w:rsidTr="001E55A8">
        <w:trPr>
          <w:trHeight w:val="76"/>
        </w:trPr>
        <w:tc>
          <w:tcPr>
            <w:tcW w:w="3235" w:type="dxa"/>
          </w:tcPr>
          <w:p w14:paraId="16AAFFE5" w14:textId="481417C2" w:rsidR="00BE3BE7" w:rsidRPr="008C2B77" w:rsidRDefault="00BE3BE7" w:rsidP="001C0AF1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2</w:t>
            </w:r>
          </w:p>
        </w:tc>
        <w:tc>
          <w:tcPr>
            <w:tcW w:w="2340" w:type="dxa"/>
          </w:tcPr>
          <w:p w14:paraId="4224339C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1DCCF60" w14:textId="2B3AF6C3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10195BB4" wp14:editId="37DFB918">
                  <wp:extent cx="320040" cy="320040"/>
                  <wp:effectExtent l="0" t="0" r="3810" b="3810"/>
                  <wp:docPr id="482769202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0985DF9E" w14:textId="5AF67064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3B42A364" wp14:editId="0682FEDC">
                  <wp:extent cx="320040" cy="320040"/>
                  <wp:effectExtent l="0" t="0" r="3810" b="3810"/>
                  <wp:docPr id="830393369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E7" w:rsidRPr="008C2B77" w14:paraId="0E7F76F4" w14:textId="6FE07601" w:rsidTr="001E55A8">
        <w:tc>
          <w:tcPr>
            <w:tcW w:w="3235" w:type="dxa"/>
          </w:tcPr>
          <w:p w14:paraId="5BCA67AC" w14:textId="4A89A42A" w:rsidR="00BE3BE7" w:rsidRPr="008C2B77" w:rsidRDefault="00BE3BE7" w:rsidP="001C0AF1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3</w:t>
            </w:r>
          </w:p>
        </w:tc>
        <w:tc>
          <w:tcPr>
            <w:tcW w:w="2340" w:type="dxa"/>
          </w:tcPr>
          <w:p w14:paraId="0F38A569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B2E6904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111BFAC1" w14:textId="4E40A78A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216845DB" wp14:editId="384CAB8A">
                  <wp:extent cx="320040" cy="320040"/>
                  <wp:effectExtent l="0" t="0" r="3810" b="3810"/>
                  <wp:docPr id="547132256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7391D" w14:textId="77777777" w:rsidR="00F80DBC" w:rsidRPr="008C2B77" w:rsidRDefault="00F80DBC" w:rsidP="00F80DBC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80DBC" w:rsidRPr="008C2B77" w14:paraId="711AA74E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6766E2E0" w14:textId="00A01068" w:rsidR="00F80DBC" w:rsidRPr="008C2B77" w:rsidRDefault="00F80DBC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</w:t>
            </w:r>
            <w:r w:rsidRPr="00F80DBC">
              <w:rPr>
                <w:sz w:val="20"/>
                <w:szCs w:val="20"/>
              </w:rPr>
              <w:t>This section is mandatory for all applications with role-based access.</w:t>
            </w:r>
          </w:p>
        </w:tc>
      </w:tr>
    </w:tbl>
    <w:p w14:paraId="269145D0" w14:textId="77777777" w:rsidR="00F80DBC" w:rsidRPr="008C2B77" w:rsidRDefault="00F80DBC" w:rsidP="00F80DBC">
      <w:pPr>
        <w:pStyle w:val="NoSpacing"/>
      </w:pPr>
    </w:p>
    <w:p w14:paraId="53A6D7EC" w14:textId="77777777" w:rsidR="0005713B" w:rsidRDefault="0005713B" w:rsidP="003D0D75"/>
    <w:p w14:paraId="6B6496B7" w14:textId="77777777" w:rsidR="0005713B" w:rsidRDefault="0005713B" w:rsidP="003D0D75"/>
    <w:p w14:paraId="2D0A680A" w14:textId="77777777" w:rsidR="0005713B" w:rsidRDefault="0005713B" w:rsidP="003D0D75"/>
    <w:p w14:paraId="73DA42D7" w14:textId="77777777" w:rsidR="0005713B" w:rsidRDefault="0005713B" w:rsidP="003D0D75"/>
    <w:p w14:paraId="703D0C70" w14:textId="77777777" w:rsidR="0005713B" w:rsidRDefault="0005713B" w:rsidP="003D0D75"/>
    <w:p w14:paraId="00DB7C51" w14:textId="77777777" w:rsidR="0005713B" w:rsidRPr="008C2B77" w:rsidRDefault="0005713B" w:rsidP="003D0D75"/>
    <w:p w14:paraId="3B47668F" w14:textId="77777777" w:rsidR="0005713B" w:rsidRDefault="0005713B" w:rsidP="0005713B">
      <w:pPr>
        <w:pStyle w:val="Heading1"/>
        <w:sectPr w:rsidR="0005713B" w:rsidSect="00991209">
          <w:headerReference w:type="default" r:id="rId14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72A8F2F9" w14:textId="4C56D4B3" w:rsidR="003D0D75" w:rsidRPr="008C2B77" w:rsidRDefault="00A1629A" w:rsidP="0005713B">
      <w:pPr>
        <w:pStyle w:val="Heading1"/>
      </w:pPr>
      <w:bookmarkStart w:id="16" w:name="_Toc224747974"/>
      <w:r>
        <w:lastRenderedPageBreak/>
        <w:t>WORKING PROCEDURES</w:t>
      </w:r>
      <w:bookmarkEnd w:id="16"/>
    </w:p>
    <w:p w14:paraId="11C12F3C" w14:textId="0F4F9F02" w:rsidR="002F6218" w:rsidRPr="008C2B77" w:rsidRDefault="002F6218" w:rsidP="003D0D75">
      <w:r w:rsidRPr="008C2B77">
        <w:t xml:space="preserve">Workflows (including diagrams if applicable) for different options within the application. </w:t>
      </w:r>
    </w:p>
    <w:p w14:paraId="4ED66972" w14:textId="128393E3" w:rsidR="002F6218" w:rsidRPr="008C2B77" w:rsidRDefault="002F6218" w:rsidP="00880989">
      <w:pPr>
        <w:pStyle w:val="Heading2"/>
      </w:pPr>
      <w:bookmarkStart w:id="17" w:name="_Toc224747975"/>
      <w:r w:rsidRPr="008C2B77">
        <w:t>Working Procedure 1</w:t>
      </w:r>
      <w:bookmarkEnd w:id="17"/>
    </w:p>
    <w:p w14:paraId="49BA8A53" w14:textId="5382151D" w:rsidR="002F6218" w:rsidRDefault="002F6218" w:rsidP="002F6218">
      <w:r w:rsidRPr="008C2B77">
        <w:t>Working Procedure 1</w:t>
      </w:r>
      <w:r w:rsidR="002B6ED9">
        <w:t xml:space="preserve"> (e.g. “</w:t>
      </w:r>
      <w:r w:rsidR="002B6ED9" w:rsidRPr="002B6ED9">
        <w:rPr>
          <w:b/>
          <w:bCs/>
        </w:rPr>
        <w:t>Create invoice</w:t>
      </w:r>
      <w:r w:rsidR="002B6ED9">
        <w:t>…”)</w:t>
      </w:r>
    </w:p>
    <w:p w14:paraId="52F9D03B" w14:textId="77777777" w:rsidR="00B60677" w:rsidRPr="008C2B77" w:rsidRDefault="00B60677" w:rsidP="002F6218"/>
    <w:p w14:paraId="478A0E4C" w14:textId="2B129152" w:rsidR="002F6218" w:rsidRPr="008C2B77" w:rsidRDefault="002F6218" w:rsidP="00880989">
      <w:pPr>
        <w:pStyle w:val="Heading2"/>
      </w:pPr>
      <w:bookmarkStart w:id="18" w:name="_Toc224747976"/>
      <w:r w:rsidRPr="008C2B77">
        <w:t>Working Procedure 2</w:t>
      </w:r>
      <w:bookmarkEnd w:id="18"/>
    </w:p>
    <w:p w14:paraId="46F072F0" w14:textId="4E72C143" w:rsidR="002B6ED9" w:rsidRDefault="002F6218" w:rsidP="002B6ED9">
      <w:r w:rsidRPr="008C2B77">
        <w:t xml:space="preserve">Working Procedure 2. </w:t>
      </w:r>
      <w:r w:rsidR="002B6ED9">
        <w:t>(e.g. “</w:t>
      </w:r>
      <w:r w:rsidR="002B6ED9">
        <w:rPr>
          <w:b/>
          <w:bCs/>
        </w:rPr>
        <w:t>Approve request</w:t>
      </w:r>
      <w:r w:rsidR="002B6ED9">
        <w:t>…”)</w:t>
      </w:r>
    </w:p>
    <w:p w14:paraId="71151387" w14:textId="77777777" w:rsidR="00B60677" w:rsidRPr="008C2B77" w:rsidRDefault="00B60677" w:rsidP="002B6ED9"/>
    <w:p w14:paraId="2E055401" w14:textId="17AABCA4" w:rsidR="002B6ED9" w:rsidRPr="008C2B77" w:rsidRDefault="002B6ED9" w:rsidP="00880989">
      <w:pPr>
        <w:pStyle w:val="Heading2"/>
      </w:pPr>
      <w:bookmarkStart w:id="19" w:name="_Toc224747977"/>
      <w:r w:rsidRPr="008C2B77">
        <w:t xml:space="preserve">Working Procedure </w:t>
      </w:r>
      <w:r>
        <w:t>3</w:t>
      </w:r>
      <w:bookmarkEnd w:id="19"/>
    </w:p>
    <w:p w14:paraId="1D746569" w14:textId="4C798D6C" w:rsidR="002B6ED9" w:rsidRPr="008C2B77" w:rsidRDefault="002B6ED9" w:rsidP="002B6ED9">
      <w:r w:rsidRPr="008C2B77">
        <w:t xml:space="preserve">Working Procedure 2. </w:t>
      </w:r>
      <w:r>
        <w:t>(e.g. “</w:t>
      </w:r>
      <w:r>
        <w:rPr>
          <w:b/>
          <w:bCs/>
        </w:rPr>
        <w:t>Generate Report</w:t>
      </w:r>
      <w:r>
        <w:t>…”)</w:t>
      </w:r>
    </w:p>
    <w:p w14:paraId="3CCE6523" w14:textId="77777777" w:rsidR="00460D6C" w:rsidRPr="008C2B77" w:rsidRDefault="00460D6C" w:rsidP="008C5893">
      <w:pPr>
        <w:spacing w:line="278" w:lineRule="auto"/>
        <w:rPr>
          <w:b/>
          <w:bCs/>
        </w:rPr>
      </w:pPr>
    </w:p>
    <w:p w14:paraId="1B364F00" w14:textId="77777777" w:rsidR="00460D6C" w:rsidRPr="008C2B77" w:rsidRDefault="00460D6C" w:rsidP="008C5893">
      <w:pPr>
        <w:spacing w:line="278" w:lineRule="auto"/>
        <w:rPr>
          <w:b/>
          <w:bCs/>
        </w:rPr>
      </w:pPr>
    </w:p>
    <w:p w14:paraId="4091A4F3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06394AAE" w14:textId="2F8DE3CE" w:rsidR="00645E48" w:rsidRPr="008C2B77" w:rsidRDefault="00645E48" w:rsidP="00645E48">
      <w:pPr>
        <w:pStyle w:val="Heading1"/>
        <w:spacing w:after="360"/>
      </w:pPr>
      <w:bookmarkStart w:id="20" w:name="_Toc224747978"/>
      <w:r w:rsidRPr="008C2B77">
        <w:lastRenderedPageBreak/>
        <w:t>APPROVAL SIGNATURES</w:t>
      </w:r>
      <w:bookmarkEnd w:id="20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>Digital signature blocks below are formatted for DocuSign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460"/>
        <w:gridCol w:w="4410"/>
        <w:gridCol w:w="1980"/>
      </w:tblGrid>
      <w:tr w:rsidR="00645E48" w:rsidRPr="008C2B77" w14:paraId="182545BB" w14:textId="77777777" w:rsidTr="001704A5">
        <w:tc>
          <w:tcPr>
            <w:tcW w:w="1765" w:type="dxa"/>
            <w:shd w:val="clear" w:color="auto" w:fill="4F7ABA"/>
          </w:tcPr>
          <w:p w14:paraId="23223BBE" w14:textId="7F2EF3E5" w:rsidR="00645E48" w:rsidRPr="008C2B77" w:rsidRDefault="001704A5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460" w:type="dxa"/>
            <w:shd w:val="clear" w:color="auto" w:fill="4F7ABA"/>
          </w:tcPr>
          <w:p w14:paraId="735A9BCC" w14:textId="5E38D1CF" w:rsidR="00645E48" w:rsidRPr="008C2B77" w:rsidRDefault="001704A5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41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98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1704A5" w:rsidRPr="008C2B77" w14:paraId="6AF2EFD9" w14:textId="77777777" w:rsidTr="001704A5">
        <w:trPr>
          <w:trHeight w:val="256"/>
        </w:trPr>
        <w:tc>
          <w:tcPr>
            <w:tcW w:w="1765" w:type="dxa"/>
          </w:tcPr>
          <w:p w14:paraId="44F8B778" w14:textId="1F66EE36" w:rsidR="001704A5" w:rsidRPr="008C2B77" w:rsidRDefault="001704A5" w:rsidP="001704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460" w:type="dxa"/>
          </w:tcPr>
          <w:p w14:paraId="14A3426D" w14:textId="783A0190" w:rsidR="001704A5" w:rsidRPr="008C2B77" w:rsidRDefault="001704A5" w:rsidP="001704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4410" w:type="dxa"/>
          </w:tcPr>
          <w:p w14:paraId="133D4531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  <w:p w14:paraId="5637FC2E" w14:textId="2DD0B482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CD24D79" w14:textId="5749A45A" w:rsidR="001704A5" w:rsidRPr="008C2B77" w:rsidRDefault="001704A5" w:rsidP="001704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1704A5" w:rsidRPr="008C2B77" w14:paraId="66D27291" w14:textId="77777777" w:rsidTr="001704A5">
        <w:trPr>
          <w:trHeight w:val="76"/>
        </w:trPr>
        <w:tc>
          <w:tcPr>
            <w:tcW w:w="1765" w:type="dxa"/>
          </w:tcPr>
          <w:p w14:paraId="3A0BCEED" w14:textId="1E971F10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2460" w:type="dxa"/>
          </w:tcPr>
          <w:p w14:paraId="720E295E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4410" w:type="dxa"/>
          </w:tcPr>
          <w:p w14:paraId="3C24CBF1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  <w:p w14:paraId="24560219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29B31CE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</w:tr>
      <w:tr w:rsidR="001704A5" w:rsidRPr="008C2B77" w14:paraId="32D8B4DD" w14:textId="77777777" w:rsidTr="001704A5">
        <w:tc>
          <w:tcPr>
            <w:tcW w:w="1765" w:type="dxa"/>
          </w:tcPr>
          <w:p w14:paraId="53261D06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2460" w:type="dxa"/>
          </w:tcPr>
          <w:p w14:paraId="78343ED3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4410" w:type="dxa"/>
          </w:tcPr>
          <w:p w14:paraId="1688E091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  <w:p w14:paraId="075B2815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F1D51D2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Default="00645E48" w:rsidP="008C5893">
      <w:pPr>
        <w:spacing w:line="278" w:lineRule="auto"/>
        <w:rPr>
          <w:b/>
          <w:bCs/>
        </w:rPr>
      </w:pPr>
    </w:p>
    <w:p w14:paraId="5884BB27" w14:textId="77777777" w:rsidR="000748BF" w:rsidRDefault="000748BF" w:rsidP="008C5893">
      <w:pPr>
        <w:spacing w:line="278" w:lineRule="auto"/>
        <w:rPr>
          <w:b/>
          <w:bCs/>
        </w:rPr>
      </w:pPr>
    </w:p>
    <w:p w14:paraId="3E3E30B9" w14:textId="77777777" w:rsidR="000748BF" w:rsidRDefault="000748BF" w:rsidP="008C5893">
      <w:pPr>
        <w:spacing w:line="278" w:lineRule="auto"/>
        <w:rPr>
          <w:b/>
          <w:bCs/>
        </w:rPr>
      </w:pPr>
    </w:p>
    <w:p w14:paraId="143B538E" w14:textId="77777777" w:rsidR="000748BF" w:rsidRPr="008C2B77" w:rsidRDefault="000748BF" w:rsidP="008C5893">
      <w:pPr>
        <w:spacing w:line="278" w:lineRule="auto"/>
        <w:rPr>
          <w:b/>
          <w:bCs/>
        </w:rPr>
      </w:pP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0525"/>
      </w:tblGrid>
      <w:tr w:rsidR="00075C52" w:rsidRPr="008C2B77" w14:paraId="468301D8" w14:textId="77777777" w:rsidTr="001704A5">
        <w:tc>
          <w:tcPr>
            <w:tcW w:w="1052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991209">
      <w:headerReference w:type="default" r:id="rId15"/>
      <w:pgSz w:w="12240" w:h="15840"/>
      <w:pgMar w:top="1411" w:right="850" w:bottom="1411" w:left="850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A5C8D" w14:textId="77777777" w:rsidR="004716CB" w:rsidRDefault="004716CB" w:rsidP="007460B1">
      <w:pPr>
        <w:spacing w:after="0" w:line="240" w:lineRule="auto"/>
      </w:pPr>
      <w:r>
        <w:separator/>
      </w:r>
    </w:p>
  </w:endnote>
  <w:endnote w:type="continuationSeparator" w:id="0">
    <w:p w14:paraId="2B5540E5" w14:textId="77777777" w:rsidR="004716CB" w:rsidRDefault="004716CB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4902B625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>202</w:t>
    </w:r>
    <w:r w:rsidR="006965E8">
      <w:rPr>
        <w:bCs/>
        <w:sz w:val="12"/>
        <w:szCs w:val="12"/>
      </w:rPr>
      <w:t>6</w:t>
    </w:r>
    <w:r w:rsidRPr="006916BF">
      <w:rPr>
        <w:bCs/>
        <w:sz w:val="12"/>
        <w:szCs w:val="12"/>
      </w:rPr>
      <w:t xml:space="preserve">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1725" w14:textId="77777777" w:rsidR="004716CB" w:rsidRDefault="004716CB" w:rsidP="007460B1">
      <w:pPr>
        <w:spacing w:after="0" w:line="240" w:lineRule="auto"/>
      </w:pPr>
      <w:r>
        <w:separator/>
      </w:r>
    </w:p>
  </w:footnote>
  <w:footnote w:type="continuationSeparator" w:id="0">
    <w:p w14:paraId="68465ABC" w14:textId="77777777" w:rsidR="004716CB" w:rsidRDefault="004716CB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762D4262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4BACC44B">
          <wp:simplePos x="0" y="0"/>
          <wp:positionH relativeFrom="margin">
            <wp:align>right</wp:align>
          </wp:positionH>
          <wp:positionV relativeFrom="paragraph">
            <wp:posOffset>-19663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CA2E" w14:textId="5B8DC27B" w:rsidR="001A19D9" w:rsidRPr="00254DBA" w:rsidRDefault="001A19D9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4384" behindDoc="0" locked="0" layoutInCell="1" allowOverlap="1" wp14:anchorId="58108EDE" wp14:editId="53047A03">
          <wp:simplePos x="0" y="0"/>
          <wp:positionH relativeFrom="margin">
            <wp:align>right</wp:align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260573055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37583">
      <w:rPr>
        <w:sz w:val="16"/>
        <w:szCs w:val="16"/>
      </w:rPr>
      <w:t>U</w:t>
    </w:r>
    <w:r w:rsidR="005056F4">
      <w:rPr>
        <w:sz w:val="16"/>
        <w:szCs w:val="16"/>
      </w:rPr>
      <w:t>GU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216D6B">
      <w:rPr>
        <w:sz w:val="16"/>
        <w:szCs w:val="16"/>
      </w:rPr>
      <w:t>Application</w:t>
    </w:r>
  </w:p>
  <w:p w14:paraId="017747F7" w14:textId="7D925112" w:rsidR="001A19D9" w:rsidRPr="00254DBA" w:rsidRDefault="001A19D9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F5C8E0B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2A184F7B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5755" cy="377825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U</w:t>
    </w:r>
    <w:r w:rsidR="00FA0D4F">
      <w:rPr>
        <w:sz w:val="16"/>
        <w:szCs w:val="16"/>
      </w:rPr>
      <w:t>GU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73C86"/>
    <w:multiLevelType w:val="multilevel"/>
    <w:tmpl w:val="22080AB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89211474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120FC"/>
    <w:rsid w:val="00012A66"/>
    <w:rsid w:val="000201B9"/>
    <w:rsid w:val="000214AC"/>
    <w:rsid w:val="00022B2C"/>
    <w:rsid w:val="00027758"/>
    <w:rsid w:val="00034EF6"/>
    <w:rsid w:val="000450B0"/>
    <w:rsid w:val="000466AF"/>
    <w:rsid w:val="0005713B"/>
    <w:rsid w:val="00060FE1"/>
    <w:rsid w:val="00066E73"/>
    <w:rsid w:val="00070681"/>
    <w:rsid w:val="0007218E"/>
    <w:rsid w:val="000748BF"/>
    <w:rsid w:val="00075C52"/>
    <w:rsid w:val="000820EB"/>
    <w:rsid w:val="0008231D"/>
    <w:rsid w:val="00083891"/>
    <w:rsid w:val="00097534"/>
    <w:rsid w:val="000A0C4C"/>
    <w:rsid w:val="000B02CF"/>
    <w:rsid w:val="000B7151"/>
    <w:rsid w:val="000C766C"/>
    <w:rsid w:val="000D03E0"/>
    <w:rsid w:val="000D286D"/>
    <w:rsid w:val="000D29EE"/>
    <w:rsid w:val="000D4C4F"/>
    <w:rsid w:val="000E7597"/>
    <w:rsid w:val="000E7840"/>
    <w:rsid w:val="001022F6"/>
    <w:rsid w:val="001071DB"/>
    <w:rsid w:val="00122A12"/>
    <w:rsid w:val="00122D06"/>
    <w:rsid w:val="00125133"/>
    <w:rsid w:val="00132F89"/>
    <w:rsid w:val="001338D0"/>
    <w:rsid w:val="00140AAE"/>
    <w:rsid w:val="001609EC"/>
    <w:rsid w:val="001704A5"/>
    <w:rsid w:val="00171F38"/>
    <w:rsid w:val="0017360B"/>
    <w:rsid w:val="00175A09"/>
    <w:rsid w:val="001806DD"/>
    <w:rsid w:val="00183A6C"/>
    <w:rsid w:val="00193714"/>
    <w:rsid w:val="001968F2"/>
    <w:rsid w:val="001A19D9"/>
    <w:rsid w:val="001A3E94"/>
    <w:rsid w:val="001C0AF1"/>
    <w:rsid w:val="001D5865"/>
    <w:rsid w:val="001E55A8"/>
    <w:rsid w:val="001F1335"/>
    <w:rsid w:val="00212FC5"/>
    <w:rsid w:val="00216D6B"/>
    <w:rsid w:val="0022112F"/>
    <w:rsid w:val="0022287C"/>
    <w:rsid w:val="002351EE"/>
    <w:rsid w:val="002365A4"/>
    <w:rsid w:val="00241A71"/>
    <w:rsid w:val="002429F1"/>
    <w:rsid w:val="00247D70"/>
    <w:rsid w:val="002523C1"/>
    <w:rsid w:val="00254DBA"/>
    <w:rsid w:val="0025741F"/>
    <w:rsid w:val="00257A2B"/>
    <w:rsid w:val="00271ECF"/>
    <w:rsid w:val="0027586A"/>
    <w:rsid w:val="00283482"/>
    <w:rsid w:val="002903FD"/>
    <w:rsid w:val="00291DA6"/>
    <w:rsid w:val="00291DF9"/>
    <w:rsid w:val="0029674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02E5"/>
    <w:rsid w:val="002F5ED9"/>
    <w:rsid w:val="002F6218"/>
    <w:rsid w:val="00314EA1"/>
    <w:rsid w:val="00352A75"/>
    <w:rsid w:val="00352D5C"/>
    <w:rsid w:val="003623D5"/>
    <w:rsid w:val="00364CF1"/>
    <w:rsid w:val="00366890"/>
    <w:rsid w:val="00371EEC"/>
    <w:rsid w:val="003909E4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3BBE"/>
    <w:rsid w:val="003F572E"/>
    <w:rsid w:val="00410611"/>
    <w:rsid w:val="00437030"/>
    <w:rsid w:val="00443F94"/>
    <w:rsid w:val="00445567"/>
    <w:rsid w:val="00446109"/>
    <w:rsid w:val="00454F6D"/>
    <w:rsid w:val="00460D6C"/>
    <w:rsid w:val="00461446"/>
    <w:rsid w:val="0046555D"/>
    <w:rsid w:val="004716CB"/>
    <w:rsid w:val="00486D19"/>
    <w:rsid w:val="004A0E1C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4F2156"/>
    <w:rsid w:val="005005F3"/>
    <w:rsid w:val="005056F4"/>
    <w:rsid w:val="00524674"/>
    <w:rsid w:val="00535840"/>
    <w:rsid w:val="0054482E"/>
    <w:rsid w:val="00557C00"/>
    <w:rsid w:val="005617DF"/>
    <w:rsid w:val="005669E0"/>
    <w:rsid w:val="0058324C"/>
    <w:rsid w:val="00587924"/>
    <w:rsid w:val="005A10EB"/>
    <w:rsid w:val="005B0827"/>
    <w:rsid w:val="005B2122"/>
    <w:rsid w:val="005C0C80"/>
    <w:rsid w:val="005C16DE"/>
    <w:rsid w:val="005D3E89"/>
    <w:rsid w:val="005D565D"/>
    <w:rsid w:val="005D7804"/>
    <w:rsid w:val="005D79DE"/>
    <w:rsid w:val="005E27C1"/>
    <w:rsid w:val="005E698F"/>
    <w:rsid w:val="00616F3D"/>
    <w:rsid w:val="0062745C"/>
    <w:rsid w:val="006328B6"/>
    <w:rsid w:val="00640478"/>
    <w:rsid w:val="00645E48"/>
    <w:rsid w:val="00650792"/>
    <w:rsid w:val="00653B11"/>
    <w:rsid w:val="00670DD5"/>
    <w:rsid w:val="006858D0"/>
    <w:rsid w:val="00687C40"/>
    <w:rsid w:val="006916BF"/>
    <w:rsid w:val="00694F57"/>
    <w:rsid w:val="006965E8"/>
    <w:rsid w:val="00696852"/>
    <w:rsid w:val="006B2D37"/>
    <w:rsid w:val="006B7207"/>
    <w:rsid w:val="006D4888"/>
    <w:rsid w:val="006D57EB"/>
    <w:rsid w:val="006D7C97"/>
    <w:rsid w:val="006E1277"/>
    <w:rsid w:val="0070416C"/>
    <w:rsid w:val="00704A83"/>
    <w:rsid w:val="00706853"/>
    <w:rsid w:val="0071123F"/>
    <w:rsid w:val="007174EF"/>
    <w:rsid w:val="00726151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6B77"/>
    <w:rsid w:val="007A07E8"/>
    <w:rsid w:val="007B246B"/>
    <w:rsid w:val="007D19D5"/>
    <w:rsid w:val="007D44B4"/>
    <w:rsid w:val="007F31F5"/>
    <w:rsid w:val="00802738"/>
    <w:rsid w:val="008332C6"/>
    <w:rsid w:val="00834B98"/>
    <w:rsid w:val="008441F5"/>
    <w:rsid w:val="00845358"/>
    <w:rsid w:val="00850AA1"/>
    <w:rsid w:val="00852956"/>
    <w:rsid w:val="008558AC"/>
    <w:rsid w:val="008700FF"/>
    <w:rsid w:val="00873161"/>
    <w:rsid w:val="00873CCC"/>
    <w:rsid w:val="00880989"/>
    <w:rsid w:val="0088184C"/>
    <w:rsid w:val="00890C53"/>
    <w:rsid w:val="008B47BF"/>
    <w:rsid w:val="008C2121"/>
    <w:rsid w:val="008C2B77"/>
    <w:rsid w:val="008C3965"/>
    <w:rsid w:val="008C5893"/>
    <w:rsid w:val="008E34D9"/>
    <w:rsid w:val="008F684A"/>
    <w:rsid w:val="0090787B"/>
    <w:rsid w:val="00907EF5"/>
    <w:rsid w:val="00912AC0"/>
    <w:rsid w:val="009141C8"/>
    <w:rsid w:val="00925528"/>
    <w:rsid w:val="009374AF"/>
    <w:rsid w:val="00937AEC"/>
    <w:rsid w:val="0094653B"/>
    <w:rsid w:val="0095071D"/>
    <w:rsid w:val="00952A22"/>
    <w:rsid w:val="009638EE"/>
    <w:rsid w:val="00967456"/>
    <w:rsid w:val="00970133"/>
    <w:rsid w:val="0097337A"/>
    <w:rsid w:val="009826A2"/>
    <w:rsid w:val="009827EE"/>
    <w:rsid w:val="0098472B"/>
    <w:rsid w:val="00991209"/>
    <w:rsid w:val="00995F04"/>
    <w:rsid w:val="009A3307"/>
    <w:rsid w:val="009A4368"/>
    <w:rsid w:val="009A7618"/>
    <w:rsid w:val="009C3496"/>
    <w:rsid w:val="009D1BC7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A019C"/>
    <w:rsid w:val="00AA2C6F"/>
    <w:rsid w:val="00AA4777"/>
    <w:rsid w:val="00AC616C"/>
    <w:rsid w:val="00AC7CE5"/>
    <w:rsid w:val="00AE477E"/>
    <w:rsid w:val="00AF0E10"/>
    <w:rsid w:val="00B00D19"/>
    <w:rsid w:val="00B17580"/>
    <w:rsid w:val="00B60677"/>
    <w:rsid w:val="00BA63EE"/>
    <w:rsid w:val="00BB5142"/>
    <w:rsid w:val="00BC525F"/>
    <w:rsid w:val="00BD3B77"/>
    <w:rsid w:val="00BD6424"/>
    <w:rsid w:val="00BE3BE7"/>
    <w:rsid w:val="00BE5C94"/>
    <w:rsid w:val="00BE7FD8"/>
    <w:rsid w:val="00BF602D"/>
    <w:rsid w:val="00C03948"/>
    <w:rsid w:val="00C1722A"/>
    <w:rsid w:val="00C20FD3"/>
    <w:rsid w:val="00C3112C"/>
    <w:rsid w:val="00C34335"/>
    <w:rsid w:val="00C3690A"/>
    <w:rsid w:val="00C37583"/>
    <w:rsid w:val="00C51D77"/>
    <w:rsid w:val="00C52320"/>
    <w:rsid w:val="00C647B8"/>
    <w:rsid w:val="00C76357"/>
    <w:rsid w:val="00C8015D"/>
    <w:rsid w:val="00C832F7"/>
    <w:rsid w:val="00C857E6"/>
    <w:rsid w:val="00C9123C"/>
    <w:rsid w:val="00C96DEA"/>
    <w:rsid w:val="00CA27AF"/>
    <w:rsid w:val="00CB61F2"/>
    <w:rsid w:val="00CF2AFF"/>
    <w:rsid w:val="00CF7150"/>
    <w:rsid w:val="00D04B7D"/>
    <w:rsid w:val="00D063F4"/>
    <w:rsid w:val="00D31A46"/>
    <w:rsid w:val="00D36527"/>
    <w:rsid w:val="00D843AA"/>
    <w:rsid w:val="00D93F11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E13E25"/>
    <w:rsid w:val="00E1643A"/>
    <w:rsid w:val="00E33AD3"/>
    <w:rsid w:val="00E47A96"/>
    <w:rsid w:val="00E544FE"/>
    <w:rsid w:val="00E6016E"/>
    <w:rsid w:val="00E608B7"/>
    <w:rsid w:val="00E76693"/>
    <w:rsid w:val="00E80DF6"/>
    <w:rsid w:val="00E8239E"/>
    <w:rsid w:val="00E83850"/>
    <w:rsid w:val="00E9275B"/>
    <w:rsid w:val="00E95C89"/>
    <w:rsid w:val="00EA3184"/>
    <w:rsid w:val="00EA625C"/>
    <w:rsid w:val="00EB1735"/>
    <w:rsid w:val="00EC2902"/>
    <w:rsid w:val="00EC2E6E"/>
    <w:rsid w:val="00EC4BB1"/>
    <w:rsid w:val="00EC7F81"/>
    <w:rsid w:val="00ED04FF"/>
    <w:rsid w:val="00ED1611"/>
    <w:rsid w:val="00ED5BCB"/>
    <w:rsid w:val="00ED7087"/>
    <w:rsid w:val="00EE191E"/>
    <w:rsid w:val="00EF2364"/>
    <w:rsid w:val="00EF3F2E"/>
    <w:rsid w:val="00F05F02"/>
    <w:rsid w:val="00F1245A"/>
    <w:rsid w:val="00F15862"/>
    <w:rsid w:val="00F25A08"/>
    <w:rsid w:val="00F27949"/>
    <w:rsid w:val="00F4059A"/>
    <w:rsid w:val="00F5279F"/>
    <w:rsid w:val="00F64967"/>
    <w:rsid w:val="00F67589"/>
    <w:rsid w:val="00F80DBC"/>
    <w:rsid w:val="00F93BD5"/>
    <w:rsid w:val="00FA0D4F"/>
    <w:rsid w:val="00FA189B"/>
    <w:rsid w:val="00FB0CB2"/>
    <w:rsid w:val="00FB3493"/>
    <w:rsid w:val="00FB3CD6"/>
    <w:rsid w:val="00FB5E59"/>
    <w:rsid w:val="00FC1684"/>
    <w:rsid w:val="00FC272E"/>
    <w:rsid w:val="00FD5DE8"/>
    <w:rsid w:val="00FE32BA"/>
    <w:rsid w:val="00FE33D5"/>
    <w:rsid w:val="00FE3B6F"/>
    <w:rsid w:val="00FE703F"/>
    <w:rsid w:val="00FF17B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B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91209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1209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9120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09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209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209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90787B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90787B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45358"/>
    <w:pPr>
      <w:numPr>
        <w:numId w:val="0"/>
      </w:numPr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6109"/>
    <w:pPr>
      <w:tabs>
        <w:tab w:val="right" w:leader="dot" w:pos="10530"/>
      </w:tabs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1123F"/>
    <w:pPr>
      <w:tabs>
        <w:tab w:val="left" w:pos="960"/>
        <w:tab w:val="right" w:leader="dot" w:pos="10530"/>
      </w:tabs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696852"/>
    <w:pPr>
      <w:spacing w:after="100"/>
      <w:ind w:left="446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156</TotalTime>
  <Pages>7</Pages>
  <Words>698</Words>
  <Characters>3791</Characters>
  <Application>Microsoft Office Word</Application>
  <DocSecurity>0</DocSecurity>
  <Lines>421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53</cp:revision>
  <dcterms:created xsi:type="dcterms:W3CDTF">2025-12-29T02:17:00Z</dcterms:created>
  <dcterms:modified xsi:type="dcterms:W3CDTF">2026-05-22T15:27:00Z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2026-03-18T21:12:29Z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d252802b-f447-4d45-a689-1c577be794b0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