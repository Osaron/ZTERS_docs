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182F686A" w:rsidR="002429F1" w:rsidRPr="008C2B77" w:rsidRDefault="0072310F" w:rsidP="003C6066">
      <w:pPr>
        <w:pStyle w:val="ZTERSTitle"/>
      </w:pPr>
      <w:r>
        <w:t>secret</w:t>
      </w:r>
      <w:r w:rsidR="002D7859">
        <w:t>s</w:t>
      </w:r>
      <w:r>
        <w:t xml:space="preserve"> management</w:t>
      </w:r>
      <w:r w:rsidR="006D0EDF">
        <w:t xml:space="preserve"> </w:t>
      </w:r>
      <w:r w:rsidR="00525913">
        <w:t xml:space="preserve">policy </w:t>
      </w:r>
      <w:r w:rsidR="006D0EDF">
        <w:t>(</w:t>
      </w:r>
      <w:r w:rsidR="0016415E">
        <w:t>policy</w:t>
      </w:r>
      <w:r w:rsidR="006D0EDF">
        <w:t>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240"/>
      </w:tblGrid>
      <w:tr w:rsidR="008C2B77" w:rsidRPr="008C2B77" w14:paraId="3FE20F3B" w14:textId="77777777" w:rsidTr="00B86041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3240" w:type="dxa"/>
          </w:tcPr>
          <w:p w14:paraId="65C489A9" w14:textId="140FB684" w:rsidR="008C2B77" w:rsidRPr="008C2B77" w:rsidRDefault="0072310F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DEV-SEC-POL</w:t>
            </w:r>
            <w:r w:rsidR="00113E3A" w:rsidRPr="00113E3A">
              <w:rPr>
                <w:sz w:val="20"/>
                <w:szCs w:val="20"/>
              </w:rPr>
              <w:t>-00</w:t>
            </w:r>
            <w:r>
              <w:rPr>
                <w:sz w:val="20"/>
                <w:szCs w:val="20"/>
              </w:rPr>
              <w:t>2-v1.0</w:t>
            </w:r>
          </w:p>
        </w:tc>
      </w:tr>
      <w:tr w:rsidR="008C2B77" w:rsidRPr="008C2B77" w14:paraId="0EA7153F" w14:textId="77777777" w:rsidTr="00B86041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3240" w:type="dxa"/>
          </w:tcPr>
          <w:p w14:paraId="69481DAB" w14:textId="68ED5E2D" w:rsidR="008C2B77" w:rsidRPr="008C2B77" w:rsidRDefault="0072310F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</w:t>
            </w:r>
          </w:p>
        </w:tc>
      </w:tr>
      <w:tr w:rsidR="008C2B77" w:rsidRPr="008C2B77" w14:paraId="373EEBE1" w14:textId="77777777" w:rsidTr="00B86041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3240" w:type="dxa"/>
          </w:tcPr>
          <w:p w14:paraId="42CC6B58" w14:textId="5E58E53E" w:rsidR="008C2B77" w:rsidRPr="008C2B77" w:rsidRDefault="0072310F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8C2B77" w:rsidRPr="008C2B77" w14:paraId="2E1F57F5" w14:textId="77777777" w:rsidTr="00B86041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3240" w:type="dxa"/>
          </w:tcPr>
          <w:p w14:paraId="0ED21FEC" w14:textId="135F6972" w:rsidR="008C2B77" w:rsidRPr="008C2B77" w:rsidRDefault="00B86041" w:rsidP="000450B0">
            <w:pPr>
              <w:rPr>
                <w:sz w:val="20"/>
                <w:szCs w:val="20"/>
              </w:rPr>
            </w:pPr>
            <w:r w:rsidRPr="00B86041">
              <w:rPr>
                <w:sz w:val="20"/>
                <w:szCs w:val="20"/>
              </w:rPr>
              <w:t>Internal / Confidential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3BFEFD1F" w14:textId="77777777" w:rsidR="00ED04FF" w:rsidRPr="008C2B77" w:rsidRDefault="00ED04FF" w:rsidP="002429F1"/>
    <w:p w14:paraId="25DF3AAA" w14:textId="77777777" w:rsidR="00ED04FF" w:rsidRPr="008C2B77" w:rsidRDefault="00ED04FF" w:rsidP="002429F1"/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sdt>
      <w:sdtPr>
        <w:rPr>
          <w:rFonts w:ascii="Arial" w:eastAsiaTheme="minorHAnsi" w:hAnsi="Arial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-165552491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E3C403A" w14:textId="1CA05A01" w:rsidR="0030019A" w:rsidRDefault="0030019A">
          <w:pPr>
            <w:pStyle w:val="TOCHeading"/>
          </w:pPr>
          <w:r>
            <w:t>Contents</w:t>
          </w:r>
        </w:p>
        <w:p w14:paraId="21A663BE" w14:textId="56510401" w:rsidR="00231E49" w:rsidRDefault="0030019A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31409" w:history="1">
            <w:r w:rsidR="00231E49" w:rsidRPr="008A1321">
              <w:rPr>
                <w:rStyle w:val="Hyperlink"/>
              </w:rPr>
              <w:t>1</w:t>
            </w:r>
            <w:r w:rsidR="00231E49"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="00231E49" w:rsidRPr="008A1321">
              <w:rPr>
                <w:rStyle w:val="Hyperlink"/>
              </w:rPr>
              <w:t>DOCUMENT INFORMATION</w:t>
            </w:r>
            <w:r w:rsidR="00231E49">
              <w:rPr>
                <w:webHidden/>
              </w:rPr>
              <w:tab/>
            </w:r>
            <w:r w:rsidR="00231E49">
              <w:rPr>
                <w:webHidden/>
              </w:rPr>
              <w:fldChar w:fldCharType="begin"/>
            </w:r>
            <w:r w:rsidR="00231E49">
              <w:rPr>
                <w:webHidden/>
              </w:rPr>
              <w:instrText xml:space="preserve"> PAGEREF _Toc225231409 \h </w:instrText>
            </w:r>
            <w:r w:rsidR="00231E49">
              <w:rPr>
                <w:webHidden/>
              </w:rPr>
            </w:r>
            <w:r w:rsidR="00231E49">
              <w:rPr>
                <w:webHidden/>
              </w:rPr>
              <w:fldChar w:fldCharType="separate"/>
            </w:r>
            <w:r w:rsidR="00231E49">
              <w:rPr>
                <w:webHidden/>
              </w:rPr>
              <w:t>3</w:t>
            </w:r>
            <w:r w:rsidR="00231E49">
              <w:rPr>
                <w:webHidden/>
              </w:rPr>
              <w:fldChar w:fldCharType="end"/>
            </w:r>
          </w:hyperlink>
        </w:p>
        <w:p w14:paraId="074D38EF" w14:textId="7137DFB6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10" w:history="1">
            <w:r w:rsidRPr="008A1321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DD22F" w14:textId="76EAB431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11" w:history="1">
            <w:r w:rsidRPr="008A1321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391B" w14:textId="64C9856B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12" w:history="1">
            <w:r w:rsidRPr="008A1321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C8718" w14:textId="681FFF4A" w:rsidR="00231E49" w:rsidRDefault="00231E49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5231413" w:history="1">
            <w:r w:rsidRPr="008A1321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8A1321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_Toc225231413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74765BB" w14:textId="234441B7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14" w:history="1">
            <w:r w:rsidRPr="008A1321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691BF" w14:textId="042BCF90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15" w:history="1">
            <w:r w:rsidRPr="008A1321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2BED" w14:textId="1D4A3E95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16" w:history="1">
            <w:r w:rsidRPr="008A1321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BC6E9" w14:textId="3C9ED1F8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17" w:history="1">
            <w:r w:rsidRPr="008A1321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AD21B" w14:textId="31EF256F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18" w:history="1">
            <w:r w:rsidRPr="008A1321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B3125" w14:textId="34124CC0" w:rsidR="00231E49" w:rsidRDefault="00231E49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5231419" w:history="1">
            <w:r w:rsidRPr="008A1321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8A1321">
              <w:rPr>
                <w:rStyle w:val="Hyperlink"/>
              </w:rPr>
              <w:t>DEVELOPMENT POLICIES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_Toc225231419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6C94263" w14:textId="3BA9EBD1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20" w:history="1">
            <w:r w:rsidRPr="008A1321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Local Developer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4CA06" w14:textId="2929EB3F" w:rsidR="00231E49" w:rsidRDefault="00231E49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21" w:history="1">
            <w:r w:rsidRPr="008A1321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71DF9" w14:textId="58A398E4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22" w:history="1">
            <w:r w:rsidRPr="008A1321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Secrets Storage &amp;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5B278" w14:textId="40EFB617" w:rsidR="00231E49" w:rsidRDefault="00231E49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23" w:history="1">
            <w:r w:rsidRPr="008A1321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C9DB4" w14:textId="1AEA3131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24" w:history="1">
            <w:r w:rsidRPr="008A1321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Deployments (CI/CD Tools)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AE2D2" w14:textId="04A6EF98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25" w:history="1">
            <w:r w:rsidRPr="008A1321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Production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C89BA" w14:textId="72AB4BD3" w:rsidR="00231E49" w:rsidRDefault="00231E49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5231426" w:history="1">
            <w:r w:rsidRPr="008A1321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8A1321">
              <w:rPr>
                <w:rStyle w:val="Hyperlink"/>
                <w:noProof/>
              </w:rPr>
              <w:t>Auditing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C6C94" w14:textId="0A69B247" w:rsidR="00231E49" w:rsidRDefault="00231E49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5231427" w:history="1">
            <w:r w:rsidRPr="008A1321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8A1321">
              <w:rPr>
                <w:rStyle w:val="Hyperlink"/>
              </w:rPr>
              <w:t>VIOLATIONS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_Toc225231427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C6E3299" w14:textId="6BE2B13F" w:rsidR="00231E49" w:rsidRDefault="00231E49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5231428" w:history="1">
            <w:r w:rsidRPr="008A1321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8A1321">
              <w:rPr>
                <w:rStyle w:val="Hyperlink"/>
              </w:rPr>
              <w:t>POLICY 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_Toc225231428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878B4CF" w14:textId="7A97E056" w:rsidR="0030019A" w:rsidRDefault="0030019A">
          <w:r>
            <w:rPr>
              <w:b/>
              <w:bCs/>
              <w:noProof/>
            </w:rPr>
            <w:fldChar w:fldCharType="end"/>
          </w:r>
        </w:p>
      </w:sdtContent>
    </w:sdt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25231409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25231410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500"/>
        <w:gridCol w:w="2070"/>
      </w:tblGrid>
      <w:tr w:rsidR="00741061" w:rsidRPr="008C2B77" w14:paraId="3F1DE2C5" w14:textId="77777777" w:rsidTr="00F46C83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07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076E58" w:rsidRPr="008C2B77" w14:paraId="1411BDBF" w14:textId="77777777" w:rsidTr="00F46C83">
        <w:tc>
          <w:tcPr>
            <w:tcW w:w="1765" w:type="dxa"/>
          </w:tcPr>
          <w:p w14:paraId="78917E1F" w14:textId="44873286" w:rsidR="00076E58" w:rsidRPr="008C2B77" w:rsidRDefault="00076E58" w:rsidP="00076E58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49AAAAF6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4500" w:type="dxa"/>
          </w:tcPr>
          <w:p w14:paraId="269AB6B8" w14:textId="0CA41757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2070" w:type="dxa"/>
          </w:tcPr>
          <w:p w14:paraId="18607748" w14:textId="271116BD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DA5214">
              <w:rPr>
                <w:sz w:val="20"/>
                <w:szCs w:val="20"/>
              </w:rPr>
              <w:t>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076E58" w:rsidRPr="008C2B77" w14:paraId="17533517" w14:textId="77777777" w:rsidTr="00F46C83">
        <w:tc>
          <w:tcPr>
            <w:tcW w:w="1765" w:type="dxa"/>
            <w:vMerge w:val="restart"/>
          </w:tcPr>
          <w:p w14:paraId="07A902AF" w14:textId="6FB70A35" w:rsidR="00076E58" w:rsidRPr="008C2B77" w:rsidRDefault="00076E58" w:rsidP="00076E58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0E2014F0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M. Gallegos</w:t>
            </w:r>
          </w:p>
        </w:tc>
        <w:tc>
          <w:tcPr>
            <w:tcW w:w="4500" w:type="dxa"/>
          </w:tcPr>
          <w:p w14:paraId="095F1A73" w14:textId="7FCFF4BB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2086515F" w14:textId="379D8BD6" w:rsidR="00076E58" w:rsidRPr="008C2B77" w:rsidRDefault="00DA5214" w:rsidP="00076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076E58" w:rsidRPr="008C2B77" w14:paraId="73517AA3" w14:textId="77777777" w:rsidTr="00F46C83">
        <w:tc>
          <w:tcPr>
            <w:tcW w:w="1765" w:type="dxa"/>
            <w:vMerge/>
          </w:tcPr>
          <w:p w14:paraId="51268C46" w14:textId="77777777" w:rsidR="00076E58" w:rsidRPr="008C2B77" w:rsidRDefault="00076E58" w:rsidP="00076E58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67EC96F4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Raul Montano</w:t>
            </w:r>
          </w:p>
        </w:tc>
        <w:tc>
          <w:tcPr>
            <w:tcW w:w="4500" w:type="dxa"/>
          </w:tcPr>
          <w:p w14:paraId="0A7A8B79" w14:textId="7A67F391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1A456572" w14:textId="70889717" w:rsidR="00076E58" w:rsidRPr="008C2B77" w:rsidRDefault="00DA5214" w:rsidP="00076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076E58" w:rsidRPr="008C2B77" w14:paraId="4993C971" w14:textId="77777777" w:rsidTr="00F46C83">
        <w:tc>
          <w:tcPr>
            <w:tcW w:w="1765" w:type="dxa"/>
            <w:vMerge w:val="restart"/>
          </w:tcPr>
          <w:p w14:paraId="6E287EE1" w14:textId="0800E52C" w:rsidR="00076E58" w:rsidRPr="008C2B77" w:rsidRDefault="00076E58" w:rsidP="00076E58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5792DD46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James Sims</w:t>
            </w:r>
          </w:p>
        </w:tc>
        <w:tc>
          <w:tcPr>
            <w:tcW w:w="4500" w:type="dxa"/>
          </w:tcPr>
          <w:p w14:paraId="4FAE5217" w14:textId="7B22722D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Manager</w:t>
            </w:r>
          </w:p>
        </w:tc>
        <w:tc>
          <w:tcPr>
            <w:tcW w:w="2070" w:type="dxa"/>
          </w:tcPr>
          <w:p w14:paraId="6D9016B7" w14:textId="03BC9813" w:rsidR="00076E58" w:rsidRPr="008C2B77" w:rsidRDefault="00DA5214" w:rsidP="00076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75BD66D8" w14:textId="77777777" w:rsidTr="00F46C83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25231411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570"/>
      </w:tblGrid>
      <w:tr w:rsidR="00291DF9" w:rsidRPr="008C2B77" w14:paraId="637B2661" w14:textId="77777777" w:rsidTr="00F46C8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57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076E58" w:rsidRPr="008C2B77" w14:paraId="624AEE54" w14:textId="77777777" w:rsidTr="00F46C83">
        <w:tc>
          <w:tcPr>
            <w:tcW w:w="3955" w:type="dxa"/>
          </w:tcPr>
          <w:p w14:paraId="067C3BA5" w14:textId="06D2309A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5C472C29" w14:textId="1E7A2348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</w:tr>
      <w:tr w:rsidR="00076E58" w:rsidRPr="008C2B77" w14:paraId="253E812E" w14:textId="77777777" w:rsidTr="00F46C83">
        <w:tc>
          <w:tcPr>
            <w:tcW w:w="3955" w:type="dxa"/>
          </w:tcPr>
          <w:p w14:paraId="6FA5E8F9" w14:textId="269BD527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Oscar Rondon</w:t>
            </w:r>
          </w:p>
        </w:tc>
        <w:tc>
          <w:tcPr>
            <w:tcW w:w="6570" w:type="dxa"/>
          </w:tcPr>
          <w:p w14:paraId="32AD1393" w14:textId="7E18AE52" w:rsidR="00076E58" w:rsidRPr="008C2B77" w:rsidRDefault="00076E58" w:rsidP="00076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</w:tr>
      <w:tr w:rsidR="00640478" w:rsidRPr="008C2B77" w14:paraId="594E1644" w14:textId="77777777" w:rsidTr="00F46C83">
        <w:tc>
          <w:tcPr>
            <w:tcW w:w="3955" w:type="dxa"/>
          </w:tcPr>
          <w:p w14:paraId="69EE93E8" w14:textId="3C9C8CA6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  <w:tc>
          <w:tcPr>
            <w:tcW w:w="6570" w:type="dxa"/>
          </w:tcPr>
          <w:p w14:paraId="0A2896BD" w14:textId="13E468FE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25231412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570"/>
      </w:tblGrid>
      <w:tr w:rsidR="005005F3" w:rsidRPr="008C2B77" w14:paraId="25C17C2B" w14:textId="77777777" w:rsidTr="00F46C8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570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076E58" w:rsidRPr="008C2B77" w14:paraId="5D5926D1" w14:textId="77777777" w:rsidTr="00F46C83">
        <w:tc>
          <w:tcPr>
            <w:tcW w:w="985" w:type="dxa"/>
          </w:tcPr>
          <w:p w14:paraId="0AC5507F" w14:textId="04F8B804" w:rsidR="00076E58" w:rsidRPr="008C2B77" w:rsidRDefault="00076E58" w:rsidP="00076E58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645FD962" w:rsidR="00076E58" w:rsidRPr="008C2B77" w:rsidRDefault="00076E58" w:rsidP="00076E58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0B8D11E2" w:rsidR="00076E58" w:rsidRPr="008C2B77" w:rsidRDefault="00076E58" w:rsidP="00076E5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22F2F2CB" w14:textId="60315132" w:rsidR="00076E58" w:rsidRPr="008C2B77" w:rsidRDefault="00076E58" w:rsidP="00076E5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1st version of the </w:t>
            </w:r>
            <w:proofErr w:type="spellStart"/>
            <w:r>
              <w:rPr>
                <w:rFonts w:cs="Arial"/>
                <w:sz w:val="20"/>
                <w:szCs w:val="20"/>
              </w:rPr>
              <w:t>DevSec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Secret Management Policy document</w:t>
            </w:r>
          </w:p>
        </w:tc>
      </w:tr>
      <w:tr w:rsidR="005005F3" w:rsidRPr="008C2B77" w14:paraId="4417341F" w14:textId="77777777" w:rsidTr="00F46C8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F46C8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30019A">
          <w:headerReference w:type="default" r:id="rId9"/>
          <w:footerReference w:type="default" r:id="rId10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0B7151">
      <w:pPr>
        <w:pStyle w:val="Heading1"/>
        <w:spacing w:after="360"/>
      </w:pPr>
      <w:bookmarkStart w:id="4" w:name="_Toc225231413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25231414"/>
      <w:r w:rsidRPr="008C2B77">
        <w:t>About this document</w:t>
      </w:r>
      <w:bookmarkEnd w:id="5"/>
    </w:p>
    <w:p w14:paraId="15EA304A" w14:textId="65F0A2BF" w:rsidR="00470150" w:rsidRDefault="00470150" w:rsidP="00470150">
      <w:r>
        <w:t>This document defines the standards and controls for managing secrets (e.g., API keys, credentials, environment variables) across all environments within ZTERS.</w:t>
      </w:r>
    </w:p>
    <w:p w14:paraId="24AE1A04" w14:textId="544B405A" w:rsidR="00007ED9" w:rsidRDefault="00470150" w:rsidP="00470150">
      <w:r>
        <w:t>Its purpose is to ensure that sensitive information is handled securely, consistently, and in compliance with internal security practices, reducing the risk of unauthorized access, leaks, or misuse.</w:t>
      </w:r>
    </w:p>
    <w:p w14:paraId="32EA4F9F" w14:textId="77777777" w:rsidR="00470150" w:rsidRPr="008C2B77" w:rsidRDefault="00470150" w:rsidP="00470150"/>
    <w:p w14:paraId="513F0815" w14:textId="1D15E8AF" w:rsidR="000450B0" w:rsidRDefault="00007ED9" w:rsidP="000450B0">
      <w:pPr>
        <w:pStyle w:val="Heading2"/>
      </w:pPr>
      <w:bookmarkStart w:id="6" w:name="_Toc225231415"/>
      <w:r>
        <w:t>Scope</w:t>
      </w:r>
      <w:bookmarkEnd w:id="6"/>
    </w:p>
    <w:p w14:paraId="68B3123C" w14:textId="66E28332" w:rsidR="00007ED9" w:rsidRDefault="00470150" w:rsidP="00007ED9">
      <w:r w:rsidRPr="00470150">
        <w:t>This policy applies to the following systems, environments, tools, and personnel</w:t>
      </w:r>
      <w:r w:rsidR="007A17BC">
        <w:t>:</w:t>
      </w:r>
    </w:p>
    <w:p w14:paraId="5222E9E0" w14:textId="77777777" w:rsidR="007A17BC" w:rsidRDefault="007A17BC" w:rsidP="007A17BC">
      <w:pPr>
        <w:pStyle w:val="ListParagraph"/>
        <w:numPr>
          <w:ilvl w:val="0"/>
          <w:numId w:val="15"/>
        </w:numPr>
      </w:pPr>
      <w:r>
        <w:t>All developers</w:t>
      </w:r>
    </w:p>
    <w:p w14:paraId="207324BF" w14:textId="77777777" w:rsidR="007A17BC" w:rsidRDefault="007A17BC" w:rsidP="007A17BC">
      <w:pPr>
        <w:pStyle w:val="ListParagraph"/>
        <w:numPr>
          <w:ilvl w:val="0"/>
          <w:numId w:val="15"/>
        </w:numPr>
      </w:pPr>
      <w:r>
        <w:t>DevOps and network staff</w:t>
      </w:r>
    </w:p>
    <w:p w14:paraId="7C557C37" w14:textId="77777777" w:rsidR="007A17BC" w:rsidRDefault="007A17BC" w:rsidP="007A17BC">
      <w:pPr>
        <w:pStyle w:val="ListParagraph"/>
        <w:numPr>
          <w:ilvl w:val="0"/>
          <w:numId w:val="15"/>
        </w:numPr>
      </w:pPr>
      <w:r>
        <w:t>QA team</w:t>
      </w:r>
    </w:p>
    <w:p w14:paraId="768B3919" w14:textId="77777777" w:rsidR="007A17BC" w:rsidRDefault="007A17BC" w:rsidP="007A17BC">
      <w:pPr>
        <w:pStyle w:val="ListParagraph"/>
        <w:numPr>
          <w:ilvl w:val="0"/>
          <w:numId w:val="15"/>
        </w:numPr>
      </w:pPr>
      <w:r>
        <w:t xml:space="preserve">Deployment tools (e.g., </w:t>
      </w:r>
      <w:proofErr w:type="spellStart"/>
      <w:r>
        <w:t>DeployBot</w:t>
      </w:r>
      <w:proofErr w:type="spellEnd"/>
      <w:r>
        <w:t>, GitHub Actions)</w:t>
      </w:r>
    </w:p>
    <w:p w14:paraId="561A5C4E" w14:textId="77777777" w:rsidR="007A17BC" w:rsidRDefault="007A17BC" w:rsidP="007A17BC">
      <w:pPr>
        <w:pStyle w:val="ListParagraph"/>
        <w:numPr>
          <w:ilvl w:val="0"/>
          <w:numId w:val="15"/>
        </w:numPr>
      </w:pPr>
      <w:r>
        <w:t>Servers (production and staging environments)</w:t>
      </w:r>
    </w:p>
    <w:p w14:paraId="3A63793F" w14:textId="088BC314" w:rsidR="007A17BC" w:rsidRDefault="007A17BC" w:rsidP="00007ED9">
      <w:pPr>
        <w:pStyle w:val="ListParagraph"/>
        <w:numPr>
          <w:ilvl w:val="0"/>
          <w:numId w:val="15"/>
        </w:numPr>
      </w:pPr>
      <w:r>
        <w:t>Local and remote environments (including developer machines and shared environments)</w:t>
      </w:r>
    </w:p>
    <w:p w14:paraId="38CF68FB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7E522864" w14:textId="77777777" w:rsidR="007A17BC" w:rsidRDefault="007A17BC" w:rsidP="007A17BC">
      <w:pPr>
        <w:pStyle w:val="ListParagraph"/>
        <w:numPr>
          <w:ilvl w:val="0"/>
          <w:numId w:val="17"/>
        </w:numPr>
      </w:pPr>
      <w:r>
        <w:t>Management of API keys, credentials, tokens, and environment variables</w:t>
      </w:r>
    </w:p>
    <w:p w14:paraId="4D9A1020" w14:textId="77777777" w:rsidR="007A17BC" w:rsidRDefault="007A17BC" w:rsidP="007A17BC">
      <w:pPr>
        <w:pStyle w:val="ListParagraph"/>
        <w:numPr>
          <w:ilvl w:val="0"/>
          <w:numId w:val="17"/>
        </w:numPr>
      </w:pPr>
      <w:r>
        <w:t>Storage, access, and distribution of secrets</w:t>
      </w:r>
    </w:p>
    <w:p w14:paraId="14A2D2E8" w14:textId="77777777" w:rsidR="007A17BC" w:rsidRDefault="007A17BC" w:rsidP="007A17BC">
      <w:pPr>
        <w:pStyle w:val="ListParagraph"/>
        <w:numPr>
          <w:ilvl w:val="0"/>
          <w:numId w:val="17"/>
        </w:numPr>
      </w:pPr>
      <w:r>
        <w:t>CI/CD pipeline handling of secrets</w:t>
      </w:r>
    </w:p>
    <w:p w14:paraId="2AE7F546" w14:textId="0348A306" w:rsidR="007A17BC" w:rsidRDefault="007A17BC" w:rsidP="007A17BC">
      <w:pPr>
        <w:pStyle w:val="ListParagraph"/>
        <w:numPr>
          <w:ilvl w:val="0"/>
          <w:numId w:val="17"/>
        </w:numPr>
      </w:pPr>
      <w:r>
        <w:t>Production and staging environments</w:t>
      </w:r>
    </w:p>
    <w:p w14:paraId="0A59B9AD" w14:textId="45CB7F85" w:rsidR="00007ED9" w:rsidRPr="00007ED9" w:rsidRDefault="00007ED9" w:rsidP="007A17BC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31387962" w14:textId="77777777" w:rsidR="00470150" w:rsidRDefault="00470150" w:rsidP="00470150">
      <w:pPr>
        <w:pStyle w:val="ListParagraph"/>
        <w:numPr>
          <w:ilvl w:val="0"/>
          <w:numId w:val="16"/>
        </w:numPr>
      </w:pPr>
      <w:r>
        <w:t>Non-sensitive configuration values</w:t>
      </w:r>
    </w:p>
    <w:p w14:paraId="7F16BB76" w14:textId="143ADCE2" w:rsidR="00470150" w:rsidRDefault="00470150" w:rsidP="00470150">
      <w:pPr>
        <w:pStyle w:val="ListParagraph"/>
        <w:numPr>
          <w:ilvl w:val="0"/>
          <w:numId w:val="16"/>
        </w:numPr>
      </w:pPr>
      <w:r>
        <w:t xml:space="preserve">Third-party systems </w:t>
      </w:r>
      <w:proofErr w:type="gramStart"/>
      <w:r>
        <w:t>fully</w:t>
      </w:r>
      <w:proofErr w:type="gramEnd"/>
      <w:r>
        <w:t xml:space="preserve"> managed outside ZTERS control (unless integrated with internal systems)</w:t>
      </w:r>
    </w:p>
    <w:p w14:paraId="5BA943A3" w14:textId="77777777" w:rsidR="007A3CB3" w:rsidRPr="008C2B77" w:rsidRDefault="007A3CB3" w:rsidP="007A3CB3">
      <w:pPr>
        <w:pStyle w:val="ListParagraph"/>
      </w:pPr>
    </w:p>
    <w:p w14:paraId="79A386A5" w14:textId="096D0772" w:rsidR="00097534" w:rsidRDefault="00007ED9" w:rsidP="00097534">
      <w:pPr>
        <w:pStyle w:val="Heading2"/>
      </w:pPr>
      <w:bookmarkStart w:id="7" w:name="_Toc225231416"/>
      <w:r>
        <w:t>Roles &amp; Responsibilities</w:t>
      </w:r>
      <w:bookmarkEnd w:id="7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07ED9" w:rsidRPr="008C2B77" w14:paraId="6203554B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9000" w:type="dxa"/>
            <w:shd w:val="clear" w:color="auto" w:fill="4F7ABA"/>
          </w:tcPr>
          <w:p w14:paraId="75052903" w14:textId="73312A34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470150" w:rsidRPr="008C2B77" w14:paraId="11636ED9" w14:textId="77777777" w:rsidTr="00F46C83">
        <w:tc>
          <w:tcPr>
            <w:tcW w:w="1525" w:type="dxa"/>
          </w:tcPr>
          <w:p w14:paraId="34EC0C2B" w14:textId="7656F3FB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Developers</w:t>
            </w:r>
          </w:p>
        </w:tc>
        <w:tc>
          <w:tcPr>
            <w:tcW w:w="9000" w:type="dxa"/>
          </w:tcPr>
          <w:p w14:paraId="5E9B9301" w14:textId="68953A6B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Use sandbox/test keys locally, ensure secrets are not committed to repositories, and follow secure handling practices</w:t>
            </w:r>
          </w:p>
        </w:tc>
      </w:tr>
      <w:tr w:rsidR="00470150" w:rsidRPr="008C2B77" w14:paraId="2602D44D" w14:textId="77777777" w:rsidTr="00F46C83">
        <w:tc>
          <w:tcPr>
            <w:tcW w:w="1525" w:type="dxa"/>
          </w:tcPr>
          <w:p w14:paraId="2EA03A5F" w14:textId="4DBBA0EA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DevOps</w:t>
            </w:r>
          </w:p>
        </w:tc>
        <w:tc>
          <w:tcPr>
            <w:tcW w:w="9000" w:type="dxa"/>
          </w:tcPr>
          <w:p w14:paraId="53EC298C" w14:textId="08B8D65E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Manage secret storage, enforce access controls, and configure secure deployment pipelines</w:t>
            </w:r>
          </w:p>
        </w:tc>
      </w:tr>
      <w:tr w:rsidR="00470150" w:rsidRPr="008C2B77" w14:paraId="031A4443" w14:textId="77777777" w:rsidTr="00F46C83">
        <w:tc>
          <w:tcPr>
            <w:tcW w:w="1525" w:type="dxa"/>
          </w:tcPr>
          <w:p w14:paraId="26ADC423" w14:textId="36047964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Security</w:t>
            </w:r>
          </w:p>
        </w:tc>
        <w:tc>
          <w:tcPr>
            <w:tcW w:w="9000" w:type="dxa"/>
          </w:tcPr>
          <w:p w14:paraId="734A43DC" w14:textId="64B1AF5E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Define security policies, review access controls, and approve handling of production secrets</w:t>
            </w:r>
          </w:p>
        </w:tc>
      </w:tr>
      <w:tr w:rsidR="00470150" w:rsidRPr="008C2B77" w14:paraId="2935449C" w14:textId="77777777" w:rsidTr="00F46C83">
        <w:tc>
          <w:tcPr>
            <w:tcW w:w="1525" w:type="dxa"/>
          </w:tcPr>
          <w:p w14:paraId="21B98333" w14:textId="0FA19247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QA Team</w:t>
            </w:r>
          </w:p>
        </w:tc>
        <w:tc>
          <w:tcPr>
            <w:tcW w:w="9000" w:type="dxa"/>
          </w:tcPr>
          <w:p w14:paraId="64EB1298" w14:textId="44755B33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Ensure test environments use appropriate (non-production) secrets and follow policy compliance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25231417"/>
      <w:r w:rsidRPr="008C2B77">
        <w:t>Terminology</w:t>
      </w:r>
      <w:bookmarkEnd w:id="8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97534" w:rsidRPr="008C2B77" w14:paraId="20DEE7EC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0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470150" w:rsidRPr="008C2B77" w14:paraId="34648887" w14:textId="77777777" w:rsidTr="00F46C83">
        <w:tc>
          <w:tcPr>
            <w:tcW w:w="1525" w:type="dxa"/>
          </w:tcPr>
          <w:p w14:paraId="22740235" w14:textId="01D6BE28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Secret</w:t>
            </w:r>
          </w:p>
        </w:tc>
        <w:tc>
          <w:tcPr>
            <w:tcW w:w="9000" w:type="dxa"/>
          </w:tcPr>
          <w:p w14:paraId="57856AF1" w14:textId="72171993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Any sensitive data such as API keys, credentials, tokens, or environment variables</w:t>
            </w:r>
          </w:p>
        </w:tc>
      </w:tr>
      <w:tr w:rsidR="00470150" w:rsidRPr="008C2B77" w14:paraId="329D0383" w14:textId="77777777" w:rsidTr="00F46C83">
        <w:tc>
          <w:tcPr>
            <w:tcW w:w="1525" w:type="dxa"/>
          </w:tcPr>
          <w:p w14:paraId="0FD668E1" w14:textId="7162A4C8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Sandbox Key</w:t>
            </w:r>
          </w:p>
        </w:tc>
        <w:tc>
          <w:tcPr>
            <w:tcW w:w="9000" w:type="dxa"/>
          </w:tcPr>
          <w:p w14:paraId="2F823E4E" w14:textId="0DF8BE81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Non-production credential used for testing or development</w:t>
            </w:r>
          </w:p>
        </w:tc>
      </w:tr>
      <w:tr w:rsidR="00470150" w:rsidRPr="008C2B77" w14:paraId="4B97C236" w14:textId="77777777" w:rsidTr="00F46C83">
        <w:tc>
          <w:tcPr>
            <w:tcW w:w="1525" w:type="dxa"/>
          </w:tcPr>
          <w:p w14:paraId="4C9C95E0" w14:textId="1454FEBB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Production Secret</w:t>
            </w:r>
          </w:p>
        </w:tc>
        <w:tc>
          <w:tcPr>
            <w:tcW w:w="9000" w:type="dxa"/>
          </w:tcPr>
          <w:p w14:paraId="2E2E91AF" w14:textId="3D8AE636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Credential or key used in live production environments</w:t>
            </w:r>
          </w:p>
        </w:tc>
      </w:tr>
      <w:tr w:rsidR="00470150" w:rsidRPr="008C2B77" w14:paraId="2B008277" w14:textId="77777777" w:rsidTr="00F46C83">
        <w:tc>
          <w:tcPr>
            <w:tcW w:w="1525" w:type="dxa"/>
          </w:tcPr>
          <w:p w14:paraId="3D2FA986" w14:textId="14AE865A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lastRenderedPageBreak/>
              <w:t>CI/CD</w:t>
            </w:r>
          </w:p>
        </w:tc>
        <w:tc>
          <w:tcPr>
            <w:tcW w:w="9000" w:type="dxa"/>
          </w:tcPr>
          <w:p w14:paraId="68875624" w14:textId="0664F148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Continuous Integration and Continuous Deployment tools used to automate builds and deployments</w:t>
            </w:r>
          </w:p>
        </w:tc>
      </w:tr>
      <w:tr w:rsidR="00470150" w:rsidRPr="008C2B77" w14:paraId="7C877331" w14:textId="77777777" w:rsidTr="00F46C83">
        <w:tc>
          <w:tcPr>
            <w:tcW w:w="1525" w:type="dxa"/>
          </w:tcPr>
          <w:p w14:paraId="4D99CB79" w14:textId="69890EAD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Secret Vault</w:t>
            </w:r>
          </w:p>
        </w:tc>
        <w:tc>
          <w:tcPr>
            <w:tcW w:w="9000" w:type="dxa"/>
          </w:tcPr>
          <w:p w14:paraId="201FBC4C" w14:textId="4A04F38A" w:rsidR="00470150" w:rsidRPr="00470150" w:rsidRDefault="00470150" w:rsidP="00470150">
            <w:pPr>
              <w:rPr>
                <w:sz w:val="20"/>
                <w:szCs w:val="20"/>
              </w:rPr>
            </w:pPr>
            <w:r w:rsidRPr="00470150">
              <w:rPr>
                <w:sz w:val="20"/>
                <w:szCs w:val="20"/>
              </w:rPr>
              <w:t>Approved encrypted system used to securely store sensitive information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25231418"/>
      <w:r>
        <w:t>Conventions Used</w:t>
      </w:r>
      <w:bookmarkEnd w:id="9"/>
    </w:p>
    <w:p w14:paraId="7D76ACE9" w14:textId="77777777" w:rsidR="00F46C83" w:rsidRPr="008C2B77" w:rsidRDefault="00F46C83" w:rsidP="00F46C83">
      <w:r w:rsidRPr="008C2B77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0B7D446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4CD466EC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5FB4EC24" w14:textId="77777777" w:rsidR="00F46C83" w:rsidRPr="008C2B77" w:rsidRDefault="00F46C83" w:rsidP="00F46C83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755E6C39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3AD4160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426ACACE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2BAC210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15F323A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057ADA97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5B0DA537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5520814F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35880FF0" w14:textId="77777777" w:rsidR="00F46C83" w:rsidRPr="008C2B77" w:rsidRDefault="00F46C83" w:rsidP="00F46C83">
      <w:pPr>
        <w:pStyle w:val="NoSpacing"/>
      </w:pPr>
    </w:p>
    <w:p w14:paraId="54C3EC76" w14:textId="77777777" w:rsidR="002D22EA" w:rsidRPr="008C2B77" w:rsidRDefault="002D22EA" w:rsidP="00850AA1"/>
    <w:p w14:paraId="4CD8E582" w14:textId="77777777" w:rsidR="001A19D9" w:rsidRPr="008C2B77" w:rsidRDefault="001A19D9" w:rsidP="00557C00">
      <w:pPr>
        <w:pStyle w:val="Heading1"/>
        <w:numPr>
          <w:ilvl w:val="0"/>
          <w:numId w:val="0"/>
        </w:numPr>
        <w:spacing w:after="360"/>
        <w:sectPr w:rsidR="001A19D9" w:rsidRPr="008C2B77" w:rsidSect="0030019A">
          <w:headerReference w:type="default" r:id="rId11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3354AECC" w14:textId="328D6E5C" w:rsidR="004B10FE" w:rsidRPr="008C2B77" w:rsidRDefault="00852ED1" w:rsidP="004B10FE">
      <w:pPr>
        <w:pStyle w:val="Heading1"/>
        <w:spacing w:after="360"/>
      </w:pPr>
      <w:bookmarkStart w:id="10" w:name="_Toc225231419"/>
      <w:r>
        <w:lastRenderedPageBreak/>
        <w:t xml:space="preserve">DEVELOPMENT </w:t>
      </w:r>
      <w:r w:rsidR="007233D1">
        <w:t>POLICIES</w:t>
      </w:r>
      <w:bookmarkEnd w:id="10"/>
    </w:p>
    <w:p w14:paraId="591D8A79" w14:textId="6320EB71" w:rsidR="007B43B6" w:rsidRDefault="009113FD" w:rsidP="007B43B6">
      <w:r w:rsidRPr="009113FD">
        <w:t>All deployment pipelines, tools, and related activities must comply with the following security requirements:</w:t>
      </w:r>
    </w:p>
    <w:p w14:paraId="57F40867" w14:textId="77777777" w:rsidR="009113FD" w:rsidRDefault="009113FD" w:rsidP="007B43B6"/>
    <w:p w14:paraId="7E2385C2" w14:textId="15962094" w:rsidR="003D0D75" w:rsidRDefault="009113FD" w:rsidP="00310D04">
      <w:pPr>
        <w:pStyle w:val="Heading2"/>
      </w:pPr>
      <w:bookmarkStart w:id="11" w:name="_Toc225231420"/>
      <w:r>
        <w:t>Local Developer Environments</w:t>
      </w:r>
      <w:bookmarkEnd w:id="11"/>
    </w:p>
    <w:p w14:paraId="2EB7E754" w14:textId="1F5F5D82" w:rsidR="009113FD" w:rsidRDefault="009113FD" w:rsidP="009113FD">
      <w:pPr>
        <w:pStyle w:val="ListParagraph"/>
        <w:numPr>
          <w:ilvl w:val="0"/>
          <w:numId w:val="18"/>
        </w:numPr>
      </w:pPr>
      <w:r>
        <w:t xml:space="preserve">Developers </w:t>
      </w:r>
      <w:r w:rsidRPr="000B3715">
        <w:rPr>
          <w:b/>
          <w:bCs/>
        </w:rPr>
        <w:t>must use sandbox/test keys</w:t>
      </w:r>
      <w:r>
        <w:t xml:space="preserve"> only in local </w:t>
      </w:r>
      <w:r w:rsidR="009E717E" w:rsidRPr="009E717E">
        <w:rPr>
          <w:rFonts w:ascii="Consolas" w:hAnsi="Consolas"/>
        </w:rPr>
        <w:t>.env</w:t>
      </w:r>
      <w:r w:rsidR="009E717E">
        <w:t xml:space="preserve"> </w:t>
      </w:r>
      <w:r>
        <w:t>files.</w:t>
      </w:r>
    </w:p>
    <w:p w14:paraId="0A6B9588" w14:textId="77777777" w:rsidR="009113FD" w:rsidRDefault="009113FD" w:rsidP="009113FD">
      <w:pPr>
        <w:pStyle w:val="ListParagraph"/>
        <w:numPr>
          <w:ilvl w:val="0"/>
          <w:numId w:val="18"/>
        </w:numPr>
      </w:pPr>
      <w:r>
        <w:t xml:space="preserve">No </w:t>
      </w:r>
      <w:r w:rsidRPr="000B3715">
        <w:rPr>
          <w:b/>
          <w:bCs/>
        </w:rPr>
        <w:t>live/production secrets</w:t>
      </w:r>
      <w:r>
        <w:t xml:space="preserve"> may be stored locally.</w:t>
      </w:r>
    </w:p>
    <w:p w14:paraId="653D59E6" w14:textId="77777777" w:rsidR="009113FD" w:rsidRDefault="009113FD" w:rsidP="009113FD">
      <w:pPr>
        <w:pStyle w:val="ListParagraph"/>
        <w:numPr>
          <w:ilvl w:val="0"/>
          <w:numId w:val="18"/>
        </w:numPr>
      </w:pPr>
      <w:r>
        <w:t xml:space="preserve">Local </w:t>
      </w:r>
      <w:r w:rsidRPr="009E717E">
        <w:rPr>
          <w:rFonts w:ascii="Consolas" w:hAnsi="Consolas"/>
        </w:rPr>
        <w:t>.env</w:t>
      </w:r>
      <w:r>
        <w:t xml:space="preserve"> files must never be pushed to GitHub (enforced via </w:t>
      </w:r>
      <w:r w:rsidRPr="009E717E">
        <w:rPr>
          <w:rFonts w:ascii="Consolas" w:hAnsi="Consolas"/>
        </w:rPr>
        <w:t>.</w:t>
      </w:r>
      <w:proofErr w:type="spellStart"/>
      <w:r w:rsidRPr="009E717E">
        <w:rPr>
          <w:rFonts w:ascii="Consolas" w:hAnsi="Consolas"/>
        </w:rPr>
        <w:t>gitignore</w:t>
      </w:r>
      <w:proofErr w:type="spellEnd"/>
      <w:r>
        <w:t xml:space="preserve"> and repository-level checks where applicable).</w:t>
      </w:r>
    </w:p>
    <w:p w14:paraId="08E4E716" w14:textId="3165ABF2" w:rsidR="00380808" w:rsidRDefault="009113FD" w:rsidP="00380808">
      <w:pPr>
        <w:pStyle w:val="ListParagraph"/>
        <w:numPr>
          <w:ilvl w:val="0"/>
          <w:numId w:val="18"/>
        </w:numPr>
      </w:pPr>
      <w:r>
        <w:t>Developer machines must follow basic security practices, including disk encryption and secure authentication (e.g., password and/or MFA).</w:t>
      </w:r>
    </w:p>
    <w:p w14:paraId="446161DC" w14:textId="43605747" w:rsidR="00310D04" w:rsidRDefault="000B3715" w:rsidP="00310D04">
      <w:pPr>
        <w:pStyle w:val="Heading3"/>
      </w:pPr>
      <w:bookmarkStart w:id="12" w:name="_Toc225231421"/>
      <w:r>
        <w:t>Recommendations</w:t>
      </w:r>
      <w:bookmarkEnd w:id="12"/>
    </w:p>
    <w:p w14:paraId="3E1FF2D6" w14:textId="77777777" w:rsidR="000B3715" w:rsidRDefault="009113FD" w:rsidP="009113FD">
      <w:pPr>
        <w:pStyle w:val="ListParagraph"/>
        <w:numPr>
          <w:ilvl w:val="0"/>
          <w:numId w:val="19"/>
        </w:numPr>
        <w:spacing w:line="278" w:lineRule="auto"/>
      </w:pPr>
      <w:r>
        <w:t>Use only sandbox/test credentials for local development</w:t>
      </w:r>
    </w:p>
    <w:p w14:paraId="4BA150DE" w14:textId="74040C60" w:rsidR="00B05048" w:rsidRDefault="009113FD" w:rsidP="00B05048">
      <w:pPr>
        <w:pStyle w:val="ListParagraph"/>
        <w:numPr>
          <w:ilvl w:val="0"/>
          <w:numId w:val="19"/>
        </w:numPr>
        <w:spacing w:line="278" w:lineRule="auto"/>
      </w:pPr>
      <w:r>
        <w:t xml:space="preserve">Ensure </w:t>
      </w:r>
      <w:r w:rsidRPr="009E717E">
        <w:rPr>
          <w:rFonts w:ascii="Consolas" w:hAnsi="Consolas"/>
        </w:rPr>
        <w:t>.env</w:t>
      </w:r>
      <w:r>
        <w:t xml:space="preserve"> files are excluded from version control</w:t>
      </w:r>
    </w:p>
    <w:p w14:paraId="0BC41F31" w14:textId="77777777" w:rsidR="00352799" w:rsidRDefault="00352799" w:rsidP="00352799">
      <w:pPr>
        <w:spacing w:line="278" w:lineRule="auto"/>
      </w:pPr>
    </w:p>
    <w:p w14:paraId="06A83070" w14:textId="4D699B3F" w:rsidR="00B05048" w:rsidRDefault="00FE5D86" w:rsidP="00B05048">
      <w:pPr>
        <w:pStyle w:val="Heading2"/>
      </w:pPr>
      <w:bookmarkStart w:id="13" w:name="_Toc225231422"/>
      <w:r>
        <w:t>Secrets Storage &amp; Distribution</w:t>
      </w:r>
      <w:bookmarkEnd w:id="13"/>
    </w:p>
    <w:p w14:paraId="285A745E" w14:textId="060006F6" w:rsidR="00FE5D86" w:rsidRDefault="00FE5D86" w:rsidP="00FE5D86">
      <w:pPr>
        <w:pStyle w:val="ListParagraph"/>
        <w:numPr>
          <w:ilvl w:val="0"/>
          <w:numId w:val="20"/>
        </w:numPr>
      </w:pPr>
      <w:r>
        <w:t>Live secrets must only exist in:</w:t>
      </w:r>
    </w:p>
    <w:p w14:paraId="5A57B348" w14:textId="77777777" w:rsidR="00FE5D86" w:rsidRDefault="00FE5D86" w:rsidP="00FE5D86">
      <w:pPr>
        <w:pStyle w:val="ListParagraph"/>
        <w:numPr>
          <w:ilvl w:val="0"/>
          <w:numId w:val="21"/>
        </w:numPr>
      </w:pPr>
      <w:r>
        <w:t>Production servers</w:t>
      </w:r>
    </w:p>
    <w:p w14:paraId="4BA93CE9" w14:textId="77777777" w:rsidR="00FE5D86" w:rsidRDefault="00FE5D86" w:rsidP="00FE5D86">
      <w:pPr>
        <w:pStyle w:val="ListParagraph"/>
        <w:numPr>
          <w:ilvl w:val="0"/>
          <w:numId w:val="21"/>
        </w:numPr>
      </w:pPr>
      <w:r>
        <w:t>Approved encrypted secret vaults</w:t>
      </w:r>
    </w:p>
    <w:p w14:paraId="06703BE2" w14:textId="728AA357" w:rsidR="00FE5D86" w:rsidRDefault="00FE5D86" w:rsidP="00FE5D86">
      <w:pPr>
        <w:pStyle w:val="ListParagraph"/>
        <w:numPr>
          <w:ilvl w:val="0"/>
          <w:numId w:val="21"/>
        </w:numPr>
      </w:pPr>
      <w:r>
        <w:t>Secure deployment storage with restricted access</w:t>
      </w:r>
    </w:p>
    <w:p w14:paraId="55C0B439" w14:textId="77777777" w:rsidR="00FE5D86" w:rsidRDefault="00FE5D86" w:rsidP="00FE5D86">
      <w:pPr>
        <w:pStyle w:val="ListParagraph"/>
        <w:ind w:left="1080"/>
      </w:pPr>
    </w:p>
    <w:p w14:paraId="525B09C8" w14:textId="7BBCC755" w:rsidR="00FE5D86" w:rsidRDefault="00FE5D86" w:rsidP="00FE5D86">
      <w:pPr>
        <w:pStyle w:val="ListParagraph"/>
        <w:numPr>
          <w:ilvl w:val="0"/>
          <w:numId w:val="20"/>
        </w:numPr>
      </w:pPr>
      <w:r>
        <w:t>Secrets must never be:</w:t>
      </w:r>
    </w:p>
    <w:p w14:paraId="435D8F4F" w14:textId="77777777" w:rsidR="00FE5D86" w:rsidRDefault="00FE5D86" w:rsidP="00FE5D86">
      <w:pPr>
        <w:pStyle w:val="ListParagraph"/>
        <w:numPr>
          <w:ilvl w:val="0"/>
          <w:numId w:val="22"/>
        </w:numPr>
      </w:pPr>
      <w:r>
        <w:t>Shared via Slack, email, or chat tools</w:t>
      </w:r>
    </w:p>
    <w:p w14:paraId="53630601" w14:textId="661B60CD" w:rsidR="00FE5D86" w:rsidRDefault="00FE5D86" w:rsidP="00FE5D86">
      <w:pPr>
        <w:pStyle w:val="ListParagraph"/>
        <w:numPr>
          <w:ilvl w:val="0"/>
          <w:numId w:val="22"/>
        </w:numPr>
      </w:pPr>
      <w:r>
        <w:t>Stored in plain text outside approved locations</w:t>
      </w:r>
    </w:p>
    <w:p w14:paraId="14643D63" w14:textId="77777777" w:rsidR="00FE5D86" w:rsidRDefault="00FE5D86" w:rsidP="00FE5D86">
      <w:pPr>
        <w:pStyle w:val="ListParagraph"/>
        <w:ind w:left="1080"/>
      </w:pPr>
    </w:p>
    <w:p w14:paraId="6E7C2A36" w14:textId="2FC265D0" w:rsidR="00FE5D86" w:rsidRDefault="00FE5D86" w:rsidP="00FE5D86">
      <w:pPr>
        <w:pStyle w:val="ListParagraph"/>
        <w:numPr>
          <w:ilvl w:val="0"/>
          <w:numId w:val="20"/>
        </w:numPr>
      </w:pPr>
      <w:r>
        <w:t>Secrets must be rotated if compromise is suspected or based on defined rotation intervals.</w:t>
      </w: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E5D86" w:rsidRPr="008C2B77" w14:paraId="222C8D73" w14:textId="77777777" w:rsidTr="00235296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0A9F73DD" w14:textId="01445773" w:rsidR="00FE5D86" w:rsidRPr="008C2B77" w:rsidRDefault="00FE5D86" w:rsidP="00235296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</w:t>
            </w:r>
            <w:r w:rsidRPr="00FE5D86">
              <w:rPr>
                <w:sz w:val="20"/>
                <w:szCs w:val="20"/>
              </w:rPr>
              <w:t>Access to secrets must be logged and auditable.</w:t>
            </w:r>
          </w:p>
        </w:tc>
      </w:tr>
    </w:tbl>
    <w:p w14:paraId="27D20030" w14:textId="08A81629" w:rsidR="00B05048" w:rsidRDefault="00380808" w:rsidP="00B05048">
      <w:pPr>
        <w:pStyle w:val="Heading3"/>
      </w:pPr>
      <w:bookmarkStart w:id="14" w:name="_Toc225231423"/>
      <w:r>
        <w:t>Recommendations</w:t>
      </w:r>
      <w:bookmarkEnd w:id="14"/>
    </w:p>
    <w:p w14:paraId="767456EC" w14:textId="77777777" w:rsidR="00380808" w:rsidRDefault="00380808" w:rsidP="00380808">
      <w:pPr>
        <w:pStyle w:val="ListParagraph"/>
        <w:numPr>
          <w:ilvl w:val="0"/>
          <w:numId w:val="23"/>
        </w:numPr>
        <w:spacing w:line="278" w:lineRule="auto"/>
      </w:pPr>
      <w:r>
        <w:t>Store secrets only in approved secure locations</w:t>
      </w:r>
    </w:p>
    <w:p w14:paraId="1C804C74" w14:textId="77777777" w:rsidR="00380808" w:rsidRDefault="00380808" w:rsidP="00380808">
      <w:pPr>
        <w:pStyle w:val="ListParagraph"/>
        <w:numPr>
          <w:ilvl w:val="0"/>
          <w:numId w:val="23"/>
        </w:numPr>
        <w:spacing w:line="278" w:lineRule="auto"/>
      </w:pPr>
      <w:r>
        <w:t xml:space="preserve">Restrict access based on least </w:t>
      </w:r>
      <w:proofErr w:type="gramStart"/>
      <w:r>
        <w:t>privilege</w:t>
      </w:r>
      <w:proofErr w:type="gramEnd"/>
      <w:r>
        <w:t xml:space="preserve"> principles</w:t>
      </w:r>
    </w:p>
    <w:p w14:paraId="773DBA30" w14:textId="77777777" w:rsidR="00B05048" w:rsidRDefault="00B05048" w:rsidP="00B05048"/>
    <w:p w14:paraId="161CAA77" w14:textId="57BAE82A" w:rsidR="00B05048" w:rsidRDefault="00380808" w:rsidP="00B05048">
      <w:pPr>
        <w:pStyle w:val="Heading2"/>
      </w:pPr>
      <w:bookmarkStart w:id="15" w:name="_Toc225231424"/>
      <w:r>
        <w:t>Deployments (CI/CD Tools)</w:t>
      </w:r>
      <w:bookmarkEnd w:id="15"/>
    </w:p>
    <w:p w14:paraId="0441A1A8" w14:textId="12B04E9D" w:rsidR="00380808" w:rsidRDefault="00380808" w:rsidP="00380808">
      <w:pPr>
        <w:pStyle w:val="ListParagraph"/>
        <w:numPr>
          <w:ilvl w:val="0"/>
          <w:numId w:val="24"/>
        </w:numPr>
      </w:pPr>
      <w:r>
        <w:t xml:space="preserve">CI/CD tools </w:t>
      </w:r>
      <w:r w:rsidRPr="00380808">
        <w:rPr>
          <w:b/>
          <w:bCs/>
        </w:rPr>
        <w:t>must not</w:t>
      </w:r>
      <w:r>
        <w:t xml:space="preserve"> store production secrets unless:</w:t>
      </w:r>
    </w:p>
    <w:p w14:paraId="3EE41922" w14:textId="77777777" w:rsidR="00380808" w:rsidRDefault="00380808" w:rsidP="00380808">
      <w:pPr>
        <w:pStyle w:val="ListParagraph"/>
        <w:numPr>
          <w:ilvl w:val="0"/>
          <w:numId w:val="25"/>
        </w:numPr>
      </w:pPr>
      <w:r>
        <w:t>They are encrypted at rest</w:t>
      </w:r>
    </w:p>
    <w:p w14:paraId="055E4F12" w14:textId="6E0FA0C5" w:rsidR="00380808" w:rsidRDefault="00380808" w:rsidP="00380808">
      <w:pPr>
        <w:pStyle w:val="ListParagraph"/>
        <w:numPr>
          <w:ilvl w:val="0"/>
          <w:numId w:val="25"/>
        </w:numPr>
      </w:pPr>
      <w:r>
        <w:t>Access is strictly controlled</w:t>
      </w:r>
    </w:p>
    <w:p w14:paraId="0E0C06D0" w14:textId="43288945" w:rsidR="00380808" w:rsidRDefault="00380808" w:rsidP="00380808">
      <w:pPr>
        <w:pStyle w:val="ListParagraph"/>
        <w:numPr>
          <w:ilvl w:val="0"/>
          <w:numId w:val="24"/>
        </w:numPr>
      </w:pPr>
      <w:r>
        <w:t>Sandbox/test secrets may be stored if explicitly approved.</w:t>
      </w:r>
    </w:p>
    <w:p w14:paraId="434F3A07" w14:textId="77777777" w:rsidR="00380808" w:rsidRDefault="00380808" w:rsidP="00380808">
      <w:pPr>
        <w:pStyle w:val="ListParagraph"/>
        <w:numPr>
          <w:ilvl w:val="0"/>
          <w:numId w:val="24"/>
        </w:numPr>
      </w:pPr>
      <w:r>
        <w:t xml:space="preserve">CI/CD tools must </w:t>
      </w:r>
      <w:r w:rsidRPr="00380808">
        <w:rPr>
          <w:b/>
          <w:bCs/>
        </w:rPr>
        <w:t>not log</w:t>
      </w:r>
      <w:r>
        <w:t xml:space="preserve"> secrets (masking must be enabled).</w:t>
      </w:r>
    </w:p>
    <w:p w14:paraId="3C06A45E" w14:textId="32389602" w:rsidR="009113FD" w:rsidRDefault="00380808" w:rsidP="009113FD">
      <w:pPr>
        <w:pStyle w:val="ListParagraph"/>
        <w:numPr>
          <w:ilvl w:val="0"/>
          <w:numId w:val="24"/>
        </w:numPr>
      </w:pPr>
      <w:r>
        <w:lastRenderedPageBreak/>
        <w:t xml:space="preserve">Root access is prohibited; deployments must </w:t>
      </w:r>
      <w:proofErr w:type="gramStart"/>
      <w:r>
        <w:t>use</w:t>
      </w:r>
      <w:proofErr w:type="gramEnd"/>
      <w:r>
        <w:t xml:space="preserve"> </w:t>
      </w:r>
      <w:proofErr w:type="gramStart"/>
      <w:r w:rsidRPr="00380808">
        <w:rPr>
          <w:b/>
          <w:bCs/>
        </w:rPr>
        <w:t>least-privilege</w:t>
      </w:r>
      <w:proofErr w:type="gramEnd"/>
      <w:r>
        <w:t xml:space="preserve"> users.</w:t>
      </w:r>
    </w:p>
    <w:p w14:paraId="53490A54" w14:textId="77777777" w:rsidR="00380808" w:rsidRDefault="00380808" w:rsidP="00380808"/>
    <w:p w14:paraId="341E13EE" w14:textId="77CFB834" w:rsidR="00380808" w:rsidRDefault="00B8672C" w:rsidP="00380808">
      <w:pPr>
        <w:pStyle w:val="Heading2"/>
      </w:pPr>
      <w:bookmarkStart w:id="16" w:name="_Toc225231425"/>
      <w:r>
        <w:t>Production Servers</w:t>
      </w:r>
      <w:bookmarkEnd w:id="16"/>
    </w:p>
    <w:p w14:paraId="66FA4A25" w14:textId="54B6E5F1" w:rsidR="00B8672C" w:rsidRDefault="00B8672C" w:rsidP="00B8672C">
      <w:pPr>
        <w:pStyle w:val="ListParagraph"/>
        <w:numPr>
          <w:ilvl w:val="0"/>
          <w:numId w:val="26"/>
        </w:numPr>
      </w:pPr>
      <w:r>
        <w:t>Secrets must be stored only in:</w:t>
      </w:r>
    </w:p>
    <w:p w14:paraId="61F68A15" w14:textId="77777777" w:rsidR="00B8672C" w:rsidRDefault="00B8672C" w:rsidP="00B8672C">
      <w:pPr>
        <w:pStyle w:val="ListParagraph"/>
        <w:numPr>
          <w:ilvl w:val="0"/>
          <w:numId w:val="27"/>
        </w:numPr>
      </w:pPr>
      <w:r>
        <w:t>Environment variables</w:t>
      </w:r>
    </w:p>
    <w:p w14:paraId="7FFF9644" w14:textId="09ECF16D" w:rsidR="00B8672C" w:rsidRDefault="00B8672C" w:rsidP="00B8672C">
      <w:pPr>
        <w:pStyle w:val="ListParagraph"/>
        <w:numPr>
          <w:ilvl w:val="0"/>
          <w:numId w:val="27"/>
        </w:numPr>
      </w:pPr>
      <w:r>
        <w:t>Approved secure vault integrations</w:t>
      </w:r>
    </w:p>
    <w:p w14:paraId="7DE4DA82" w14:textId="2F34123E" w:rsidR="00B8672C" w:rsidRDefault="00B8672C" w:rsidP="00B8672C">
      <w:pPr>
        <w:pStyle w:val="ListParagraph"/>
        <w:numPr>
          <w:ilvl w:val="0"/>
          <w:numId w:val="26"/>
        </w:numPr>
      </w:pPr>
      <w:r>
        <w:t>Only authorized DevOps</w:t>
      </w:r>
      <w:r>
        <w:t xml:space="preserve"> (Nhat)</w:t>
      </w:r>
      <w:r>
        <w:t xml:space="preserve"> and Security</w:t>
      </w:r>
      <w:r>
        <w:t xml:space="preserve"> (James</w:t>
      </w:r>
      <w:r>
        <w:t>) may access live secrets, based on role-based access control (</w:t>
      </w:r>
      <w:proofErr w:type="spellStart"/>
      <w:r>
        <w:t>RBAC</w:t>
      </w:r>
      <w:proofErr w:type="spellEnd"/>
      <w:r>
        <w:t>).</w:t>
      </w:r>
    </w:p>
    <w:p w14:paraId="682C2BE7" w14:textId="03650D24" w:rsidR="00B8672C" w:rsidRDefault="00B8672C" w:rsidP="00B8672C">
      <w:pPr>
        <w:pStyle w:val="ListParagraph"/>
        <w:numPr>
          <w:ilvl w:val="0"/>
          <w:numId w:val="26"/>
        </w:numPr>
      </w:pPr>
      <w:r>
        <w:t>Root SSH login must be disabled.</w:t>
      </w:r>
    </w:p>
    <w:p w14:paraId="62F87CA7" w14:textId="77777777" w:rsidR="00380808" w:rsidRDefault="00380808" w:rsidP="00380808"/>
    <w:p w14:paraId="71D2F8B8" w14:textId="6E26377A" w:rsidR="00380808" w:rsidRDefault="00B8672C" w:rsidP="00380808">
      <w:pPr>
        <w:pStyle w:val="Heading2"/>
      </w:pPr>
      <w:bookmarkStart w:id="17" w:name="_Toc225231426"/>
      <w:r>
        <w:t>Auditing</w:t>
      </w:r>
      <w:bookmarkEnd w:id="17"/>
    </w:p>
    <w:p w14:paraId="09C6BF3C" w14:textId="6EC9EE37" w:rsidR="00352799" w:rsidRDefault="00352799" w:rsidP="00352799">
      <w:pPr>
        <w:pStyle w:val="ListParagraph"/>
        <w:numPr>
          <w:ilvl w:val="0"/>
          <w:numId w:val="28"/>
        </w:numPr>
      </w:pPr>
      <w:r>
        <w:t>Quarterly audits must verify:</w:t>
      </w:r>
    </w:p>
    <w:p w14:paraId="14BB75D9" w14:textId="77777777" w:rsidR="00352799" w:rsidRDefault="00352799" w:rsidP="00352799">
      <w:pPr>
        <w:pStyle w:val="ListParagraph"/>
        <w:numPr>
          <w:ilvl w:val="0"/>
          <w:numId w:val="29"/>
        </w:numPr>
      </w:pPr>
      <w:r>
        <w:t>No secrets are stored locally</w:t>
      </w:r>
    </w:p>
    <w:p w14:paraId="20124BBF" w14:textId="77777777" w:rsidR="00352799" w:rsidRDefault="00352799" w:rsidP="00352799">
      <w:pPr>
        <w:pStyle w:val="ListParagraph"/>
        <w:numPr>
          <w:ilvl w:val="0"/>
          <w:numId w:val="29"/>
        </w:numPr>
      </w:pPr>
      <w:r>
        <w:t>No unauthorized access to secrets</w:t>
      </w:r>
    </w:p>
    <w:p w14:paraId="521BB989" w14:textId="3A94DF74" w:rsidR="00352799" w:rsidRDefault="00352799" w:rsidP="00352799">
      <w:pPr>
        <w:pStyle w:val="ListParagraph"/>
        <w:numPr>
          <w:ilvl w:val="0"/>
          <w:numId w:val="29"/>
        </w:numPr>
      </w:pPr>
      <w:r>
        <w:t>No production secrets are stored in deployment tools</w:t>
      </w:r>
      <w:r w:rsidR="004830D4">
        <w:t xml:space="preserve"> (</w:t>
      </w:r>
      <w:proofErr w:type="spellStart"/>
      <w:r w:rsidR="004830D4">
        <w:t>DeployBot</w:t>
      </w:r>
      <w:proofErr w:type="spellEnd"/>
      <w:r w:rsidR="004830D4">
        <w:t>)</w:t>
      </w:r>
    </w:p>
    <w:p w14:paraId="478A397D" w14:textId="77777777" w:rsidR="00352799" w:rsidRDefault="00352799" w:rsidP="00352799">
      <w:pPr>
        <w:pStyle w:val="ListParagraph"/>
        <w:numPr>
          <w:ilvl w:val="0"/>
          <w:numId w:val="29"/>
        </w:numPr>
      </w:pPr>
      <w:r>
        <w:t>Only approved sandbox/test secrets are used in CI/CD tools</w:t>
      </w:r>
    </w:p>
    <w:p w14:paraId="089F2B3B" w14:textId="77777777" w:rsidR="00352799" w:rsidRDefault="00352799" w:rsidP="00352799">
      <w:pPr>
        <w:pStyle w:val="ListParagraph"/>
        <w:numPr>
          <w:ilvl w:val="0"/>
          <w:numId w:val="29"/>
        </w:numPr>
      </w:pPr>
      <w:r>
        <w:t>Root access remains disabled</w:t>
      </w:r>
    </w:p>
    <w:p w14:paraId="6AEE4518" w14:textId="7415EFD8" w:rsidR="00352799" w:rsidRPr="00352799" w:rsidRDefault="00352799" w:rsidP="00352799">
      <w:pPr>
        <w:pStyle w:val="ListParagraph"/>
        <w:numPr>
          <w:ilvl w:val="0"/>
          <w:numId w:val="29"/>
        </w:numPr>
      </w:pPr>
      <w:r>
        <w:t>Secrets are unique per user where applicable</w:t>
      </w:r>
    </w:p>
    <w:p w14:paraId="2DD38312" w14:textId="77777777" w:rsidR="00380808" w:rsidRDefault="00380808" w:rsidP="00380808"/>
    <w:p w14:paraId="5B94983F" w14:textId="77777777" w:rsidR="009113FD" w:rsidRDefault="009113FD" w:rsidP="009113FD">
      <w:pPr>
        <w:pStyle w:val="Heading1"/>
        <w:sectPr w:rsidR="009113FD" w:rsidSect="0030019A">
          <w:headerReference w:type="default" r:id="rId12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78E13E6D" w14:textId="528B8F56" w:rsidR="009113FD" w:rsidRDefault="009113FD" w:rsidP="009113FD">
      <w:pPr>
        <w:pStyle w:val="Heading1"/>
      </w:pPr>
      <w:bookmarkStart w:id="18" w:name="_Toc225231427"/>
      <w:r>
        <w:lastRenderedPageBreak/>
        <w:t>VIOLATIONS</w:t>
      </w:r>
      <w:bookmarkEnd w:id="18"/>
    </w:p>
    <w:p w14:paraId="3BBD8763" w14:textId="6AB996E7" w:rsidR="00310D04" w:rsidRPr="00310D04" w:rsidRDefault="009113FD" w:rsidP="00310D04">
      <w:pPr>
        <w:sectPr w:rsidR="00310D04" w:rsidRPr="00310D04" w:rsidSect="0030019A">
          <w:headerReference w:type="default" r:id="rId13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  <w:r w:rsidRPr="009113FD">
        <w:t>Noncompliance will require immediate remediation and may result in revision of access privileges.</w:t>
      </w:r>
    </w:p>
    <w:p w14:paraId="06394AAE" w14:textId="03F84DFF" w:rsidR="00645E48" w:rsidRPr="008C2B77" w:rsidRDefault="001937CE" w:rsidP="00645E48">
      <w:pPr>
        <w:pStyle w:val="Heading1"/>
        <w:spacing w:after="360"/>
      </w:pPr>
      <w:bookmarkStart w:id="19" w:name="_Toc225231428"/>
      <w:r>
        <w:lastRenderedPageBreak/>
        <w:t xml:space="preserve">POLICY </w:t>
      </w:r>
      <w:r w:rsidR="00645E48" w:rsidRPr="008C2B77">
        <w:t>APPROVAL SIGNATURES</w:t>
      </w:r>
      <w:bookmarkEnd w:id="19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770"/>
        <w:gridCol w:w="1890"/>
      </w:tblGrid>
      <w:tr w:rsidR="00645E48" w:rsidRPr="008C2B77" w14:paraId="182545BB" w14:textId="77777777" w:rsidTr="002669CB">
        <w:tc>
          <w:tcPr>
            <w:tcW w:w="1765" w:type="dxa"/>
            <w:shd w:val="clear" w:color="auto" w:fill="4F7ABA"/>
          </w:tcPr>
          <w:p w14:paraId="23223BBE" w14:textId="26BE489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35A9BCC" w14:textId="6265892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7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687351" w:rsidRPr="008C2B77" w14:paraId="6AF2EFD9" w14:textId="77777777" w:rsidTr="002669CB">
        <w:trPr>
          <w:trHeight w:val="256"/>
        </w:trPr>
        <w:tc>
          <w:tcPr>
            <w:tcW w:w="1765" w:type="dxa"/>
          </w:tcPr>
          <w:p w14:paraId="44F8B778" w14:textId="29B228C0" w:rsidR="00687351" w:rsidRPr="008C2B77" w:rsidRDefault="00687351" w:rsidP="00687351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2190" w:type="dxa"/>
          </w:tcPr>
          <w:p w14:paraId="14A3426D" w14:textId="40A21BEB" w:rsidR="00687351" w:rsidRPr="008C2B77" w:rsidRDefault="00687351" w:rsidP="00687351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4770" w:type="dxa"/>
          </w:tcPr>
          <w:p w14:paraId="133D4531" w14:textId="77777777" w:rsidR="00687351" w:rsidRPr="008C2B77" w:rsidRDefault="00687351" w:rsidP="00687351">
            <w:pPr>
              <w:rPr>
                <w:sz w:val="20"/>
                <w:szCs w:val="20"/>
              </w:rPr>
            </w:pPr>
          </w:p>
          <w:p w14:paraId="5637FC2E" w14:textId="2DD0B482" w:rsidR="00687351" w:rsidRPr="008C2B77" w:rsidRDefault="00687351" w:rsidP="00687351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03092732" w:rsidR="00687351" w:rsidRPr="008C2B77" w:rsidRDefault="00687351" w:rsidP="00687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1B56E6">
              <w:rPr>
                <w:sz w:val="20"/>
                <w:szCs w:val="20"/>
              </w:rPr>
              <w:t>4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2669CB" w:rsidRPr="008C2B77" w14:paraId="66D27291" w14:textId="77777777" w:rsidTr="002669CB">
        <w:trPr>
          <w:trHeight w:val="76"/>
        </w:trPr>
        <w:tc>
          <w:tcPr>
            <w:tcW w:w="1765" w:type="dxa"/>
          </w:tcPr>
          <w:p w14:paraId="3A0BCEED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20E295E" w14:textId="44350B39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3C24CBF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24560219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  <w:tr w:rsidR="002669CB" w:rsidRPr="008C2B77" w14:paraId="32D8B4DD" w14:textId="77777777" w:rsidTr="002669CB">
        <w:tc>
          <w:tcPr>
            <w:tcW w:w="1765" w:type="dxa"/>
          </w:tcPr>
          <w:p w14:paraId="53261D06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1688E09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075B2815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075C52" w:rsidRPr="008C2B77" w14:paraId="468301D8" w14:textId="77777777" w:rsidTr="009B1275">
        <w:tc>
          <w:tcPr>
            <w:tcW w:w="1061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30019A">
      <w:headerReference w:type="default" r:id="rId14"/>
      <w:pgSz w:w="12240" w:h="15840"/>
      <w:pgMar w:top="1411" w:right="850" w:bottom="1411" w:left="850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BE10A" w14:textId="77777777" w:rsidR="00F06276" w:rsidRDefault="00F06276" w:rsidP="007460B1">
      <w:pPr>
        <w:spacing w:after="0" w:line="240" w:lineRule="auto"/>
      </w:pPr>
      <w:r>
        <w:separator/>
      </w:r>
    </w:p>
  </w:endnote>
  <w:endnote w:type="continuationSeparator" w:id="0">
    <w:p w14:paraId="0B1D0FC0" w14:textId="77777777" w:rsidR="00F06276" w:rsidRDefault="00F06276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77777777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 xml:space="preserve">2025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7EF0A" w14:textId="77777777" w:rsidR="00F06276" w:rsidRDefault="00F06276" w:rsidP="007460B1">
      <w:pPr>
        <w:spacing w:after="0" w:line="240" w:lineRule="auto"/>
      </w:pPr>
      <w:r>
        <w:separator/>
      </w:r>
    </w:p>
  </w:footnote>
  <w:footnote w:type="continuationSeparator" w:id="0">
    <w:p w14:paraId="455AED72" w14:textId="77777777" w:rsidR="00F06276" w:rsidRDefault="00F06276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4A9C6649">
          <wp:simplePos x="0" y="0"/>
          <wp:positionH relativeFrom="margin">
            <wp:align>right</wp:align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301D2F97">
          <wp:simplePos x="0" y="0"/>
          <wp:positionH relativeFrom="margin">
            <wp:align>right</wp:align>
          </wp:positionH>
          <wp:positionV relativeFrom="paragraph">
            <wp:posOffset>-29210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4309205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FCF0" w14:textId="1CF5971B" w:rsidR="008F5E7A" w:rsidRPr="00254DBA" w:rsidRDefault="008F5E7A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5648" behindDoc="0" locked="0" layoutInCell="1" allowOverlap="1" wp14:anchorId="3FE753E3" wp14:editId="44FAF25E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43083371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05048">
      <w:rPr>
        <w:sz w:val="16"/>
        <w:szCs w:val="16"/>
      </w:rPr>
      <w:t>POLICY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 w:rsidR="00380808">
      <w:rPr>
        <w:sz w:val="16"/>
        <w:szCs w:val="16"/>
      </w:rPr>
      <w:t>Development Policies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9F0E5" w14:textId="4926FCD6" w:rsidR="00380808" w:rsidRPr="00254DBA" w:rsidRDefault="00380808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7696" behindDoc="0" locked="0" layoutInCell="1" allowOverlap="1" wp14:anchorId="39DB4680" wp14:editId="2C2C7704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824514187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POLICY 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Violations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4A28418E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5751FE76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92177">
      <w:rPr>
        <w:sz w:val="16"/>
        <w:szCs w:val="16"/>
      </w:rPr>
      <w:t>POLICY</w:t>
    </w:r>
    <w:r w:rsidR="0000513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31A"/>
    <w:multiLevelType w:val="hybridMultilevel"/>
    <w:tmpl w:val="18889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11D46"/>
    <w:multiLevelType w:val="hybridMultilevel"/>
    <w:tmpl w:val="63042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173E4"/>
    <w:multiLevelType w:val="hybridMultilevel"/>
    <w:tmpl w:val="FF70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F0EA8"/>
    <w:multiLevelType w:val="hybridMultilevel"/>
    <w:tmpl w:val="48904ED8"/>
    <w:lvl w:ilvl="0" w:tplc="351E50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120CA"/>
    <w:multiLevelType w:val="hybridMultilevel"/>
    <w:tmpl w:val="3CEA33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A74E02"/>
    <w:multiLevelType w:val="hybridMultilevel"/>
    <w:tmpl w:val="D4426E48"/>
    <w:lvl w:ilvl="0" w:tplc="3D4CE4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E5192"/>
    <w:multiLevelType w:val="hybridMultilevel"/>
    <w:tmpl w:val="4E2086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E6706"/>
    <w:multiLevelType w:val="hybridMultilevel"/>
    <w:tmpl w:val="3F482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C502D3"/>
    <w:multiLevelType w:val="hybridMultilevel"/>
    <w:tmpl w:val="ED36D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E4230B"/>
    <w:multiLevelType w:val="hybridMultilevel"/>
    <w:tmpl w:val="8CA419BC"/>
    <w:lvl w:ilvl="0" w:tplc="8E7CCF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0B5A47"/>
    <w:multiLevelType w:val="hybridMultilevel"/>
    <w:tmpl w:val="451EE002"/>
    <w:lvl w:ilvl="0" w:tplc="37D8E4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68072DC3"/>
    <w:multiLevelType w:val="hybridMultilevel"/>
    <w:tmpl w:val="78F26D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E6479"/>
    <w:multiLevelType w:val="hybridMultilevel"/>
    <w:tmpl w:val="731A2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6E2BEF"/>
    <w:multiLevelType w:val="hybridMultilevel"/>
    <w:tmpl w:val="1DDE3CEA"/>
    <w:lvl w:ilvl="0" w:tplc="3FAE5C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C641EA"/>
    <w:multiLevelType w:val="hybridMultilevel"/>
    <w:tmpl w:val="F2B0D5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E263C77"/>
    <w:multiLevelType w:val="hybridMultilevel"/>
    <w:tmpl w:val="9E746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D92D86"/>
    <w:multiLevelType w:val="hybridMultilevel"/>
    <w:tmpl w:val="2238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7"/>
  </w:num>
  <w:num w:numId="2" w16cid:durableId="2140874696">
    <w:abstractNumId w:val="17"/>
  </w:num>
  <w:num w:numId="3" w16cid:durableId="221723370">
    <w:abstractNumId w:val="18"/>
  </w:num>
  <w:num w:numId="4" w16cid:durableId="1562593782">
    <w:abstractNumId w:val="8"/>
  </w:num>
  <w:num w:numId="5" w16cid:durableId="1659727706">
    <w:abstractNumId w:val="11"/>
  </w:num>
  <w:num w:numId="6" w16cid:durableId="672145141">
    <w:abstractNumId w:val="4"/>
  </w:num>
  <w:num w:numId="7" w16cid:durableId="1069885794">
    <w:abstractNumId w:val="21"/>
  </w:num>
  <w:num w:numId="8" w16cid:durableId="232391577">
    <w:abstractNumId w:val="9"/>
  </w:num>
  <w:num w:numId="9" w16cid:durableId="142703922">
    <w:abstractNumId w:val="2"/>
  </w:num>
  <w:num w:numId="10" w16cid:durableId="591162208">
    <w:abstractNumId w:val="19"/>
  </w:num>
  <w:num w:numId="11" w16cid:durableId="309554352">
    <w:abstractNumId w:val="22"/>
  </w:num>
  <w:num w:numId="12" w16cid:durableId="1169296955">
    <w:abstractNumId w:val="28"/>
  </w:num>
  <w:num w:numId="13" w16cid:durableId="1417895371">
    <w:abstractNumId w:val="13"/>
  </w:num>
  <w:num w:numId="14" w16cid:durableId="616716407">
    <w:abstractNumId w:val="27"/>
  </w:num>
  <w:num w:numId="15" w16cid:durableId="527446402">
    <w:abstractNumId w:val="26"/>
  </w:num>
  <w:num w:numId="16" w16cid:durableId="848367920">
    <w:abstractNumId w:val="1"/>
  </w:num>
  <w:num w:numId="17" w16cid:durableId="851650565">
    <w:abstractNumId w:val="0"/>
  </w:num>
  <w:num w:numId="18" w16cid:durableId="694236578">
    <w:abstractNumId w:val="15"/>
  </w:num>
  <w:num w:numId="19" w16cid:durableId="686371897">
    <w:abstractNumId w:val="12"/>
  </w:num>
  <w:num w:numId="20" w16cid:durableId="840966278">
    <w:abstractNumId w:val="6"/>
  </w:num>
  <w:num w:numId="21" w16cid:durableId="661734912">
    <w:abstractNumId w:val="10"/>
  </w:num>
  <w:num w:numId="22" w16cid:durableId="1829899225">
    <w:abstractNumId w:val="14"/>
  </w:num>
  <w:num w:numId="23" w16cid:durableId="623391963">
    <w:abstractNumId w:val="23"/>
  </w:num>
  <w:num w:numId="24" w16cid:durableId="1773358987">
    <w:abstractNumId w:val="16"/>
  </w:num>
  <w:num w:numId="25" w16cid:durableId="1085765238">
    <w:abstractNumId w:val="20"/>
  </w:num>
  <w:num w:numId="26" w16cid:durableId="798033069">
    <w:abstractNumId w:val="24"/>
  </w:num>
  <w:num w:numId="27" w16cid:durableId="714282873">
    <w:abstractNumId w:val="5"/>
  </w:num>
  <w:num w:numId="28" w16cid:durableId="1370716296">
    <w:abstractNumId w:val="3"/>
  </w:num>
  <w:num w:numId="29" w16cid:durableId="1972247773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201B9"/>
    <w:rsid w:val="00020FE9"/>
    <w:rsid w:val="000214AC"/>
    <w:rsid w:val="00022B2C"/>
    <w:rsid w:val="00027758"/>
    <w:rsid w:val="00034EF6"/>
    <w:rsid w:val="000450B0"/>
    <w:rsid w:val="000466AF"/>
    <w:rsid w:val="0005713B"/>
    <w:rsid w:val="00060FE1"/>
    <w:rsid w:val="00070681"/>
    <w:rsid w:val="0007218E"/>
    <w:rsid w:val="00075C52"/>
    <w:rsid w:val="00076E58"/>
    <w:rsid w:val="000820EB"/>
    <w:rsid w:val="0008231D"/>
    <w:rsid w:val="000827AA"/>
    <w:rsid w:val="00083891"/>
    <w:rsid w:val="00097534"/>
    <w:rsid w:val="000A0C4C"/>
    <w:rsid w:val="000B02CF"/>
    <w:rsid w:val="000B3715"/>
    <w:rsid w:val="000B7151"/>
    <w:rsid w:val="000C766C"/>
    <w:rsid w:val="000D03E0"/>
    <w:rsid w:val="000D4C4F"/>
    <w:rsid w:val="000E7597"/>
    <w:rsid w:val="001022F6"/>
    <w:rsid w:val="00105860"/>
    <w:rsid w:val="001071DB"/>
    <w:rsid w:val="00113E3A"/>
    <w:rsid w:val="00122A12"/>
    <w:rsid w:val="00122D06"/>
    <w:rsid w:val="00125133"/>
    <w:rsid w:val="001338D0"/>
    <w:rsid w:val="00133FE2"/>
    <w:rsid w:val="00140AAE"/>
    <w:rsid w:val="001609EC"/>
    <w:rsid w:val="0016415E"/>
    <w:rsid w:val="00170741"/>
    <w:rsid w:val="00171F38"/>
    <w:rsid w:val="00175A09"/>
    <w:rsid w:val="001806DD"/>
    <w:rsid w:val="00183A6C"/>
    <w:rsid w:val="00193714"/>
    <w:rsid w:val="001937CE"/>
    <w:rsid w:val="00195086"/>
    <w:rsid w:val="001968F2"/>
    <w:rsid w:val="001A19D9"/>
    <w:rsid w:val="001A3E94"/>
    <w:rsid w:val="001B56E6"/>
    <w:rsid w:val="001C0AF1"/>
    <w:rsid w:val="001D5865"/>
    <w:rsid w:val="001F43A3"/>
    <w:rsid w:val="00212FC5"/>
    <w:rsid w:val="00216D6B"/>
    <w:rsid w:val="0022112F"/>
    <w:rsid w:val="0022287C"/>
    <w:rsid w:val="00231E49"/>
    <w:rsid w:val="002365A4"/>
    <w:rsid w:val="00241A71"/>
    <w:rsid w:val="002429F1"/>
    <w:rsid w:val="002523C1"/>
    <w:rsid w:val="00254DBA"/>
    <w:rsid w:val="0025741F"/>
    <w:rsid w:val="00257A2B"/>
    <w:rsid w:val="002650AB"/>
    <w:rsid w:val="002669CB"/>
    <w:rsid w:val="00271ECF"/>
    <w:rsid w:val="0027586A"/>
    <w:rsid w:val="00283482"/>
    <w:rsid w:val="002903FD"/>
    <w:rsid w:val="00291DA6"/>
    <w:rsid w:val="00291DF9"/>
    <w:rsid w:val="002A119D"/>
    <w:rsid w:val="002A7E0E"/>
    <w:rsid w:val="002B6ED9"/>
    <w:rsid w:val="002C4FC7"/>
    <w:rsid w:val="002D0E09"/>
    <w:rsid w:val="002D22EA"/>
    <w:rsid w:val="002D3620"/>
    <w:rsid w:val="002D7859"/>
    <w:rsid w:val="002D7F8A"/>
    <w:rsid w:val="002E0C66"/>
    <w:rsid w:val="002E1319"/>
    <w:rsid w:val="002E3BC8"/>
    <w:rsid w:val="002F5ED9"/>
    <w:rsid w:val="002F6218"/>
    <w:rsid w:val="0030019A"/>
    <w:rsid w:val="00310D04"/>
    <w:rsid w:val="00314EA1"/>
    <w:rsid w:val="003469F9"/>
    <w:rsid w:val="00352799"/>
    <w:rsid w:val="003527F4"/>
    <w:rsid w:val="00352A75"/>
    <w:rsid w:val="00352D5C"/>
    <w:rsid w:val="003623D5"/>
    <w:rsid w:val="00362ECA"/>
    <w:rsid w:val="00364CF1"/>
    <w:rsid w:val="00371EEC"/>
    <w:rsid w:val="00372C97"/>
    <w:rsid w:val="00380808"/>
    <w:rsid w:val="003909E4"/>
    <w:rsid w:val="003A54B3"/>
    <w:rsid w:val="003C6066"/>
    <w:rsid w:val="003C6A8A"/>
    <w:rsid w:val="003C72EC"/>
    <w:rsid w:val="003C791D"/>
    <w:rsid w:val="003D0189"/>
    <w:rsid w:val="003D0D75"/>
    <w:rsid w:val="003E0A6C"/>
    <w:rsid w:val="003E3962"/>
    <w:rsid w:val="003E39E2"/>
    <w:rsid w:val="003F08F5"/>
    <w:rsid w:val="003F101F"/>
    <w:rsid w:val="003F3836"/>
    <w:rsid w:val="003F572E"/>
    <w:rsid w:val="00410611"/>
    <w:rsid w:val="00437030"/>
    <w:rsid w:val="00445567"/>
    <w:rsid w:val="00460D6C"/>
    <w:rsid w:val="00461446"/>
    <w:rsid w:val="0046555D"/>
    <w:rsid w:val="00470150"/>
    <w:rsid w:val="00471319"/>
    <w:rsid w:val="004830D4"/>
    <w:rsid w:val="00486D19"/>
    <w:rsid w:val="004A0E1C"/>
    <w:rsid w:val="004A19E5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5005F3"/>
    <w:rsid w:val="00520FB3"/>
    <w:rsid w:val="00524674"/>
    <w:rsid w:val="00525913"/>
    <w:rsid w:val="00535840"/>
    <w:rsid w:val="00542DEF"/>
    <w:rsid w:val="0054482E"/>
    <w:rsid w:val="00557C00"/>
    <w:rsid w:val="005617D5"/>
    <w:rsid w:val="005617DF"/>
    <w:rsid w:val="005669E0"/>
    <w:rsid w:val="0058324C"/>
    <w:rsid w:val="005873B0"/>
    <w:rsid w:val="00587924"/>
    <w:rsid w:val="00592112"/>
    <w:rsid w:val="005A10EB"/>
    <w:rsid w:val="005A25DC"/>
    <w:rsid w:val="005B0827"/>
    <w:rsid w:val="005B2122"/>
    <w:rsid w:val="005C0C80"/>
    <w:rsid w:val="005C16DE"/>
    <w:rsid w:val="005D0A0D"/>
    <w:rsid w:val="005D565D"/>
    <w:rsid w:val="005D79DE"/>
    <w:rsid w:val="005E27C1"/>
    <w:rsid w:val="005E698F"/>
    <w:rsid w:val="006019DE"/>
    <w:rsid w:val="00616F3D"/>
    <w:rsid w:val="0062745C"/>
    <w:rsid w:val="00631EFB"/>
    <w:rsid w:val="006328B6"/>
    <w:rsid w:val="00640478"/>
    <w:rsid w:val="00645E48"/>
    <w:rsid w:val="00647564"/>
    <w:rsid w:val="00650792"/>
    <w:rsid w:val="00653B11"/>
    <w:rsid w:val="00670DD5"/>
    <w:rsid w:val="006858D0"/>
    <w:rsid w:val="00685ABB"/>
    <w:rsid w:val="00687351"/>
    <w:rsid w:val="00687C40"/>
    <w:rsid w:val="006916BF"/>
    <w:rsid w:val="006B2D37"/>
    <w:rsid w:val="006D0EDF"/>
    <w:rsid w:val="006D4888"/>
    <w:rsid w:val="006D57EB"/>
    <w:rsid w:val="006D7C97"/>
    <w:rsid w:val="006E1277"/>
    <w:rsid w:val="0070416C"/>
    <w:rsid w:val="00704A83"/>
    <w:rsid w:val="00706853"/>
    <w:rsid w:val="007174EF"/>
    <w:rsid w:val="00717C18"/>
    <w:rsid w:val="0072310F"/>
    <w:rsid w:val="007233D1"/>
    <w:rsid w:val="00726151"/>
    <w:rsid w:val="00730984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3F08"/>
    <w:rsid w:val="00796B77"/>
    <w:rsid w:val="007A07E8"/>
    <w:rsid w:val="007A17BC"/>
    <w:rsid w:val="007A3CB3"/>
    <w:rsid w:val="007B43B6"/>
    <w:rsid w:val="007D19D5"/>
    <w:rsid w:val="007D44B4"/>
    <w:rsid w:val="007D7D91"/>
    <w:rsid w:val="007F31F5"/>
    <w:rsid w:val="00802738"/>
    <w:rsid w:val="008332C6"/>
    <w:rsid w:val="00834368"/>
    <w:rsid w:val="00834B98"/>
    <w:rsid w:val="008441F5"/>
    <w:rsid w:val="00850AA1"/>
    <w:rsid w:val="00852956"/>
    <w:rsid w:val="00852ED1"/>
    <w:rsid w:val="008558AC"/>
    <w:rsid w:val="008700FF"/>
    <w:rsid w:val="00870366"/>
    <w:rsid w:val="00873161"/>
    <w:rsid w:val="00873CCC"/>
    <w:rsid w:val="0088184C"/>
    <w:rsid w:val="00890C53"/>
    <w:rsid w:val="00891264"/>
    <w:rsid w:val="008B47BF"/>
    <w:rsid w:val="008C1C4D"/>
    <w:rsid w:val="008C2121"/>
    <w:rsid w:val="008C2B77"/>
    <w:rsid w:val="008C3965"/>
    <w:rsid w:val="008C5893"/>
    <w:rsid w:val="008E34D9"/>
    <w:rsid w:val="008F5E7A"/>
    <w:rsid w:val="008F684A"/>
    <w:rsid w:val="00907EF5"/>
    <w:rsid w:val="009113FD"/>
    <w:rsid w:val="00912AC0"/>
    <w:rsid w:val="00923140"/>
    <w:rsid w:val="00925528"/>
    <w:rsid w:val="009374AF"/>
    <w:rsid w:val="00937AEC"/>
    <w:rsid w:val="0094653B"/>
    <w:rsid w:val="00952A22"/>
    <w:rsid w:val="00967456"/>
    <w:rsid w:val="0097337A"/>
    <w:rsid w:val="009826A2"/>
    <w:rsid w:val="009827EE"/>
    <w:rsid w:val="0098472B"/>
    <w:rsid w:val="00987B3A"/>
    <w:rsid w:val="00995F04"/>
    <w:rsid w:val="009A1D75"/>
    <w:rsid w:val="009A3307"/>
    <w:rsid w:val="009A4368"/>
    <w:rsid w:val="009A7618"/>
    <w:rsid w:val="009B1275"/>
    <w:rsid w:val="009C3496"/>
    <w:rsid w:val="009D1BC7"/>
    <w:rsid w:val="009E717E"/>
    <w:rsid w:val="009F327D"/>
    <w:rsid w:val="00A1629A"/>
    <w:rsid w:val="00A23C03"/>
    <w:rsid w:val="00A372B9"/>
    <w:rsid w:val="00A40C2B"/>
    <w:rsid w:val="00A439A0"/>
    <w:rsid w:val="00A51475"/>
    <w:rsid w:val="00A5778B"/>
    <w:rsid w:val="00A625F9"/>
    <w:rsid w:val="00A86F55"/>
    <w:rsid w:val="00AA0634"/>
    <w:rsid w:val="00AA2C6F"/>
    <w:rsid w:val="00AA4777"/>
    <w:rsid w:val="00AB21B4"/>
    <w:rsid w:val="00AC616C"/>
    <w:rsid w:val="00AC7CE5"/>
    <w:rsid w:val="00AD6B03"/>
    <w:rsid w:val="00AE477E"/>
    <w:rsid w:val="00AE70B3"/>
    <w:rsid w:val="00AF0E10"/>
    <w:rsid w:val="00B00D19"/>
    <w:rsid w:val="00B05048"/>
    <w:rsid w:val="00B17580"/>
    <w:rsid w:val="00B502E9"/>
    <w:rsid w:val="00B60677"/>
    <w:rsid w:val="00B617D1"/>
    <w:rsid w:val="00B67CCB"/>
    <w:rsid w:val="00B75070"/>
    <w:rsid w:val="00B86041"/>
    <w:rsid w:val="00B8672C"/>
    <w:rsid w:val="00BA63EE"/>
    <w:rsid w:val="00BB5142"/>
    <w:rsid w:val="00BC525F"/>
    <w:rsid w:val="00BD6424"/>
    <w:rsid w:val="00BD6F40"/>
    <w:rsid w:val="00BE3BE7"/>
    <w:rsid w:val="00BE5C94"/>
    <w:rsid w:val="00BE7CA5"/>
    <w:rsid w:val="00BE7FD8"/>
    <w:rsid w:val="00BF08D6"/>
    <w:rsid w:val="00BF602D"/>
    <w:rsid w:val="00BF68A7"/>
    <w:rsid w:val="00C03948"/>
    <w:rsid w:val="00C1722A"/>
    <w:rsid w:val="00C20FD3"/>
    <w:rsid w:val="00C3108C"/>
    <w:rsid w:val="00C3112C"/>
    <w:rsid w:val="00C34335"/>
    <w:rsid w:val="00C3690A"/>
    <w:rsid w:val="00C37583"/>
    <w:rsid w:val="00C647B8"/>
    <w:rsid w:val="00C76357"/>
    <w:rsid w:val="00C832F7"/>
    <w:rsid w:val="00C857E6"/>
    <w:rsid w:val="00C9123C"/>
    <w:rsid w:val="00C96DEA"/>
    <w:rsid w:val="00CA27AF"/>
    <w:rsid w:val="00CB61F2"/>
    <w:rsid w:val="00CC3747"/>
    <w:rsid w:val="00CF3295"/>
    <w:rsid w:val="00CF7150"/>
    <w:rsid w:val="00D04B7D"/>
    <w:rsid w:val="00D063F4"/>
    <w:rsid w:val="00D16CDC"/>
    <w:rsid w:val="00D31A46"/>
    <w:rsid w:val="00D33965"/>
    <w:rsid w:val="00D36527"/>
    <w:rsid w:val="00D5315B"/>
    <w:rsid w:val="00D843AA"/>
    <w:rsid w:val="00D97A94"/>
    <w:rsid w:val="00DA5214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DF543B"/>
    <w:rsid w:val="00E33AD3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F05F02"/>
    <w:rsid w:val="00F06276"/>
    <w:rsid w:val="00F0774F"/>
    <w:rsid w:val="00F1245A"/>
    <w:rsid w:val="00F25A08"/>
    <w:rsid w:val="00F27949"/>
    <w:rsid w:val="00F4059A"/>
    <w:rsid w:val="00F46C83"/>
    <w:rsid w:val="00F5279F"/>
    <w:rsid w:val="00F64967"/>
    <w:rsid w:val="00F92177"/>
    <w:rsid w:val="00F93BD5"/>
    <w:rsid w:val="00FB3493"/>
    <w:rsid w:val="00FB5E59"/>
    <w:rsid w:val="00FC1684"/>
    <w:rsid w:val="00FC272E"/>
    <w:rsid w:val="00FD5DE8"/>
    <w:rsid w:val="00FE32BA"/>
    <w:rsid w:val="00FE33D5"/>
    <w:rsid w:val="00FE3B6F"/>
    <w:rsid w:val="00FE5D86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80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019A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019A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19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9A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19A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19A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0019A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0019A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0019A"/>
    <w:pPr>
      <w:numPr>
        <w:numId w:val="0"/>
      </w:numPr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019A"/>
    <w:pPr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0019A"/>
    <w:pPr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30019A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347</TotalTime>
  <Pages>9</Pages>
  <Words>1025</Words>
  <Characters>6165</Characters>
  <Application>Microsoft Office Word</Application>
  <DocSecurity>0</DocSecurity>
  <Lines>440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88</cp:revision>
  <dcterms:created xsi:type="dcterms:W3CDTF">2025-12-29T02:17:00Z</dcterms:created>
  <dcterms:modified xsi:type="dcterms:W3CDTF">2026-03-24T12:56:00Z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2026-03-19T02:26:10Z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1d6c9f8b-10da-4fe1-b074-9a83d64f9cbc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