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Default="001609EC" w:rsidP="001609EC"/>
    <w:p w14:paraId="462FDFA5" w14:textId="77777777" w:rsidR="00A1629A" w:rsidRDefault="00A1629A" w:rsidP="001609EC"/>
    <w:p w14:paraId="387FEBD0" w14:textId="77777777" w:rsidR="00A1629A" w:rsidRDefault="00A1629A" w:rsidP="001609EC"/>
    <w:p w14:paraId="22A18DCB" w14:textId="77777777" w:rsidR="00A1629A" w:rsidRPr="008C2B77" w:rsidRDefault="00A1629A" w:rsidP="001609EC"/>
    <w:p w14:paraId="24B7DA8A" w14:textId="0EFBE981" w:rsidR="002429F1" w:rsidRPr="008C2B77" w:rsidRDefault="00F25471" w:rsidP="003C6066">
      <w:pPr>
        <w:pStyle w:val="ZTERSTitle"/>
      </w:pPr>
      <w:r>
        <w:t xml:space="preserve">SSH &amp; </w:t>
      </w:r>
      <w:r w:rsidR="00AE0CE0">
        <w:t>ROOT ACCESS CONTROL POLICY</w:t>
      </w:r>
      <w:r w:rsidR="006D0EDF">
        <w:t xml:space="preserve"> (</w:t>
      </w:r>
      <w:r w:rsidR="0016415E">
        <w:t>policy</w:t>
      </w:r>
      <w:r w:rsidR="006D0EDF">
        <w:t>)</w:t>
      </w:r>
    </w:p>
    <w:p w14:paraId="0B143E79" w14:textId="77777777" w:rsidR="000201B9" w:rsidRPr="008C2B77" w:rsidRDefault="000201B9" w:rsidP="002429F1"/>
    <w:p w14:paraId="7E1FE9C2" w14:textId="77777777" w:rsidR="009D1BC7" w:rsidRDefault="009D1BC7" w:rsidP="002429F1"/>
    <w:p w14:paraId="0C32D2E3" w14:textId="77777777" w:rsidR="00A1629A" w:rsidRPr="008C2B77" w:rsidRDefault="00A1629A" w:rsidP="002429F1"/>
    <w:p w14:paraId="12DCCEA2" w14:textId="77777777" w:rsidR="009D1BC7" w:rsidRPr="008C2B77" w:rsidRDefault="009D1BC7" w:rsidP="002429F1"/>
    <w:p w14:paraId="3660347E" w14:textId="10F97FEB" w:rsidR="00687C40" w:rsidRPr="008C2B77" w:rsidRDefault="000201B9" w:rsidP="000201B9">
      <w:pPr>
        <w:jc w:val="center"/>
      </w:pPr>
      <w:r w:rsidRPr="008C2B77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Pr="008C2B77" w:rsidRDefault="00BC525F" w:rsidP="000201B9">
      <w:pPr>
        <w:jc w:val="center"/>
      </w:pPr>
    </w:p>
    <w:p w14:paraId="4BA051DC" w14:textId="77777777" w:rsidR="00670DD5" w:rsidRPr="008C2B77" w:rsidRDefault="00670DD5" w:rsidP="002429F1"/>
    <w:p w14:paraId="66C6CCCE" w14:textId="77777777" w:rsidR="004A5EC4" w:rsidRPr="008C2B77" w:rsidRDefault="004A5EC4" w:rsidP="002429F1"/>
    <w:p w14:paraId="07CB3A3B" w14:textId="77777777" w:rsidR="00EB1735" w:rsidRPr="008C2B77" w:rsidRDefault="00EB1735" w:rsidP="002429F1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5130"/>
      </w:tblGrid>
      <w:tr w:rsidR="000219BB" w:rsidRPr="008C2B77" w14:paraId="3FE20F3B" w14:textId="77777777" w:rsidTr="00854B59">
        <w:tc>
          <w:tcPr>
            <w:tcW w:w="2250" w:type="dxa"/>
          </w:tcPr>
          <w:p w14:paraId="53685CFF" w14:textId="498912A0" w:rsidR="000219BB" w:rsidRPr="008C2B77" w:rsidRDefault="000219BB" w:rsidP="000219BB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Document ID</w:t>
            </w:r>
          </w:p>
        </w:tc>
        <w:tc>
          <w:tcPr>
            <w:tcW w:w="5130" w:type="dxa"/>
          </w:tcPr>
          <w:p w14:paraId="65C489A9" w14:textId="0CCBA615" w:rsidR="000219BB" w:rsidRPr="008C2B77" w:rsidRDefault="00854B59" w:rsidP="000219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DevSec_SSH_&amp;_Root_Access_Control_Policy_v1.0</w:t>
            </w:r>
          </w:p>
        </w:tc>
      </w:tr>
      <w:tr w:rsidR="008C2B77" w:rsidRPr="008C2B77" w14:paraId="0EA7153F" w14:textId="77777777" w:rsidTr="00854B59">
        <w:tc>
          <w:tcPr>
            <w:tcW w:w="2250" w:type="dxa"/>
          </w:tcPr>
          <w:p w14:paraId="5E6F276B" w14:textId="2B0C335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Product</w:t>
            </w:r>
          </w:p>
        </w:tc>
        <w:tc>
          <w:tcPr>
            <w:tcW w:w="5130" w:type="dxa"/>
          </w:tcPr>
          <w:p w14:paraId="69481DAB" w14:textId="51F5B32E" w:rsidR="008C2B77" w:rsidRPr="008C2B77" w:rsidRDefault="000219BB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854B59">
              <w:rPr>
                <w:sz w:val="20"/>
                <w:szCs w:val="20"/>
              </w:rPr>
              <w:t>ec</w:t>
            </w:r>
          </w:p>
        </w:tc>
      </w:tr>
      <w:tr w:rsidR="008C2B77" w:rsidRPr="008C2B77" w14:paraId="373EEBE1" w14:textId="77777777" w:rsidTr="00854B59">
        <w:tc>
          <w:tcPr>
            <w:tcW w:w="2250" w:type="dxa"/>
          </w:tcPr>
          <w:p w14:paraId="3AE6C97C" w14:textId="5C156A4F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Environment</w:t>
            </w:r>
          </w:p>
        </w:tc>
        <w:tc>
          <w:tcPr>
            <w:tcW w:w="5130" w:type="dxa"/>
          </w:tcPr>
          <w:p w14:paraId="42CC6B58" w14:textId="62E55AF7" w:rsidR="008C2B77" w:rsidRPr="008C2B77" w:rsidRDefault="000219BB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854B59">
              <w:rPr>
                <w:sz w:val="20"/>
                <w:szCs w:val="20"/>
              </w:rPr>
              <w:t>ll</w:t>
            </w:r>
          </w:p>
        </w:tc>
      </w:tr>
      <w:tr w:rsidR="008C2B77" w:rsidRPr="008C2B77" w14:paraId="2E1F57F5" w14:textId="77777777" w:rsidTr="00854B59">
        <w:tc>
          <w:tcPr>
            <w:tcW w:w="2250" w:type="dxa"/>
          </w:tcPr>
          <w:p w14:paraId="03EBF993" w14:textId="38F399D9" w:rsidR="008C2B77" w:rsidRPr="008C2B77" w:rsidRDefault="008C2B77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5130" w:type="dxa"/>
          </w:tcPr>
          <w:p w14:paraId="0ED21FEC" w14:textId="26EB8883" w:rsidR="008C2B77" w:rsidRPr="008C2B77" w:rsidRDefault="00B86041" w:rsidP="000450B0">
            <w:pPr>
              <w:rPr>
                <w:sz w:val="20"/>
                <w:szCs w:val="20"/>
              </w:rPr>
            </w:pPr>
            <w:r w:rsidRPr="00B86041">
              <w:rPr>
                <w:sz w:val="20"/>
                <w:szCs w:val="20"/>
              </w:rPr>
              <w:t>Internal / Confidential</w:t>
            </w:r>
          </w:p>
        </w:tc>
      </w:tr>
    </w:tbl>
    <w:p w14:paraId="757FD500" w14:textId="06EB0B4B" w:rsidR="00ED04FF" w:rsidRPr="008C2B77" w:rsidRDefault="000450B0" w:rsidP="002429F1">
      <w:r>
        <w:br w:type="textWrapping" w:clear="all"/>
      </w:r>
    </w:p>
    <w:p w14:paraId="25DF3AAA" w14:textId="77777777" w:rsidR="00ED04FF" w:rsidRPr="008C2B77" w:rsidRDefault="00ED04FF" w:rsidP="002429F1"/>
    <w:p w14:paraId="1F8304F1" w14:textId="77777777" w:rsidR="00741061" w:rsidRPr="008C2B77" w:rsidRDefault="00741061" w:rsidP="00741061">
      <w:pPr>
        <w:pStyle w:val="NoSpacing"/>
      </w:pPr>
    </w:p>
    <w:p w14:paraId="4B1630D4" w14:textId="77777777" w:rsidR="00741061" w:rsidRPr="008C2B77" w:rsidRDefault="00741061" w:rsidP="00741061">
      <w:pPr>
        <w:pStyle w:val="NoSpacing"/>
      </w:pPr>
    </w:p>
    <w:sdt>
      <w:sdtPr>
        <w:rPr>
          <w:rFonts w:ascii="Arial" w:eastAsiaTheme="minorHAnsi" w:hAnsi="Arial" w:cstheme="minorBidi"/>
          <w:b w:val="0"/>
          <w:caps w:val="0"/>
          <w:color w:val="auto"/>
          <w:kern w:val="2"/>
          <w:sz w:val="22"/>
          <w:szCs w:val="22"/>
          <w14:ligatures w14:val="standardContextual"/>
        </w:rPr>
        <w:id w:val="-165552491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E3C403A" w14:textId="1CA05A01" w:rsidR="0030019A" w:rsidRDefault="0030019A">
          <w:pPr>
            <w:pStyle w:val="TOCHeading"/>
          </w:pPr>
          <w:r>
            <w:t>Contents</w:t>
          </w:r>
        </w:p>
        <w:p w14:paraId="01B2BB13" w14:textId="2916031B" w:rsidR="00C840EF" w:rsidRDefault="0030019A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35595" w:history="1">
            <w:r w:rsidR="00C840EF" w:rsidRPr="0017109F">
              <w:rPr>
                <w:rStyle w:val="Hyperlink"/>
              </w:rPr>
              <w:t>1</w:t>
            </w:r>
            <w:r w:rsidR="00C840EF"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="00C840EF" w:rsidRPr="0017109F">
              <w:rPr>
                <w:rStyle w:val="Hyperlink"/>
              </w:rPr>
              <w:t>DOCUMENT INFORMATION</w:t>
            </w:r>
            <w:r w:rsidR="00C840EF">
              <w:rPr>
                <w:webHidden/>
              </w:rPr>
              <w:tab/>
            </w:r>
            <w:r w:rsidR="00C840EF">
              <w:rPr>
                <w:webHidden/>
              </w:rPr>
              <w:fldChar w:fldCharType="begin"/>
            </w:r>
            <w:r w:rsidR="00C840EF">
              <w:rPr>
                <w:webHidden/>
              </w:rPr>
              <w:instrText xml:space="preserve"> PAGEREF _Toc235035595 \h </w:instrText>
            </w:r>
            <w:r w:rsidR="00C840EF">
              <w:rPr>
                <w:webHidden/>
              </w:rPr>
            </w:r>
            <w:r w:rsidR="00C840EF">
              <w:rPr>
                <w:webHidden/>
              </w:rPr>
              <w:fldChar w:fldCharType="separate"/>
            </w:r>
            <w:r w:rsidR="00C840EF">
              <w:rPr>
                <w:webHidden/>
              </w:rPr>
              <w:t>3</w:t>
            </w:r>
            <w:r w:rsidR="00C840EF">
              <w:rPr>
                <w:webHidden/>
              </w:rPr>
              <w:fldChar w:fldCharType="end"/>
            </w:r>
          </w:hyperlink>
        </w:p>
        <w:p w14:paraId="40BF7C5A" w14:textId="2F3F7B14" w:rsidR="00C840EF" w:rsidRDefault="00C840EF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35596" w:history="1">
            <w:r w:rsidRPr="0017109F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7109F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_Toc235035596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2683C" w14:textId="00D85D39" w:rsidR="00C840EF" w:rsidRDefault="00C840EF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35597" w:history="1">
            <w:r w:rsidRPr="0017109F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7109F">
              <w:rPr>
                <w:rStyle w:val="Hyperlink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_Toc235035597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5809E" w14:textId="642FF4BC" w:rsidR="00C840EF" w:rsidRDefault="00C840EF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35598" w:history="1">
            <w:r w:rsidRPr="0017109F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7109F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_Toc235035598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3F76E" w14:textId="2F836170" w:rsidR="00C840EF" w:rsidRDefault="00C840EF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5035599" w:history="1">
            <w:r w:rsidRPr="0017109F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17109F">
              <w:rPr>
                <w:rStyle w:val="Hyperlink"/>
              </w:rPr>
              <w:t>PURPOSE &amp; CONTEXT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_Toc235035599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087FC1E" w14:textId="042B6CF2" w:rsidR="00C840EF" w:rsidRDefault="00C840EF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35600" w:history="1">
            <w:r w:rsidRPr="0017109F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7109F">
              <w:rPr>
                <w:rStyle w:val="Hyperlink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_Toc235035600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FFDD8" w14:textId="2AEA436A" w:rsidR="00C840EF" w:rsidRDefault="00C840EF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35601" w:history="1">
            <w:r w:rsidRPr="0017109F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7109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_Toc235035601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9ED02" w14:textId="5745F821" w:rsidR="00C840EF" w:rsidRDefault="00C840EF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35602" w:history="1">
            <w:r w:rsidRPr="0017109F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7109F">
              <w:rPr>
                <w:rStyle w:val="Hyperlink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_Toc235035602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63FA5" w14:textId="4BA783DC" w:rsidR="00C840EF" w:rsidRDefault="00C840EF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35603" w:history="1">
            <w:r w:rsidRPr="0017109F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7109F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_Toc235035603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44F38" w14:textId="160F1E27" w:rsidR="00C840EF" w:rsidRDefault="00C840EF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35604" w:history="1">
            <w:r w:rsidRPr="0017109F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7109F">
              <w:rPr>
                <w:rStyle w:val="Hyperlink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_Toc235035604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FEC9D" w14:textId="124E6D2A" w:rsidR="00C840EF" w:rsidRDefault="00C840EF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5035605" w:history="1">
            <w:r w:rsidRPr="0017109F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17109F">
              <w:rPr>
                <w:rStyle w:val="Hyperlink"/>
              </w:rPr>
              <w:t>DEVELOPMENT POLICIES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_Toc235035605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AE511A2" w14:textId="5B349FF3" w:rsidR="00C840EF" w:rsidRDefault="00C840EF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35606" w:history="1">
            <w:r w:rsidRPr="0017109F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7109F">
              <w:rPr>
                <w:rStyle w:val="Hyperlink"/>
                <w:noProof/>
              </w:rPr>
              <w:t>Root Access Prohibition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_Toc235035606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26272" w14:textId="674C2752" w:rsidR="00C840EF" w:rsidRDefault="00C840EF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35607" w:history="1">
            <w:r w:rsidRPr="0017109F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7109F">
              <w:rPr>
                <w:rStyle w:val="Hyperlink"/>
                <w:noProof/>
              </w:rPr>
              <w:t>SSH Key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_Toc235035607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78D26" w14:textId="1E72611B" w:rsidR="00C840EF" w:rsidRDefault="00C840EF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35608" w:history="1">
            <w:r w:rsidRPr="0017109F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7109F">
              <w:rPr>
                <w:rStyle w:val="Hyperlink"/>
                <w:noProof/>
              </w:rPr>
              <w:t>Permission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_Toc235035608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ECD90" w14:textId="281729FB" w:rsidR="00C840EF" w:rsidRDefault="00C840EF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35609" w:history="1">
            <w:r w:rsidRPr="0017109F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7109F">
              <w:rPr>
                <w:rStyle w:val="Hyperlink"/>
                <w:noProof/>
              </w:rPr>
              <w:t>Monitoring &amp;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_Toc235035609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0D039" w14:textId="23FCE9CD" w:rsidR="00C840EF" w:rsidRDefault="00C840EF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5035610" w:history="1">
            <w:r w:rsidRPr="0017109F">
              <w:rPr>
                <w:rStyle w:val="Hyperlink"/>
                <w:noProof/>
              </w:rPr>
              <w:t>3.4.1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17109F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_Toc235035610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0FC69" w14:textId="41C94E64" w:rsidR="00C840EF" w:rsidRDefault="00C840EF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5035611" w:history="1">
            <w:r w:rsidRPr="0017109F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17109F">
              <w:rPr>
                <w:rStyle w:val="Hyperlink"/>
              </w:rPr>
              <w:t>VIOLATIONS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_Toc235035611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5E042F4" w14:textId="0CC388DE" w:rsidR="00C840EF" w:rsidRDefault="00C840EF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5035612" w:history="1">
            <w:r w:rsidRPr="0017109F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17109F">
              <w:rPr>
                <w:rStyle w:val="Hyperlink"/>
              </w:rPr>
              <w:t>POLICY 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_Toc235035612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878B4CF" w14:textId="77755963" w:rsidR="0030019A" w:rsidRDefault="0030019A">
          <w:r>
            <w:rPr>
              <w:b/>
              <w:bCs/>
              <w:noProof/>
            </w:rPr>
            <w:fldChar w:fldCharType="end"/>
          </w:r>
        </w:p>
      </w:sdtContent>
    </w:sdt>
    <w:p w14:paraId="4459E2ED" w14:textId="77777777" w:rsidR="00741061" w:rsidRPr="008C2B77" w:rsidRDefault="00741061" w:rsidP="00741061">
      <w:pPr>
        <w:pStyle w:val="NoSpacing"/>
      </w:pPr>
    </w:p>
    <w:p w14:paraId="78DDDE8F" w14:textId="77777777" w:rsidR="00741061" w:rsidRPr="008C2B77" w:rsidRDefault="00741061" w:rsidP="00741061">
      <w:pPr>
        <w:pStyle w:val="NoSpacing"/>
      </w:pPr>
    </w:p>
    <w:p w14:paraId="6621E36F" w14:textId="77777777" w:rsidR="00741061" w:rsidRPr="008C2B77" w:rsidRDefault="00741061" w:rsidP="00741061">
      <w:pPr>
        <w:pStyle w:val="NoSpacing"/>
      </w:pPr>
    </w:p>
    <w:p w14:paraId="6CBBA65E" w14:textId="77777777" w:rsidR="00741061" w:rsidRPr="008C2B77" w:rsidRDefault="00741061" w:rsidP="00741061">
      <w:pPr>
        <w:pStyle w:val="NoSpacing"/>
      </w:pPr>
    </w:p>
    <w:p w14:paraId="3B43EC03" w14:textId="77777777" w:rsidR="00741061" w:rsidRPr="008C2B77" w:rsidRDefault="00741061" w:rsidP="00741061">
      <w:pPr>
        <w:pStyle w:val="NoSpacing"/>
      </w:pPr>
    </w:p>
    <w:p w14:paraId="2A8F9C1E" w14:textId="77777777" w:rsidR="00741061" w:rsidRPr="008C2B77" w:rsidRDefault="00741061" w:rsidP="00741061">
      <w:pPr>
        <w:pStyle w:val="NoSpacing"/>
      </w:pPr>
    </w:p>
    <w:p w14:paraId="5496C4D2" w14:textId="77777777" w:rsidR="00741061" w:rsidRPr="008C2B77" w:rsidRDefault="00741061" w:rsidP="00741061">
      <w:pPr>
        <w:pStyle w:val="NoSpacing"/>
      </w:pPr>
    </w:p>
    <w:p w14:paraId="0315358B" w14:textId="77777777" w:rsidR="00741061" w:rsidRPr="008C2B77" w:rsidRDefault="00741061" w:rsidP="00741061">
      <w:pPr>
        <w:pStyle w:val="NoSpacing"/>
      </w:pPr>
    </w:p>
    <w:p w14:paraId="10683C2B" w14:textId="77777777" w:rsidR="00741061" w:rsidRPr="008C2B77" w:rsidRDefault="00741061" w:rsidP="00741061">
      <w:pPr>
        <w:pStyle w:val="NoSpacing"/>
      </w:pPr>
    </w:p>
    <w:p w14:paraId="6291FEA8" w14:textId="77777777" w:rsidR="00741061" w:rsidRPr="008C2B77" w:rsidRDefault="00741061" w:rsidP="00741061">
      <w:pPr>
        <w:pStyle w:val="NoSpacing"/>
      </w:pPr>
    </w:p>
    <w:p w14:paraId="504A47AB" w14:textId="77777777" w:rsidR="00741061" w:rsidRPr="008C2B77" w:rsidRDefault="00741061" w:rsidP="00741061">
      <w:pPr>
        <w:pStyle w:val="NoSpacing"/>
      </w:pPr>
    </w:p>
    <w:p w14:paraId="0973B0CF" w14:textId="77777777" w:rsidR="00741061" w:rsidRPr="008C2B77" w:rsidRDefault="00741061" w:rsidP="00741061">
      <w:pPr>
        <w:pStyle w:val="NoSpacing"/>
      </w:pPr>
    </w:p>
    <w:p w14:paraId="1B34F0FF" w14:textId="77777777" w:rsidR="00741061" w:rsidRPr="008C2B77" w:rsidRDefault="00741061" w:rsidP="00741061">
      <w:pPr>
        <w:pStyle w:val="NoSpacing"/>
      </w:pPr>
    </w:p>
    <w:p w14:paraId="11034E8F" w14:textId="77777777" w:rsidR="00741061" w:rsidRPr="008C2B77" w:rsidRDefault="00741061" w:rsidP="00741061">
      <w:pPr>
        <w:pStyle w:val="NoSpacing"/>
      </w:pPr>
    </w:p>
    <w:p w14:paraId="05FBFDBF" w14:textId="77777777" w:rsidR="00741061" w:rsidRPr="008C2B77" w:rsidRDefault="00741061" w:rsidP="00741061">
      <w:pPr>
        <w:pStyle w:val="NoSpacing"/>
      </w:pPr>
    </w:p>
    <w:p w14:paraId="1C4FAFD4" w14:textId="77777777" w:rsidR="00741061" w:rsidRPr="008C2B77" w:rsidRDefault="00741061" w:rsidP="00741061">
      <w:pPr>
        <w:pStyle w:val="NoSpacing"/>
      </w:pPr>
    </w:p>
    <w:p w14:paraId="21E38F3F" w14:textId="0201F0E4" w:rsidR="00ED04FF" w:rsidRPr="008C2B77" w:rsidRDefault="00ED04FF" w:rsidP="00ED04FF">
      <w:pPr>
        <w:pStyle w:val="Heading1"/>
        <w:spacing w:after="360"/>
      </w:pPr>
      <w:bookmarkStart w:id="0" w:name="_Toc235035595"/>
      <w:r w:rsidRPr="008C2B77">
        <w:lastRenderedPageBreak/>
        <w:t>DOCUMENT INFORMATION</w:t>
      </w:r>
      <w:bookmarkEnd w:id="0"/>
    </w:p>
    <w:p w14:paraId="078E1A88" w14:textId="61DF9893" w:rsidR="00ED04FF" w:rsidRPr="008C2B77" w:rsidRDefault="00ED04FF" w:rsidP="00ED04FF">
      <w:pPr>
        <w:pStyle w:val="Heading2"/>
      </w:pPr>
      <w:bookmarkStart w:id="1" w:name="_Toc235035596"/>
      <w:r w:rsidRPr="008C2B77">
        <w:t>Validation</w:t>
      </w:r>
      <w:bookmarkEnd w:id="1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500"/>
        <w:gridCol w:w="2070"/>
      </w:tblGrid>
      <w:tr w:rsidR="00741061" w:rsidRPr="008C2B77" w14:paraId="3F1DE2C5" w14:textId="77777777" w:rsidTr="00F46C83">
        <w:tc>
          <w:tcPr>
            <w:tcW w:w="3955" w:type="dxa"/>
            <w:gridSpan w:val="2"/>
            <w:shd w:val="clear" w:color="auto" w:fill="4F7ABA"/>
          </w:tcPr>
          <w:p w14:paraId="1722A4C6" w14:textId="5A22BF91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4500" w:type="dxa"/>
            <w:shd w:val="clear" w:color="auto" w:fill="4F7ABA"/>
          </w:tcPr>
          <w:p w14:paraId="2718076A" w14:textId="7F4D179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2070" w:type="dxa"/>
            <w:shd w:val="clear" w:color="auto" w:fill="4F7ABA"/>
          </w:tcPr>
          <w:p w14:paraId="5FE12BEC" w14:textId="178059B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CA67AE" w:rsidRPr="008C2B77" w14:paraId="1411BDBF" w14:textId="77777777" w:rsidTr="00F46C83">
        <w:tc>
          <w:tcPr>
            <w:tcW w:w="1765" w:type="dxa"/>
          </w:tcPr>
          <w:p w14:paraId="78917E1F" w14:textId="44873286" w:rsidR="00CA67AE" w:rsidRPr="008C2B77" w:rsidRDefault="00CA67AE" w:rsidP="00CA67AE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00A0744F" w14:textId="48861552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4500" w:type="dxa"/>
          </w:tcPr>
          <w:p w14:paraId="269AB6B8" w14:textId="4AE687A4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  <w:tc>
          <w:tcPr>
            <w:tcW w:w="2070" w:type="dxa"/>
          </w:tcPr>
          <w:p w14:paraId="18607748" w14:textId="3D77CA99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CA67AE" w:rsidRPr="008C2B77" w14:paraId="17533517" w14:textId="77777777" w:rsidTr="00F46C83">
        <w:tc>
          <w:tcPr>
            <w:tcW w:w="1765" w:type="dxa"/>
            <w:vMerge w:val="restart"/>
          </w:tcPr>
          <w:p w14:paraId="07A902AF" w14:textId="6FB70A35" w:rsidR="00CA67AE" w:rsidRPr="008C2B77" w:rsidRDefault="00CA67AE" w:rsidP="00CA67AE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79D8B32F" w14:textId="37A42839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M. Gallegos</w:t>
            </w:r>
          </w:p>
        </w:tc>
        <w:tc>
          <w:tcPr>
            <w:tcW w:w="4500" w:type="dxa"/>
          </w:tcPr>
          <w:p w14:paraId="095F1A73" w14:textId="2FA7E7FA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70" w:type="dxa"/>
          </w:tcPr>
          <w:p w14:paraId="2086515F" w14:textId="577B306B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CA67AE" w:rsidRPr="008C2B77" w14:paraId="73517AA3" w14:textId="77777777" w:rsidTr="00F46C83">
        <w:tc>
          <w:tcPr>
            <w:tcW w:w="1765" w:type="dxa"/>
            <w:vMerge/>
          </w:tcPr>
          <w:p w14:paraId="51268C46" w14:textId="77777777" w:rsidR="00CA67AE" w:rsidRPr="008C2B77" w:rsidRDefault="00CA67AE" w:rsidP="00CA67AE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4EE035BE" w14:textId="2BFD6778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Raul Montano</w:t>
            </w:r>
          </w:p>
        </w:tc>
        <w:tc>
          <w:tcPr>
            <w:tcW w:w="4500" w:type="dxa"/>
          </w:tcPr>
          <w:p w14:paraId="0A7A8B79" w14:textId="33771DF8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70" w:type="dxa"/>
          </w:tcPr>
          <w:p w14:paraId="1A456572" w14:textId="7BC56F7C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CA67AE" w:rsidRPr="008C2B77" w14:paraId="4993C971" w14:textId="77777777" w:rsidTr="00F46C83">
        <w:tc>
          <w:tcPr>
            <w:tcW w:w="1765" w:type="dxa"/>
            <w:vMerge w:val="restart"/>
          </w:tcPr>
          <w:p w14:paraId="6E287EE1" w14:textId="0800E52C" w:rsidR="00CA67AE" w:rsidRPr="008C2B77" w:rsidRDefault="00CA67AE" w:rsidP="00CA67AE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2298818A" w14:textId="64351892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James Sims</w:t>
            </w:r>
          </w:p>
        </w:tc>
        <w:tc>
          <w:tcPr>
            <w:tcW w:w="4500" w:type="dxa"/>
          </w:tcPr>
          <w:p w14:paraId="4FAE5217" w14:textId="670C50B1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 Manager</w:t>
            </w:r>
          </w:p>
        </w:tc>
        <w:tc>
          <w:tcPr>
            <w:tcW w:w="2070" w:type="dxa"/>
          </w:tcPr>
          <w:p w14:paraId="6D9016B7" w14:textId="0490D642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741061" w:rsidRPr="008C2B77" w14:paraId="75BD66D8" w14:textId="77777777" w:rsidTr="00F46C83">
        <w:tc>
          <w:tcPr>
            <w:tcW w:w="1765" w:type="dxa"/>
            <w:vMerge/>
          </w:tcPr>
          <w:p w14:paraId="542CB1AC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1A8F377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00" w:type="dxa"/>
          </w:tcPr>
          <w:p w14:paraId="59911038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2D281514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</w:tbl>
    <w:p w14:paraId="7924A33A" w14:textId="77777777" w:rsidR="00ED04FF" w:rsidRPr="008C2B77" w:rsidRDefault="00ED04FF" w:rsidP="00ED04FF"/>
    <w:p w14:paraId="182F0D7B" w14:textId="1E37D515" w:rsidR="00ED04FF" w:rsidRPr="008C2B77" w:rsidRDefault="00ED04FF" w:rsidP="00ED04FF">
      <w:pPr>
        <w:pStyle w:val="Heading2"/>
      </w:pPr>
      <w:bookmarkStart w:id="2" w:name="_Toc235035597"/>
      <w:r w:rsidRPr="008C2B77">
        <w:t>Document Distribution</w:t>
      </w:r>
      <w:bookmarkEnd w:id="2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6570"/>
      </w:tblGrid>
      <w:tr w:rsidR="00291DF9" w:rsidRPr="008C2B77" w14:paraId="637B2661" w14:textId="77777777" w:rsidTr="00F46C83">
        <w:tc>
          <w:tcPr>
            <w:tcW w:w="3955" w:type="dxa"/>
            <w:shd w:val="clear" w:color="auto" w:fill="4F7ABA"/>
          </w:tcPr>
          <w:p w14:paraId="6024F874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6570" w:type="dxa"/>
            <w:shd w:val="clear" w:color="auto" w:fill="4F7ABA"/>
          </w:tcPr>
          <w:p w14:paraId="46B4A050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CA67AE" w:rsidRPr="008C2B77" w14:paraId="624AEE54" w14:textId="77777777" w:rsidTr="00F46C83">
        <w:tc>
          <w:tcPr>
            <w:tcW w:w="3955" w:type="dxa"/>
          </w:tcPr>
          <w:p w14:paraId="067C3BA5" w14:textId="78168F20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6570" w:type="dxa"/>
          </w:tcPr>
          <w:p w14:paraId="5C472C29" w14:textId="334E87F5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</w:tr>
      <w:tr w:rsidR="00CA67AE" w:rsidRPr="008C2B77" w14:paraId="253E812E" w14:textId="77777777" w:rsidTr="00F46C83">
        <w:tc>
          <w:tcPr>
            <w:tcW w:w="3955" w:type="dxa"/>
          </w:tcPr>
          <w:p w14:paraId="6FA5E8F9" w14:textId="53295BE8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Oscar Rondon</w:t>
            </w:r>
          </w:p>
        </w:tc>
        <w:tc>
          <w:tcPr>
            <w:tcW w:w="6570" w:type="dxa"/>
          </w:tcPr>
          <w:p w14:paraId="32AD1393" w14:textId="4736DBE3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Writer</w:t>
            </w:r>
          </w:p>
        </w:tc>
      </w:tr>
      <w:tr w:rsidR="00640478" w:rsidRPr="008C2B77" w14:paraId="594E1644" w14:textId="77777777" w:rsidTr="00F46C83">
        <w:tc>
          <w:tcPr>
            <w:tcW w:w="3955" w:type="dxa"/>
          </w:tcPr>
          <w:p w14:paraId="69EE93E8" w14:textId="40C84481" w:rsidR="00640478" w:rsidRPr="008C2B77" w:rsidRDefault="00640478" w:rsidP="00640478">
            <w:pPr>
              <w:rPr>
                <w:sz w:val="20"/>
                <w:szCs w:val="20"/>
              </w:rPr>
            </w:pPr>
          </w:p>
        </w:tc>
        <w:tc>
          <w:tcPr>
            <w:tcW w:w="6570" w:type="dxa"/>
          </w:tcPr>
          <w:p w14:paraId="0A2896BD" w14:textId="1E9E7A58" w:rsidR="00640478" w:rsidRPr="008C2B77" w:rsidRDefault="00640478" w:rsidP="00640478">
            <w:pPr>
              <w:rPr>
                <w:sz w:val="20"/>
                <w:szCs w:val="20"/>
              </w:rPr>
            </w:pPr>
          </w:p>
        </w:tc>
      </w:tr>
    </w:tbl>
    <w:p w14:paraId="23B9276A" w14:textId="77777777" w:rsidR="00ED04FF" w:rsidRPr="008C2B77" w:rsidRDefault="00ED04FF" w:rsidP="00ED04FF"/>
    <w:p w14:paraId="1129D8E4" w14:textId="247054A2" w:rsidR="00ED04FF" w:rsidRPr="008C2B77" w:rsidRDefault="00ED04FF" w:rsidP="00ED04FF">
      <w:pPr>
        <w:pStyle w:val="Heading2"/>
      </w:pPr>
      <w:bookmarkStart w:id="3" w:name="_Toc235035598"/>
      <w:r w:rsidRPr="008C2B77">
        <w:t>Version Control</w:t>
      </w:r>
      <w:bookmarkEnd w:id="3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6570"/>
      </w:tblGrid>
      <w:tr w:rsidR="005005F3" w:rsidRPr="008C2B77" w14:paraId="25C17C2B" w14:textId="77777777" w:rsidTr="00F46C83">
        <w:tc>
          <w:tcPr>
            <w:tcW w:w="985" w:type="dxa"/>
            <w:shd w:val="clear" w:color="auto" w:fill="4F7ABA"/>
          </w:tcPr>
          <w:p w14:paraId="0D724BF8" w14:textId="6013766A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74D911DA" w14:textId="6497A8A1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468ED134" w14:textId="7E84E464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6570" w:type="dxa"/>
            <w:shd w:val="clear" w:color="auto" w:fill="4F7ABA"/>
          </w:tcPr>
          <w:p w14:paraId="4974ED54" w14:textId="5BAE04B2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CA67AE" w:rsidRPr="008C2B77" w14:paraId="5D5926D1" w14:textId="77777777" w:rsidTr="00F46C83">
        <w:tc>
          <w:tcPr>
            <w:tcW w:w="985" w:type="dxa"/>
          </w:tcPr>
          <w:p w14:paraId="0AC5507F" w14:textId="04F8B804" w:rsidR="00CA67AE" w:rsidRPr="008C2B77" w:rsidRDefault="00CA67AE" w:rsidP="00CA67AE">
            <w:pPr>
              <w:jc w:val="center"/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1.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4EADC791" w14:textId="529922F8" w:rsidR="00CA67AE" w:rsidRPr="008C2B77" w:rsidRDefault="00CA67AE" w:rsidP="00CA67AE">
            <w:pPr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710" w:type="dxa"/>
          </w:tcPr>
          <w:p w14:paraId="7BCDDEB0" w14:textId="328D442F" w:rsidR="00CA67AE" w:rsidRPr="008C2B77" w:rsidRDefault="00CA67AE" w:rsidP="00CA67A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6570" w:type="dxa"/>
          </w:tcPr>
          <w:p w14:paraId="22F2F2CB" w14:textId="3E073542" w:rsidR="00CA67AE" w:rsidRPr="008C2B77" w:rsidRDefault="00CA67AE" w:rsidP="00CA67A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1st version of the </w:t>
            </w:r>
            <w:proofErr w:type="spellStart"/>
            <w:r>
              <w:rPr>
                <w:rFonts w:cs="Arial"/>
                <w:sz w:val="20"/>
                <w:szCs w:val="20"/>
              </w:rPr>
              <w:t>DevSec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SSH &amp; Root Access Control Policy document</w:t>
            </w:r>
          </w:p>
        </w:tc>
      </w:tr>
      <w:tr w:rsidR="005005F3" w:rsidRPr="008C2B77" w14:paraId="4417341F" w14:textId="77777777" w:rsidTr="00F46C83">
        <w:tc>
          <w:tcPr>
            <w:tcW w:w="985" w:type="dxa"/>
          </w:tcPr>
          <w:p w14:paraId="40330E4C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84272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D9B1CF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1F16ADD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  <w:tr w:rsidR="005005F3" w:rsidRPr="008C2B77" w14:paraId="0B002102" w14:textId="77777777" w:rsidTr="00F46C83">
        <w:tc>
          <w:tcPr>
            <w:tcW w:w="985" w:type="dxa"/>
          </w:tcPr>
          <w:p w14:paraId="49375324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D69A9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4B739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0BD87B55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FEF4E3" w14:textId="77777777" w:rsidR="00ED04FF" w:rsidRPr="008C2B77" w:rsidRDefault="00ED04FF" w:rsidP="00ED04FF"/>
    <w:p w14:paraId="1E7A9BFE" w14:textId="77777777" w:rsidR="00ED04FF" w:rsidRPr="008C2B77" w:rsidRDefault="00ED04FF" w:rsidP="002429F1"/>
    <w:p w14:paraId="2160F1D5" w14:textId="77777777" w:rsidR="00ED04FF" w:rsidRPr="008C2B77" w:rsidRDefault="00ED04FF" w:rsidP="002429F1"/>
    <w:p w14:paraId="0A3CD4D8" w14:textId="77777777" w:rsidR="00ED04FF" w:rsidRPr="008C2B77" w:rsidRDefault="00ED04FF" w:rsidP="002429F1"/>
    <w:p w14:paraId="47239031" w14:textId="77777777" w:rsidR="00ED04FF" w:rsidRPr="008C2B77" w:rsidRDefault="00ED04FF" w:rsidP="002429F1"/>
    <w:p w14:paraId="7E78B12D" w14:textId="77777777" w:rsidR="00ED04FF" w:rsidRPr="008C2B77" w:rsidRDefault="00ED04FF" w:rsidP="002429F1"/>
    <w:p w14:paraId="54D83EA4" w14:textId="77777777" w:rsidR="00ED04FF" w:rsidRPr="008C2B77" w:rsidRDefault="00ED04FF" w:rsidP="002429F1"/>
    <w:p w14:paraId="3281E3F8" w14:textId="77777777" w:rsidR="00ED04FF" w:rsidRPr="008C2B77" w:rsidRDefault="00ED04FF" w:rsidP="002429F1"/>
    <w:p w14:paraId="42E3ACA3" w14:textId="67BCCEF2" w:rsidR="00670DD5" w:rsidRPr="008C2B77" w:rsidRDefault="003F572E" w:rsidP="003F572E">
      <w:pPr>
        <w:tabs>
          <w:tab w:val="left" w:pos="3088"/>
        </w:tabs>
      </w:pPr>
      <w:r w:rsidRPr="008C2B77">
        <w:tab/>
      </w:r>
    </w:p>
    <w:p w14:paraId="6E0A2B74" w14:textId="77777777" w:rsidR="00670DD5" w:rsidRPr="008C2B77" w:rsidRDefault="00670DD5" w:rsidP="002429F1"/>
    <w:p w14:paraId="459BD357" w14:textId="77777777" w:rsidR="00850AA1" w:rsidRPr="008C2B77" w:rsidRDefault="00850AA1" w:rsidP="002429F1">
      <w:pPr>
        <w:sectPr w:rsidR="00850AA1" w:rsidRPr="008C2B77" w:rsidSect="00854B59">
          <w:headerReference w:type="default" r:id="rId12"/>
          <w:footerReference w:type="default" r:id="rId13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2C72FB89" w14:textId="64490C00" w:rsidR="006D57EB" w:rsidRPr="008C2B77" w:rsidRDefault="004B10FE" w:rsidP="000B7151">
      <w:pPr>
        <w:pStyle w:val="Heading1"/>
        <w:spacing w:after="360"/>
      </w:pPr>
      <w:bookmarkStart w:id="4" w:name="_Toc235035599"/>
      <w:r w:rsidRPr="008C2B77">
        <w:lastRenderedPageBreak/>
        <w:t>P</w:t>
      </w:r>
      <w:r w:rsidR="00362ECA">
        <w:t>UR</w:t>
      </w:r>
      <w:r w:rsidR="00007ED9">
        <w:t>POSE &amp; CONTEXT</w:t>
      </w:r>
      <w:bookmarkEnd w:id="4"/>
    </w:p>
    <w:p w14:paraId="1BCAF67A" w14:textId="29387BBE" w:rsidR="00097534" w:rsidRPr="008C2B77" w:rsidRDefault="00097534" w:rsidP="00097534">
      <w:pPr>
        <w:pStyle w:val="Heading2"/>
      </w:pPr>
      <w:bookmarkStart w:id="5" w:name="_Toc235035600"/>
      <w:r w:rsidRPr="008C2B77">
        <w:t>About this document</w:t>
      </w:r>
      <w:bookmarkEnd w:id="5"/>
    </w:p>
    <w:p w14:paraId="24AE1A04" w14:textId="0AB18343" w:rsidR="00007ED9" w:rsidRDefault="00207E8D" w:rsidP="00207E8D">
      <w:r>
        <w:t>This document defines the controls and restrictions for SSH access and root-level privileges across ZTERS infrastructure. Its purpose is to eliminate high-risk access patterns, prevent privilege escalation, and ensure all access to servers is secure, controlled, and auditable.</w:t>
      </w:r>
    </w:p>
    <w:p w14:paraId="02180D2A" w14:textId="77777777" w:rsidR="00207E8D" w:rsidRPr="008C2B77" w:rsidRDefault="00207E8D" w:rsidP="00207E8D"/>
    <w:p w14:paraId="513F0815" w14:textId="1D15E8AF" w:rsidR="000450B0" w:rsidRDefault="00007ED9" w:rsidP="000450B0">
      <w:pPr>
        <w:pStyle w:val="Heading2"/>
      </w:pPr>
      <w:bookmarkStart w:id="6" w:name="_Toc235035601"/>
      <w:r>
        <w:t>Scope</w:t>
      </w:r>
      <w:bookmarkEnd w:id="6"/>
    </w:p>
    <w:p w14:paraId="242321EA" w14:textId="77777777" w:rsidR="00972DF3" w:rsidRDefault="00972DF3" w:rsidP="00007ED9">
      <w:r w:rsidRPr="00972DF3">
        <w:t>This policy applies to the following systems, environments, tools, and personnel:</w:t>
      </w:r>
    </w:p>
    <w:p w14:paraId="26DC03BF" w14:textId="77777777" w:rsidR="004F1914" w:rsidRDefault="004F1914" w:rsidP="004F1914">
      <w:pPr>
        <w:pStyle w:val="ListParagraph"/>
        <w:numPr>
          <w:ilvl w:val="0"/>
          <w:numId w:val="15"/>
        </w:numPr>
      </w:pPr>
      <w:r>
        <w:t>Developers</w:t>
      </w:r>
    </w:p>
    <w:p w14:paraId="618883F0" w14:textId="77777777" w:rsidR="004F1914" w:rsidRDefault="004F1914" w:rsidP="004F1914">
      <w:pPr>
        <w:pStyle w:val="ListParagraph"/>
        <w:numPr>
          <w:ilvl w:val="0"/>
          <w:numId w:val="15"/>
        </w:numPr>
      </w:pPr>
      <w:r>
        <w:t>DevOps</w:t>
      </w:r>
    </w:p>
    <w:p w14:paraId="4D3A67F3" w14:textId="77777777" w:rsidR="004F1914" w:rsidRDefault="004F1914" w:rsidP="004F1914">
      <w:pPr>
        <w:pStyle w:val="ListParagraph"/>
        <w:numPr>
          <w:ilvl w:val="0"/>
          <w:numId w:val="15"/>
        </w:numPr>
      </w:pPr>
      <w:r>
        <w:t>All servers (production, staging, and development environments)</w:t>
      </w:r>
    </w:p>
    <w:p w14:paraId="54B2C658" w14:textId="77777777" w:rsidR="004F1914" w:rsidRDefault="004F1914" w:rsidP="004F1914">
      <w:pPr>
        <w:pStyle w:val="ListParagraph"/>
        <w:numPr>
          <w:ilvl w:val="0"/>
          <w:numId w:val="15"/>
        </w:numPr>
      </w:pPr>
      <w:r>
        <w:t>Third-party systems integrated with ZTERS infrastructure</w:t>
      </w:r>
    </w:p>
    <w:p w14:paraId="696FFB7A" w14:textId="77777777" w:rsidR="004F1914" w:rsidRDefault="004F1914" w:rsidP="004F1914">
      <w:pPr>
        <w:pStyle w:val="ListParagraph"/>
        <w:numPr>
          <w:ilvl w:val="0"/>
          <w:numId w:val="15"/>
        </w:numPr>
      </w:pPr>
      <w:r>
        <w:t>SSH keys and terminal access</w:t>
      </w:r>
    </w:p>
    <w:p w14:paraId="3B37F5F9" w14:textId="080F6B8A" w:rsidR="004F1914" w:rsidRDefault="004F1914" w:rsidP="004F1914">
      <w:pPr>
        <w:pStyle w:val="ListParagraph"/>
        <w:numPr>
          <w:ilvl w:val="0"/>
          <w:numId w:val="15"/>
        </w:numPr>
      </w:pPr>
      <w:r>
        <w:t>AI systems interacting with infrastructure</w:t>
      </w:r>
    </w:p>
    <w:p w14:paraId="38CF68FB" w14:textId="3269E92D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In scope:</w:t>
      </w:r>
    </w:p>
    <w:p w14:paraId="1D7C1A33" w14:textId="77777777" w:rsidR="00AD03DF" w:rsidRDefault="00AD03DF" w:rsidP="00AD03DF">
      <w:pPr>
        <w:pStyle w:val="ListParagraph"/>
        <w:numPr>
          <w:ilvl w:val="0"/>
          <w:numId w:val="3"/>
        </w:numPr>
      </w:pPr>
      <w:r>
        <w:t>SSH access to servers</w:t>
      </w:r>
    </w:p>
    <w:p w14:paraId="3D05EB1F" w14:textId="77777777" w:rsidR="00AD03DF" w:rsidRDefault="00AD03DF" w:rsidP="00AD03DF">
      <w:pPr>
        <w:pStyle w:val="ListParagraph"/>
        <w:numPr>
          <w:ilvl w:val="0"/>
          <w:numId w:val="3"/>
        </w:numPr>
      </w:pPr>
      <w:r>
        <w:t xml:space="preserve">Root and </w:t>
      </w:r>
      <w:proofErr w:type="spellStart"/>
      <w:r>
        <w:t>sudo</w:t>
      </w:r>
      <w:proofErr w:type="spellEnd"/>
      <w:r>
        <w:t xml:space="preserve"> privilege management</w:t>
      </w:r>
    </w:p>
    <w:p w14:paraId="2719E0E0" w14:textId="77777777" w:rsidR="00AD03DF" w:rsidRDefault="00AD03DF" w:rsidP="00AD03DF">
      <w:pPr>
        <w:pStyle w:val="ListParagraph"/>
        <w:numPr>
          <w:ilvl w:val="0"/>
          <w:numId w:val="3"/>
        </w:numPr>
      </w:pPr>
      <w:r>
        <w:t>SSH key generation, storage, and rotation</w:t>
      </w:r>
    </w:p>
    <w:p w14:paraId="27D4E3F5" w14:textId="26D4B855" w:rsidR="00AD03DF" w:rsidRDefault="00AD03DF" w:rsidP="00AD03DF">
      <w:pPr>
        <w:pStyle w:val="ListParagraph"/>
        <w:numPr>
          <w:ilvl w:val="0"/>
          <w:numId w:val="3"/>
        </w:numPr>
      </w:pPr>
      <w:r>
        <w:t>Access control and monitoring</w:t>
      </w:r>
    </w:p>
    <w:p w14:paraId="0A59B9AD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Out of scope:</w:t>
      </w:r>
    </w:p>
    <w:p w14:paraId="0AA7D3C2" w14:textId="77777777" w:rsidR="00AD03DF" w:rsidRDefault="00AD03DF" w:rsidP="00AD03DF">
      <w:pPr>
        <w:pStyle w:val="ListParagraph"/>
        <w:numPr>
          <w:ilvl w:val="0"/>
          <w:numId w:val="4"/>
        </w:numPr>
      </w:pPr>
      <w:r>
        <w:t>Non-SSH-based application authentication mechanisms</w:t>
      </w:r>
    </w:p>
    <w:p w14:paraId="10A8799D" w14:textId="63736F20" w:rsidR="00AD03DF" w:rsidRDefault="00AD03DF" w:rsidP="00AD03DF">
      <w:pPr>
        <w:pStyle w:val="ListParagraph"/>
        <w:numPr>
          <w:ilvl w:val="0"/>
          <w:numId w:val="4"/>
        </w:numPr>
      </w:pPr>
      <w:r>
        <w:t>Systems not managed or controlled by ZTERS</w:t>
      </w:r>
    </w:p>
    <w:p w14:paraId="5BA943A3" w14:textId="77777777" w:rsidR="007A3CB3" w:rsidRPr="008C2B77" w:rsidRDefault="007A3CB3" w:rsidP="007A3CB3">
      <w:pPr>
        <w:pStyle w:val="ListParagraph"/>
      </w:pPr>
    </w:p>
    <w:p w14:paraId="79A386A5" w14:textId="096D0772" w:rsidR="00097534" w:rsidRDefault="00007ED9" w:rsidP="00097534">
      <w:pPr>
        <w:pStyle w:val="Heading2"/>
      </w:pPr>
      <w:bookmarkStart w:id="7" w:name="_Toc235035602"/>
      <w:r>
        <w:t>Roles &amp; Responsibilities</w:t>
      </w:r>
      <w:bookmarkEnd w:id="7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00"/>
      </w:tblGrid>
      <w:tr w:rsidR="00007ED9" w:rsidRPr="008C2B77" w14:paraId="6203554B" w14:textId="77777777" w:rsidTr="00F46C83">
        <w:trPr>
          <w:tblHeader/>
        </w:trPr>
        <w:tc>
          <w:tcPr>
            <w:tcW w:w="1525" w:type="dxa"/>
            <w:shd w:val="clear" w:color="auto" w:fill="4F7ABA"/>
          </w:tcPr>
          <w:p w14:paraId="7BAE9E8B" w14:textId="7D5226D8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9000" w:type="dxa"/>
            <w:shd w:val="clear" w:color="auto" w:fill="4F7ABA"/>
          </w:tcPr>
          <w:p w14:paraId="75052903" w14:textId="73312A34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Responsibilities</w:t>
            </w:r>
          </w:p>
        </w:tc>
      </w:tr>
      <w:tr w:rsidR="00EF41EA" w:rsidRPr="008C2B77" w14:paraId="11636ED9" w14:textId="77777777" w:rsidTr="00F46C83">
        <w:tc>
          <w:tcPr>
            <w:tcW w:w="1525" w:type="dxa"/>
          </w:tcPr>
          <w:p w14:paraId="34EC0C2B" w14:textId="50C0F221" w:rsidR="00EF41EA" w:rsidRPr="00EF41EA" w:rsidRDefault="00EF41EA" w:rsidP="00EF41EA">
            <w:pPr>
              <w:rPr>
                <w:sz w:val="20"/>
                <w:szCs w:val="20"/>
              </w:rPr>
            </w:pPr>
            <w:r w:rsidRPr="00EF41EA">
              <w:rPr>
                <w:sz w:val="20"/>
                <w:szCs w:val="20"/>
              </w:rPr>
              <w:t>Developers</w:t>
            </w:r>
          </w:p>
        </w:tc>
        <w:tc>
          <w:tcPr>
            <w:tcW w:w="9000" w:type="dxa"/>
          </w:tcPr>
          <w:p w14:paraId="5E9B9301" w14:textId="7B8BC797" w:rsidR="00EF41EA" w:rsidRPr="00EF41EA" w:rsidRDefault="00EF41EA" w:rsidP="00EF41EA">
            <w:pPr>
              <w:rPr>
                <w:sz w:val="20"/>
                <w:szCs w:val="20"/>
              </w:rPr>
            </w:pPr>
            <w:r w:rsidRPr="00EF41EA">
              <w:rPr>
                <w:sz w:val="20"/>
                <w:szCs w:val="20"/>
              </w:rPr>
              <w:t>Access staging environments only (unless approved), manage personal SSH keys securely</w:t>
            </w:r>
          </w:p>
        </w:tc>
      </w:tr>
      <w:tr w:rsidR="00EF41EA" w:rsidRPr="008C2B77" w14:paraId="2602D44D" w14:textId="77777777" w:rsidTr="00F46C83">
        <w:tc>
          <w:tcPr>
            <w:tcW w:w="1525" w:type="dxa"/>
          </w:tcPr>
          <w:p w14:paraId="2EA03A5F" w14:textId="6DB8DFF3" w:rsidR="00EF41EA" w:rsidRPr="00EF41EA" w:rsidRDefault="00EF41EA" w:rsidP="00EF41EA">
            <w:pPr>
              <w:rPr>
                <w:sz w:val="20"/>
                <w:szCs w:val="20"/>
              </w:rPr>
            </w:pPr>
            <w:r w:rsidRPr="00EF41EA">
              <w:rPr>
                <w:sz w:val="20"/>
                <w:szCs w:val="20"/>
              </w:rPr>
              <w:t>DevOps</w:t>
            </w:r>
          </w:p>
        </w:tc>
        <w:tc>
          <w:tcPr>
            <w:tcW w:w="9000" w:type="dxa"/>
          </w:tcPr>
          <w:p w14:paraId="53EC298C" w14:textId="517FA8B5" w:rsidR="00EF41EA" w:rsidRPr="00EF41EA" w:rsidRDefault="00EF41EA" w:rsidP="00EF41EA">
            <w:pPr>
              <w:rPr>
                <w:sz w:val="20"/>
                <w:szCs w:val="20"/>
              </w:rPr>
            </w:pPr>
            <w:r w:rsidRPr="00EF41EA">
              <w:rPr>
                <w:sz w:val="20"/>
                <w:szCs w:val="20"/>
              </w:rPr>
              <w:t>Manage server access, enforce SSH configurations, and control production access</w:t>
            </w:r>
          </w:p>
        </w:tc>
      </w:tr>
      <w:tr w:rsidR="00EF41EA" w:rsidRPr="008C2B77" w14:paraId="5B8A374E" w14:textId="77777777" w:rsidTr="00F46C83">
        <w:tc>
          <w:tcPr>
            <w:tcW w:w="1525" w:type="dxa"/>
          </w:tcPr>
          <w:p w14:paraId="780A5E9A" w14:textId="29781719" w:rsidR="00EF41EA" w:rsidRPr="00EF41EA" w:rsidRDefault="00EF41EA" w:rsidP="00EF41EA">
            <w:pPr>
              <w:rPr>
                <w:sz w:val="20"/>
                <w:szCs w:val="20"/>
              </w:rPr>
            </w:pPr>
            <w:r w:rsidRPr="00EF41EA">
              <w:rPr>
                <w:sz w:val="20"/>
                <w:szCs w:val="20"/>
              </w:rPr>
              <w:t>Security</w:t>
            </w:r>
          </w:p>
        </w:tc>
        <w:tc>
          <w:tcPr>
            <w:tcW w:w="9000" w:type="dxa"/>
          </w:tcPr>
          <w:p w14:paraId="40DC392D" w14:textId="7F1AF0C5" w:rsidR="00EF41EA" w:rsidRPr="00EF41EA" w:rsidRDefault="00EF41EA" w:rsidP="00EF41EA">
            <w:pPr>
              <w:rPr>
                <w:sz w:val="20"/>
                <w:szCs w:val="20"/>
              </w:rPr>
            </w:pPr>
            <w:r w:rsidRPr="00EF41EA">
              <w:rPr>
                <w:sz w:val="20"/>
                <w:szCs w:val="20"/>
              </w:rPr>
              <w:t>Approve root escalation requests, define access policies, and monitor compliance</w:t>
            </w:r>
          </w:p>
        </w:tc>
      </w:tr>
    </w:tbl>
    <w:p w14:paraId="2449EF90" w14:textId="77777777" w:rsidR="00097534" w:rsidRPr="008C2B77" w:rsidRDefault="00097534" w:rsidP="00097534"/>
    <w:p w14:paraId="49C9D11C" w14:textId="7F67DBC5" w:rsidR="00097534" w:rsidRPr="008C2B77" w:rsidRDefault="00097534" w:rsidP="00097534">
      <w:pPr>
        <w:pStyle w:val="Heading2"/>
      </w:pPr>
      <w:bookmarkStart w:id="8" w:name="_Toc235035603"/>
      <w:r w:rsidRPr="008C2B77">
        <w:t>Terminology</w:t>
      </w:r>
      <w:bookmarkEnd w:id="8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00"/>
      </w:tblGrid>
      <w:tr w:rsidR="00097534" w:rsidRPr="008C2B77" w14:paraId="20DEE7EC" w14:textId="77777777" w:rsidTr="00F46C83">
        <w:trPr>
          <w:tblHeader/>
        </w:trPr>
        <w:tc>
          <w:tcPr>
            <w:tcW w:w="1525" w:type="dxa"/>
            <w:shd w:val="clear" w:color="auto" w:fill="4F7ABA"/>
          </w:tcPr>
          <w:p w14:paraId="335407BD" w14:textId="08E187EF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Term Used</w:t>
            </w:r>
          </w:p>
        </w:tc>
        <w:tc>
          <w:tcPr>
            <w:tcW w:w="9000" w:type="dxa"/>
            <w:shd w:val="clear" w:color="auto" w:fill="4F7ABA"/>
          </w:tcPr>
          <w:p w14:paraId="39B99D93" w14:textId="6BF29D8B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396599" w:rsidRPr="008C2B77" w14:paraId="34648887" w14:textId="77777777" w:rsidTr="00F46C83">
        <w:tc>
          <w:tcPr>
            <w:tcW w:w="1525" w:type="dxa"/>
          </w:tcPr>
          <w:p w14:paraId="22740235" w14:textId="0447B370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SSH</w:t>
            </w:r>
          </w:p>
        </w:tc>
        <w:tc>
          <w:tcPr>
            <w:tcW w:w="9000" w:type="dxa"/>
          </w:tcPr>
          <w:p w14:paraId="57856AF1" w14:textId="2F47610D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Secure Shell protocol used for remote server access</w:t>
            </w:r>
          </w:p>
        </w:tc>
      </w:tr>
      <w:tr w:rsidR="00396599" w:rsidRPr="008C2B77" w14:paraId="329D0383" w14:textId="77777777" w:rsidTr="00F46C83">
        <w:tc>
          <w:tcPr>
            <w:tcW w:w="1525" w:type="dxa"/>
          </w:tcPr>
          <w:p w14:paraId="0FD668E1" w14:textId="4E735906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Root Access</w:t>
            </w:r>
          </w:p>
        </w:tc>
        <w:tc>
          <w:tcPr>
            <w:tcW w:w="9000" w:type="dxa"/>
          </w:tcPr>
          <w:p w14:paraId="2F823E4E" w14:textId="2325633B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Full administrative privileges on a server</w:t>
            </w:r>
          </w:p>
        </w:tc>
      </w:tr>
      <w:tr w:rsidR="00396599" w:rsidRPr="008C2B77" w14:paraId="4B97C236" w14:textId="77777777" w:rsidTr="00F46C83">
        <w:tc>
          <w:tcPr>
            <w:tcW w:w="1525" w:type="dxa"/>
          </w:tcPr>
          <w:p w14:paraId="4C9C95E0" w14:textId="35BC84A0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Sudo</w:t>
            </w:r>
          </w:p>
        </w:tc>
        <w:tc>
          <w:tcPr>
            <w:tcW w:w="9000" w:type="dxa"/>
          </w:tcPr>
          <w:p w14:paraId="2E2E91AF" w14:textId="483CAD56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Controlled privilege escalation mechanism</w:t>
            </w:r>
          </w:p>
        </w:tc>
      </w:tr>
      <w:tr w:rsidR="00396599" w:rsidRPr="008C2B77" w14:paraId="3C395A12" w14:textId="77777777" w:rsidTr="00F46C83">
        <w:tc>
          <w:tcPr>
            <w:tcW w:w="1525" w:type="dxa"/>
          </w:tcPr>
          <w:p w14:paraId="0DF15153" w14:textId="5AD28BBD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SSH Key</w:t>
            </w:r>
          </w:p>
        </w:tc>
        <w:tc>
          <w:tcPr>
            <w:tcW w:w="9000" w:type="dxa"/>
          </w:tcPr>
          <w:p w14:paraId="7DC9A7DA" w14:textId="5A47C725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Cryptographic key used for authentication instead of passwords</w:t>
            </w:r>
          </w:p>
        </w:tc>
      </w:tr>
      <w:tr w:rsidR="00396599" w:rsidRPr="008C2B77" w14:paraId="6E78F5AD" w14:textId="77777777" w:rsidTr="00F46C83">
        <w:tc>
          <w:tcPr>
            <w:tcW w:w="1525" w:type="dxa"/>
          </w:tcPr>
          <w:p w14:paraId="7F413263" w14:textId="0EAFCF74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Least Privilege</w:t>
            </w:r>
          </w:p>
        </w:tc>
        <w:tc>
          <w:tcPr>
            <w:tcW w:w="9000" w:type="dxa"/>
          </w:tcPr>
          <w:p w14:paraId="0336F59B" w14:textId="09B65608" w:rsidR="00396599" w:rsidRPr="00396599" w:rsidRDefault="00396599" w:rsidP="00396599">
            <w:pPr>
              <w:rPr>
                <w:sz w:val="20"/>
                <w:szCs w:val="20"/>
              </w:rPr>
            </w:pPr>
            <w:r w:rsidRPr="00396599">
              <w:rPr>
                <w:sz w:val="20"/>
                <w:szCs w:val="20"/>
              </w:rPr>
              <w:t>Principle of granting only the minimum access required</w:t>
            </w:r>
          </w:p>
        </w:tc>
      </w:tr>
    </w:tbl>
    <w:p w14:paraId="284E6FE2" w14:textId="77777777" w:rsidR="00097534" w:rsidRPr="008C2B77" w:rsidRDefault="00097534" w:rsidP="00850AA1"/>
    <w:p w14:paraId="46352FBE" w14:textId="7D7E45F7" w:rsidR="00097534" w:rsidRPr="008C2B77" w:rsidRDefault="002523C1" w:rsidP="00967456">
      <w:pPr>
        <w:pStyle w:val="Heading2"/>
      </w:pPr>
      <w:bookmarkStart w:id="9" w:name="_Toc235035604"/>
      <w:r>
        <w:lastRenderedPageBreak/>
        <w:t>Conventions Used</w:t>
      </w:r>
      <w:bookmarkEnd w:id="9"/>
    </w:p>
    <w:p w14:paraId="7D76ACE9" w14:textId="77777777" w:rsidR="00F46C83" w:rsidRPr="008C2B77" w:rsidRDefault="00F46C83" w:rsidP="00F46C83">
      <w:r w:rsidRPr="008C2B77">
        <w:t>The following structures are used as recommendations.</w:t>
      </w:r>
    </w:p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F46C83" w:rsidRPr="008C2B77" w14:paraId="0B7D4461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A6D2"/>
              <w:left w:val="single" w:sz="4" w:space="0" w:color="9CA6D2"/>
              <w:bottom w:val="single" w:sz="4" w:space="0" w:color="9CA6D2"/>
              <w:right w:val="single" w:sz="4" w:space="0" w:color="9CA6D2"/>
            </w:tcBorders>
            <w:shd w:val="clear" w:color="auto" w:fill="DFEFFD"/>
          </w:tcPr>
          <w:p w14:paraId="4CD466EC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Info:</w:t>
            </w:r>
            <w:r w:rsidRPr="002351EE">
              <w:rPr>
                <w:sz w:val="20"/>
                <w:szCs w:val="20"/>
              </w:rPr>
              <w:t xml:space="preserve"> Supplementary Information</w:t>
            </w:r>
          </w:p>
        </w:tc>
      </w:tr>
    </w:tbl>
    <w:p w14:paraId="5FB4EC24" w14:textId="77777777" w:rsidR="00F46C83" w:rsidRPr="008C2B77" w:rsidRDefault="00F46C83" w:rsidP="00F46C83"/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F46C83" w:rsidRPr="008C2B77" w14:paraId="755E6C39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C4A2"/>
              <w:left w:val="single" w:sz="4" w:space="0" w:color="9CC4A2"/>
              <w:bottom w:val="single" w:sz="4" w:space="0" w:color="9CC4A2"/>
              <w:right w:val="single" w:sz="4" w:space="0" w:color="9CC4A2"/>
            </w:tcBorders>
            <w:shd w:val="clear" w:color="auto" w:fill="DEFAE0"/>
          </w:tcPr>
          <w:p w14:paraId="3AD4160B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Tip:</w:t>
            </w:r>
            <w:r w:rsidRPr="002351EE">
              <w:rPr>
                <w:sz w:val="20"/>
                <w:szCs w:val="20"/>
              </w:rPr>
              <w:t xml:space="preserve"> A recommendation or useful advice</w:t>
            </w:r>
          </w:p>
        </w:tc>
      </w:tr>
    </w:tbl>
    <w:p w14:paraId="426ACACE" w14:textId="77777777" w:rsidR="00F46C83" w:rsidRPr="008C2B77" w:rsidRDefault="00F46C83" w:rsidP="00F46C83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10612"/>
      </w:tblGrid>
      <w:tr w:rsidR="00F46C83" w:rsidRPr="008C2B77" w14:paraId="2BAC2101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E29898"/>
              <w:left w:val="single" w:sz="4" w:space="0" w:color="E29898"/>
              <w:bottom w:val="single" w:sz="4" w:space="0" w:color="E29898"/>
              <w:right w:val="single" w:sz="4" w:space="0" w:color="E29898"/>
            </w:tcBorders>
            <w:shd w:val="clear" w:color="auto" w:fill="FFE7E7"/>
          </w:tcPr>
          <w:p w14:paraId="15F323AB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Warning:</w:t>
            </w:r>
            <w:r w:rsidRPr="002351EE">
              <w:rPr>
                <w:sz w:val="20"/>
                <w:szCs w:val="20"/>
              </w:rPr>
              <w:t xml:space="preserve"> A warning or important notice</w:t>
            </w:r>
          </w:p>
        </w:tc>
      </w:tr>
    </w:tbl>
    <w:p w14:paraId="057ADA97" w14:textId="77777777" w:rsidR="00F46C83" w:rsidRPr="008C2B77" w:rsidRDefault="00F46C83" w:rsidP="00F46C83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F46C83" w:rsidRPr="008C2B77" w14:paraId="5B0DA537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5520814F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A notice. </w:t>
            </w:r>
          </w:p>
        </w:tc>
      </w:tr>
    </w:tbl>
    <w:p w14:paraId="35880FF0" w14:textId="77777777" w:rsidR="00F46C83" w:rsidRPr="008C2B77" w:rsidRDefault="00F46C83" w:rsidP="00F46C83">
      <w:pPr>
        <w:pStyle w:val="NoSpacing"/>
      </w:pPr>
    </w:p>
    <w:p w14:paraId="54C3EC76" w14:textId="77777777" w:rsidR="002D22EA" w:rsidRPr="008C2B77" w:rsidRDefault="002D22EA" w:rsidP="00850AA1"/>
    <w:p w14:paraId="4CD8E582" w14:textId="77777777" w:rsidR="001A19D9" w:rsidRPr="008C2B77" w:rsidRDefault="001A19D9" w:rsidP="00E409E9">
      <w:pPr>
        <w:sectPr w:rsidR="001A19D9" w:rsidRPr="008C2B77" w:rsidSect="00854B59">
          <w:headerReference w:type="default" r:id="rId14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3354AECC" w14:textId="328D6E5C" w:rsidR="004B10FE" w:rsidRPr="008C2B77" w:rsidRDefault="00852ED1" w:rsidP="004B10FE">
      <w:pPr>
        <w:pStyle w:val="Heading1"/>
        <w:spacing w:after="360"/>
      </w:pPr>
      <w:bookmarkStart w:id="10" w:name="_Toc235035605"/>
      <w:r>
        <w:lastRenderedPageBreak/>
        <w:t xml:space="preserve">DEVELOPMENT </w:t>
      </w:r>
      <w:r w:rsidR="007233D1">
        <w:t>POLICIES</w:t>
      </w:r>
      <w:bookmarkEnd w:id="10"/>
    </w:p>
    <w:p w14:paraId="5B51B29E" w14:textId="77777777" w:rsidR="00972DF3" w:rsidRDefault="00972DF3" w:rsidP="00972DF3">
      <w:r w:rsidRPr="009113FD">
        <w:t>All deployment pipelines, tools, and related activities must comply with the following security requirements:</w:t>
      </w:r>
    </w:p>
    <w:p w14:paraId="591D8A79" w14:textId="77777777" w:rsidR="007B43B6" w:rsidRDefault="007B43B6" w:rsidP="007B43B6"/>
    <w:p w14:paraId="7E2385C2" w14:textId="625BC38F" w:rsidR="003D0D75" w:rsidRDefault="00374FC3" w:rsidP="00310D04">
      <w:pPr>
        <w:pStyle w:val="Heading2"/>
      </w:pPr>
      <w:bookmarkStart w:id="11" w:name="_Toc235035606"/>
      <w:r>
        <w:t>Root Access Prohibition</w:t>
      </w:r>
      <w:bookmarkEnd w:id="11"/>
    </w:p>
    <w:p w14:paraId="60D9F9CA" w14:textId="77777777" w:rsidR="007B643C" w:rsidRDefault="007B643C" w:rsidP="007B643C">
      <w:pPr>
        <w:pStyle w:val="ListParagraph"/>
        <w:numPr>
          <w:ilvl w:val="0"/>
          <w:numId w:val="16"/>
        </w:numPr>
      </w:pPr>
      <w:r w:rsidRPr="00374FC3">
        <w:rPr>
          <w:b/>
          <w:bCs/>
        </w:rPr>
        <w:t xml:space="preserve">Root SSH login is strictly prohibited </w:t>
      </w:r>
      <w:r>
        <w:t>across all environments.</w:t>
      </w:r>
    </w:p>
    <w:p w14:paraId="73670FE3" w14:textId="77777777" w:rsidR="007B643C" w:rsidRDefault="007B643C" w:rsidP="007B643C">
      <w:pPr>
        <w:pStyle w:val="ListParagraph"/>
        <w:numPr>
          <w:ilvl w:val="0"/>
          <w:numId w:val="16"/>
        </w:numPr>
      </w:pPr>
      <w:r>
        <w:t xml:space="preserve">Root access may only be performed via </w:t>
      </w:r>
      <w:proofErr w:type="spellStart"/>
      <w:r w:rsidRPr="00012FFC">
        <w:rPr>
          <w:rFonts w:ascii="Consolas" w:hAnsi="Consolas"/>
        </w:rPr>
        <w:t>sudo</w:t>
      </w:r>
      <w:proofErr w:type="spellEnd"/>
      <w:r>
        <w:t xml:space="preserve"> from approved non-root accounts.</w:t>
      </w:r>
    </w:p>
    <w:p w14:paraId="0EC636E4" w14:textId="77777777" w:rsidR="007B643C" w:rsidRDefault="007B643C" w:rsidP="007B643C">
      <w:pPr>
        <w:pStyle w:val="ListParagraph"/>
        <w:numPr>
          <w:ilvl w:val="0"/>
          <w:numId w:val="16"/>
        </w:numPr>
      </w:pPr>
      <w:r>
        <w:t>All SSH access must be restricted to whitelisted IPs (including VPN access).</w:t>
      </w:r>
    </w:p>
    <w:p w14:paraId="5D6E40DB" w14:textId="1880583F" w:rsidR="007B643C" w:rsidRPr="007B643C" w:rsidRDefault="007B643C" w:rsidP="007B643C">
      <w:pPr>
        <w:pStyle w:val="ListParagraph"/>
        <w:numPr>
          <w:ilvl w:val="0"/>
          <w:numId w:val="16"/>
        </w:numPr>
      </w:pPr>
      <w:r>
        <w:t>Any request for temporary root escalation must be:</w:t>
      </w:r>
    </w:p>
    <w:p w14:paraId="1A141DB2" w14:textId="77777777" w:rsidR="007B643C" w:rsidRPr="007B643C" w:rsidRDefault="007B643C" w:rsidP="007B643C">
      <w:pPr>
        <w:pStyle w:val="ListParagraph"/>
        <w:numPr>
          <w:ilvl w:val="0"/>
          <w:numId w:val="17"/>
        </w:numPr>
        <w:spacing w:line="278" w:lineRule="auto"/>
      </w:pPr>
      <w:r w:rsidRPr="007B643C">
        <w:t>Justified</w:t>
      </w:r>
    </w:p>
    <w:p w14:paraId="10C3FB20" w14:textId="77777777" w:rsidR="007B643C" w:rsidRPr="007B643C" w:rsidRDefault="007B643C" w:rsidP="007B643C">
      <w:pPr>
        <w:pStyle w:val="ListParagraph"/>
        <w:numPr>
          <w:ilvl w:val="0"/>
          <w:numId w:val="17"/>
        </w:numPr>
        <w:spacing w:line="278" w:lineRule="auto"/>
      </w:pPr>
      <w:r w:rsidRPr="007B643C">
        <w:t>Logged</w:t>
      </w:r>
    </w:p>
    <w:p w14:paraId="4985BCB6" w14:textId="77777777" w:rsidR="007B643C" w:rsidRPr="007B643C" w:rsidRDefault="007B643C" w:rsidP="007B643C">
      <w:pPr>
        <w:pStyle w:val="ListParagraph"/>
        <w:numPr>
          <w:ilvl w:val="0"/>
          <w:numId w:val="17"/>
        </w:numPr>
        <w:spacing w:line="278" w:lineRule="auto"/>
      </w:pPr>
      <w:r w:rsidRPr="007B643C">
        <w:t>Time-limited</w:t>
      </w:r>
    </w:p>
    <w:p w14:paraId="7EBBB22E" w14:textId="4E18A5B1" w:rsidR="00012FFC" w:rsidRPr="00012FFC" w:rsidRDefault="007B643C" w:rsidP="00012FFC">
      <w:pPr>
        <w:pStyle w:val="ListParagraph"/>
        <w:numPr>
          <w:ilvl w:val="0"/>
          <w:numId w:val="17"/>
        </w:numPr>
        <w:spacing w:line="278" w:lineRule="auto"/>
      </w:pPr>
      <w:r w:rsidRPr="007B643C">
        <w:t>Approved by Security and DevOps</w:t>
      </w: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012FFC" w:rsidRPr="008C2B77" w14:paraId="47F34E34" w14:textId="77777777" w:rsidTr="00012FFC">
        <w:trPr>
          <w:trHeight w:val="577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01AF94FD" w14:textId="10911A4A" w:rsidR="00012FFC" w:rsidRPr="00A23D31" w:rsidRDefault="00012FFC" w:rsidP="005D321F">
            <w:pPr>
              <w:rPr>
                <w:rFonts w:cs="Arial"/>
              </w:rPr>
            </w:pPr>
            <w:r w:rsidRPr="00A23D31">
              <w:rPr>
                <w:rFonts w:cs="Arial"/>
                <w:b/>
                <w:bCs/>
                <w:sz w:val="20"/>
                <w:szCs w:val="20"/>
              </w:rPr>
              <w:t>Note:</w:t>
            </w:r>
            <w:r w:rsidRPr="00A23D31">
              <w:rPr>
                <w:rFonts w:cs="Arial"/>
                <w:sz w:val="20"/>
                <w:szCs w:val="20"/>
              </w:rPr>
              <w:t xml:space="preserve"> Root access is not removed but restricted; administrative actions must be performed through controlled </w:t>
            </w:r>
            <w:proofErr w:type="spellStart"/>
            <w:r w:rsidRPr="00A23D31">
              <w:rPr>
                <w:rFonts w:cs="Arial"/>
                <w:sz w:val="20"/>
                <w:szCs w:val="20"/>
              </w:rPr>
              <w:t>sudo</w:t>
            </w:r>
            <w:proofErr w:type="spellEnd"/>
            <w:r w:rsidRPr="00A23D31">
              <w:rPr>
                <w:rFonts w:cs="Arial"/>
                <w:sz w:val="20"/>
                <w:szCs w:val="20"/>
              </w:rPr>
              <w:t xml:space="preserve"> access to ensure traceability and accountability.</w:t>
            </w:r>
          </w:p>
        </w:tc>
      </w:tr>
    </w:tbl>
    <w:p w14:paraId="5C0C05BF" w14:textId="77777777" w:rsidR="00012FFC" w:rsidRPr="008C2B77" w:rsidRDefault="00012FFC" w:rsidP="00012FFC">
      <w:pPr>
        <w:pStyle w:val="NoSpacing"/>
      </w:pPr>
    </w:p>
    <w:p w14:paraId="4BA150DE" w14:textId="77777777" w:rsidR="00B05048" w:rsidRDefault="00B05048" w:rsidP="00B05048"/>
    <w:p w14:paraId="06A83070" w14:textId="7D2C6401" w:rsidR="00B05048" w:rsidRDefault="00380DC1" w:rsidP="00B05048">
      <w:pPr>
        <w:pStyle w:val="Heading2"/>
      </w:pPr>
      <w:bookmarkStart w:id="12" w:name="_Toc235035607"/>
      <w:r>
        <w:t>SSH Key Standards</w:t>
      </w:r>
      <w:bookmarkEnd w:id="12"/>
    </w:p>
    <w:p w14:paraId="773B64A2" w14:textId="77777777" w:rsidR="00380DC1" w:rsidRDefault="00380DC1" w:rsidP="00380DC1">
      <w:pPr>
        <w:pStyle w:val="ListParagraph"/>
        <w:numPr>
          <w:ilvl w:val="0"/>
          <w:numId w:val="18"/>
        </w:numPr>
      </w:pPr>
      <w:r>
        <w:t>SSH access must be performed using key-based authentication; password-based authentication must be disabled.</w:t>
      </w:r>
    </w:p>
    <w:p w14:paraId="2E8F6E67" w14:textId="77777777" w:rsidR="00380DC1" w:rsidRDefault="00380DC1" w:rsidP="00380DC1">
      <w:pPr>
        <w:pStyle w:val="ListParagraph"/>
        <w:numPr>
          <w:ilvl w:val="0"/>
          <w:numId w:val="18"/>
        </w:numPr>
      </w:pPr>
      <w:r>
        <w:t xml:space="preserve">Only </w:t>
      </w:r>
      <w:r w:rsidRPr="00BC740B">
        <w:rPr>
          <w:b/>
          <w:bCs/>
        </w:rPr>
        <w:t>individual RSA-4096 or ED25519 keys</w:t>
      </w:r>
      <w:r>
        <w:t xml:space="preserve"> are permitted (subject to DevOps approval).</w:t>
      </w:r>
    </w:p>
    <w:p w14:paraId="0C026103" w14:textId="1827164E" w:rsidR="00380DC1" w:rsidRDefault="00380DC1" w:rsidP="00380DC1">
      <w:pPr>
        <w:pStyle w:val="ListParagraph"/>
        <w:numPr>
          <w:ilvl w:val="0"/>
          <w:numId w:val="18"/>
        </w:numPr>
      </w:pPr>
      <w:r>
        <w:t>SSH keys must:</w:t>
      </w:r>
    </w:p>
    <w:p w14:paraId="0908ECD8" w14:textId="77777777" w:rsidR="00380DC1" w:rsidRDefault="00380DC1" w:rsidP="00380DC1">
      <w:pPr>
        <w:pStyle w:val="ListParagraph"/>
        <w:numPr>
          <w:ilvl w:val="0"/>
          <w:numId w:val="19"/>
        </w:numPr>
      </w:pPr>
      <w:r>
        <w:t>Have strong passphrases</w:t>
      </w:r>
    </w:p>
    <w:p w14:paraId="01832BEF" w14:textId="77777777" w:rsidR="00380DC1" w:rsidRDefault="00380DC1" w:rsidP="00380DC1">
      <w:pPr>
        <w:pStyle w:val="ListParagraph"/>
        <w:numPr>
          <w:ilvl w:val="0"/>
          <w:numId w:val="19"/>
        </w:numPr>
      </w:pPr>
      <w:r>
        <w:t>Be stored securely (not on local desktops, Slack, or shared cloud folders)</w:t>
      </w:r>
    </w:p>
    <w:p w14:paraId="49989395" w14:textId="07E6AD60" w:rsidR="00380DC1" w:rsidRDefault="00380DC1" w:rsidP="00380DC1">
      <w:pPr>
        <w:pStyle w:val="ListParagraph"/>
        <w:numPr>
          <w:ilvl w:val="0"/>
          <w:numId w:val="19"/>
        </w:numPr>
      </w:pPr>
      <w:r>
        <w:t>Be rotated annually or immediately if compromise is suspected</w:t>
      </w:r>
    </w:p>
    <w:p w14:paraId="280466D2" w14:textId="513A88F4" w:rsidR="00380DC1" w:rsidRPr="00380DC1" w:rsidRDefault="00380DC1" w:rsidP="00380DC1">
      <w:pPr>
        <w:pStyle w:val="ListParagraph"/>
        <w:numPr>
          <w:ilvl w:val="0"/>
          <w:numId w:val="18"/>
        </w:numPr>
      </w:pPr>
      <w:r>
        <w:t>Shared SSH keys are strictly forbidden.</w:t>
      </w:r>
    </w:p>
    <w:p w14:paraId="773DBA30" w14:textId="77777777" w:rsidR="00B05048" w:rsidRDefault="00B05048" w:rsidP="00B05048"/>
    <w:p w14:paraId="161CAA77" w14:textId="7135D7BA" w:rsidR="00B05048" w:rsidRDefault="00B05048" w:rsidP="00B05048">
      <w:pPr>
        <w:pStyle w:val="Heading2"/>
      </w:pPr>
      <w:bookmarkStart w:id="13" w:name="_Toc235035608"/>
      <w:r>
        <w:t>P</w:t>
      </w:r>
      <w:r w:rsidR="00BC740B">
        <w:t>ermission Controls</w:t>
      </w:r>
      <w:bookmarkEnd w:id="13"/>
    </w:p>
    <w:p w14:paraId="07055866" w14:textId="6E684758" w:rsidR="00BC740B" w:rsidRDefault="00BC740B" w:rsidP="00BC740B">
      <w:pPr>
        <w:pStyle w:val="ListParagraph"/>
        <w:numPr>
          <w:ilvl w:val="0"/>
          <w:numId w:val="20"/>
        </w:numPr>
      </w:pPr>
      <w:r>
        <w:t xml:space="preserve">SSH access must follow the </w:t>
      </w:r>
      <w:r w:rsidRPr="00F453C5">
        <w:rPr>
          <w:b/>
          <w:bCs/>
        </w:rPr>
        <w:t>principle of least privilege</w:t>
      </w:r>
      <w:r>
        <w:t>:</w:t>
      </w:r>
    </w:p>
    <w:p w14:paraId="56E5A654" w14:textId="77777777" w:rsidR="00BC740B" w:rsidRDefault="00BC740B" w:rsidP="00BC740B">
      <w:pPr>
        <w:pStyle w:val="ListParagraph"/>
        <w:numPr>
          <w:ilvl w:val="0"/>
          <w:numId w:val="21"/>
        </w:numPr>
      </w:pPr>
      <w:r>
        <w:t>Developers → staging access only (unless explicitly approved)</w:t>
      </w:r>
    </w:p>
    <w:p w14:paraId="0DDF8D60" w14:textId="07049C1D" w:rsidR="00BC740B" w:rsidRDefault="00BC740B" w:rsidP="00BC740B">
      <w:pPr>
        <w:pStyle w:val="ListParagraph"/>
        <w:numPr>
          <w:ilvl w:val="0"/>
          <w:numId w:val="21"/>
        </w:numPr>
      </w:pPr>
      <w:r>
        <w:t>DevOps → production access as required</w:t>
      </w:r>
    </w:p>
    <w:p w14:paraId="457B49B5" w14:textId="77777777" w:rsidR="00BC740B" w:rsidRDefault="00BC740B" w:rsidP="00BC740B">
      <w:pPr>
        <w:pStyle w:val="ListParagraph"/>
        <w:numPr>
          <w:ilvl w:val="0"/>
          <w:numId w:val="20"/>
        </w:numPr>
      </w:pPr>
      <w:r>
        <w:t xml:space="preserve">Broad or unrestricted </w:t>
      </w:r>
      <w:proofErr w:type="spellStart"/>
      <w:r w:rsidRPr="008B6979">
        <w:rPr>
          <w:rFonts w:ascii="Consolas" w:hAnsi="Consolas"/>
        </w:rPr>
        <w:t>sudo</w:t>
      </w:r>
      <w:proofErr w:type="spellEnd"/>
      <w:r>
        <w:t xml:space="preserve"> permissions are not allowed.</w:t>
      </w:r>
    </w:p>
    <w:p w14:paraId="159561F4" w14:textId="68B010A4" w:rsidR="00BC740B" w:rsidRDefault="00BC740B" w:rsidP="00BC740B">
      <w:pPr>
        <w:pStyle w:val="ListParagraph"/>
        <w:numPr>
          <w:ilvl w:val="0"/>
          <w:numId w:val="20"/>
        </w:numPr>
      </w:pPr>
      <w:r>
        <w:t>Each user must be assigned a clearly defined access role (RBAC).</w:t>
      </w:r>
    </w:p>
    <w:p w14:paraId="72712B60" w14:textId="77777777" w:rsidR="00BC740B" w:rsidRDefault="00BC740B" w:rsidP="00BC740B"/>
    <w:p w14:paraId="334D99BF" w14:textId="1963368F" w:rsidR="00BC740B" w:rsidRDefault="00BC740B" w:rsidP="00BC740B">
      <w:pPr>
        <w:pStyle w:val="Heading2"/>
      </w:pPr>
      <w:bookmarkStart w:id="14" w:name="_Toc235035609"/>
      <w:r>
        <w:t>Monitoring &amp; Logging</w:t>
      </w:r>
      <w:bookmarkEnd w:id="14"/>
    </w:p>
    <w:p w14:paraId="1DC5025B" w14:textId="6A411839" w:rsidR="00BC740B" w:rsidRDefault="00BC740B" w:rsidP="00BC740B">
      <w:pPr>
        <w:pStyle w:val="ListParagraph"/>
        <w:numPr>
          <w:ilvl w:val="0"/>
          <w:numId w:val="22"/>
        </w:numPr>
      </w:pPr>
      <w:r>
        <w:t>All SSH access attempts must be logged and monitored.</w:t>
      </w:r>
    </w:p>
    <w:p w14:paraId="1DC7EFB4" w14:textId="703BECBC" w:rsidR="00BC740B" w:rsidRDefault="00BC740B" w:rsidP="00BC740B">
      <w:pPr>
        <w:pStyle w:val="ListParagraph"/>
        <w:numPr>
          <w:ilvl w:val="0"/>
          <w:numId w:val="22"/>
        </w:numPr>
      </w:pPr>
      <w:r>
        <w:t>Logs must be reviewed periodically (weekly) to detect anomalies.</w:t>
      </w:r>
    </w:p>
    <w:p w14:paraId="482B6FC8" w14:textId="77777777" w:rsidR="00BC740B" w:rsidRDefault="00BC740B" w:rsidP="00BC740B">
      <w:pPr>
        <w:pStyle w:val="ListParagraph"/>
        <w:numPr>
          <w:ilvl w:val="0"/>
          <w:numId w:val="22"/>
        </w:numPr>
      </w:pPr>
      <w:r>
        <w:t>Failed login attempts must trigger alerts.</w:t>
      </w:r>
    </w:p>
    <w:p w14:paraId="70B2E3B9" w14:textId="75B4BE71" w:rsidR="00310D04" w:rsidRDefault="00BC740B" w:rsidP="00310D04">
      <w:pPr>
        <w:pStyle w:val="ListParagraph"/>
        <w:numPr>
          <w:ilvl w:val="0"/>
          <w:numId w:val="22"/>
        </w:numPr>
      </w:pPr>
      <w:r>
        <w:lastRenderedPageBreak/>
        <w:t>Access and escalation activities must be auditable.</w:t>
      </w:r>
    </w:p>
    <w:p w14:paraId="7BFC9915" w14:textId="77777777" w:rsidR="008C4BF2" w:rsidRDefault="008C4BF2" w:rsidP="008C4BF2">
      <w:pPr>
        <w:pStyle w:val="Heading3"/>
      </w:pPr>
      <w:bookmarkStart w:id="15" w:name="_Toc225231421"/>
      <w:bookmarkStart w:id="16" w:name="_Toc225231427"/>
      <w:bookmarkStart w:id="17" w:name="_Toc235035610"/>
      <w:r>
        <w:t>Recommendations</w:t>
      </w:r>
      <w:bookmarkEnd w:id="15"/>
      <w:bookmarkEnd w:id="17"/>
    </w:p>
    <w:p w14:paraId="7D314B8F" w14:textId="77777777" w:rsidR="008C4BF2" w:rsidRDefault="008C4BF2" w:rsidP="008C4BF2">
      <w:pPr>
        <w:pStyle w:val="ListParagraph"/>
        <w:numPr>
          <w:ilvl w:val="0"/>
          <w:numId w:val="24"/>
        </w:numPr>
        <w:spacing w:line="278" w:lineRule="auto"/>
      </w:pPr>
      <w:r>
        <w:t>Centralize SSH logs into a unified monitoring system (e.g., SIEM) for better visibility and correlation.</w:t>
      </w:r>
    </w:p>
    <w:p w14:paraId="4524FFF2" w14:textId="77777777" w:rsidR="00605F8F" w:rsidRDefault="008C4BF2" w:rsidP="008C4BF2">
      <w:pPr>
        <w:pStyle w:val="ListParagraph"/>
        <w:numPr>
          <w:ilvl w:val="0"/>
          <w:numId w:val="24"/>
        </w:numPr>
        <w:spacing w:line="278" w:lineRule="auto"/>
      </w:pPr>
      <w:r>
        <w:t>Implement automated alert thresholds to detect abnormal access patterns (e.g., unusual login times or locations).</w:t>
      </w:r>
    </w:p>
    <w:p w14:paraId="6C9B2705" w14:textId="77777777" w:rsidR="00E409E9" w:rsidRDefault="00E409E9" w:rsidP="00E409E9">
      <w:pPr>
        <w:spacing w:line="278" w:lineRule="auto"/>
      </w:pPr>
    </w:p>
    <w:p w14:paraId="692BAFBE" w14:textId="24AEC506" w:rsidR="00E409E9" w:rsidRDefault="00E409E9" w:rsidP="00E409E9">
      <w:pPr>
        <w:spacing w:line="278" w:lineRule="auto"/>
        <w:sectPr w:rsidR="00E409E9" w:rsidSect="00854B59">
          <w:headerReference w:type="default" r:id="rId15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19D71D75" w14:textId="77777777" w:rsidR="00605F8F" w:rsidRDefault="00605F8F" w:rsidP="00605F8F">
      <w:pPr>
        <w:pStyle w:val="Heading1"/>
      </w:pPr>
      <w:bookmarkStart w:id="18" w:name="_Toc235035611"/>
      <w:r>
        <w:lastRenderedPageBreak/>
        <w:t>VIOLATIONS</w:t>
      </w:r>
      <w:bookmarkEnd w:id="16"/>
      <w:bookmarkEnd w:id="18"/>
    </w:p>
    <w:p w14:paraId="3BBD8763" w14:textId="057E91E9" w:rsidR="00605F8F" w:rsidRPr="00310D04" w:rsidRDefault="005435C2" w:rsidP="00310D04">
      <w:pPr>
        <w:sectPr w:rsidR="00605F8F" w:rsidRPr="00310D04" w:rsidSect="00854B59">
          <w:headerReference w:type="default" r:id="rId16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  <w:r w:rsidRPr="005435C2">
        <w:t>Unauthorized use of SSH or root access may lead to immediate credential revocation.</w:t>
      </w:r>
    </w:p>
    <w:p w14:paraId="06394AAE" w14:textId="03F84DFF" w:rsidR="00645E48" w:rsidRPr="008C2B77" w:rsidRDefault="001937CE" w:rsidP="00645E48">
      <w:pPr>
        <w:pStyle w:val="Heading1"/>
        <w:spacing w:after="360"/>
      </w:pPr>
      <w:bookmarkStart w:id="19" w:name="_Toc235035612"/>
      <w:r>
        <w:lastRenderedPageBreak/>
        <w:t xml:space="preserve">POLICY </w:t>
      </w:r>
      <w:r w:rsidR="00645E48" w:rsidRPr="008C2B77">
        <w:t>APPROVAL SIGNATURES</w:t>
      </w:r>
      <w:bookmarkEnd w:id="19"/>
    </w:p>
    <w:p w14:paraId="3A11134D" w14:textId="00803F74" w:rsidR="00460D6C" w:rsidRPr="008C2B77" w:rsidRDefault="00645E48" w:rsidP="008C5893">
      <w:pPr>
        <w:spacing w:line="278" w:lineRule="auto"/>
        <w:rPr>
          <w:b/>
          <w:bCs/>
        </w:rPr>
      </w:pPr>
      <w:r w:rsidRPr="008C2B77">
        <w:t xml:space="preserve">Digital signature blocks below are formatted for </w:t>
      </w:r>
      <w:proofErr w:type="spellStart"/>
      <w:r w:rsidRPr="008C2B77">
        <w:t>DocuSign</w:t>
      </w:r>
      <w:proofErr w:type="spellEnd"/>
      <w:r w:rsidRPr="008C2B77">
        <w:t xml:space="preserve"> / Adobe Sign.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770"/>
        <w:gridCol w:w="1890"/>
      </w:tblGrid>
      <w:tr w:rsidR="00645E48" w:rsidRPr="008C2B77" w14:paraId="182545BB" w14:textId="77777777" w:rsidTr="002669CB">
        <w:tc>
          <w:tcPr>
            <w:tcW w:w="1765" w:type="dxa"/>
            <w:shd w:val="clear" w:color="auto" w:fill="4F7ABA"/>
          </w:tcPr>
          <w:p w14:paraId="23223BBE" w14:textId="26BE4898" w:rsidR="00645E48" w:rsidRPr="008C2B77" w:rsidRDefault="002669CB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190" w:type="dxa"/>
            <w:shd w:val="clear" w:color="auto" w:fill="4F7ABA"/>
          </w:tcPr>
          <w:p w14:paraId="735A9BCC" w14:textId="62658928" w:rsidR="00645E48" w:rsidRPr="008C2B77" w:rsidRDefault="002669CB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4770" w:type="dxa"/>
            <w:shd w:val="clear" w:color="auto" w:fill="4F7ABA"/>
          </w:tcPr>
          <w:p w14:paraId="7617CEA7" w14:textId="5E01502A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890" w:type="dxa"/>
            <w:shd w:val="clear" w:color="auto" w:fill="4F7ABA"/>
          </w:tcPr>
          <w:p w14:paraId="0A5FCC17" w14:textId="410DA112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99480C" w:rsidRPr="008C2B77" w14:paraId="6AF2EFD9" w14:textId="77777777" w:rsidTr="002669CB">
        <w:trPr>
          <w:trHeight w:val="256"/>
        </w:trPr>
        <w:tc>
          <w:tcPr>
            <w:tcW w:w="1765" w:type="dxa"/>
          </w:tcPr>
          <w:p w14:paraId="44F8B778" w14:textId="763277FD" w:rsidR="0099480C" w:rsidRPr="008C2B77" w:rsidRDefault="0099480C" w:rsidP="0099480C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2190" w:type="dxa"/>
          </w:tcPr>
          <w:p w14:paraId="14A3426D" w14:textId="61037B18" w:rsidR="0099480C" w:rsidRPr="008C2B77" w:rsidRDefault="0099480C" w:rsidP="0099480C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  <w:tc>
          <w:tcPr>
            <w:tcW w:w="4770" w:type="dxa"/>
          </w:tcPr>
          <w:p w14:paraId="5D963869" w14:textId="77777777" w:rsidR="0099480C" w:rsidRPr="008C2B77" w:rsidRDefault="0099480C" w:rsidP="0099480C">
            <w:pPr>
              <w:rPr>
                <w:sz w:val="20"/>
                <w:szCs w:val="20"/>
              </w:rPr>
            </w:pPr>
          </w:p>
          <w:p w14:paraId="5637FC2E" w14:textId="2DD0B482" w:rsidR="0099480C" w:rsidRPr="008C2B77" w:rsidRDefault="0099480C" w:rsidP="0099480C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CD24D79" w14:textId="5E10A1CD" w:rsidR="0099480C" w:rsidRPr="008C2B77" w:rsidRDefault="0099480C" w:rsidP="009948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2669CB" w:rsidRPr="008C2B77" w14:paraId="66D27291" w14:textId="77777777" w:rsidTr="002669CB">
        <w:trPr>
          <w:trHeight w:val="76"/>
        </w:trPr>
        <w:tc>
          <w:tcPr>
            <w:tcW w:w="1765" w:type="dxa"/>
          </w:tcPr>
          <w:p w14:paraId="3A0BCEED" w14:textId="755128AD" w:rsidR="002669CB" w:rsidRPr="008C2B77" w:rsidRDefault="008F7469" w:rsidP="002669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Anthony Bures</w:t>
            </w:r>
          </w:p>
        </w:tc>
        <w:tc>
          <w:tcPr>
            <w:tcW w:w="2190" w:type="dxa"/>
          </w:tcPr>
          <w:p w14:paraId="720E295E" w14:textId="7347EC0F" w:rsidR="002669CB" w:rsidRPr="008C2B77" w:rsidRDefault="008F7469" w:rsidP="002669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Manager</w:t>
            </w:r>
          </w:p>
        </w:tc>
        <w:tc>
          <w:tcPr>
            <w:tcW w:w="4770" w:type="dxa"/>
          </w:tcPr>
          <w:p w14:paraId="3C24CBF1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  <w:p w14:paraId="24560219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29B31CE" w14:textId="519700D4" w:rsidR="002669CB" w:rsidRPr="008C2B77" w:rsidRDefault="008F7469" w:rsidP="002669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30/06/2026</w:t>
            </w:r>
          </w:p>
        </w:tc>
      </w:tr>
      <w:tr w:rsidR="002669CB" w:rsidRPr="008C2B77" w14:paraId="32D8B4DD" w14:textId="77777777" w:rsidTr="002669CB">
        <w:tc>
          <w:tcPr>
            <w:tcW w:w="1765" w:type="dxa"/>
          </w:tcPr>
          <w:p w14:paraId="53261D06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8343ED3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1688E091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  <w:p w14:paraId="075B2815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F1D51D2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</w:tr>
    </w:tbl>
    <w:p w14:paraId="11131487" w14:textId="77777777" w:rsidR="00ED04FF" w:rsidRPr="008C2B77" w:rsidRDefault="00ED04FF" w:rsidP="008C5893">
      <w:pPr>
        <w:spacing w:line="278" w:lineRule="auto"/>
        <w:rPr>
          <w:b/>
          <w:bCs/>
        </w:rPr>
      </w:pPr>
    </w:p>
    <w:p w14:paraId="7F7321EE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69B0204" w14:textId="77777777" w:rsidR="00645E48" w:rsidRDefault="00645E48" w:rsidP="008C5893">
      <w:pPr>
        <w:spacing w:line="278" w:lineRule="auto"/>
        <w:rPr>
          <w:b/>
          <w:bCs/>
        </w:rPr>
      </w:pPr>
    </w:p>
    <w:p w14:paraId="7FA060CB" w14:textId="77777777" w:rsidR="00647564" w:rsidRDefault="00647564" w:rsidP="008C5893">
      <w:pPr>
        <w:spacing w:line="278" w:lineRule="auto"/>
        <w:rPr>
          <w:b/>
          <w:bCs/>
        </w:rPr>
      </w:pPr>
    </w:p>
    <w:p w14:paraId="28D80D43" w14:textId="77777777" w:rsidR="00647564" w:rsidRDefault="00647564" w:rsidP="008C5893">
      <w:pPr>
        <w:spacing w:line="278" w:lineRule="auto"/>
        <w:rPr>
          <w:b/>
          <w:bCs/>
        </w:rPr>
      </w:pPr>
    </w:p>
    <w:p w14:paraId="1DA5E8D3" w14:textId="77777777" w:rsidR="00647564" w:rsidRPr="008C2B77" w:rsidRDefault="00647564" w:rsidP="008C5893">
      <w:pPr>
        <w:spacing w:line="278" w:lineRule="auto"/>
        <w:rPr>
          <w:b/>
          <w:bCs/>
        </w:rPr>
      </w:pPr>
    </w:p>
    <w:p w14:paraId="6DCDD5CF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1A6A9288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86AF83B" w14:textId="77777777" w:rsidR="00645E48" w:rsidRPr="008C2B77" w:rsidRDefault="00645E48" w:rsidP="008C5893">
      <w:pPr>
        <w:spacing w:line="278" w:lineRule="auto"/>
        <w:rPr>
          <w:b/>
          <w:bCs/>
        </w:rPr>
      </w:pP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0615"/>
      </w:tblGrid>
      <w:tr w:rsidR="00075C52" w:rsidRPr="008C2B77" w14:paraId="468301D8" w14:textId="77777777" w:rsidTr="009B1275">
        <w:tc>
          <w:tcPr>
            <w:tcW w:w="10615" w:type="dxa"/>
          </w:tcPr>
          <w:p w14:paraId="0778F606" w14:textId="56462D41" w:rsidR="00075C52" w:rsidRPr="008C2B77" w:rsidRDefault="00075C52" w:rsidP="00075C52">
            <w:pPr>
              <w:jc w:val="center"/>
            </w:pPr>
            <w:r w:rsidRPr="008C2B77">
              <w:t>--- END OF THE DOCUMENT ---</w:t>
            </w:r>
          </w:p>
        </w:tc>
      </w:tr>
    </w:tbl>
    <w:p w14:paraId="04021002" w14:textId="77777777" w:rsidR="00075C52" w:rsidRPr="008C2B77" w:rsidRDefault="00075C52" w:rsidP="00EF2364"/>
    <w:sectPr w:rsidR="00075C52" w:rsidRPr="008C2B77" w:rsidSect="00854B59">
      <w:headerReference w:type="default" r:id="rId17"/>
      <w:pgSz w:w="12240" w:h="15840"/>
      <w:pgMar w:top="1411" w:right="850" w:bottom="1411" w:left="850" w:header="576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C26D9" w14:textId="77777777" w:rsidR="00406C10" w:rsidRDefault="00406C10" w:rsidP="007460B1">
      <w:pPr>
        <w:spacing w:after="0" w:line="240" w:lineRule="auto"/>
      </w:pPr>
      <w:r>
        <w:separator/>
      </w:r>
    </w:p>
  </w:endnote>
  <w:endnote w:type="continuationSeparator" w:id="0">
    <w:p w14:paraId="62F6C0B3" w14:textId="77777777" w:rsidR="00406C10" w:rsidRDefault="00406C10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72C5D" w14:textId="54FC1C3E" w:rsidR="002429F1" w:rsidRPr="00ED1611" w:rsidRDefault="002429F1" w:rsidP="0011175E">
    <w:pPr>
      <w:pStyle w:val="Footer"/>
      <w:jc w:val="center"/>
      <w:rPr>
        <w:color w:val="4F7ABA"/>
        <w:sz w:val="16"/>
        <w:szCs w:val="16"/>
      </w:rPr>
    </w:pPr>
  </w:p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25"/>
      <w:gridCol w:w="2226"/>
      <w:gridCol w:w="2226"/>
      <w:gridCol w:w="1810"/>
      <w:gridCol w:w="946"/>
      <w:gridCol w:w="222"/>
      <w:gridCol w:w="222"/>
      <w:gridCol w:w="358"/>
      <w:gridCol w:w="305"/>
    </w:tblGrid>
    <w:tr w:rsidR="0011175E" w14:paraId="5E5F5EC8" w14:textId="77777777" w:rsidTr="0011175E">
      <w:trPr>
        <w:cantSplit/>
        <w:trHeight w:val="170"/>
        <w:jc w:val="center"/>
      </w:trPr>
      <w:tc>
        <w:tcPr>
          <w:tcW w:w="4866" w:type="pct"/>
          <w:gridSpan w:val="8"/>
        </w:tcPr>
        <w:p w14:paraId="66D447F8" w14:textId="77777777" w:rsidR="0011175E" w:rsidRDefault="0011175E" w:rsidP="0011175E">
          <w:pPr>
            <w:jc w:val="center"/>
            <w:rPr>
              <w:sz w:val="12"/>
              <w:szCs w:val="12"/>
            </w:rPr>
          </w:pPr>
          <w:r w:rsidRPr="006916BF">
            <w:rPr>
              <w:sz w:val="12"/>
              <w:szCs w:val="12"/>
            </w:rPr>
            <w:t xml:space="preserve">© </w:t>
          </w:r>
          <w:r w:rsidRPr="006916BF">
            <w:rPr>
              <w:bCs/>
              <w:sz w:val="12"/>
              <w:szCs w:val="12"/>
            </w:rPr>
            <w:t>202</w:t>
          </w:r>
          <w:r>
            <w:rPr>
              <w:bCs/>
              <w:sz w:val="12"/>
              <w:szCs w:val="12"/>
            </w:rPr>
            <w:t>6</w:t>
          </w:r>
          <w:r w:rsidRPr="006916BF">
            <w:rPr>
              <w:bCs/>
              <w:sz w:val="12"/>
              <w:szCs w:val="12"/>
            </w:rPr>
            <w:t xml:space="preserve"> </w:t>
          </w:r>
          <w:proofErr w:type="spellStart"/>
          <w:r>
            <w:rPr>
              <w:sz w:val="12"/>
              <w:szCs w:val="12"/>
            </w:rPr>
            <w:t>ZTERS</w:t>
          </w:r>
          <w:proofErr w:type="spellEnd"/>
          <w:r w:rsidRPr="006916BF">
            <w:rPr>
              <w:sz w:val="12"/>
              <w:szCs w:val="12"/>
            </w:rPr>
            <w:t xml:space="preserve"> All rights reserved</w:t>
          </w:r>
        </w:p>
        <w:p w14:paraId="78D9DFF0" w14:textId="77777777" w:rsidR="0011175E" w:rsidRPr="003C00ED" w:rsidRDefault="0011175E" w:rsidP="0011175E">
          <w:pPr>
            <w:jc w:val="center"/>
            <w:rPr>
              <w:sz w:val="12"/>
              <w:szCs w:val="12"/>
            </w:rPr>
          </w:pPr>
        </w:p>
      </w:tc>
      <w:tc>
        <w:tcPr>
          <w:tcW w:w="134" w:type="pct"/>
          <w:vMerge w:val="restart"/>
        </w:tcPr>
        <w:p w14:paraId="5970FB23" w14:textId="77777777" w:rsidR="0011175E" w:rsidRPr="00D873AC" w:rsidRDefault="0011175E" w:rsidP="0011175E">
          <w:pPr>
            <w:rPr>
              <w:b/>
              <w:bCs/>
              <w:color w:val="4F81BD"/>
              <w:sz w:val="12"/>
              <w:szCs w:val="12"/>
            </w:rPr>
          </w:pPr>
          <w:r w:rsidRPr="006E1662">
            <w:rPr>
              <w:b/>
              <w:bCs/>
              <w:color w:val="4F81BD"/>
              <w:sz w:val="16"/>
              <w:szCs w:val="16"/>
            </w:rPr>
            <w:fldChar w:fldCharType="begin"/>
          </w:r>
          <w:r w:rsidRPr="006E1662">
            <w:rPr>
              <w:b/>
              <w:bCs/>
              <w:color w:val="4F81BD"/>
              <w:sz w:val="16"/>
              <w:szCs w:val="16"/>
            </w:rPr>
            <w:instrText xml:space="preserve"> PAGE   \* MERGEFORMAT </w:instrText>
          </w:r>
          <w:r w:rsidRPr="006E1662">
            <w:rPr>
              <w:b/>
              <w:bCs/>
              <w:color w:val="4F81BD"/>
              <w:sz w:val="16"/>
              <w:szCs w:val="16"/>
            </w:rPr>
            <w:fldChar w:fldCharType="separate"/>
          </w:r>
          <w:r w:rsidRPr="006E1662">
            <w:rPr>
              <w:b/>
              <w:bCs/>
              <w:noProof/>
              <w:color w:val="4F81BD"/>
              <w:sz w:val="16"/>
              <w:szCs w:val="16"/>
            </w:rPr>
            <w:t>1</w:t>
          </w:r>
          <w:r w:rsidRPr="006E1662">
            <w:rPr>
              <w:b/>
              <w:bCs/>
              <w:noProof/>
              <w:color w:val="4F81BD"/>
              <w:sz w:val="16"/>
              <w:szCs w:val="16"/>
            </w:rPr>
            <w:fldChar w:fldCharType="end"/>
          </w:r>
        </w:p>
      </w:tc>
    </w:tr>
    <w:tr w:rsidR="0011175E" w14:paraId="6F4D9629" w14:textId="77777777" w:rsidTr="0011175E">
      <w:trPr>
        <w:cantSplit/>
        <w:trHeight w:val="115"/>
        <w:jc w:val="center"/>
      </w:trPr>
      <w:tc>
        <w:tcPr>
          <w:tcW w:w="1080" w:type="pct"/>
          <w:shd w:val="clear" w:color="auto" w:fill="E3983F"/>
        </w:tcPr>
        <w:p w14:paraId="0BC3FC2C" w14:textId="77777777" w:rsidR="0011175E" w:rsidRDefault="0011175E" w:rsidP="0011175E">
          <w:pPr>
            <w:jc w:val="center"/>
            <w:rPr>
              <w:sz w:val="6"/>
              <w:szCs w:val="6"/>
            </w:rPr>
          </w:pPr>
        </w:p>
      </w:tc>
      <w:tc>
        <w:tcPr>
          <w:tcW w:w="1080" w:type="pct"/>
          <w:shd w:val="clear" w:color="auto" w:fill="66686C"/>
        </w:tcPr>
        <w:p w14:paraId="78ADCB78" w14:textId="77777777" w:rsidR="0011175E" w:rsidRDefault="0011175E" w:rsidP="0011175E">
          <w:pPr>
            <w:jc w:val="center"/>
            <w:rPr>
              <w:sz w:val="6"/>
              <w:szCs w:val="6"/>
            </w:rPr>
          </w:pPr>
        </w:p>
      </w:tc>
      <w:tc>
        <w:tcPr>
          <w:tcW w:w="1080" w:type="pct"/>
          <w:shd w:val="clear" w:color="auto" w:fill="4F7ABA"/>
        </w:tcPr>
        <w:p w14:paraId="3E63B03B" w14:textId="77777777" w:rsidR="0011175E" w:rsidRDefault="0011175E" w:rsidP="0011175E">
          <w:pPr>
            <w:jc w:val="center"/>
            <w:rPr>
              <w:sz w:val="6"/>
              <w:szCs w:val="6"/>
            </w:rPr>
          </w:pPr>
        </w:p>
      </w:tc>
      <w:tc>
        <w:tcPr>
          <w:tcW w:w="883" w:type="pct"/>
          <w:shd w:val="clear" w:color="auto" w:fill="4B327A"/>
        </w:tcPr>
        <w:p w14:paraId="116CA82B" w14:textId="77777777" w:rsidR="0011175E" w:rsidRDefault="0011175E" w:rsidP="0011175E">
          <w:pPr>
            <w:jc w:val="center"/>
            <w:rPr>
              <w:sz w:val="6"/>
              <w:szCs w:val="6"/>
            </w:rPr>
          </w:pPr>
        </w:p>
      </w:tc>
      <w:tc>
        <w:tcPr>
          <w:tcW w:w="473" w:type="pct"/>
          <w:shd w:val="clear" w:color="auto" w:fill="9ABF55"/>
        </w:tcPr>
        <w:p w14:paraId="107C4035" w14:textId="77777777" w:rsidR="0011175E" w:rsidRDefault="0011175E" w:rsidP="0011175E">
          <w:pPr>
            <w:jc w:val="center"/>
            <w:rPr>
              <w:sz w:val="6"/>
              <w:szCs w:val="6"/>
            </w:rPr>
          </w:pPr>
        </w:p>
      </w:tc>
      <w:tc>
        <w:tcPr>
          <w:tcW w:w="105" w:type="pct"/>
          <w:shd w:val="clear" w:color="auto" w:fill="DA7238"/>
        </w:tcPr>
        <w:p w14:paraId="09B7E8C8" w14:textId="77777777" w:rsidR="0011175E" w:rsidRDefault="0011175E" w:rsidP="0011175E">
          <w:pPr>
            <w:jc w:val="center"/>
            <w:rPr>
              <w:sz w:val="6"/>
              <w:szCs w:val="6"/>
            </w:rPr>
          </w:pPr>
        </w:p>
      </w:tc>
      <w:tc>
        <w:tcPr>
          <w:tcW w:w="105" w:type="pct"/>
          <w:shd w:val="clear" w:color="auto" w:fill="B3D9E6"/>
        </w:tcPr>
        <w:p w14:paraId="6F69E49F" w14:textId="77777777" w:rsidR="0011175E" w:rsidRDefault="0011175E" w:rsidP="0011175E">
          <w:pPr>
            <w:jc w:val="center"/>
            <w:rPr>
              <w:sz w:val="6"/>
              <w:szCs w:val="6"/>
            </w:rPr>
          </w:pPr>
        </w:p>
      </w:tc>
      <w:tc>
        <w:tcPr>
          <w:tcW w:w="723" w:type="pct"/>
          <w:shd w:val="clear" w:color="auto" w:fill="D2D3D4"/>
        </w:tcPr>
        <w:p w14:paraId="4C7488CB" w14:textId="77777777" w:rsidR="0011175E" w:rsidRDefault="0011175E" w:rsidP="0011175E">
          <w:pPr>
            <w:jc w:val="center"/>
            <w:rPr>
              <w:sz w:val="6"/>
              <w:szCs w:val="6"/>
            </w:rPr>
          </w:pPr>
        </w:p>
      </w:tc>
      <w:tc>
        <w:tcPr>
          <w:tcW w:w="134" w:type="pct"/>
          <w:vMerge/>
          <w:shd w:val="clear" w:color="auto" w:fill="D9D9D9" w:themeFill="background1" w:themeFillShade="D9"/>
        </w:tcPr>
        <w:p w14:paraId="2DB0B647" w14:textId="77777777" w:rsidR="0011175E" w:rsidRDefault="0011175E" w:rsidP="0011175E">
          <w:pPr>
            <w:jc w:val="center"/>
            <w:rPr>
              <w:sz w:val="6"/>
              <w:szCs w:val="6"/>
            </w:rPr>
          </w:pPr>
        </w:p>
      </w:tc>
    </w:tr>
  </w:tbl>
  <w:p w14:paraId="1679F617" w14:textId="6E25DA11" w:rsidR="006916BF" w:rsidRPr="00AF0E10" w:rsidRDefault="006916BF" w:rsidP="00CA27AF">
    <w:pPr>
      <w:spacing w:after="0"/>
      <w:jc w:val="center"/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9064B" w14:textId="77777777" w:rsidR="00406C10" w:rsidRDefault="00406C10" w:rsidP="007460B1">
      <w:pPr>
        <w:spacing w:after="0" w:line="240" w:lineRule="auto"/>
      </w:pPr>
      <w:r>
        <w:separator/>
      </w:r>
    </w:p>
  </w:footnote>
  <w:footnote w:type="continuationSeparator" w:id="0">
    <w:p w14:paraId="7AF15F7A" w14:textId="77777777" w:rsidR="00406C10" w:rsidRDefault="00406C10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854B59" w14:paraId="5FCAA101" w14:textId="77777777" w:rsidTr="00E54CD0">
      <w:tc>
        <w:tcPr>
          <w:tcW w:w="9895" w:type="dxa"/>
        </w:tcPr>
        <w:p w14:paraId="0F6118C3" w14:textId="77777777" w:rsidR="00854B59" w:rsidRPr="007C0EC5" w:rsidRDefault="00854B59" w:rsidP="00854B59">
          <w:pPr>
            <w:pStyle w:val="Header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1AFFBB8C" w14:textId="77777777" w:rsidR="00854B59" w:rsidRDefault="00854B59" w:rsidP="00854B59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7B8F9793" wp14:editId="4EB6D80A">
                <wp:extent cx="326004" cy="378092"/>
                <wp:effectExtent l="0" t="0" r="0" b="3175"/>
                <wp:docPr id="1378002324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1477911" w14:textId="76F77C1B" w:rsidR="007460B1" w:rsidRPr="00854B59" w:rsidRDefault="007460B1">
    <w:pPr>
      <w:pStyle w:val="Header"/>
      <w:rPr>
        <w:sz w:val="16"/>
        <w:szCs w:val="16"/>
        <w:lang w:val="es-C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854B59" w14:paraId="6687E67A" w14:textId="77777777" w:rsidTr="00E54CD0">
      <w:tc>
        <w:tcPr>
          <w:tcW w:w="9895" w:type="dxa"/>
        </w:tcPr>
        <w:p w14:paraId="41C62B5B" w14:textId="77777777" w:rsidR="00854B59" w:rsidRPr="007C0EC5" w:rsidRDefault="00854B59" w:rsidP="00854B59">
          <w:pPr>
            <w:pStyle w:val="Header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6A7A07BE" w14:textId="77777777" w:rsidR="00854B59" w:rsidRDefault="00854B59" w:rsidP="00854B59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06A1CA17" wp14:editId="07D279D3">
                <wp:extent cx="326004" cy="378092"/>
                <wp:effectExtent l="0" t="0" r="0" b="3175"/>
                <wp:docPr id="445171207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6FC603E" w14:textId="018761F8" w:rsidR="001A19D9" w:rsidRPr="00854B59" w:rsidRDefault="001A19D9">
    <w:pPr>
      <w:pStyle w:val="Header"/>
      <w:rPr>
        <w:sz w:val="16"/>
        <w:szCs w:val="16"/>
        <w:lang w:val="es-C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854B59" w14:paraId="5DBA9E6B" w14:textId="77777777" w:rsidTr="00E54CD0">
      <w:tc>
        <w:tcPr>
          <w:tcW w:w="9895" w:type="dxa"/>
        </w:tcPr>
        <w:p w14:paraId="0588080E" w14:textId="102DB9D5" w:rsidR="00854B59" w:rsidRPr="007C0EC5" w:rsidRDefault="00854B59" w:rsidP="00854B59">
          <w:pPr>
            <w:pStyle w:val="Header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>POLICY – Development Policies</w:t>
          </w:r>
          <w:r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4EA9A8B9" w14:textId="77777777" w:rsidR="00854B59" w:rsidRDefault="00854B59" w:rsidP="00854B59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5B5C4736" wp14:editId="7E24C25F">
                <wp:extent cx="326004" cy="378092"/>
                <wp:effectExtent l="0" t="0" r="0" b="3175"/>
                <wp:docPr id="530338157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58FFCF0" w14:textId="2336B9F1" w:rsidR="008F5E7A" w:rsidRPr="00254DBA" w:rsidRDefault="008F5E7A">
    <w:pPr>
      <w:pStyle w:val="Header"/>
      <w:rPr>
        <w:sz w:val="16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854B59" w14:paraId="3B352511" w14:textId="77777777" w:rsidTr="00E54CD0">
      <w:tc>
        <w:tcPr>
          <w:tcW w:w="9895" w:type="dxa"/>
        </w:tcPr>
        <w:p w14:paraId="5228003C" w14:textId="03034912" w:rsidR="00854B59" w:rsidRPr="007C0EC5" w:rsidRDefault="00854B59" w:rsidP="00854B59">
          <w:pPr>
            <w:pStyle w:val="Header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POLICY – </w:t>
          </w:r>
          <w:r>
            <w:rPr>
              <w:sz w:val="16"/>
              <w:szCs w:val="16"/>
            </w:rPr>
            <w:t>Violations</w:t>
          </w:r>
          <w:r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639DE3B3" w14:textId="77777777" w:rsidR="00854B59" w:rsidRDefault="00854B59" w:rsidP="00854B59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00DBCB41" wp14:editId="0B113A6F">
                <wp:extent cx="326004" cy="378092"/>
                <wp:effectExtent l="0" t="0" r="0" b="3175"/>
                <wp:docPr id="355133652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59336C2" w14:textId="41220BB5" w:rsidR="009B6ABF" w:rsidRPr="00254DBA" w:rsidRDefault="009B6ABF">
    <w:pPr>
      <w:pStyle w:val="Header"/>
      <w:rPr>
        <w:sz w:val="16"/>
        <w:szCs w:val="1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854B59" w14:paraId="0FB984A7" w14:textId="77777777" w:rsidTr="00E54CD0">
      <w:tc>
        <w:tcPr>
          <w:tcW w:w="9895" w:type="dxa"/>
        </w:tcPr>
        <w:p w14:paraId="0F21F743" w14:textId="754A9A7F" w:rsidR="00854B59" w:rsidRPr="007C0EC5" w:rsidRDefault="00854B59" w:rsidP="00854B59">
          <w:pPr>
            <w:pStyle w:val="Header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POLICY – </w:t>
          </w:r>
          <w:r>
            <w:rPr>
              <w:sz w:val="16"/>
              <w:szCs w:val="16"/>
            </w:rPr>
            <w:t>Approval Signatures</w:t>
          </w:r>
          <w:r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25177393" w14:textId="77777777" w:rsidR="00854B59" w:rsidRDefault="00854B59" w:rsidP="00854B59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5B22C1A0" wp14:editId="5F6AF17D">
                <wp:extent cx="326004" cy="378092"/>
                <wp:effectExtent l="0" t="0" r="0" b="3175"/>
                <wp:docPr id="1732712204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A32972D" w14:textId="09B6978A" w:rsidR="00216D6B" w:rsidRPr="00254DBA" w:rsidRDefault="00216D6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3E4"/>
    <w:multiLevelType w:val="hybridMultilevel"/>
    <w:tmpl w:val="FF703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62DCF"/>
    <w:multiLevelType w:val="hybridMultilevel"/>
    <w:tmpl w:val="707CD57E"/>
    <w:lvl w:ilvl="0" w:tplc="CA5831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7662C"/>
    <w:multiLevelType w:val="hybridMultilevel"/>
    <w:tmpl w:val="F2F8D232"/>
    <w:lvl w:ilvl="0" w:tplc="87B00C1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C12BF"/>
    <w:multiLevelType w:val="hybridMultilevel"/>
    <w:tmpl w:val="ED963A4A"/>
    <w:lvl w:ilvl="0" w:tplc="A770F6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73C86"/>
    <w:multiLevelType w:val="multilevel"/>
    <w:tmpl w:val="B9BCDED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A3F7C4E"/>
    <w:multiLevelType w:val="hybridMultilevel"/>
    <w:tmpl w:val="3EF4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771BC"/>
    <w:multiLevelType w:val="hybridMultilevel"/>
    <w:tmpl w:val="044674F4"/>
    <w:lvl w:ilvl="0" w:tplc="1C5A0B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36E83"/>
    <w:multiLevelType w:val="hybridMultilevel"/>
    <w:tmpl w:val="CD360E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24969E1"/>
    <w:multiLevelType w:val="hybridMultilevel"/>
    <w:tmpl w:val="A0BA870E"/>
    <w:lvl w:ilvl="0" w:tplc="84204A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E6461"/>
    <w:multiLevelType w:val="hybridMultilevel"/>
    <w:tmpl w:val="3DF673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D64688"/>
    <w:multiLevelType w:val="hybridMultilevel"/>
    <w:tmpl w:val="931E65CE"/>
    <w:lvl w:ilvl="0" w:tplc="4052F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5E6706"/>
    <w:multiLevelType w:val="hybridMultilevel"/>
    <w:tmpl w:val="3F482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A209CF"/>
    <w:multiLevelType w:val="hybridMultilevel"/>
    <w:tmpl w:val="AB9C2C38"/>
    <w:lvl w:ilvl="0" w:tplc="DF64B4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945FF"/>
    <w:multiLevelType w:val="hybridMultilevel"/>
    <w:tmpl w:val="704C968E"/>
    <w:lvl w:ilvl="0" w:tplc="743242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6D4ED9"/>
    <w:multiLevelType w:val="hybridMultilevel"/>
    <w:tmpl w:val="62803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A74FF"/>
    <w:multiLevelType w:val="hybridMultilevel"/>
    <w:tmpl w:val="3FE0CF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C822FE4"/>
    <w:multiLevelType w:val="hybridMultilevel"/>
    <w:tmpl w:val="FA0C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D93586"/>
    <w:multiLevelType w:val="hybridMultilevel"/>
    <w:tmpl w:val="16BA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3D6D12"/>
    <w:multiLevelType w:val="multilevel"/>
    <w:tmpl w:val="24120F3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84" w:hanging="384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FAC67EE"/>
    <w:multiLevelType w:val="hybridMultilevel"/>
    <w:tmpl w:val="B8FAD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480D31"/>
    <w:multiLevelType w:val="hybridMultilevel"/>
    <w:tmpl w:val="EEB40D14"/>
    <w:lvl w:ilvl="0" w:tplc="34C83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3F1865"/>
    <w:multiLevelType w:val="hybridMultilevel"/>
    <w:tmpl w:val="C214F9EE"/>
    <w:lvl w:ilvl="0" w:tplc="D9B6B0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D92D86"/>
    <w:multiLevelType w:val="hybridMultilevel"/>
    <w:tmpl w:val="22383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8A1DB9"/>
    <w:multiLevelType w:val="hybridMultilevel"/>
    <w:tmpl w:val="B68A698C"/>
    <w:lvl w:ilvl="0" w:tplc="A976AD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14746">
    <w:abstractNumId w:val="4"/>
  </w:num>
  <w:num w:numId="2" w16cid:durableId="2140874696">
    <w:abstractNumId w:val="16"/>
  </w:num>
  <w:num w:numId="3" w16cid:durableId="221723370">
    <w:abstractNumId w:val="17"/>
  </w:num>
  <w:num w:numId="4" w16cid:durableId="1562593782">
    <w:abstractNumId w:val="5"/>
  </w:num>
  <w:num w:numId="5" w16cid:durableId="1659727706">
    <w:abstractNumId w:val="10"/>
  </w:num>
  <w:num w:numId="6" w16cid:durableId="672145141">
    <w:abstractNumId w:val="3"/>
  </w:num>
  <w:num w:numId="7" w16cid:durableId="1069885794">
    <w:abstractNumId w:val="20"/>
  </w:num>
  <w:num w:numId="8" w16cid:durableId="232391577">
    <w:abstractNumId w:val="6"/>
  </w:num>
  <w:num w:numId="9" w16cid:durableId="142703922">
    <w:abstractNumId w:val="0"/>
  </w:num>
  <w:num w:numId="10" w16cid:durableId="591162208">
    <w:abstractNumId w:val="18"/>
  </w:num>
  <w:num w:numId="11" w16cid:durableId="309554352">
    <w:abstractNumId w:val="21"/>
  </w:num>
  <w:num w:numId="12" w16cid:durableId="1169296955">
    <w:abstractNumId w:val="23"/>
  </w:num>
  <w:num w:numId="13" w16cid:durableId="1417895371">
    <w:abstractNumId w:val="13"/>
  </w:num>
  <w:num w:numId="14" w16cid:durableId="616716407">
    <w:abstractNumId w:val="22"/>
  </w:num>
  <w:num w:numId="15" w16cid:durableId="1501583368">
    <w:abstractNumId w:val="19"/>
  </w:num>
  <w:num w:numId="16" w16cid:durableId="1733232010">
    <w:abstractNumId w:val="8"/>
  </w:num>
  <w:num w:numId="17" w16cid:durableId="1135441298">
    <w:abstractNumId w:val="7"/>
  </w:num>
  <w:num w:numId="18" w16cid:durableId="799615628">
    <w:abstractNumId w:val="2"/>
  </w:num>
  <w:num w:numId="19" w16cid:durableId="1243220907">
    <w:abstractNumId w:val="15"/>
  </w:num>
  <w:num w:numId="20" w16cid:durableId="578096624">
    <w:abstractNumId w:val="1"/>
  </w:num>
  <w:num w:numId="21" w16cid:durableId="1904099593">
    <w:abstractNumId w:val="9"/>
  </w:num>
  <w:num w:numId="22" w16cid:durableId="166093907">
    <w:abstractNumId w:val="12"/>
  </w:num>
  <w:num w:numId="23" w16cid:durableId="686371897">
    <w:abstractNumId w:val="11"/>
  </w:num>
  <w:num w:numId="24" w16cid:durableId="953252693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0513F"/>
    <w:rsid w:val="00007ED9"/>
    <w:rsid w:val="000120FC"/>
    <w:rsid w:val="00012A66"/>
    <w:rsid w:val="00012FFC"/>
    <w:rsid w:val="000201B9"/>
    <w:rsid w:val="00020FE9"/>
    <w:rsid w:val="000214AC"/>
    <w:rsid w:val="000219BB"/>
    <w:rsid w:val="00022B2C"/>
    <w:rsid w:val="00027758"/>
    <w:rsid w:val="00034EF6"/>
    <w:rsid w:val="000450B0"/>
    <w:rsid w:val="000466AF"/>
    <w:rsid w:val="0005713B"/>
    <w:rsid w:val="00060FE1"/>
    <w:rsid w:val="00070681"/>
    <w:rsid w:val="0007218E"/>
    <w:rsid w:val="00073EEC"/>
    <w:rsid w:val="00075C52"/>
    <w:rsid w:val="000820EB"/>
    <w:rsid w:val="0008231D"/>
    <w:rsid w:val="000827AA"/>
    <w:rsid w:val="00083891"/>
    <w:rsid w:val="00090FBE"/>
    <w:rsid w:val="00097534"/>
    <w:rsid w:val="000A0C4C"/>
    <w:rsid w:val="000B02CF"/>
    <w:rsid w:val="000B7151"/>
    <w:rsid w:val="000C766C"/>
    <w:rsid w:val="000D03E0"/>
    <w:rsid w:val="000D4C4F"/>
    <w:rsid w:val="000E7597"/>
    <w:rsid w:val="001022F6"/>
    <w:rsid w:val="001071DB"/>
    <w:rsid w:val="0011175E"/>
    <w:rsid w:val="00113E3A"/>
    <w:rsid w:val="00122A12"/>
    <w:rsid w:val="00122D06"/>
    <w:rsid w:val="00125133"/>
    <w:rsid w:val="001338D0"/>
    <w:rsid w:val="00140AAE"/>
    <w:rsid w:val="00151537"/>
    <w:rsid w:val="00151C88"/>
    <w:rsid w:val="001609EC"/>
    <w:rsid w:val="0016415E"/>
    <w:rsid w:val="00170741"/>
    <w:rsid w:val="00171F38"/>
    <w:rsid w:val="00175A09"/>
    <w:rsid w:val="001806DD"/>
    <w:rsid w:val="00183A6C"/>
    <w:rsid w:val="00193714"/>
    <w:rsid w:val="001937CE"/>
    <w:rsid w:val="001968F2"/>
    <w:rsid w:val="001A19D9"/>
    <w:rsid w:val="001A3E94"/>
    <w:rsid w:val="001C0AF1"/>
    <w:rsid w:val="001D5865"/>
    <w:rsid w:val="001F43A3"/>
    <w:rsid w:val="00207E8D"/>
    <w:rsid w:val="00212FC5"/>
    <w:rsid w:val="00216D6B"/>
    <w:rsid w:val="0022112F"/>
    <w:rsid w:val="0022287C"/>
    <w:rsid w:val="002365A4"/>
    <w:rsid w:val="00241A71"/>
    <w:rsid w:val="002429F1"/>
    <w:rsid w:val="002523C1"/>
    <w:rsid w:val="00254DBA"/>
    <w:rsid w:val="0025741F"/>
    <w:rsid w:val="00257A2B"/>
    <w:rsid w:val="002650AB"/>
    <w:rsid w:val="002669CB"/>
    <w:rsid w:val="00271ECF"/>
    <w:rsid w:val="0027586A"/>
    <w:rsid w:val="00283482"/>
    <w:rsid w:val="002903FD"/>
    <w:rsid w:val="00291DA6"/>
    <w:rsid w:val="00291DF9"/>
    <w:rsid w:val="002A119D"/>
    <w:rsid w:val="002B6ED9"/>
    <w:rsid w:val="002C4FC7"/>
    <w:rsid w:val="002D0E09"/>
    <w:rsid w:val="002D22EA"/>
    <w:rsid w:val="002D3620"/>
    <w:rsid w:val="002D7F8A"/>
    <w:rsid w:val="002E0C66"/>
    <w:rsid w:val="002E1319"/>
    <w:rsid w:val="002E3BC8"/>
    <w:rsid w:val="002F5ED9"/>
    <w:rsid w:val="002F6218"/>
    <w:rsid w:val="0030019A"/>
    <w:rsid w:val="00310D04"/>
    <w:rsid w:val="00314EA1"/>
    <w:rsid w:val="0034620F"/>
    <w:rsid w:val="003527F4"/>
    <w:rsid w:val="00352A75"/>
    <w:rsid w:val="00352D5C"/>
    <w:rsid w:val="003623D5"/>
    <w:rsid w:val="00362ECA"/>
    <w:rsid w:val="00364CF1"/>
    <w:rsid w:val="00371EEC"/>
    <w:rsid w:val="00374FC3"/>
    <w:rsid w:val="00380DC1"/>
    <w:rsid w:val="003909E4"/>
    <w:rsid w:val="00396599"/>
    <w:rsid w:val="003A54B3"/>
    <w:rsid w:val="003C6066"/>
    <w:rsid w:val="003C6A8A"/>
    <w:rsid w:val="003C72EC"/>
    <w:rsid w:val="003D0189"/>
    <w:rsid w:val="003D0D75"/>
    <w:rsid w:val="003D5F7E"/>
    <w:rsid w:val="003E0A6C"/>
    <w:rsid w:val="003E3962"/>
    <w:rsid w:val="003E39E2"/>
    <w:rsid w:val="003F08F5"/>
    <w:rsid w:val="003F101F"/>
    <w:rsid w:val="003F3836"/>
    <w:rsid w:val="003F572E"/>
    <w:rsid w:val="00406C10"/>
    <w:rsid w:val="00410611"/>
    <w:rsid w:val="00437030"/>
    <w:rsid w:val="00445567"/>
    <w:rsid w:val="00460D6C"/>
    <w:rsid w:val="00461446"/>
    <w:rsid w:val="0046555D"/>
    <w:rsid w:val="00471319"/>
    <w:rsid w:val="00486D19"/>
    <w:rsid w:val="0049622C"/>
    <w:rsid w:val="004974E5"/>
    <w:rsid w:val="004A0E1C"/>
    <w:rsid w:val="004A19E5"/>
    <w:rsid w:val="004A2C83"/>
    <w:rsid w:val="004A5EC4"/>
    <w:rsid w:val="004B10FE"/>
    <w:rsid w:val="004C51A2"/>
    <w:rsid w:val="004D042F"/>
    <w:rsid w:val="004D14E3"/>
    <w:rsid w:val="004E0C8F"/>
    <w:rsid w:val="004E1FDA"/>
    <w:rsid w:val="004F1014"/>
    <w:rsid w:val="004F1914"/>
    <w:rsid w:val="005005F3"/>
    <w:rsid w:val="00524674"/>
    <w:rsid w:val="00535840"/>
    <w:rsid w:val="00542DEF"/>
    <w:rsid w:val="005435C2"/>
    <w:rsid w:val="0054482E"/>
    <w:rsid w:val="00557C00"/>
    <w:rsid w:val="005617D5"/>
    <w:rsid w:val="005617DF"/>
    <w:rsid w:val="005669E0"/>
    <w:rsid w:val="0058324C"/>
    <w:rsid w:val="005873B0"/>
    <w:rsid w:val="00587924"/>
    <w:rsid w:val="00592112"/>
    <w:rsid w:val="005A10EB"/>
    <w:rsid w:val="005A25DC"/>
    <w:rsid w:val="005B0827"/>
    <w:rsid w:val="005B2122"/>
    <w:rsid w:val="005C0C80"/>
    <w:rsid w:val="005C16DE"/>
    <w:rsid w:val="005D0A0D"/>
    <w:rsid w:val="005D565D"/>
    <w:rsid w:val="005D79DE"/>
    <w:rsid w:val="005E27C1"/>
    <w:rsid w:val="005E698F"/>
    <w:rsid w:val="006019DE"/>
    <w:rsid w:val="00605F8F"/>
    <w:rsid w:val="00616F3D"/>
    <w:rsid w:val="0062745C"/>
    <w:rsid w:val="00631EFB"/>
    <w:rsid w:val="006328B6"/>
    <w:rsid w:val="00634192"/>
    <w:rsid w:val="00640478"/>
    <w:rsid w:val="00645E48"/>
    <w:rsid w:val="00647564"/>
    <w:rsid w:val="00650792"/>
    <w:rsid w:val="00651C06"/>
    <w:rsid w:val="00653B11"/>
    <w:rsid w:val="00670DD5"/>
    <w:rsid w:val="006858D0"/>
    <w:rsid w:val="00685ABB"/>
    <w:rsid w:val="00687C40"/>
    <w:rsid w:val="006916BF"/>
    <w:rsid w:val="006B2D37"/>
    <w:rsid w:val="006D0EDF"/>
    <w:rsid w:val="006D4888"/>
    <w:rsid w:val="006D57EB"/>
    <w:rsid w:val="006D7C97"/>
    <w:rsid w:val="006E1277"/>
    <w:rsid w:val="0070416C"/>
    <w:rsid w:val="00704A83"/>
    <w:rsid w:val="00706853"/>
    <w:rsid w:val="007174EF"/>
    <w:rsid w:val="00717C18"/>
    <w:rsid w:val="007233D1"/>
    <w:rsid w:val="00726151"/>
    <w:rsid w:val="00730984"/>
    <w:rsid w:val="00733945"/>
    <w:rsid w:val="007343C7"/>
    <w:rsid w:val="00737901"/>
    <w:rsid w:val="00741061"/>
    <w:rsid w:val="0074246E"/>
    <w:rsid w:val="00743788"/>
    <w:rsid w:val="00745D1B"/>
    <w:rsid w:val="007460B1"/>
    <w:rsid w:val="007550BC"/>
    <w:rsid w:val="00771A42"/>
    <w:rsid w:val="00793F08"/>
    <w:rsid w:val="00796B77"/>
    <w:rsid w:val="007A07E8"/>
    <w:rsid w:val="007A3CB3"/>
    <w:rsid w:val="007B2943"/>
    <w:rsid w:val="007B43B6"/>
    <w:rsid w:val="007B643C"/>
    <w:rsid w:val="007D19D5"/>
    <w:rsid w:val="007D44B4"/>
    <w:rsid w:val="007D7D91"/>
    <w:rsid w:val="007F31F5"/>
    <w:rsid w:val="00802738"/>
    <w:rsid w:val="008332C6"/>
    <w:rsid w:val="00834368"/>
    <w:rsid w:val="00834B98"/>
    <w:rsid w:val="008441F5"/>
    <w:rsid w:val="00850AA1"/>
    <w:rsid w:val="00852956"/>
    <w:rsid w:val="00852ED1"/>
    <w:rsid w:val="00854B59"/>
    <w:rsid w:val="008558AC"/>
    <w:rsid w:val="008700FF"/>
    <w:rsid w:val="00870366"/>
    <w:rsid w:val="00873161"/>
    <w:rsid w:val="00873CCC"/>
    <w:rsid w:val="0088184C"/>
    <w:rsid w:val="00890C53"/>
    <w:rsid w:val="00891264"/>
    <w:rsid w:val="008B47BF"/>
    <w:rsid w:val="008B6979"/>
    <w:rsid w:val="008C2121"/>
    <w:rsid w:val="008C2B77"/>
    <w:rsid w:val="008C3965"/>
    <w:rsid w:val="008C4BF2"/>
    <w:rsid w:val="008C5893"/>
    <w:rsid w:val="008E34D9"/>
    <w:rsid w:val="008F5E7A"/>
    <w:rsid w:val="008F684A"/>
    <w:rsid w:val="008F7469"/>
    <w:rsid w:val="00907EF5"/>
    <w:rsid w:val="00912AC0"/>
    <w:rsid w:val="00925528"/>
    <w:rsid w:val="009374AF"/>
    <w:rsid w:val="00937AEC"/>
    <w:rsid w:val="0094653B"/>
    <w:rsid w:val="00952A22"/>
    <w:rsid w:val="00967456"/>
    <w:rsid w:val="00972DF3"/>
    <w:rsid w:val="0097337A"/>
    <w:rsid w:val="009826A2"/>
    <w:rsid w:val="009827EE"/>
    <w:rsid w:val="0098472B"/>
    <w:rsid w:val="00987B3A"/>
    <w:rsid w:val="0099480C"/>
    <w:rsid w:val="00995F04"/>
    <w:rsid w:val="009A1D75"/>
    <w:rsid w:val="009A3307"/>
    <w:rsid w:val="009A4368"/>
    <w:rsid w:val="009A7618"/>
    <w:rsid w:val="009B1275"/>
    <w:rsid w:val="009B6ABF"/>
    <w:rsid w:val="009C3496"/>
    <w:rsid w:val="009D1BC7"/>
    <w:rsid w:val="009F327D"/>
    <w:rsid w:val="00A1629A"/>
    <w:rsid w:val="00A23C03"/>
    <w:rsid w:val="00A23D31"/>
    <w:rsid w:val="00A372B9"/>
    <w:rsid w:val="00A40C2B"/>
    <w:rsid w:val="00A439A0"/>
    <w:rsid w:val="00A51475"/>
    <w:rsid w:val="00A5778B"/>
    <w:rsid w:val="00A625F9"/>
    <w:rsid w:val="00A86F55"/>
    <w:rsid w:val="00AA0634"/>
    <w:rsid w:val="00AA2C6F"/>
    <w:rsid w:val="00AA4777"/>
    <w:rsid w:val="00AB21B4"/>
    <w:rsid w:val="00AC616C"/>
    <w:rsid w:val="00AC7CE5"/>
    <w:rsid w:val="00AD03DF"/>
    <w:rsid w:val="00AD6B03"/>
    <w:rsid w:val="00AE0CE0"/>
    <w:rsid w:val="00AE477E"/>
    <w:rsid w:val="00AE70B3"/>
    <w:rsid w:val="00AF0E10"/>
    <w:rsid w:val="00B00D19"/>
    <w:rsid w:val="00B05048"/>
    <w:rsid w:val="00B17580"/>
    <w:rsid w:val="00B438F3"/>
    <w:rsid w:val="00B502E9"/>
    <w:rsid w:val="00B60677"/>
    <w:rsid w:val="00B67CCB"/>
    <w:rsid w:val="00B75070"/>
    <w:rsid w:val="00B86041"/>
    <w:rsid w:val="00BA63EE"/>
    <w:rsid w:val="00BA7CBB"/>
    <w:rsid w:val="00BB5142"/>
    <w:rsid w:val="00BC525F"/>
    <w:rsid w:val="00BC740B"/>
    <w:rsid w:val="00BD6424"/>
    <w:rsid w:val="00BE3BE7"/>
    <w:rsid w:val="00BE5C94"/>
    <w:rsid w:val="00BE7CA5"/>
    <w:rsid w:val="00BE7FD8"/>
    <w:rsid w:val="00BF08D6"/>
    <w:rsid w:val="00BF602D"/>
    <w:rsid w:val="00BF68A7"/>
    <w:rsid w:val="00C03948"/>
    <w:rsid w:val="00C1722A"/>
    <w:rsid w:val="00C20FD3"/>
    <w:rsid w:val="00C3108C"/>
    <w:rsid w:val="00C3112C"/>
    <w:rsid w:val="00C34335"/>
    <w:rsid w:val="00C3690A"/>
    <w:rsid w:val="00C37583"/>
    <w:rsid w:val="00C647B8"/>
    <w:rsid w:val="00C76357"/>
    <w:rsid w:val="00C832F7"/>
    <w:rsid w:val="00C840EF"/>
    <w:rsid w:val="00C857E6"/>
    <w:rsid w:val="00C9123C"/>
    <w:rsid w:val="00C96DEA"/>
    <w:rsid w:val="00CA27AF"/>
    <w:rsid w:val="00CA67AE"/>
    <w:rsid w:val="00CB61F2"/>
    <w:rsid w:val="00CC3747"/>
    <w:rsid w:val="00CF3295"/>
    <w:rsid w:val="00CF7150"/>
    <w:rsid w:val="00D04B7D"/>
    <w:rsid w:val="00D063F4"/>
    <w:rsid w:val="00D16CDC"/>
    <w:rsid w:val="00D31A46"/>
    <w:rsid w:val="00D33965"/>
    <w:rsid w:val="00D36527"/>
    <w:rsid w:val="00D5315B"/>
    <w:rsid w:val="00D843AA"/>
    <w:rsid w:val="00D90DF0"/>
    <w:rsid w:val="00D97A94"/>
    <w:rsid w:val="00DC4CEF"/>
    <w:rsid w:val="00DC7C87"/>
    <w:rsid w:val="00DD05EA"/>
    <w:rsid w:val="00DE03D8"/>
    <w:rsid w:val="00DE481F"/>
    <w:rsid w:val="00DE4EF1"/>
    <w:rsid w:val="00DE56CC"/>
    <w:rsid w:val="00DE7219"/>
    <w:rsid w:val="00DF076E"/>
    <w:rsid w:val="00DF2E7B"/>
    <w:rsid w:val="00DF543B"/>
    <w:rsid w:val="00E33AD3"/>
    <w:rsid w:val="00E409E9"/>
    <w:rsid w:val="00E47A96"/>
    <w:rsid w:val="00E544FE"/>
    <w:rsid w:val="00E6016E"/>
    <w:rsid w:val="00E608B7"/>
    <w:rsid w:val="00E76693"/>
    <w:rsid w:val="00E8239E"/>
    <w:rsid w:val="00E83850"/>
    <w:rsid w:val="00E95C89"/>
    <w:rsid w:val="00EA3184"/>
    <w:rsid w:val="00EA625C"/>
    <w:rsid w:val="00EB1735"/>
    <w:rsid w:val="00EC2902"/>
    <w:rsid w:val="00EC2E6E"/>
    <w:rsid w:val="00EC7F81"/>
    <w:rsid w:val="00ED04FF"/>
    <w:rsid w:val="00ED1611"/>
    <w:rsid w:val="00ED5BCB"/>
    <w:rsid w:val="00EE191E"/>
    <w:rsid w:val="00EF2364"/>
    <w:rsid w:val="00EF3F2E"/>
    <w:rsid w:val="00EF41EA"/>
    <w:rsid w:val="00F05F02"/>
    <w:rsid w:val="00F1245A"/>
    <w:rsid w:val="00F25471"/>
    <w:rsid w:val="00F25A08"/>
    <w:rsid w:val="00F27949"/>
    <w:rsid w:val="00F4059A"/>
    <w:rsid w:val="00F453C5"/>
    <w:rsid w:val="00F46C83"/>
    <w:rsid w:val="00F50A2A"/>
    <w:rsid w:val="00F5279F"/>
    <w:rsid w:val="00F64967"/>
    <w:rsid w:val="00F92177"/>
    <w:rsid w:val="00F93BD5"/>
    <w:rsid w:val="00FB3493"/>
    <w:rsid w:val="00FB5E59"/>
    <w:rsid w:val="00FC1684"/>
    <w:rsid w:val="00FC272E"/>
    <w:rsid w:val="00FD5DE8"/>
    <w:rsid w:val="00FE32BA"/>
    <w:rsid w:val="00FE33D5"/>
    <w:rsid w:val="00FE3B6F"/>
    <w:rsid w:val="00FE703F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5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019A"/>
    <w:pPr>
      <w:keepNext/>
      <w:keepLines/>
      <w:pageBreakBefore/>
      <w:numPr>
        <w:numId w:val="1"/>
      </w:numPr>
      <w:pBdr>
        <w:bottom w:val="single" w:sz="8" w:space="1" w:color="4F7ABA"/>
      </w:pBdr>
      <w:spacing w:before="60" w:after="300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0019A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0019A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19A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19A"/>
    <w:rPr>
      <w:rFonts w:eastAsiaTheme="majorEastAsia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019A"/>
    <w:rPr>
      <w:rFonts w:eastAsiaTheme="majorEastAsia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30019A"/>
    <w:pPr>
      <w:pBdr>
        <w:left w:val="single" w:sz="48" w:space="10" w:color="4F7ABA"/>
      </w:pBdr>
      <w:ind w:left="720" w:right="720"/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30019A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0019A"/>
    <w:pPr>
      <w:numPr>
        <w:numId w:val="0"/>
      </w:numPr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019A"/>
    <w:pPr>
      <w:spacing w:after="120" w:line="240" w:lineRule="auto"/>
      <w:ind w:left="288" w:hanging="288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30019A"/>
    <w:pPr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30019A"/>
    <w:pPr>
      <w:spacing w:after="100"/>
      <w:ind w:left="440"/>
    </w:pPr>
  </w:style>
  <w:style w:type="character" w:customStyle="1" w:styleId="wacimagecontainer">
    <w:name w:val="wacimagecontainer"/>
    <w:basedOn w:val="DefaultParagraphFont"/>
    <w:rsid w:val="00687C40"/>
  </w:style>
  <w:style w:type="paragraph" w:styleId="NoSpacing">
    <w:name w:val="No Spacing"/>
    <w:uiPriority w:val="1"/>
    <w:qFormat/>
    <w:rsid w:val="007410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9E9030C7370044AA252F6EBFB3191A" ma:contentTypeVersion="14" ma:contentTypeDescription="Create a new document." ma:contentTypeScope="" ma:versionID="59d9b50de735d541af3eb05aaf718d33">
  <xsd:schema xmlns:xsd="http://www.w3.org/2001/XMLSchema" xmlns:xs="http://www.w3.org/2001/XMLSchema" xmlns:p="http://schemas.microsoft.com/office/2006/metadata/properties" xmlns:ns2="6fd12cd0-c07d-4dcb-8d90-2ec5ebf90824" xmlns:ns3="0fc61246-0836-4faf-b1c9-0407cfd39f59" targetNamespace="http://schemas.microsoft.com/office/2006/metadata/properties" ma:root="true" ma:fieldsID="4dae24a0a04f7d1178cab79b09029e44" ns2:_="" ns3:_="">
    <xsd:import namespace="6fd12cd0-c07d-4dcb-8d90-2ec5ebf90824"/>
    <xsd:import namespace="0fc61246-0836-4faf-b1c9-0407cfd39f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12cd0-c07d-4dcb-8d90-2ec5ebf908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a0280ca-c35f-40af-a6f0-e41999f986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61246-0836-4faf-b1c9-0407cfd39f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c76986b-d6e5-4ab4-8423-bcc875646cee}" ma:internalName="TaxCatchAll" ma:showField="CatchAllData" ma:web="0fc61246-0836-4faf-b1c9-0407cfd39f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c61246-0836-4faf-b1c9-0407cfd39f59" xsi:nil="true"/>
    <lcf76f155ced4ddcb4097134ff3c332f xmlns="6fd12cd0-c07d-4dcb-8d90-2ec5ebf90824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F2A5CB-92A0-440C-A706-9CB7642734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d12cd0-c07d-4dcb-8d90-2ec5ebf90824"/>
    <ds:schemaRef ds:uri="0fc61246-0836-4faf-b1c9-0407cfd39f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2C99EF-661A-4954-928A-126BAA68844E}">
  <ds:schemaRefs>
    <ds:schemaRef ds:uri="http://schemas.microsoft.com/office/2006/metadata/properties"/>
    <ds:schemaRef ds:uri="http://schemas.microsoft.com/office/infopath/2007/PartnerControls"/>
    <ds:schemaRef ds:uri="0fc61246-0836-4faf-b1c9-0407cfd39f59"/>
    <ds:schemaRef ds:uri="6fd12cd0-c07d-4dcb-8d90-2ec5ebf90824"/>
  </ds:schemaRefs>
</ds:datastoreItem>
</file>

<file path=customXml/itemProps4.xml><?xml version="1.0" encoding="utf-8"?>
<ds:datastoreItem xmlns:ds="http://schemas.openxmlformats.org/officeDocument/2006/customXml" ds:itemID="{40EBF093-027D-4D9D-8205-C04F766F34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359</TotalTime>
  <Pages>9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106</cp:revision>
  <dcterms:created xsi:type="dcterms:W3CDTF">2025-12-29T02:17:00Z</dcterms:created>
  <dcterms:modified xsi:type="dcterms:W3CDTF">2026-07-16T00:19:00Z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9db4c6-4825-4e41-b058-57288389a6b5_Enabled">
    <vt:lpwstr>true</vt:lpwstr>
  </property>
  <property fmtid="{D5CDD505-2E9C-101B-9397-08002B2CF9AE}" pid="3" name="MSIP_Label_629db4c6-4825-4e41-b058-57288389a6b5_SetDate">
    <vt:lpwstr>2026-03-19T02:26:10Z</vt:lpwstr>
  </property>
  <property fmtid="{D5CDD505-2E9C-101B-9397-08002B2CF9AE}" pid="4" name="MSIP_Label_629db4c6-4825-4e41-b058-57288389a6b5_Method">
    <vt:lpwstr>Standard</vt:lpwstr>
  </property>
  <property fmtid="{D5CDD505-2E9C-101B-9397-08002B2CF9AE}" pid="5" name="MSIP_Label_629db4c6-4825-4e41-b058-57288389a6b5_Name">
    <vt:lpwstr>defa4170-0d19-0005-0004-bc88714345d2</vt:lpwstr>
  </property>
  <property fmtid="{D5CDD505-2E9C-101B-9397-08002B2CF9AE}" pid="6" name="MSIP_Label_629db4c6-4825-4e41-b058-57288389a6b5_SiteId">
    <vt:lpwstr>d110d0d1-d9e5-4bb3-a231-7d8e088eb145</vt:lpwstr>
  </property>
  <property fmtid="{D5CDD505-2E9C-101B-9397-08002B2CF9AE}" pid="7" name="MSIP_Label_629db4c6-4825-4e41-b058-57288389a6b5_ActionId">
    <vt:lpwstr>1d6c9f8b-10da-4fe1-b074-9a83d64f9cbc</vt:lpwstr>
  </property>
  <property fmtid="{D5CDD505-2E9C-101B-9397-08002B2CF9AE}" pid="8" name="MSIP_Label_629db4c6-4825-4e41-b058-57288389a6b5_ContentBits">
    <vt:lpwstr>0</vt:lpwstr>
  </property>
  <property fmtid="{D5CDD505-2E9C-101B-9397-08002B2CF9AE}" pid="9" name="MSIP_Label_629db4c6-4825-4e41-b058-57288389a6b5_Tag">
    <vt:lpwstr>10, 3, 0, 1</vt:lpwstr>
  </property>
  <property fmtid="{D5CDD505-2E9C-101B-9397-08002B2CF9AE}" pid="10" name="ContentTypeId">
    <vt:lpwstr>0x010100C29E9030C7370044AA252F6EBFB3191A</vt:lpwstr>
  </property>
</Properties>
</file>