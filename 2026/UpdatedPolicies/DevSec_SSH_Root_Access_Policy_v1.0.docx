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0EFBE981" w:rsidR="002429F1" w:rsidRPr="008C2B77" w:rsidRDefault="00F25471" w:rsidP="003C6066">
      <w:pPr>
        <w:pStyle w:val="ZTERSTitle"/>
      </w:pPr>
      <w:r>
        <w:t xml:space="preserve">SSH &amp; </w:t>
      </w:r>
      <w:r w:rsidR="00AE0CE0">
        <w:t>ROOT ACCESS CONTROL POLICY</w:t>
      </w:r>
      <w:r w:rsidR="006D0EDF">
        <w:t xml:space="preserve"> 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240"/>
      </w:tblGrid>
      <w:tr w:rsidR="000219BB" w:rsidRPr="008C2B77" w14:paraId="3FE20F3B" w14:textId="77777777" w:rsidTr="00B86041">
        <w:tc>
          <w:tcPr>
            <w:tcW w:w="2250" w:type="dxa"/>
          </w:tcPr>
          <w:p w14:paraId="53685CFF" w14:textId="498912A0" w:rsidR="000219BB" w:rsidRPr="008C2B77" w:rsidRDefault="000219BB" w:rsidP="000219BB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731030C0" w:rsidR="000219BB" w:rsidRPr="008C2B77" w:rsidRDefault="000219BB" w:rsidP="000219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DEV-SEC-POL</w:t>
            </w:r>
            <w:r w:rsidRPr="00113E3A">
              <w:rPr>
                <w:sz w:val="20"/>
                <w:szCs w:val="20"/>
              </w:rPr>
              <w:t>-00</w:t>
            </w:r>
            <w:r>
              <w:rPr>
                <w:sz w:val="20"/>
                <w:szCs w:val="20"/>
              </w:rPr>
              <w:t>3-v1.0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065D5A71" w:rsidR="008C2B77" w:rsidRPr="008C2B77" w:rsidRDefault="000219BB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3D775B04" w:rsidR="008C2B77" w:rsidRPr="008C2B77" w:rsidRDefault="000219BB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26EB8883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>
          <w:pPr>
            <w:pStyle w:val="TOCHeading"/>
          </w:pPr>
          <w:r>
            <w:t>Contents</w:t>
          </w:r>
        </w:p>
        <w:p w14:paraId="158EB851" w14:textId="3B85DDC8" w:rsidR="00B57F62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80430" w:history="1">
            <w:r w:rsidR="00B57F62" w:rsidRPr="008B239A">
              <w:rPr>
                <w:rStyle w:val="Hyperlink"/>
              </w:rPr>
              <w:t>1</w:t>
            </w:r>
            <w:r w:rsidR="00B57F62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B57F62" w:rsidRPr="008B239A">
              <w:rPr>
                <w:rStyle w:val="Hyperlink"/>
              </w:rPr>
              <w:t>DOCUMENT INFORMATION</w:t>
            </w:r>
            <w:r w:rsidR="00B57F62">
              <w:rPr>
                <w:webHidden/>
              </w:rPr>
              <w:tab/>
            </w:r>
            <w:r w:rsidR="00B57F62">
              <w:rPr>
                <w:webHidden/>
              </w:rPr>
              <w:fldChar w:fldCharType="begin"/>
            </w:r>
            <w:r w:rsidR="00B57F62">
              <w:rPr>
                <w:webHidden/>
              </w:rPr>
              <w:instrText xml:space="preserve"> PAGEREF _Toc225280430 \h </w:instrText>
            </w:r>
            <w:r w:rsidR="00B57F62">
              <w:rPr>
                <w:webHidden/>
              </w:rPr>
            </w:r>
            <w:r w:rsidR="00B57F62">
              <w:rPr>
                <w:webHidden/>
              </w:rPr>
              <w:fldChar w:fldCharType="separate"/>
            </w:r>
            <w:r w:rsidR="00B57F62">
              <w:rPr>
                <w:webHidden/>
              </w:rPr>
              <w:t>3</w:t>
            </w:r>
            <w:r w:rsidR="00B57F62">
              <w:rPr>
                <w:webHidden/>
              </w:rPr>
              <w:fldChar w:fldCharType="end"/>
            </w:r>
          </w:hyperlink>
        </w:p>
        <w:p w14:paraId="1F41BECA" w14:textId="4854465A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1" w:history="1">
            <w:r w:rsidRPr="008B239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0A2C" w14:textId="1801F0F0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2" w:history="1">
            <w:r w:rsidRPr="008B239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01C11" w14:textId="0C21A4CE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3" w:history="1">
            <w:r w:rsidRPr="008B239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8918" w14:textId="2ABA755D" w:rsidR="00B57F62" w:rsidRDefault="00B57F62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80434" w:history="1">
            <w:r w:rsidRPr="008B239A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B239A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E56485" w14:textId="6CB66DB9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5" w:history="1">
            <w:r w:rsidRPr="008B239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ED1B" w14:textId="5C440F3E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6" w:history="1">
            <w:r w:rsidRPr="008B239A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CD6B" w14:textId="1DD832C3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7" w:history="1">
            <w:r w:rsidRPr="008B239A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6CF2" w14:textId="0BA057A1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8" w:history="1">
            <w:r w:rsidRPr="008B239A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491E" w14:textId="5790FC16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39" w:history="1">
            <w:r w:rsidRPr="008B239A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EF7F" w14:textId="2386F445" w:rsidR="00B57F62" w:rsidRDefault="00B57F62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80440" w:history="1">
            <w:r w:rsidRPr="008B239A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B239A">
              <w:rPr>
                <w:rStyle w:val="Hyperlink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F3AEAF" w14:textId="73D33C9C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41" w:history="1">
            <w:r w:rsidRPr="008B239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Root Access Prohibition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375B" w14:textId="0483ADDE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42" w:history="1">
            <w:r w:rsidRPr="008B239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SSH Key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7859" w14:textId="2514CEC1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43" w:history="1">
            <w:r w:rsidRPr="008B239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Permission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C373" w14:textId="52E60C6A" w:rsidR="00B57F62" w:rsidRDefault="00B57F62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44" w:history="1">
            <w:r w:rsidRPr="008B239A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F9CD" w14:textId="1A63BAB4" w:rsidR="00B57F62" w:rsidRDefault="00B57F62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80445" w:history="1">
            <w:r w:rsidRPr="008B239A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B239A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2463" w14:textId="7E1A15A6" w:rsidR="00B57F62" w:rsidRDefault="00B57F62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80446" w:history="1">
            <w:r w:rsidRPr="008B239A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B239A">
              <w:rPr>
                <w:rStyle w:val="Hyperlink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FC0A78F" w14:textId="05607283" w:rsidR="00B57F62" w:rsidRDefault="00B57F62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80447" w:history="1">
            <w:r w:rsidRPr="008B239A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B239A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78B4CF" w14:textId="3CE8D844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5280430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25280431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CA67AE" w:rsidRPr="008C2B77" w14:paraId="1411BDBF" w14:textId="77777777" w:rsidTr="00F46C83">
        <w:tc>
          <w:tcPr>
            <w:tcW w:w="1765" w:type="dxa"/>
          </w:tcPr>
          <w:p w14:paraId="78917E1F" w14:textId="44873286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48861552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269AB6B8" w14:textId="4AE687A4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18607748" w14:textId="3D77CA99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A67AE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37A42839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095F1A73" w14:textId="2FA7E7FA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2086515F" w14:textId="577B306B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A67AE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CA67AE" w:rsidRPr="008C2B77" w:rsidRDefault="00CA67AE" w:rsidP="00CA67AE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2BFD6778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0A7A8B79" w14:textId="33771DF8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1A456572" w14:textId="7BC56F7C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A67AE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351892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4FAE5217" w14:textId="670C50B1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6D9016B7" w14:textId="0490D642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25280432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CA67AE" w:rsidRPr="008C2B77" w14:paraId="624AEE54" w14:textId="77777777" w:rsidTr="00F46C83">
        <w:tc>
          <w:tcPr>
            <w:tcW w:w="3955" w:type="dxa"/>
          </w:tcPr>
          <w:p w14:paraId="067C3BA5" w14:textId="78168F20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5C472C29" w14:textId="334E87F5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</w:tr>
      <w:tr w:rsidR="00CA67AE" w:rsidRPr="008C2B77" w14:paraId="253E812E" w14:textId="77777777" w:rsidTr="00F46C83">
        <w:tc>
          <w:tcPr>
            <w:tcW w:w="3955" w:type="dxa"/>
          </w:tcPr>
          <w:p w14:paraId="6FA5E8F9" w14:textId="53295BE8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32AD1393" w14:textId="4736DBE3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40C84481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1E9E7A58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25280433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CA67AE" w:rsidRPr="008C2B77" w14:paraId="5D5926D1" w14:textId="77777777" w:rsidTr="00F46C83">
        <w:tc>
          <w:tcPr>
            <w:tcW w:w="985" w:type="dxa"/>
          </w:tcPr>
          <w:p w14:paraId="0AC5507F" w14:textId="04F8B804" w:rsidR="00CA67AE" w:rsidRPr="008C2B77" w:rsidRDefault="00CA67AE" w:rsidP="00CA67AE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529922F8" w:rsidR="00CA67AE" w:rsidRPr="008C2B77" w:rsidRDefault="00CA67AE" w:rsidP="00CA67AE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328D442F" w:rsidR="00CA67AE" w:rsidRPr="008C2B77" w:rsidRDefault="00CA67AE" w:rsidP="00CA67A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22F2F2CB" w14:textId="3E073542" w:rsidR="00CA67AE" w:rsidRPr="008C2B77" w:rsidRDefault="00CA67AE" w:rsidP="00CA67A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1st version of the </w:t>
            </w:r>
            <w:proofErr w:type="spellStart"/>
            <w:r>
              <w:rPr>
                <w:rFonts w:cs="Arial"/>
                <w:sz w:val="20"/>
                <w:szCs w:val="20"/>
              </w:rPr>
              <w:t>DevSec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SSH &amp; Root Access Control Policy 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30019A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25280434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25280435"/>
      <w:r w:rsidRPr="008C2B77">
        <w:t>About this document</w:t>
      </w:r>
      <w:bookmarkEnd w:id="5"/>
    </w:p>
    <w:p w14:paraId="24AE1A04" w14:textId="0AB18343" w:rsidR="00007ED9" w:rsidRDefault="00207E8D" w:rsidP="00207E8D">
      <w:r>
        <w:t>This document defines the controls and restrictions for SSH access and root-level privileges across ZTERS infrastructure. Its purpose is to eliminate high-risk access patterns, prevent privilege escalation, and ensure all access to servers is secure, controlled, and auditable.</w:t>
      </w:r>
    </w:p>
    <w:p w14:paraId="02180D2A" w14:textId="77777777" w:rsidR="00207E8D" w:rsidRPr="008C2B77" w:rsidRDefault="00207E8D" w:rsidP="00207E8D"/>
    <w:p w14:paraId="513F0815" w14:textId="1D15E8AF" w:rsidR="000450B0" w:rsidRDefault="00007ED9" w:rsidP="000450B0">
      <w:pPr>
        <w:pStyle w:val="Heading2"/>
      </w:pPr>
      <w:bookmarkStart w:id="6" w:name="_Toc225280436"/>
      <w:r>
        <w:t>Scope</w:t>
      </w:r>
      <w:bookmarkEnd w:id="6"/>
    </w:p>
    <w:p w14:paraId="242321EA" w14:textId="77777777" w:rsidR="00972DF3" w:rsidRDefault="00972DF3" w:rsidP="00007ED9">
      <w:r w:rsidRPr="00972DF3">
        <w:t>This policy applies to the following systems, environments, tools, and personnel:</w:t>
      </w:r>
    </w:p>
    <w:p w14:paraId="26DC03BF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Developers</w:t>
      </w:r>
    </w:p>
    <w:p w14:paraId="618883F0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DevOps</w:t>
      </w:r>
    </w:p>
    <w:p w14:paraId="4D3A67F3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All servers (production, staging, and development environments)</w:t>
      </w:r>
    </w:p>
    <w:p w14:paraId="54B2C658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Third-party systems integrated with ZTERS infrastructure</w:t>
      </w:r>
    </w:p>
    <w:p w14:paraId="696FFB7A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SSH keys and terminal access</w:t>
      </w:r>
    </w:p>
    <w:p w14:paraId="3B37F5F9" w14:textId="080F6B8A" w:rsidR="004F1914" w:rsidRDefault="004F1914" w:rsidP="004F1914">
      <w:pPr>
        <w:pStyle w:val="ListParagraph"/>
        <w:numPr>
          <w:ilvl w:val="0"/>
          <w:numId w:val="15"/>
        </w:numPr>
      </w:pPr>
      <w:r>
        <w:t>AI systems interacting with infrastructure</w:t>
      </w:r>
    </w:p>
    <w:p w14:paraId="38CF68FB" w14:textId="3269E92D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1D7C1A33" w14:textId="77777777" w:rsidR="00AD03DF" w:rsidRDefault="00AD03DF" w:rsidP="00AD03DF">
      <w:pPr>
        <w:pStyle w:val="ListParagraph"/>
        <w:numPr>
          <w:ilvl w:val="0"/>
          <w:numId w:val="3"/>
        </w:numPr>
      </w:pPr>
      <w:r>
        <w:t>SSH access to servers</w:t>
      </w:r>
    </w:p>
    <w:p w14:paraId="3D05EB1F" w14:textId="77777777" w:rsidR="00AD03DF" w:rsidRDefault="00AD03DF" w:rsidP="00AD03DF">
      <w:pPr>
        <w:pStyle w:val="ListParagraph"/>
        <w:numPr>
          <w:ilvl w:val="0"/>
          <w:numId w:val="3"/>
        </w:numPr>
      </w:pPr>
      <w:r>
        <w:t xml:space="preserve">Root and </w:t>
      </w:r>
      <w:proofErr w:type="spellStart"/>
      <w:r>
        <w:t>sudo</w:t>
      </w:r>
      <w:proofErr w:type="spellEnd"/>
      <w:r>
        <w:t xml:space="preserve"> privilege management</w:t>
      </w:r>
    </w:p>
    <w:p w14:paraId="2719E0E0" w14:textId="77777777" w:rsidR="00AD03DF" w:rsidRDefault="00AD03DF" w:rsidP="00AD03DF">
      <w:pPr>
        <w:pStyle w:val="ListParagraph"/>
        <w:numPr>
          <w:ilvl w:val="0"/>
          <w:numId w:val="3"/>
        </w:numPr>
      </w:pPr>
      <w:r>
        <w:t>SSH key generation, storage, and rotation</w:t>
      </w:r>
    </w:p>
    <w:p w14:paraId="27D4E3F5" w14:textId="26D4B855" w:rsidR="00AD03DF" w:rsidRDefault="00AD03DF" w:rsidP="00AD03DF">
      <w:pPr>
        <w:pStyle w:val="ListParagraph"/>
        <w:numPr>
          <w:ilvl w:val="0"/>
          <w:numId w:val="3"/>
        </w:numPr>
      </w:pPr>
      <w:r>
        <w:t>Access control and monitoring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0AA7D3C2" w14:textId="77777777" w:rsidR="00AD03DF" w:rsidRDefault="00AD03DF" w:rsidP="00AD03DF">
      <w:pPr>
        <w:pStyle w:val="ListParagraph"/>
        <w:numPr>
          <w:ilvl w:val="0"/>
          <w:numId w:val="4"/>
        </w:numPr>
      </w:pPr>
      <w:r>
        <w:t>Non-SSH-based application authentication mechanisms</w:t>
      </w:r>
    </w:p>
    <w:p w14:paraId="10A8799D" w14:textId="63736F20" w:rsidR="00AD03DF" w:rsidRDefault="00AD03DF" w:rsidP="00AD03DF">
      <w:pPr>
        <w:pStyle w:val="ListParagraph"/>
        <w:numPr>
          <w:ilvl w:val="0"/>
          <w:numId w:val="4"/>
        </w:numPr>
      </w:pPr>
      <w:r>
        <w:t>Systems not managed or controlled by ZTERS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25280437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EF41EA" w:rsidRPr="008C2B77" w14:paraId="11636ED9" w14:textId="77777777" w:rsidTr="00F46C83">
        <w:tc>
          <w:tcPr>
            <w:tcW w:w="1525" w:type="dxa"/>
          </w:tcPr>
          <w:p w14:paraId="34EC0C2B" w14:textId="50C0F221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5E9B9301" w14:textId="7B8BC797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Access staging environments only (unless approved), manage personal SSH keys securely</w:t>
            </w:r>
          </w:p>
        </w:tc>
      </w:tr>
      <w:tr w:rsidR="00EF41EA" w:rsidRPr="008C2B77" w14:paraId="2602D44D" w14:textId="77777777" w:rsidTr="00F46C83">
        <w:tc>
          <w:tcPr>
            <w:tcW w:w="1525" w:type="dxa"/>
          </w:tcPr>
          <w:p w14:paraId="2EA03A5F" w14:textId="6DB8DFF3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DevOps</w:t>
            </w:r>
          </w:p>
        </w:tc>
        <w:tc>
          <w:tcPr>
            <w:tcW w:w="9000" w:type="dxa"/>
          </w:tcPr>
          <w:p w14:paraId="53EC298C" w14:textId="517FA8B5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Manage server access, enforce SSH configurations, and control production access</w:t>
            </w:r>
          </w:p>
        </w:tc>
      </w:tr>
      <w:tr w:rsidR="00EF41EA" w:rsidRPr="008C2B77" w14:paraId="5B8A374E" w14:textId="77777777" w:rsidTr="00F46C83">
        <w:tc>
          <w:tcPr>
            <w:tcW w:w="1525" w:type="dxa"/>
          </w:tcPr>
          <w:p w14:paraId="780A5E9A" w14:textId="29781719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Security</w:t>
            </w:r>
          </w:p>
        </w:tc>
        <w:tc>
          <w:tcPr>
            <w:tcW w:w="9000" w:type="dxa"/>
          </w:tcPr>
          <w:p w14:paraId="40DC392D" w14:textId="7F1AF0C5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Approve root escalation requests, define access policies, and monitor compliance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25280438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396599" w:rsidRPr="008C2B77" w14:paraId="34648887" w14:textId="77777777" w:rsidTr="00F46C83">
        <w:tc>
          <w:tcPr>
            <w:tcW w:w="1525" w:type="dxa"/>
          </w:tcPr>
          <w:p w14:paraId="22740235" w14:textId="0447B370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SSH</w:t>
            </w:r>
          </w:p>
        </w:tc>
        <w:tc>
          <w:tcPr>
            <w:tcW w:w="9000" w:type="dxa"/>
          </w:tcPr>
          <w:p w14:paraId="57856AF1" w14:textId="2F47610D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Secure Shell protocol used for remote server access</w:t>
            </w:r>
          </w:p>
        </w:tc>
      </w:tr>
      <w:tr w:rsidR="00396599" w:rsidRPr="008C2B77" w14:paraId="329D0383" w14:textId="77777777" w:rsidTr="00F46C83">
        <w:tc>
          <w:tcPr>
            <w:tcW w:w="1525" w:type="dxa"/>
          </w:tcPr>
          <w:p w14:paraId="0FD668E1" w14:textId="4E735906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Root Access</w:t>
            </w:r>
          </w:p>
        </w:tc>
        <w:tc>
          <w:tcPr>
            <w:tcW w:w="9000" w:type="dxa"/>
          </w:tcPr>
          <w:p w14:paraId="2F823E4E" w14:textId="2325633B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Full administrative privileges on a server</w:t>
            </w:r>
          </w:p>
        </w:tc>
      </w:tr>
      <w:tr w:rsidR="00396599" w:rsidRPr="008C2B77" w14:paraId="4B97C236" w14:textId="77777777" w:rsidTr="00F46C83">
        <w:tc>
          <w:tcPr>
            <w:tcW w:w="1525" w:type="dxa"/>
          </w:tcPr>
          <w:p w14:paraId="4C9C95E0" w14:textId="35BC84A0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Sudo</w:t>
            </w:r>
          </w:p>
        </w:tc>
        <w:tc>
          <w:tcPr>
            <w:tcW w:w="9000" w:type="dxa"/>
          </w:tcPr>
          <w:p w14:paraId="2E2E91AF" w14:textId="483CAD56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Controlled privilege escalation mechanism</w:t>
            </w:r>
          </w:p>
        </w:tc>
      </w:tr>
      <w:tr w:rsidR="00396599" w:rsidRPr="008C2B77" w14:paraId="3C395A12" w14:textId="77777777" w:rsidTr="00F46C83">
        <w:tc>
          <w:tcPr>
            <w:tcW w:w="1525" w:type="dxa"/>
          </w:tcPr>
          <w:p w14:paraId="0DF15153" w14:textId="5AD28BBD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SSH Key</w:t>
            </w:r>
          </w:p>
        </w:tc>
        <w:tc>
          <w:tcPr>
            <w:tcW w:w="9000" w:type="dxa"/>
          </w:tcPr>
          <w:p w14:paraId="7DC9A7DA" w14:textId="5A47C725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Cryptographic key used for authentication instead of passwords</w:t>
            </w:r>
          </w:p>
        </w:tc>
      </w:tr>
      <w:tr w:rsidR="00396599" w:rsidRPr="008C2B77" w14:paraId="6E78F5AD" w14:textId="77777777" w:rsidTr="00F46C83">
        <w:tc>
          <w:tcPr>
            <w:tcW w:w="1525" w:type="dxa"/>
          </w:tcPr>
          <w:p w14:paraId="7F413263" w14:textId="0EAFCF74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Least Privilege</w:t>
            </w:r>
          </w:p>
        </w:tc>
        <w:tc>
          <w:tcPr>
            <w:tcW w:w="9000" w:type="dxa"/>
          </w:tcPr>
          <w:p w14:paraId="0336F59B" w14:textId="09B65608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Principle of granting only the minimum access required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25280439"/>
      <w:r>
        <w:lastRenderedPageBreak/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30019A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25280440"/>
      <w:r>
        <w:lastRenderedPageBreak/>
        <w:t xml:space="preserve">DEVELOPMENT </w:t>
      </w:r>
      <w:r w:rsidR="007233D1">
        <w:t>POLICIES</w:t>
      </w:r>
      <w:bookmarkEnd w:id="10"/>
    </w:p>
    <w:p w14:paraId="5B51B29E" w14:textId="77777777" w:rsidR="00972DF3" w:rsidRDefault="00972DF3" w:rsidP="00972DF3">
      <w:r w:rsidRPr="009113FD">
        <w:t>All deployment pipelines, tools, and related activities must comply with the following security requirements:</w:t>
      </w:r>
    </w:p>
    <w:p w14:paraId="591D8A79" w14:textId="77777777" w:rsidR="007B43B6" w:rsidRDefault="007B43B6" w:rsidP="007B43B6"/>
    <w:p w14:paraId="7E2385C2" w14:textId="625BC38F" w:rsidR="003D0D75" w:rsidRDefault="00374FC3" w:rsidP="00310D04">
      <w:pPr>
        <w:pStyle w:val="Heading2"/>
      </w:pPr>
      <w:bookmarkStart w:id="11" w:name="_Toc225280441"/>
      <w:r>
        <w:t>Root Access Prohibition</w:t>
      </w:r>
      <w:bookmarkEnd w:id="11"/>
    </w:p>
    <w:p w14:paraId="60D9F9CA" w14:textId="77777777" w:rsidR="007B643C" w:rsidRDefault="007B643C" w:rsidP="007B643C">
      <w:pPr>
        <w:pStyle w:val="ListParagraph"/>
        <w:numPr>
          <w:ilvl w:val="0"/>
          <w:numId w:val="16"/>
        </w:numPr>
      </w:pPr>
      <w:r w:rsidRPr="00374FC3">
        <w:rPr>
          <w:b/>
          <w:bCs/>
        </w:rPr>
        <w:t xml:space="preserve">Root SSH login is strictly prohibited </w:t>
      </w:r>
      <w:r>
        <w:t>across all environments.</w:t>
      </w:r>
    </w:p>
    <w:p w14:paraId="73670FE3" w14:textId="77777777" w:rsidR="007B643C" w:rsidRDefault="007B643C" w:rsidP="007B643C">
      <w:pPr>
        <w:pStyle w:val="ListParagraph"/>
        <w:numPr>
          <w:ilvl w:val="0"/>
          <w:numId w:val="16"/>
        </w:numPr>
      </w:pPr>
      <w:r>
        <w:t xml:space="preserve">Root access may only be performed via </w:t>
      </w:r>
      <w:proofErr w:type="spellStart"/>
      <w:r w:rsidRPr="00012FFC">
        <w:rPr>
          <w:rFonts w:ascii="Consolas" w:hAnsi="Consolas"/>
        </w:rPr>
        <w:t>sudo</w:t>
      </w:r>
      <w:proofErr w:type="spellEnd"/>
      <w:r>
        <w:t xml:space="preserve"> from approved non-root accounts.</w:t>
      </w:r>
    </w:p>
    <w:p w14:paraId="0EC636E4" w14:textId="77777777" w:rsidR="007B643C" w:rsidRDefault="007B643C" w:rsidP="007B643C">
      <w:pPr>
        <w:pStyle w:val="ListParagraph"/>
        <w:numPr>
          <w:ilvl w:val="0"/>
          <w:numId w:val="16"/>
        </w:numPr>
      </w:pPr>
      <w:r>
        <w:t>All SSH access must be restricted to whitelisted IPs (including VPN access).</w:t>
      </w:r>
    </w:p>
    <w:p w14:paraId="5D6E40DB" w14:textId="1880583F" w:rsidR="007B643C" w:rsidRPr="007B643C" w:rsidRDefault="007B643C" w:rsidP="007B643C">
      <w:pPr>
        <w:pStyle w:val="ListParagraph"/>
        <w:numPr>
          <w:ilvl w:val="0"/>
          <w:numId w:val="16"/>
        </w:numPr>
      </w:pPr>
      <w:r>
        <w:t>Any request for temporary root escalation must be:</w:t>
      </w:r>
    </w:p>
    <w:p w14:paraId="1A141DB2" w14:textId="77777777" w:rsidR="007B643C" w:rsidRPr="007B643C" w:rsidRDefault="007B643C" w:rsidP="007B643C">
      <w:pPr>
        <w:pStyle w:val="ListParagraph"/>
        <w:numPr>
          <w:ilvl w:val="0"/>
          <w:numId w:val="17"/>
        </w:numPr>
        <w:spacing w:line="278" w:lineRule="auto"/>
      </w:pPr>
      <w:r w:rsidRPr="007B643C">
        <w:t>Justified</w:t>
      </w:r>
    </w:p>
    <w:p w14:paraId="10C3FB20" w14:textId="77777777" w:rsidR="007B643C" w:rsidRPr="007B643C" w:rsidRDefault="007B643C" w:rsidP="007B643C">
      <w:pPr>
        <w:pStyle w:val="ListParagraph"/>
        <w:numPr>
          <w:ilvl w:val="0"/>
          <w:numId w:val="17"/>
        </w:numPr>
        <w:spacing w:line="278" w:lineRule="auto"/>
      </w:pPr>
      <w:r w:rsidRPr="007B643C">
        <w:t>Logged</w:t>
      </w:r>
    </w:p>
    <w:p w14:paraId="4985BCB6" w14:textId="77777777" w:rsidR="007B643C" w:rsidRPr="007B643C" w:rsidRDefault="007B643C" w:rsidP="007B643C">
      <w:pPr>
        <w:pStyle w:val="ListParagraph"/>
        <w:numPr>
          <w:ilvl w:val="0"/>
          <w:numId w:val="17"/>
        </w:numPr>
        <w:spacing w:line="278" w:lineRule="auto"/>
      </w:pPr>
      <w:r w:rsidRPr="007B643C">
        <w:t>Time-limited</w:t>
      </w:r>
    </w:p>
    <w:p w14:paraId="7EBBB22E" w14:textId="4E18A5B1" w:rsidR="00012FFC" w:rsidRPr="00012FFC" w:rsidRDefault="007B643C" w:rsidP="00012FFC">
      <w:pPr>
        <w:pStyle w:val="ListParagraph"/>
        <w:numPr>
          <w:ilvl w:val="0"/>
          <w:numId w:val="17"/>
        </w:numPr>
        <w:spacing w:line="278" w:lineRule="auto"/>
      </w:pPr>
      <w:r w:rsidRPr="007B643C">
        <w:t>Approved by Security and DevOps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012FFC" w:rsidRPr="008C2B77" w14:paraId="47F34E34" w14:textId="77777777" w:rsidTr="00012FFC">
        <w:trPr>
          <w:trHeight w:val="577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01AF94FD" w14:textId="10911A4A" w:rsidR="00012FFC" w:rsidRPr="00A23D31" w:rsidRDefault="00012FFC" w:rsidP="005D321F">
            <w:pPr>
              <w:rPr>
                <w:rFonts w:cs="Arial"/>
              </w:rPr>
            </w:pPr>
            <w:r w:rsidRPr="00A23D31">
              <w:rPr>
                <w:rFonts w:cs="Arial"/>
                <w:b/>
                <w:bCs/>
                <w:sz w:val="20"/>
                <w:szCs w:val="20"/>
              </w:rPr>
              <w:t>Note:</w:t>
            </w:r>
            <w:r w:rsidRPr="00A23D31">
              <w:rPr>
                <w:rFonts w:cs="Arial"/>
                <w:sz w:val="20"/>
                <w:szCs w:val="20"/>
              </w:rPr>
              <w:t xml:space="preserve"> Root access is not removed but restricted; administrative actions must be performed through controlled </w:t>
            </w:r>
            <w:proofErr w:type="spellStart"/>
            <w:r w:rsidRPr="00A23D31">
              <w:rPr>
                <w:rFonts w:cs="Arial"/>
                <w:sz w:val="20"/>
                <w:szCs w:val="20"/>
              </w:rPr>
              <w:t>sudo</w:t>
            </w:r>
            <w:proofErr w:type="spellEnd"/>
            <w:r w:rsidRPr="00A23D31">
              <w:rPr>
                <w:rFonts w:cs="Arial"/>
                <w:sz w:val="20"/>
                <w:szCs w:val="20"/>
              </w:rPr>
              <w:t xml:space="preserve"> access to ensure traceability and accountability.</w:t>
            </w:r>
          </w:p>
        </w:tc>
      </w:tr>
    </w:tbl>
    <w:p w14:paraId="5C0C05BF" w14:textId="77777777" w:rsidR="00012FFC" w:rsidRPr="008C2B77" w:rsidRDefault="00012FFC" w:rsidP="00012FFC">
      <w:pPr>
        <w:pStyle w:val="NoSpacing"/>
      </w:pPr>
    </w:p>
    <w:p w14:paraId="4BA150DE" w14:textId="77777777" w:rsidR="00B05048" w:rsidRDefault="00B05048" w:rsidP="00B05048"/>
    <w:p w14:paraId="06A83070" w14:textId="7D2C6401" w:rsidR="00B05048" w:rsidRDefault="00380DC1" w:rsidP="00B05048">
      <w:pPr>
        <w:pStyle w:val="Heading2"/>
      </w:pPr>
      <w:bookmarkStart w:id="12" w:name="_Toc225280442"/>
      <w:r>
        <w:t>SSH Key Standards</w:t>
      </w:r>
      <w:bookmarkEnd w:id="12"/>
    </w:p>
    <w:p w14:paraId="773B64A2" w14:textId="77777777" w:rsidR="00380DC1" w:rsidRDefault="00380DC1" w:rsidP="00380DC1">
      <w:pPr>
        <w:pStyle w:val="ListParagraph"/>
        <w:numPr>
          <w:ilvl w:val="0"/>
          <w:numId w:val="18"/>
        </w:numPr>
      </w:pPr>
      <w:r>
        <w:t>SSH access must be performed using key-based authentication; password-based authentication must be disabled.</w:t>
      </w:r>
    </w:p>
    <w:p w14:paraId="2E8F6E67" w14:textId="77777777" w:rsidR="00380DC1" w:rsidRDefault="00380DC1" w:rsidP="00380DC1">
      <w:pPr>
        <w:pStyle w:val="ListParagraph"/>
        <w:numPr>
          <w:ilvl w:val="0"/>
          <w:numId w:val="18"/>
        </w:numPr>
      </w:pPr>
      <w:r>
        <w:t xml:space="preserve">Only </w:t>
      </w:r>
      <w:r w:rsidRPr="00BC740B">
        <w:rPr>
          <w:b/>
          <w:bCs/>
        </w:rPr>
        <w:t>individual RSA-4096 or ED25519 keys</w:t>
      </w:r>
      <w:r>
        <w:t xml:space="preserve"> are permitted (subject to DevOps approval).</w:t>
      </w:r>
    </w:p>
    <w:p w14:paraId="0C026103" w14:textId="1827164E" w:rsidR="00380DC1" w:rsidRDefault="00380DC1" w:rsidP="00380DC1">
      <w:pPr>
        <w:pStyle w:val="ListParagraph"/>
        <w:numPr>
          <w:ilvl w:val="0"/>
          <w:numId w:val="18"/>
        </w:numPr>
      </w:pPr>
      <w:r>
        <w:t>SSH keys must:</w:t>
      </w:r>
    </w:p>
    <w:p w14:paraId="0908ECD8" w14:textId="77777777" w:rsidR="00380DC1" w:rsidRDefault="00380DC1" w:rsidP="00380DC1">
      <w:pPr>
        <w:pStyle w:val="ListParagraph"/>
        <w:numPr>
          <w:ilvl w:val="0"/>
          <w:numId w:val="19"/>
        </w:numPr>
      </w:pPr>
      <w:r>
        <w:t>Have strong passphrases</w:t>
      </w:r>
    </w:p>
    <w:p w14:paraId="01832BEF" w14:textId="77777777" w:rsidR="00380DC1" w:rsidRDefault="00380DC1" w:rsidP="00380DC1">
      <w:pPr>
        <w:pStyle w:val="ListParagraph"/>
        <w:numPr>
          <w:ilvl w:val="0"/>
          <w:numId w:val="19"/>
        </w:numPr>
      </w:pPr>
      <w:r>
        <w:t>Be stored securely (not on local desktops, Slack, or shared cloud folders)</w:t>
      </w:r>
    </w:p>
    <w:p w14:paraId="49989395" w14:textId="07E6AD60" w:rsidR="00380DC1" w:rsidRDefault="00380DC1" w:rsidP="00380DC1">
      <w:pPr>
        <w:pStyle w:val="ListParagraph"/>
        <w:numPr>
          <w:ilvl w:val="0"/>
          <w:numId w:val="19"/>
        </w:numPr>
      </w:pPr>
      <w:r>
        <w:t>Be rotated annually or immediately if compromise is suspected</w:t>
      </w:r>
    </w:p>
    <w:p w14:paraId="280466D2" w14:textId="513A88F4" w:rsidR="00380DC1" w:rsidRPr="00380DC1" w:rsidRDefault="00380DC1" w:rsidP="00380DC1">
      <w:pPr>
        <w:pStyle w:val="ListParagraph"/>
        <w:numPr>
          <w:ilvl w:val="0"/>
          <w:numId w:val="18"/>
        </w:numPr>
      </w:pPr>
      <w:r>
        <w:t>Shared SSH keys are strictly forbidden.</w:t>
      </w:r>
    </w:p>
    <w:p w14:paraId="773DBA30" w14:textId="77777777" w:rsidR="00B05048" w:rsidRDefault="00B05048" w:rsidP="00B05048"/>
    <w:p w14:paraId="161CAA77" w14:textId="7135D7BA" w:rsidR="00B05048" w:rsidRDefault="00B05048" w:rsidP="00B05048">
      <w:pPr>
        <w:pStyle w:val="Heading2"/>
      </w:pPr>
      <w:bookmarkStart w:id="13" w:name="_Toc225280443"/>
      <w:r>
        <w:t>P</w:t>
      </w:r>
      <w:r w:rsidR="00BC740B">
        <w:t>ermission Controls</w:t>
      </w:r>
      <w:bookmarkEnd w:id="13"/>
    </w:p>
    <w:p w14:paraId="07055866" w14:textId="6E684758" w:rsidR="00BC740B" w:rsidRDefault="00BC740B" w:rsidP="00BC740B">
      <w:pPr>
        <w:pStyle w:val="ListParagraph"/>
        <w:numPr>
          <w:ilvl w:val="0"/>
          <w:numId w:val="20"/>
        </w:numPr>
      </w:pPr>
      <w:r>
        <w:t xml:space="preserve">SSH access must follow the </w:t>
      </w:r>
      <w:r w:rsidRPr="00F453C5">
        <w:rPr>
          <w:b/>
          <w:bCs/>
        </w:rPr>
        <w:t>principle of least privilege</w:t>
      </w:r>
      <w:r>
        <w:t>:</w:t>
      </w:r>
    </w:p>
    <w:p w14:paraId="56E5A654" w14:textId="77777777" w:rsidR="00BC740B" w:rsidRDefault="00BC740B" w:rsidP="00BC740B">
      <w:pPr>
        <w:pStyle w:val="ListParagraph"/>
        <w:numPr>
          <w:ilvl w:val="0"/>
          <w:numId w:val="21"/>
        </w:numPr>
      </w:pPr>
      <w:r>
        <w:t>Developers → staging access only (unless explicitly approved)</w:t>
      </w:r>
    </w:p>
    <w:p w14:paraId="0DDF8D60" w14:textId="07049C1D" w:rsidR="00BC740B" w:rsidRDefault="00BC740B" w:rsidP="00BC740B">
      <w:pPr>
        <w:pStyle w:val="ListParagraph"/>
        <w:numPr>
          <w:ilvl w:val="0"/>
          <w:numId w:val="21"/>
        </w:numPr>
      </w:pPr>
      <w:r>
        <w:t>DevOps → production access as required</w:t>
      </w:r>
    </w:p>
    <w:p w14:paraId="457B49B5" w14:textId="77777777" w:rsidR="00BC740B" w:rsidRDefault="00BC740B" w:rsidP="00BC740B">
      <w:pPr>
        <w:pStyle w:val="ListParagraph"/>
        <w:numPr>
          <w:ilvl w:val="0"/>
          <w:numId w:val="20"/>
        </w:numPr>
      </w:pPr>
      <w:r>
        <w:t xml:space="preserve">Broad or unrestricted </w:t>
      </w:r>
      <w:proofErr w:type="spellStart"/>
      <w:r w:rsidRPr="008B6979">
        <w:rPr>
          <w:rFonts w:ascii="Consolas" w:hAnsi="Consolas"/>
        </w:rPr>
        <w:t>sudo</w:t>
      </w:r>
      <w:proofErr w:type="spellEnd"/>
      <w:r>
        <w:t xml:space="preserve"> permissions are not allowed.</w:t>
      </w:r>
    </w:p>
    <w:p w14:paraId="159561F4" w14:textId="68B010A4" w:rsidR="00BC740B" w:rsidRDefault="00BC740B" w:rsidP="00BC740B">
      <w:pPr>
        <w:pStyle w:val="ListParagraph"/>
        <w:numPr>
          <w:ilvl w:val="0"/>
          <w:numId w:val="20"/>
        </w:numPr>
      </w:pPr>
      <w:r>
        <w:t>Each user must be assigned a clearly defined access role (</w:t>
      </w:r>
      <w:proofErr w:type="spellStart"/>
      <w:r>
        <w:t>RBAC</w:t>
      </w:r>
      <w:proofErr w:type="spellEnd"/>
      <w:r>
        <w:t>).</w:t>
      </w:r>
    </w:p>
    <w:p w14:paraId="72712B60" w14:textId="77777777" w:rsidR="00BC740B" w:rsidRDefault="00BC740B" w:rsidP="00BC740B"/>
    <w:p w14:paraId="334D99BF" w14:textId="1963368F" w:rsidR="00BC740B" w:rsidRDefault="00BC740B" w:rsidP="00BC740B">
      <w:pPr>
        <w:pStyle w:val="Heading2"/>
      </w:pPr>
      <w:bookmarkStart w:id="14" w:name="_Toc225280444"/>
      <w:r>
        <w:t>Monitoring &amp; Logging</w:t>
      </w:r>
      <w:bookmarkEnd w:id="14"/>
    </w:p>
    <w:p w14:paraId="1DC5025B" w14:textId="6A411839" w:rsidR="00BC740B" w:rsidRDefault="00BC740B" w:rsidP="00BC740B">
      <w:pPr>
        <w:pStyle w:val="ListParagraph"/>
        <w:numPr>
          <w:ilvl w:val="0"/>
          <w:numId w:val="22"/>
        </w:numPr>
      </w:pPr>
      <w:r>
        <w:t>All SSH access attempts must be logged and monitored.</w:t>
      </w:r>
    </w:p>
    <w:p w14:paraId="1DC7EFB4" w14:textId="703BECBC" w:rsidR="00BC740B" w:rsidRDefault="00BC740B" w:rsidP="00BC740B">
      <w:pPr>
        <w:pStyle w:val="ListParagraph"/>
        <w:numPr>
          <w:ilvl w:val="0"/>
          <w:numId w:val="22"/>
        </w:numPr>
      </w:pPr>
      <w:r>
        <w:t>Logs must be reviewed periodically (weekly) to detect anomalies.</w:t>
      </w:r>
    </w:p>
    <w:p w14:paraId="482B6FC8" w14:textId="77777777" w:rsidR="00BC740B" w:rsidRDefault="00BC740B" w:rsidP="00BC740B">
      <w:pPr>
        <w:pStyle w:val="ListParagraph"/>
        <w:numPr>
          <w:ilvl w:val="0"/>
          <w:numId w:val="22"/>
        </w:numPr>
      </w:pPr>
      <w:r>
        <w:t>Failed login attempts must trigger alerts.</w:t>
      </w:r>
    </w:p>
    <w:p w14:paraId="70B2E3B9" w14:textId="75B4BE71" w:rsidR="00310D04" w:rsidRDefault="00BC740B" w:rsidP="00310D04">
      <w:pPr>
        <w:pStyle w:val="ListParagraph"/>
        <w:numPr>
          <w:ilvl w:val="0"/>
          <w:numId w:val="22"/>
        </w:numPr>
      </w:pPr>
      <w:r>
        <w:lastRenderedPageBreak/>
        <w:t>Access and escalation activities must be auditable.</w:t>
      </w:r>
    </w:p>
    <w:p w14:paraId="7BFC9915" w14:textId="77777777" w:rsidR="008C4BF2" w:rsidRDefault="008C4BF2" w:rsidP="008C4BF2">
      <w:pPr>
        <w:pStyle w:val="Heading3"/>
      </w:pPr>
      <w:bookmarkStart w:id="15" w:name="_Toc225231421"/>
      <w:bookmarkStart w:id="16" w:name="_Toc225231427"/>
      <w:bookmarkStart w:id="17" w:name="_Toc225280445"/>
      <w:r>
        <w:t>Recommendations</w:t>
      </w:r>
      <w:bookmarkEnd w:id="15"/>
      <w:bookmarkEnd w:id="17"/>
    </w:p>
    <w:p w14:paraId="7D314B8F" w14:textId="77777777" w:rsidR="008C4BF2" w:rsidRDefault="008C4BF2" w:rsidP="008C4BF2">
      <w:pPr>
        <w:pStyle w:val="ListParagraph"/>
        <w:numPr>
          <w:ilvl w:val="0"/>
          <w:numId w:val="24"/>
        </w:numPr>
        <w:spacing w:line="278" w:lineRule="auto"/>
      </w:pPr>
      <w:r>
        <w:t>Centralize SSH logs into a unified monitoring system (e.g., SIEM) for better visibility and correlation.</w:t>
      </w:r>
    </w:p>
    <w:p w14:paraId="692BAFBE" w14:textId="24AEC506" w:rsidR="00605F8F" w:rsidRDefault="008C4BF2" w:rsidP="008C4BF2">
      <w:pPr>
        <w:pStyle w:val="ListParagraph"/>
        <w:numPr>
          <w:ilvl w:val="0"/>
          <w:numId w:val="24"/>
        </w:numPr>
        <w:spacing w:line="278" w:lineRule="auto"/>
        <w:sectPr w:rsidR="00605F8F" w:rsidSect="0030019A">
          <w:headerReference w:type="default" r:id="rId12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  <w:r>
        <w:t>Implement automated alert thresholds to detect abnormal access patterns (e.g., unusual login times or locations).</w:t>
      </w:r>
    </w:p>
    <w:p w14:paraId="19D71D75" w14:textId="77777777" w:rsidR="00605F8F" w:rsidRDefault="00605F8F" w:rsidP="00605F8F">
      <w:pPr>
        <w:pStyle w:val="Heading1"/>
      </w:pPr>
      <w:bookmarkStart w:id="18" w:name="_Toc225280446"/>
      <w:r>
        <w:lastRenderedPageBreak/>
        <w:t>VIOLATIONS</w:t>
      </w:r>
      <w:bookmarkEnd w:id="16"/>
      <w:bookmarkEnd w:id="18"/>
    </w:p>
    <w:p w14:paraId="3BBD8763" w14:textId="057E91E9" w:rsidR="00605F8F" w:rsidRPr="00310D04" w:rsidRDefault="005435C2" w:rsidP="00310D04">
      <w:pPr>
        <w:sectPr w:rsidR="00605F8F" w:rsidRPr="00310D04" w:rsidSect="0030019A">
          <w:headerReference w:type="default" r:id="rId13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  <w:r w:rsidRPr="005435C2">
        <w:t>Unauthorized use of SSH or root access may lead to immediate credential revocation.</w:t>
      </w: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19" w:name="_Toc225280447"/>
      <w:r>
        <w:lastRenderedPageBreak/>
        <w:t xml:space="preserve">POLICY </w:t>
      </w:r>
      <w:r w:rsidR="00645E48" w:rsidRPr="008C2B77">
        <w:t>APPROVAL SIGNATURES</w:t>
      </w:r>
      <w:bookmarkEnd w:id="19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99480C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763277FD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61037B18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5D963869" w14:textId="77777777" w:rsidR="0099480C" w:rsidRPr="008C2B77" w:rsidRDefault="0099480C" w:rsidP="0099480C">
            <w:pPr>
              <w:rPr>
                <w:sz w:val="20"/>
                <w:szCs w:val="20"/>
              </w:rPr>
            </w:pPr>
          </w:p>
          <w:p w14:paraId="5637FC2E" w14:textId="2DD0B482" w:rsidR="0099480C" w:rsidRPr="008C2B77" w:rsidRDefault="0099480C" w:rsidP="0099480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5E10A1CD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2669CB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44350B39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2456021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30019A">
      <w:headerReference w:type="default" r:id="rId14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A2F9" w14:textId="77777777" w:rsidR="009C1562" w:rsidRDefault="009C1562" w:rsidP="007460B1">
      <w:pPr>
        <w:spacing w:after="0" w:line="240" w:lineRule="auto"/>
      </w:pPr>
      <w:r>
        <w:separator/>
      </w:r>
    </w:p>
  </w:endnote>
  <w:endnote w:type="continuationSeparator" w:id="0">
    <w:p w14:paraId="79DB63D9" w14:textId="77777777" w:rsidR="009C1562" w:rsidRDefault="009C1562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3FE6" w14:textId="77777777" w:rsidR="009C1562" w:rsidRDefault="009C1562" w:rsidP="007460B1">
      <w:pPr>
        <w:spacing w:after="0" w:line="240" w:lineRule="auto"/>
      </w:pPr>
      <w:r>
        <w:separator/>
      </w:r>
    </w:p>
  </w:footnote>
  <w:footnote w:type="continuationSeparator" w:id="0">
    <w:p w14:paraId="195759CE" w14:textId="77777777" w:rsidR="009C1562" w:rsidRDefault="009C1562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4A9C6649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301D2F97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2905F008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44FAF25E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533906428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9B6ABF">
      <w:rPr>
        <w:sz w:val="16"/>
        <w:szCs w:val="16"/>
      </w:rPr>
      <w:t>Development Policies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36C2" w14:textId="77777777" w:rsidR="009B6ABF" w:rsidRPr="00254DBA" w:rsidRDefault="009B6ABF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7696" behindDoc="0" locked="0" layoutInCell="1" allowOverlap="1" wp14:anchorId="6BA8764F" wp14:editId="38CF99A1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87936378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POLICY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Violations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5751FE76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DCF"/>
    <w:multiLevelType w:val="hybridMultilevel"/>
    <w:tmpl w:val="707CD57E"/>
    <w:lvl w:ilvl="0" w:tplc="CA5831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7662C"/>
    <w:multiLevelType w:val="hybridMultilevel"/>
    <w:tmpl w:val="F2F8D232"/>
    <w:lvl w:ilvl="0" w:tplc="87B00C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36E83"/>
    <w:multiLevelType w:val="hybridMultilevel"/>
    <w:tmpl w:val="CD360E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4969E1"/>
    <w:multiLevelType w:val="hybridMultilevel"/>
    <w:tmpl w:val="A0BA870E"/>
    <w:lvl w:ilvl="0" w:tplc="84204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E6461"/>
    <w:multiLevelType w:val="hybridMultilevel"/>
    <w:tmpl w:val="3DF67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E6706"/>
    <w:multiLevelType w:val="hybridMultilevel"/>
    <w:tmpl w:val="3F482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209CF"/>
    <w:multiLevelType w:val="hybridMultilevel"/>
    <w:tmpl w:val="AB9C2C38"/>
    <w:lvl w:ilvl="0" w:tplc="DF64B4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D4ED9"/>
    <w:multiLevelType w:val="hybridMultilevel"/>
    <w:tmpl w:val="62803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A74FF"/>
    <w:multiLevelType w:val="hybridMultilevel"/>
    <w:tmpl w:val="3FE0C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FAC67EE"/>
    <w:multiLevelType w:val="hybridMultilevel"/>
    <w:tmpl w:val="B8FA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4"/>
  </w:num>
  <w:num w:numId="2" w16cid:durableId="2140874696">
    <w:abstractNumId w:val="16"/>
  </w:num>
  <w:num w:numId="3" w16cid:durableId="221723370">
    <w:abstractNumId w:val="17"/>
  </w:num>
  <w:num w:numId="4" w16cid:durableId="1562593782">
    <w:abstractNumId w:val="5"/>
  </w:num>
  <w:num w:numId="5" w16cid:durableId="1659727706">
    <w:abstractNumId w:val="10"/>
  </w:num>
  <w:num w:numId="6" w16cid:durableId="672145141">
    <w:abstractNumId w:val="3"/>
  </w:num>
  <w:num w:numId="7" w16cid:durableId="1069885794">
    <w:abstractNumId w:val="20"/>
  </w:num>
  <w:num w:numId="8" w16cid:durableId="232391577">
    <w:abstractNumId w:val="6"/>
  </w:num>
  <w:num w:numId="9" w16cid:durableId="142703922">
    <w:abstractNumId w:val="0"/>
  </w:num>
  <w:num w:numId="10" w16cid:durableId="591162208">
    <w:abstractNumId w:val="18"/>
  </w:num>
  <w:num w:numId="11" w16cid:durableId="309554352">
    <w:abstractNumId w:val="21"/>
  </w:num>
  <w:num w:numId="12" w16cid:durableId="1169296955">
    <w:abstractNumId w:val="23"/>
  </w:num>
  <w:num w:numId="13" w16cid:durableId="1417895371">
    <w:abstractNumId w:val="13"/>
  </w:num>
  <w:num w:numId="14" w16cid:durableId="616716407">
    <w:abstractNumId w:val="22"/>
  </w:num>
  <w:num w:numId="15" w16cid:durableId="1501583368">
    <w:abstractNumId w:val="19"/>
  </w:num>
  <w:num w:numId="16" w16cid:durableId="1733232010">
    <w:abstractNumId w:val="8"/>
  </w:num>
  <w:num w:numId="17" w16cid:durableId="1135441298">
    <w:abstractNumId w:val="7"/>
  </w:num>
  <w:num w:numId="18" w16cid:durableId="799615628">
    <w:abstractNumId w:val="2"/>
  </w:num>
  <w:num w:numId="19" w16cid:durableId="1243220907">
    <w:abstractNumId w:val="15"/>
  </w:num>
  <w:num w:numId="20" w16cid:durableId="578096624">
    <w:abstractNumId w:val="1"/>
  </w:num>
  <w:num w:numId="21" w16cid:durableId="1904099593">
    <w:abstractNumId w:val="9"/>
  </w:num>
  <w:num w:numId="22" w16cid:durableId="166093907">
    <w:abstractNumId w:val="12"/>
  </w:num>
  <w:num w:numId="23" w16cid:durableId="686371897">
    <w:abstractNumId w:val="11"/>
  </w:num>
  <w:num w:numId="24" w16cid:durableId="95325269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12FFC"/>
    <w:rsid w:val="000201B9"/>
    <w:rsid w:val="00020FE9"/>
    <w:rsid w:val="000214AC"/>
    <w:rsid w:val="000219BB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3EEC"/>
    <w:rsid w:val="00075C52"/>
    <w:rsid w:val="000820EB"/>
    <w:rsid w:val="0008231D"/>
    <w:rsid w:val="000827AA"/>
    <w:rsid w:val="00083891"/>
    <w:rsid w:val="00090FBE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5133"/>
    <w:rsid w:val="001338D0"/>
    <w:rsid w:val="00140AAE"/>
    <w:rsid w:val="00151C88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07E8D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0019A"/>
    <w:rsid w:val="00310D04"/>
    <w:rsid w:val="00314EA1"/>
    <w:rsid w:val="0034620F"/>
    <w:rsid w:val="003527F4"/>
    <w:rsid w:val="00352A75"/>
    <w:rsid w:val="00352D5C"/>
    <w:rsid w:val="003623D5"/>
    <w:rsid w:val="00362ECA"/>
    <w:rsid w:val="00364CF1"/>
    <w:rsid w:val="00371EEC"/>
    <w:rsid w:val="00374FC3"/>
    <w:rsid w:val="00380DC1"/>
    <w:rsid w:val="003909E4"/>
    <w:rsid w:val="00396599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71319"/>
    <w:rsid w:val="00486D19"/>
    <w:rsid w:val="0049622C"/>
    <w:rsid w:val="004974E5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1914"/>
    <w:rsid w:val="005005F3"/>
    <w:rsid w:val="00524674"/>
    <w:rsid w:val="00535840"/>
    <w:rsid w:val="00542DEF"/>
    <w:rsid w:val="005435C2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05F8F"/>
    <w:rsid w:val="00616F3D"/>
    <w:rsid w:val="0062745C"/>
    <w:rsid w:val="00631EFB"/>
    <w:rsid w:val="006328B6"/>
    <w:rsid w:val="00634192"/>
    <w:rsid w:val="00640478"/>
    <w:rsid w:val="00645E48"/>
    <w:rsid w:val="00647564"/>
    <w:rsid w:val="00650792"/>
    <w:rsid w:val="00651C06"/>
    <w:rsid w:val="00653B11"/>
    <w:rsid w:val="00670DD5"/>
    <w:rsid w:val="006858D0"/>
    <w:rsid w:val="00685ABB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3945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2943"/>
    <w:rsid w:val="007B43B6"/>
    <w:rsid w:val="007B643C"/>
    <w:rsid w:val="007D19D5"/>
    <w:rsid w:val="007D44B4"/>
    <w:rsid w:val="007D7D91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58AC"/>
    <w:rsid w:val="008700FF"/>
    <w:rsid w:val="00870366"/>
    <w:rsid w:val="00873161"/>
    <w:rsid w:val="00873CCC"/>
    <w:rsid w:val="0088184C"/>
    <w:rsid w:val="00890C53"/>
    <w:rsid w:val="00891264"/>
    <w:rsid w:val="008B47BF"/>
    <w:rsid w:val="008B6979"/>
    <w:rsid w:val="008C2121"/>
    <w:rsid w:val="008C2B77"/>
    <w:rsid w:val="008C3965"/>
    <w:rsid w:val="008C4BF2"/>
    <w:rsid w:val="008C5893"/>
    <w:rsid w:val="008E34D9"/>
    <w:rsid w:val="008F5E7A"/>
    <w:rsid w:val="008F684A"/>
    <w:rsid w:val="00907EF5"/>
    <w:rsid w:val="00912AC0"/>
    <w:rsid w:val="00925528"/>
    <w:rsid w:val="009374AF"/>
    <w:rsid w:val="00937AEC"/>
    <w:rsid w:val="0094653B"/>
    <w:rsid w:val="00952A22"/>
    <w:rsid w:val="00967456"/>
    <w:rsid w:val="00972DF3"/>
    <w:rsid w:val="0097337A"/>
    <w:rsid w:val="009826A2"/>
    <w:rsid w:val="009827EE"/>
    <w:rsid w:val="0098472B"/>
    <w:rsid w:val="00987B3A"/>
    <w:rsid w:val="0099480C"/>
    <w:rsid w:val="00995F04"/>
    <w:rsid w:val="009A1D75"/>
    <w:rsid w:val="009A3307"/>
    <w:rsid w:val="009A4368"/>
    <w:rsid w:val="009A7618"/>
    <w:rsid w:val="009B1275"/>
    <w:rsid w:val="009B6ABF"/>
    <w:rsid w:val="009C1562"/>
    <w:rsid w:val="009C3496"/>
    <w:rsid w:val="009D1BC7"/>
    <w:rsid w:val="009F327D"/>
    <w:rsid w:val="00A1629A"/>
    <w:rsid w:val="00A23C03"/>
    <w:rsid w:val="00A23D31"/>
    <w:rsid w:val="00A372B9"/>
    <w:rsid w:val="00A40C2B"/>
    <w:rsid w:val="00A439A0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03DF"/>
    <w:rsid w:val="00AD6B03"/>
    <w:rsid w:val="00AE0CE0"/>
    <w:rsid w:val="00AE477E"/>
    <w:rsid w:val="00AE70B3"/>
    <w:rsid w:val="00AF0E10"/>
    <w:rsid w:val="00B00D19"/>
    <w:rsid w:val="00B05048"/>
    <w:rsid w:val="00B17580"/>
    <w:rsid w:val="00B438F3"/>
    <w:rsid w:val="00B502E9"/>
    <w:rsid w:val="00B57F62"/>
    <w:rsid w:val="00B60677"/>
    <w:rsid w:val="00B67CCB"/>
    <w:rsid w:val="00B75070"/>
    <w:rsid w:val="00B86041"/>
    <w:rsid w:val="00BA63EE"/>
    <w:rsid w:val="00BA7CBB"/>
    <w:rsid w:val="00BB5142"/>
    <w:rsid w:val="00BC525F"/>
    <w:rsid w:val="00BC740B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A67AE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EF41EA"/>
    <w:rsid w:val="00F05F02"/>
    <w:rsid w:val="00F1245A"/>
    <w:rsid w:val="00F24D80"/>
    <w:rsid w:val="00F25471"/>
    <w:rsid w:val="00F25A08"/>
    <w:rsid w:val="00F27949"/>
    <w:rsid w:val="00F4059A"/>
    <w:rsid w:val="00F453C5"/>
    <w:rsid w:val="00F46C83"/>
    <w:rsid w:val="00F50A2A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352</TotalTime>
  <Pages>1</Pages>
  <Words>899</Words>
  <Characters>5390</Characters>
  <Application>Microsoft Office Word</Application>
  <DocSecurity>0</DocSecurity>
  <Lines>336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103</cp:revision>
  <dcterms:created xsi:type="dcterms:W3CDTF">2025-12-29T02:17:00Z</dcterms:created>
  <dcterms:modified xsi:type="dcterms:W3CDTF">2026-03-25T02:34:00Z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