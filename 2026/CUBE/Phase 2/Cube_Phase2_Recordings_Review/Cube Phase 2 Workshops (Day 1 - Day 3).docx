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00861" w14:textId="77777777" w:rsidR="001609EC" w:rsidRDefault="001609EC" w:rsidP="001609EC"/>
    <w:p w14:paraId="462FDFA5" w14:textId="77777777" w:rsidR="00A1629A" w:rsidRDefault="00A1629A" w:rsidP="001609EC"/>
    <w:p w14:paraId="387FEBD0" w14:textId="77777777" w:rsidR="00A1629A" w:rsidRDefault="00A1629A" w:rsidP="001609EC"/>
    <w:p w14:paraId="22A18DCB" w14:textId="77777777" w:rsidR="00A1629A" w:rsidRPr="008C2B77" w:rsidRDefault="00A1629A" w:rsidP="001609EC"/>
    <w:p w14:paraId="24B7DA8A" w14:textId="1BF39DB1" w:rsidR="002429F1" w:rsidRPr="008C2B77" w:rsidRDefault="00B00110" w:rsidP="003C6066">
      <w:pPr>
        <w:pStyle w:val="ZTERSTitle"/>
      </w:pPr>
      <w:r>
        <w:t>CUBe – Workshops day 1 to day 3</w:t>
      </w:r>
      <w:r w:rsidR="006D0EDF">
        <w:t xml:space="preserve"> (s</w:t>
      </w:r>
      <w:r>
        <w:t>ummary</w:t>
      </w:r>
      <w:r w:rsidR="006D0EDF">
        <w:t>)</w:t>
      </w:r>
    </w:p>
    <w:p w14:paraId="0B143E79" w14:textId="77777777" w:rsidR="000201B9" w:rsidRPr="008C2B77" w:rsidRDefault="000201B9" w:rsidP="002429F1"/>
    <w:p w14:paraId="7E1FE9C2" w14:textId="77777777" w:rsidR="009D1BC7" w:rsidRDefault="009D1BC7" w:rsidP="002429F1"/>
    <w:p w14:paraId="0C32D2E3" w14:textId="77777777" w:rsidR="00A1629A" w:rsidRPr="008C2B77" w:rsidRDefault="00A1629A" w:rsidP="002429F1"/>
    <w:p w14:paraId="12DCCEA2" w14:textId="77777777" w:rsidR="009D1BC7" w:rsidRPr="008C2B77" w:rsidRDefault="009D1BC7" w:rsidP="002429F1"/>
    <w:p w14:paraId="3660347E" w14:textId="10F97FEB" w:rsidR="00687C40" w:rsidRPr="008C2B77" w:rsidRDefault="000201B9" w:rsidP="000201B9">
      <w:pPr>
        <w:jc w:val="center"/>
      </w:pPr>
      <w:r w:rsidRPr="008C2B77">
        <w:rPr>
          <w:noProof/>
        </w:rPr>
        <w:drawing>
          <wp:inline distT="0" distB="0" distL="0" distR="0" wp14:anchorId="4EAD0275" wp14:editId="5E442329">
            <wp:extent cx="1645920" cy="1828800"/>
            <wp:effectExtent l="0" t="0" r="0" b="0"/>
            <wp:docPr id="1531093773" name="Picture 3"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Site Savvy Blog - News, trends, tips, and environmental knowled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45920" cy="1828800"/>
                    </a:xfrm>
                    <a:prstGeom prst="rect">
                      <a:avLst/>
                    </a:prstGeom>
                    <a:noFill/>
                    <a:ln>
                      <a:noFill/>
                    </a:ln>
                  </pic:spPr>
                </pic:pic>
              </a:graphicData>
            </a:graphic>
          </wp:inline>
        </w:drawing>
      </w:r>
    </w:p>
    <w:p w14:paraId="3CC71BD4" w14:textId="77777777" w:rsidR="00BC525F" w:rsidRPr="008C2B77" w:rsidRDefault="00BC525F" w:rsidP="000201B9">
      <w:pPr>
        <w:jc w:val="center"/>
      </w:pPr>
    </w:p>
    <w:p w14:paraId="4BA051DC" w14:textId="77777777" w:rsidR="00670DD5" w:rsidRPr="008C2B77" w:rsidRDefault="00670DD5" w:rsidP="002429F1"/>
    <w:p w14:paraId="66C6CCCE" w14:textId="77777777" w:rsidR="004A5EC4" w:rsidRPr="008C2B77" w:rsidRDefault="004A5EC4" w:rsidP="002429F1"/>
    <w:p w14:paraId="07CB3A3B" w14:textId="77777777" w:rsidR="00EB1735" w:rsidRPr="008C2B77" w:rsidRDefault="00EB1735" w:rsidP="002429F1"/>
    <w:tbl>
      <w:tblPr>
        <w:tblStyle w:val="TableGrid"/>
        <w:tblpPr w:leftFromText="180" w:rightFromText="180" w:vertAnchor="text" w:tblpXSpec="center" w:tblpY="1"/>
        <w:tblOverlap w:val="never"/>
        <w:tblW w:w="0" w:type="auto"/>
        <w:tblBorders>
          <w:top w:val="none" w:sz="0" w:space="0" w:color="auto"/>
          <w:left w:val="none" w:sz="0" w:space="0" w:color="auto"/>
          <w:bottom w:val="none" w:sz="0" w:space="0" w:color="auto"/>
          <w:right w:val="none" w:sz="0" w:space="0" w:color="auto"/>
          <w:insideH w:val="single" w:sz="4" w:space="0" w:color="D1D1D1" w:themeColor="background2" w:themeShade="E6"/>
          <w:insideV w:val="none" w:sz="0" w:space="0" w:color="auto"/>
        </w:tblBorders>
        <w:tblLook w:val="04A0" w:firstRow="1" w:lastRow="0" w:firstColumn="1" w:lastColumn="0" w:noHBand="0" w:noVBand="1"/>
      </w:tblPr>
      <w:tblGrid>
        <w:gridCol w:w="2250"/>
        <w:gridCol w:w="2160"/>
      </w:tblGrid>
      <w:tr w:rsidR="008C2B77" w:rsidRPr="008C2B77" w14:paraId="3FE20F3B" w14:textId="77777777" w:rsidTr="00007ED9">
        <w:tc>
          <w:tcPr>
            <w:tcW w:w="2250" w:type="dxa"/>
          </w:tcPr>
          <w:p w14:paraId="53685CFF" w14:textId="498912A0" w:rsidR="008C2B77" w:rsidRPr="008C2B77" w:rsidRDefault="008C2B77" w:rsidP="000450B0">
            <w:pPr>
              <w:rPr>
                <w:sz w:val="20"/>
                <w:szCs w:val="20"/>
              </w:rPr>
            </w:pPr>
            <w:r w:rsidRPr="008C2B77">
              <w:rPr>
                <w:sz w:val="20"/>
                <w:szCs w:val="20"/>
              </w:rPr>
              <w:t>Document ID</w:t>
            </w:r>
          </w:p>
        </w:tc>
        <w:tc>
          <w:tcPr>
            <w:tcW w:w="2160" w:type="dxa"/>
          </w:tcPr>
          <w:p w14:paraId="65C489A9" w14:textId="307DF33D" w:rsidR="008C2B77" w:rsidRPr="008C2B77" w:rsidRDefault="00113E3A" w:rsidP="000450B0">
            <w:pPr>
              <w:rPr>
                <w:sz w:val="20"/>
                <w:szCs w:val="20"/>
              </w:rPr>
            </w:pPr>
            <w:r w:rsidRPr="00113E3A">
              <w:rPr>
                <w:sz w:val="20"/>
                <w:szCs w:val="20"/>
              </w:rPr>
              <w:t>SOP-</w:t>
            </w:r>
            <w:r w:rsidR="00BF08D6">
              <w:rPr>
                <w:sz w:val="20"/>
                <w:szCs w:val="20"/>
              </w:rPr>
              <w:t>DEP</w:t>
            </w:r>
            <w:r w:rsidRPr="00113E3A">
              <w:rPr>
                <w:sz w:val="20"/>
                <w:szCs w:val="20"/>
              </w:rPr>
              <w:t>-</w:t>
            </w:r>
            <w:r w:rsidR="00BF08D6">
              <w:rPr>
                <w:sz w:val="20"/>
                <w:szCs w:val="20"/>
              </w:rPr>
              <w:t>ENV</w:t>
            </w:r>
            <w:r w:rsidRPr="00113E3A">
              <w:rPr>
                <w:sz w:val="20"/>
                <w:szCs w:val="20"/>
              </w:rPr>
              <w:t>-001</w:t>
            </w:r>
          </w:p>
        </w:tc>
      </w:tr>
      <w:tr w:rsidR="008C2B77" w:rsidRPr="008C2B77" w14:paraId="0EA7153F" w14:textId="77777777" w:rsidTr="00007ED9">
        <w:tc>
          <w:tcPr>
            <w:tcW w:w="2250" w:type="dxa"/>
          </w:tcPr>
          <w:p w14:paraId="5E6F276B" w14:textId="2B0C3350" w:rsidR="008C2B77" w:rsidRPr="008C2B77" w:rsidRDefault="008C2B77" w:rsidP="000450B0">
            <w:pPr>
              <w:rPr>
                <w:sz w:val="20"/>
                <w:szCs w:val="20"/>
              </w:rPr>
            </w:pPr>
            <w:r w:rsidRPr="008C2B77">
              <w:rPr>
                <w:sz w:val="20"/>
                <w:szCs w:val="20"/>
              </w:rPr>
              <w:t>Product</w:t>
            </w:r>
          </w:p>
        </w:tc>
        <w:tc>
          <w:tcPr>
            <w:tcW w:w="2160" w:type="dxa"/>
          </w:tcPr>
          <w:p w14:paraId="69481DAB" w14:textId="44DC87A6" w:rsidR="008C2B77" w:rsidRPr="008C2B77" w:rsidRDefault="00BF08D6" w:rsidP="000450B0">
            <w:pPr>
              <w:rPr>
                <w:sz w:val="20"/>
                <w:szCs w:val="20"/>
              </w:rPr>
            </w:pPr>
            <w:r>
              <w:rPr>
                <w:sz w:val="20"/>
                <w:szCs w:val="20"/>
              </w:rPr>
              <w:t>DEP</w:t>
            </w:r>
          </w:p>
        </w:tc>
      </w:tr>
      <w:tr w:rsidR="008C2B77" w:rsidRPr="008C2B77" w14:paraId="373EEBE1" w14:textId="77777777" w:rsidTr="00007ED9">
        <w:tc>
          <w:tcPr>
            <w:tcW w:w="2250" w:type="dxa"/>
          </w:tcPr>
          <w:p w14:paraId="3AE6C97C" w14:textId="5C156A4F" w:rsidR="008C2B77" w:rsidRPr="008C2B77" w:rsidRDefault="008C2B77" w:rsidP="000450B0">
            <w:pPr>
              <w:rPr>
                <w:sz w:val="20"/>
                <w:szCs w:val="20"/>
              </w:rPr>
            </w:pPr>
            <w:r w:rsidRPr="008C2B77">
              <w:rPr>
                <w:sz w:val="20"/>
                <w:szCs w:val="20"/>
              </w:rPr>
              <w:t>Environment</w:t>
            </w:r>
          </w:p>
        </w:tc>
        <w:tc>
          <w:tcPr>
            <w:tcW w:w="2160" w:type="dxa"/>
          </w:tcPr>
          <w:p w14:paraId="42CC6B58" w14:textId="2CB0A6C7" w:rsidR="008C2B77" w:rsidRPr="008C2B77" w:rsidRDefault="00BF08D6" w:rsidP="000450B0">
            <w:pPr>
              <w:rPr>
                <w:sz w:val="20"/>
                <w:szCs w:val="20"/>
              </w:rPr>
            </w:pPr>
            <w:r>
              <w:rPr>
                <w:sz w:val="20"/>
                <w:szCs w:val="20"/>
              </w:rPr>
              <w:t>ENV</w:t>
            </w:r>
          </w:p>
        </w:tc>
      </w:tr>
      <w:tr w:rsidR="008C2B77" w:rsidRPr="008C2B77" w14:paraId="2E1F57F5" w14:textId="77777777" w:rsidTr="00007ED9">
        <w:tc>
          <w:tcPr>
            <w:tcW w:w="2250" w:type="dxa"/>
          </w:tcPr>
          <w:p w14:paraId="03EBF993" w14:textId="38F399D9" w:rsidR="008C2B77" w:rsidRPr="008C2B77" w:rsidRDefault="008C2B77" w:rsidP="000450B0">
            <w:pPr>
              <w:rPr>
                <w:sz w:val="20"/>
                <w:szCs w:val="20"/>
              </w:rPr>
            </w:pPr>
            <w:r>
              <w:rPr>
                <w:sz w:val="20"/>
                <w:szCs w:val="20"/>
              </w:rPr>
              <w:t xml:space="preserve">Confidentiality Level </w:t>
            </w:r>
          </w:p>
        </w:tc>
        <w:tc>
          <w:tcPr>
            <w:tcW w:w="2160" w:type="dxa"/>
          </w:tcPr>
          <w:p w14:paraId="0ED21FEC" w14:textId="6BDA9F3B" w:rsidR="008C2B77" w:rsidRPr="008C2B77" w:rsidRDefault="00007ED9" w:rsidP="000450B0">
            <w:pPr>
              <w:rPr>
                <w:sz w:val="20"/>
                <w:szCs w:val="20"/>
              </w:rPr>
            </w:pPr>
            <w:r w:rsidRPr="00007ED9">
              <w:rPr>
                <w:sz w:val="20"/>
                <w:szCs w:val="20"/>
              </w:rPr>
              <w:t>Internal / Restricted</w:t>
            </w:r>
          </w:p>
        </w:tc>
      </w:tr>
    </w:tbl>
    <w:p w14:paraId="757FD500" w14:textId="06EB0B4B" w:rsidR="00ED04FF" w:rsidRPr="008C2B77" w:rsidRDefault="000450B0" w:rsidP="002429F1">
      <w:r>
        <w:br w:type="textWrapping" w:clear="all"/>
      </w:r>
    </w:p>
    <w:p w14:paraId="6611603B" w14:textId="77777777" w:rsidR="00ED04FF" w:rsidRPr="008C2B77" w:rsidRDefault="00ED04FF" w:rsidP="002429F1"/>
    <w:p w14:paraId="426114FD" w14:textId="77777777" w:rsidR="00ED04FF" w:rsidRPr="008C2B77" w:rsidRDefault="00ED04FF" w:rsidP="002429F1"/>
    <w:p w14:paraId="3BFEFD1F" w14:textId="77777777" w:rsidR="00ED04FF" w:rsidRPr="008C2B77" w:rsidRDefault="00ED04FF" w:rsidP="002429F1"/>
    <w:p w14:paraId="25DF3AAA" w14:textId="77777777" w:rsidR="00ED04FF" w:rsidRPr="008C2B77" w:rsidRDefault="00ED04FF" w:rsidP="002429F1"/>
    <w:sdt>
      <w:sdtPr>
        <w:rPr>
          <w:rFonts w:ascii="Arial" w:eastAsiaTheme="minorHAnsi" w:hAnsi="Arial" w:cstheme="minorBidi"/>
          <w:caps w:val="0"/>
          <w:color w:val="auto"/>
          <w:kern w:val="2"/>
          <w:sz w:val="22"/>
          <w:szCs w:val="22"/>
          <w14:ligatures w14:val="standardContextual"/>
        </w:rPr>
        <w:id w:val="-2027396413"/>
        <w:docPartObj>
          <w:docPartGallery w:val="Table of Contents"/>
          <w:docPartUnique/>
        </w:docPartObj>
      </w:sdtPr>
      <w:sdtEndPr>
        <w:rPr>
          <w:b/>
          <w:bCs/>
          <w:noProof/>
        </w:rPr>
      </w:sdtEndPr>
      <w:sdtContent>
        <w:p w14:paraId="68643880" w14:textId="77777777" w:rsidR="00741061" w:rsidRPr="008C2B77" w:rsidRDefault="00741061" w:rsidP="00741061">
          <w:pPr>
            <w:pStyle w:val="TOCHeading"/>
            <w:spacing w:before="60" w:after="360"/>
            <w:ind w:right="-360"/>
            <w:rPr>
              <w:rFonts w:ascii="Arial" w:hAnsi="Arial" w:cs="Arial"/>
              <w:b/>
              <w:bCs/>
              <w:color w:val="4F7ABA"/>
              <w:sz w:val="36"/>
              <w:szCs w:val="36"/>
            </w:rPr>
          </w:pPr>
          <w:r w:rsidRPr="008C2B77">
            <w:rPr>
              <w:rFonts w:ascii="Arial" w:hAnsi="Arial" w:cs="Arial"/>
              <w:b/>
              <w:bCs/>
              <w:color w:val="4F7ABA"/>
              <w:sz w:val="36"/>
              <w:szCs w:val="36"/>
            </w:rPr>
            <w:t>CONTENTS</w:t>
          </w:r>
        </w:p>
        <w:p w14:paraId="1CEE2102" w14:textId="30728E29" w:rsidR="00147BFF" w:rsidRDefault="00741061">
          <w:pPr>
            <w:pStyle w:val="TOC1"/>
            <w:rPr>
              <w:rFonts w:asciiTheme="minorHAnsi" w:eastAsiaTheme="minorEastAsia" w:hAnsiTheme="minorHAnsi"/>
              <w:sz w:val="24"/>
              <w:szCs w:val="24"/>
            </w:rPr>
          </w:pPr>
          <w:r w:rsidRPr="008C2B77">
            <w:rPr>
              <w:noProof w:val="0"/>
            </w:rPr>
            <w:fldChar w:fldCharType="begin"/>
          </w:r>
          <w:r w:rsidRPr="008C2B77">
            <w:instrText xml:space="preserve"> TOC \o "1-3" \h \z \u </w:instrText>
          </w:r>
          <w:r w:rsidRPr="008C2B77">
            <w:rPr>
              <w:noProof w:val="0"/>
            </w:rPr>
            <w:fldChar w:fldCharType="separate"/>
          </w:r>
          <w:hyperlink w:anchor="_Toc223000795" w:history="1">
            <w:r w:rsidR="00147BFF" w:rsidRPr="0062589F">
              <w:rPr>
                <w:rStyle w:val="Hyperlink"/>
              </w:rPr>
              <w:t>1</w:t>
            </w:r>
            <w:r w:rsidR="00147BFF">
              <w:rPr>
                <w:rFonts w:asciiTheme="minorHAnsi" w:eastAsiaTheme="minorEastAsia" w:hAnsiTheme="minorHAnsi"/>
                <w:sz w:val="24"/>
                <w:szCs w:val="24"/>
              </w:rPr>
              <w:tab/>
            </w:r>
            <w:r w:rsidR="00147BFF" w:rsidRPr="0062589F">
              <w:rPr>
                <w:rStyle w:val="Hyperlink"/>
              </w:rPr>
              <w:t>DOCUMENT INFORMATION</w:t>
            </w:r>
            <w:r w:rsidR="00147BFF">
              <w:rPr>
                <w:webHidden/>
              </w:rPr>
              <w:tab/>
            </w:r>
            <w:r w:rsidR="00147BFF">
              <w:rPr>
                <w:webHidden/>
              </w:rPr>
              <w:fldChar w:fldCharType="begin"/>
            </w:r>
            <w:r w:rsidR="00147BFF">
              <w:rPr>
                <w:webHidden/>
              </w:rPr>
              <w:instrText xml:space="preserve"> PAGEREF _Toc223000795 \h </w:instrText>
            </w:r>
            <w:r w:rsidR="00147BFF">
              <w:rPr>
                <w:webHidden/>
              </w:rPr>
            </w:r>
            <w:r w:rsidR="00147BFF">
              <w:rPr>
                <w:webHidden/>
              </w:rPr>
              <w:fldChar w:fldCharType="separate"/>
            </w:r>
            <w:r w:rsidR="00147BFF">
              <w:rPr>
                <w:webHidden/>
              </w:rPr>
              <w:t>3</w:t>
            </w:r>
            <w:r w:rsidR="00147BFF">
              <w:rPr>
                <w:webHidden/>
              </w:rPr>
              <w:fldChar w:fldCharType="end"/>
            </w:r>
          </w:hyperlink>
        </w:p>
        <w:p w14:paraId="76751CAB" w14:textId="522E9A99" w:rsidR="00147BFF" w:rsidRDefault="00147BFF">
          <w:pPr>
            <w:pStyle w:val="TOC2"/>
            <w:rPr>
              <w:rFonts w:asciiTheme="minorHAnsi" w:eastAsiaTheme="minorEastAsia" w:hAnsiTheme="minorHAnsi"/>
              <w:noProof/>
              <w:sz w:val="24"/>
              <w:szCs w:val="24"/>
            </w:rPr>
          </w:pPr>
          <w:hyperlink w:anchor="_Toc223000796" w:history="1">
            <w:r w:rsidRPr="0062589F">
              <w:rPr>
                <w:rStyle w:val="Hyperlink"/>
                <w:noProof/>
              </w:rPr>
              <w:t>1.1</w:t>
            </w:r>
            <w:r>
              <w:rPr>
                <w:rFonts w:asciiTheme="minorHAnsi" w:eastAsiaTheme="minorEastAsia" w:hAnsiTheme="minorHAnsi"/>
                <w:noProof/>
                <w:sz w:val="24"/>
                <w:szCs w:val="24"/>
              </w:rPr>
              <w:tab/>
            </w:r>
            <w:r w:rsidRPr="0062589F">
              <w:rPr>
                <w:rStyle w:val="Hyperlink"/>
                <w:noProof/>
              </w:rPr>
              <w:t>Validation</w:t>
            </w:r>
            <w:r>
              <w:rPr>
                <w:noProof/>
                <w:webHidden/>
              </w:rPr>
              <w:tab/>
            </w:r>
            <w:r>
              <w:rPr>
                <w:noProof/>
                <w:webHidden/>
              </w:rPr>
              <w:fldChar w:fldCharType="begin"/>
            </w:r>
            <w:r>
              <w:rPr>
                <w:noProof/>
                <w:webHidden/>
              </w:rPr>
              <w:instrText xml:space="preserve"> PAGEREF _Toc223000796 \h </w:instrText>
            </w:r>
            <w:r>
              <w:rPr>
                <w:noProof/>
                <w:webHidden/>
              </w:rPr>
            </w:r>
            <w:r>
              <w:rPr>
                <w:noProof/>
                <w:webHidden/>
              </w:rPr>
              <w:fldChar w:fldCharType="separate"/>
            </w:r>
            <w:r>
              <w:rPr>
                <w:noProof/>
                <w:webHidden/>
              </w:rPr>
              <w:t>3</w:t>
            </w:r>
            <w:r>
              <w:rPr>
                <w:noProof/>
                <w:webHidden/>
              </w:rPr>
              <w:fldChar w:fldCharType="end"/>
            </w:r>
          </w:hyperlink>
        </w:p>
        <w:p w14:paraId="05D9CF40" w14:textId="1A28DED5" w:rsidR="00147BFF" w:rsidRDefault="00147BFF">
          <w:pPr>
            <w:pStyle w:val="TOC2"/>
            <w:rPr>
              <w:rFonts w:asciiTheme="minorHAnsi" w:eastAsiaTheme="minorEastAsia" w:hAnsiTheme="minorHAnsi"/>
              <w:noProof/>
              <w:sz w:val="24"/>
              <w:szCs w:val="24"/>
            </w:rPr>
          </w:pPr>
          <w:hyperlink w:anchor="_Toc223000797" w:history="1">
            <w:r w:rsidRPr="0062589F">
              <w:rPr>
                <w:rStyle w:val="Hyperlink"/>
                <w:noProof/>
              </w:rPr>
              <w:t>1.2</w:t>
            </w:r>
            <w:r>
              <w:rPr>
                <w:rFonts w:asciiTheme="minorHAnsi" w:eastAsiaTheme="minorEastAsia" w:hAnsiTheme="minorHAnsi"/>
                <w:noProof/>
                <w:sz w:val="24"/>
                <w:szCs w:val="24"/>
              </w:rPr>
              <w:tab/>
            </w:r>
            <w:r w:rsidRPr="0062589F">
              <w:rPr>
                <w:rStyle w:val="Hyperlink"/>
                <w:noProof/>
              </w:rPr>
              <w:t>Document Distribution</w:t>
            </w:r>
            <w:r>
              <w:rPr>
                <w:noProof/>
                <w:webHidden/>
              </w:rPr>
              <w:tab/>
            </w:r>
            <w:r>
              <w:rPr>
                <w:noProof/>
                <w:webHidden/>
              </w:rPr>
              <w:fldChar w:fldCharType="begin"/>
            </w:r>
            <w:r>
              <w:rPr>
                <w:noProof/>
                <w:webHidden/>
              </w:rPr>
              <w:instrText xml:space="preserve"> PAGEREF _Toc223000797 \h </w:instrText>
            </w:r>
            <w:r>
              <w:rPr>
                <w:noProof/>
                <w:webHidden/>
              </w:rPr>
            </w:r>
            <w:r>
              <w:rPr>
                <w:noProof/>
                <w:webHidden/>
              </w:rPr>
              <w:fldChar w:fldCharType="separate"/>
            </w:r>
            <w:r>
              <w:rPr>
                <w:noProof/>
                <w:webHidden/>
              </w:rPr>
              <w:t>3</w:t>
            </w:r>
            <w:r>
              <w:rPr>
                <w:noProof/>
                <w:webHidden/>
              </w:rPr>
              <w:fldChar w:fldCharType="end"/>
            </w:r>
          </w:hyperlink>
        </w:p>
        <w:p w14:paraId="0FF078EF" w14:textId="74209CB7" w:rsidR="00147BFF" w:rsidRDefault="00147BFF">
          <w:pPr>
            <w:pStyle w:val="TOC2"/>
            <w:rPr>
              <w:rFonts w:asciiTheme="minorHAnsi" w:eastAsiaTheme="minorEastAsia" w:hAnsiTheme="minorHAnsi"/>
              <w:noProof/>
              <w:sz w:val="24"/>
              <w:szCs w:val="24"/>
            </w:rPr>
          </w:pPr>
          <w:hyperlink w:anchor="_Toc223000798" w:history="1">
            <w:r w:rsidRPr="0062589F">
              <w:rPr>
                <w:rStyle w:val="Hyperlink"/>
                <w:noProof/>
              </w:rPr>
              <w:t>1.3</w:t>
            </w:r>
            <w:r>
              <w:rPr>
                <w:rFonts w:asciiTheme="minorHAnsi" w:eastAsiaTheme="minorEastAsia" w:hAnsiTheme="minorHAnsi"/>
                <w:noProof/>
                <w:sz w:val="24"/>
                <w:szCs w:val="24"/>
              </w:rPr>
              <w:tab/>
            </w:r>
            <w:r w:rsidRPr="0062589F">
              <w:rPr>
                <w:rStyle w:val="Hyperlink"/>
                <w:noProof/>
              </w:rPr>
              <w:t>Version Control</w:t>
            </w:r>
            <w:r>
              <w:rPr>
                <w:noProof/>
                <w:webHidden/>
              </w:rPr>
              <w:tab/>
            </w:r>
            <w:r>
              <w:rPr>
                <w:noProof/>
                <w:webHidden/>
              </w:rPr>
              <w:fldChar w:fldCharType="begin"/>
            </w:r>
            <w:r>
              <w:rPr>
                <w:noProof/>
                <w:webHidden/>
              </w:rPr>
              <w:instrText xml:space="preserve"> PAGEREF _Toc223000798 \h </w:instrText>
            </w:r>
            <w:r>
              <w:rPr>
                <w:noProof/>
                <w:webHidden/>
              </w:rPr>
            </w:r>
            <w:r>
              <w:rPr>
                <w:noProof/>
                <w:webHidden/>
              </w:rPr>
              <w:fldChar w:fldCharType="separate"/>
            </w:r>
            <w:r>
              <w:rPr>
                <w:noProof/>
                <w:webHidden/>
              </w:rPr>
              <w:t>3</w:t>
            </w:r>
            <w:r>
              <w:rPr>
                <w:noProof/>
                <w:webHidden/>
              </w:rPr>
              <w:fldChar w:fldCharType="end"/>
            </w:r>
          </w:hyperlink>
        </w:p>
        <w:p w14:paraId="175C2286" w14:textId="1D73E599" w:rsidR="00147BFF" w:rsidRDefault="00147BFF">
          <w:pPr>
            <w:pStyle w:val="TOC1"/>
            <w:rPr>
              <w:rFonts w:asciiTheme="minorHAnsi" w:eastAsiaTheme="minorEastAsia" w:hAnsiTheme="minorHAnsi"/>
              <w:sz w:val="24"/>
              <w:szCs w:val="24"/>
            </w:rPr>
          </w:pPr>
          <w:hyperlink w:anchor="_Toc223000799" w:history="1">
            <w:r w:rsidRPr="0062589F">
              <w:rPr>
                <w:rStyle w:val="Hyperlink"/>
              </w:rPr>
              <w:t>2</w:t>
            </w:r>
            <w:r>
              <w:rPr>
                <w:rFonts w:asciiTheme="minorHAnsi" w:eastAsiaTheme="minorEastAsia" w:hAnsiTheme="minorHAnsi"/>
                <w:sz w:val="24"/>
                <w:szCs w:val="24"/>
              </w:rPr>
              <w:tab/>
            </w:r>
            <w:r w:rsidRPr="0062589F">
              <w:rPr>
                <w:rStyle w:val="Hyperlink"/>
              </w:rPr>
              <w:t>PURPOSE &amp; CONTEXT</w:t>
            </w:r>
            <w:r>
              <w:rPr>
                <w:webHidden/>
              </w:rPr>
              <w:tab/>
            </w:r>
            <w:r>
              <w:rPr>
                <w:webHidden/>
              </w:rPr>
              <w:fldChar w:fldCharType="begin"/>
            </w:r>
            <w:r>
              <w:rPr>
                <w:webHidden/>
              </w:rPr>
              <w:instrText xml:space="preserve"> PAGEREF _Toc223000799 \h </w:instrText>
            </w:r>
            <w:r>
              <w:rPr>
                <w:webHidden/>
              </w:rPr>
            </w:r>
            <w:r>
              <w:rPr>
                <w:webHidden/>
              </w:rPr>
              <w:fldChar w:fldCharType="separate"/>
            </w:r>
            <w:r>
              <w:rPr>
                <w:webHidden/>
              </w:rPr>
              <w:t>4</w:t>
            </w:r>
            <w:r>
              <w:rPr>
                <w:webHidden/>
              </w:rPr>
              <w:fldChar w:fldCharType="end"/>
            </w:r>
          </w:hyperlink>
        </w:p>
        <w:p w14:paraId="44A51CE9" w14:textId="4CFBEF5A" w:rsidR="00147BFF" w:rsidRDefault="00147BFF">
          <w:pPr>
            <w:pStyle w:val="TOC2"/>
            <w:rPr>
              <w:rFonts w:asciiTheme="minorHAnsi" w:eastAsiaTheme="minorEastAsia" w:hAnsiTheme="minorHAnsi"/>
              <w:noProof/>
              <w:sz w:val="24"/>
              <w:szCs w:val="24"/>
            </w:rPr>
          </w:pPr>
          <w:hyperlink w:anchor="_Toc223000800" w:history="1">
            <w:r w:rsidRPr="0062589F">
              <w:rPr>
                <w:rStyle w:val="Hyperlink"/>
                <w:noProof/>
              </w:rPr>
              <w:t>2.1</w:t>
            </w:r>
            <w:r>
              <w:rPr>
                <w:rFonts w:asciiTheme="minorHAnsi" w:eastAsiaTheme="minorEastAsia" w:hAnsiTheme="minorHAnsi"/>
                <w:noProof/>
                <w:sz w:val="24"/>
                <w:szCs w:val="24"/>
              </w:rPr>
              <w:tab/>
            </w:r>
            <w:r w:rsidRPr="0062589F">
              <w:rPr>
                <w:rStyle w:val="Hyperlink"/>
                <w:noProof/>
              </w:rPr>
              <w:t>About this document</w:t>
            </w:r>
            <w:r>
              <w:rPr>
                <w:noProof/>
                <w:webHidden/>
              </w:rPr>
              <w:tab/>
            </w:r>
            <w:r>
              <w:rPr>
                <w:noProof/>
                <w:webHidden/>
              </w:rPr>
              <w:fldChar w:fldCharType="begin"/>
            </w:r>
            <w:r>
              <w:rPr>
                <w:noProof/>
                <w:webHidden/>
              </w:rPr>
              <w:instrText xml:space="preserve"> PAGEREF _Toc223000800 \h </w:instrText>
            </w:r>
            <w:r>
              <w:rPr>
                <w:noProof/>
                <w:webHidden/>
              </w:rPr>
            </w:r>
            <w:r>
              <w:rPr>
                <w:noProof/>
                <w:webHidden/>
              </w:rPr>
              <w:fldChar w:fldCharType="separate"/>
            </w:r>
            <w:r>
              <w:rPr>
                <w:noProof/>
                <w:webHidden/>
              </w:rPr>
              <w:t>4</w:t>
            </w:r>
            <w:r>
              <w:rPr>
                <w:noProof/>
                <w:webHidden/>
              </w:rPr>
              <w:fldChar w:fldCharType="end"/>
            </w:r>
          </w:hyperlink>
        </w:p>
        <w:p w14:paraId="0D52F342" w14:textId="1FF1A75A" w:rsidR="00147BFF" w:rsidRDefault="00147BFF">
          <w:pPr>
            <w:pStyle w:val="TOC2"/>
            <w:rPr>
              <w:rFonts w:asciiTheme="minorHAnsi" w:eastAsiaTheme="minorEastAsia" w:hAnsiTheme="minorHAnsi"/>
              <w:noProof/>
              <w:sz w:val="24"/>
              <w:szCs w:val="24"/>
            </w:rPr>
          </w:pPr>
          <w:hyperlink w:anchor="_Toc223000801" w:history="1">
            <w:r w:rsidRPr="0062589F">
              <w:rPr>
                <w:rStyle w:val="Hyperlink"/>
                <w:noProof/>
              </w:rPr>
              <w:t>2.2</w:t>
            </w:r>
            <w:r>
              <w:rPr>
                <w:rFonts w:asciiTheme="minorHAnsi" w:eastAsiaTheme="minorEastAsia" w:hAnsiTheme="minorHAnsi"/>
                <w:noProof/>
                <w:sz w:val="24"/>
                <w:szCs w:val="24"/>
              </w:rPr>
              <w:tab/>
            </w:r>
            <w:r w:rsidRPr="0062589F">
              <w:rPr>
                <w:rStyle w:val="Hyperlink"/>
                <w:noProof/>
              </w:rPr>
              <w:t>Scope</w:t>
            </w:r>
            <w:r>
              <w:rPr>
                <w:noProof/>
                <w:webHidden/>
              </w:rPr>
              <w:tab/>
            </w:r>
            <w:r>
              <w:rPr>
                <w:noProof/>
                <w:webHidden/>
              </w:rPr>
              <w:fldChar w:fldCharType="begin"/>
            </w:r>
            <w:r>
              <w:rPr>
                <w:noProof/>
                <w:webHidden/>
              </w:rPr>
              <w:instrText xml:space="preserve"> PAGEREF _Toc223000801 \h </w:instrText>
            </w:r>
            <w:r>
              <w:rPr>
                <w:noProof/>
                <w:webHidden/>
              </w:rPr>
            </w:r>
            <w:r>
              <w:rPr>
                <w:noProof/>
                <w:webHidden/>
              </w:rPr>
              <w:fldChar w:fldCharType="separate"/>
            </w:r>
            <w:r>
              <w:rPr>
                <w:noProof/>
                <w:webHidden/>
              </w:rPr>
              <w:t>4</w:t>
            </w:r>
            <w:r>
              <w:rPr>
                <w:noProof/>
                <w:webHidden/>
              </w:rPr>
              <w:fldChar w:fldCharType="end"/>
            </w:r>
          </w:hyperlink>
        </w:p>
        <w:p w14:paraId="424AF1EF" w14:textId="6D02F58D" w:rsidR="00147BFF" w:rsidRDefault="00147BFF">
          <w:pPr>
            <w:pStyle w:val="TOC2"/>
            <w:rPr>
              <w:rFonts w:asciiTheme="minorHAnsi" w:eastAsiaTheme="minorEastAsia" w:hAnsiTheme="minorHAnsi"/>
              <w:noProof/>
              <w:sz w:val="24"/>
              <w:szCs w:val="24"/>
            </w:rPr>
          </w:pPr>
          <w:hyperlink w:anchor="_Toc223000802" w:history="1">
            <w:r w:rsidRPr="0062589F">
              <w:rPr>
                <w:rStyle w:val="Hyperlink"/>
                <w:noProof/>
              </w:rPr>
              <w:t>2.3</w:t>
            </w:r>
            <w:r>
              <w:rPr>
                <w:rFonts w:asciiTheme="minorHAnsi" w:eastAsiaTheme="minorEastAsia" w:hAnsiTheme="minorHAnsi"/>
                <w:noProof/>
                <w:sz w:val="24"/>
                <w:szCs w:val="24"/>
              </w:rPr>
              <w:tab/>
            </w:r>
            <w:r w:rsidRPr="0062589F">
              <w:rPr>
                <w:rStyle w:val="Hyperlink"/>
                <w:noProof/>
              </w:rPr>
              <w:t>Roles &amp; Responsibilities</w:t>
            </w:r>
            <w:r>
              <w:rPr>
                <w:noProof/>
                <w:webHidden/>
              </w:rPr>
              <w:tab/>
            </w:r>
            <w:r>
              <w:rPr>
                <w:noProof/>
                <w:webHidden/>
              </w:rPr>
              <w:fldChar w:fldCharType="begin"/>
            </w:r>
            <w:r>
              <w:rPr>
                <w:noProof/>
                <w:webHidden/>
              </w:rPr>
              <w:instrText xml:space="preserve"> PAGEREF _Toc223000802 \h </w:instrText>
            </w:r>
            <w:r>
              <w:rPr>
                <w:noProof/>
                <w:webHidden/>
              </w:rPr>
            </w:r>
            <w:r>
              <w:rPr>
                <w:noProof/>
                <w:webHidden/>
              </w:rPr>
              <w:fldChar w:fldCharType="separate"/>
            </w:r>
            <w:r>
              <w:rPr>
                <w:noProof/>
                <w:webHidden/>
              </w:rPr>
              <w:t>4</w:t>
            </w:r>
            <w:r>
              <w:rPr>
                <w:noProof/>
                <w:webHidden/>
              </w:rPr>
              <w:fldChar w:fldCharType="end"/>
            </w:r>
          </w:hyperlink>
        </w:p>
        <w:p w14:paraId="50303830" w14:textId="15386867" w:rsidR="00147BFF" w:rsidRDefault="00147BFF">
          <w:pPr>
            <w:pStyle w:val="TOC2"/>
            <w:rPr>
              <w:rFonts w:asciiTheme="minorHAnsi" w:eastAsiaTheme="minorEastAsia" w:hAnsiTheme="minorHAnsi"/>
              <w:noProof/>
              <w:sz w:val="24"/>
              <w:szCs w:val="24"/>
            </w:rPr>
          </w:pPr>
          <w:hyperlink w:anchor="_Toc223000803" w:history="1">
            <w:r w:rsidRPr="0062589F">
              <w:rPr>
                <w:rStyle w:val="Hyperlink"/>
                <w:noProof/>
              </w:rPr>
              <w:t>2.4</w:t>
            </w:r>
            <w:r>
              <w:rPr>
                <w:rFonts w:asciiTheme="minorHAnsi" w:eastAsiaTheme="minorEastAsia" w:hAnsiTheme="minorHAnsi"/>
                <w:noProof/>
                <w:sz w:val="24"/>
                <w:szCs w:val="24"/>
              </w:rPr>
              <w:tab/>
            </w:r>
            <w:r w:rsidRPr="0062589F">
              <w:rPr>
                <w:rStyle w:val="Hyperlink"/>
                <w:noProof/>
              </w:rPr>
              <w:t>Terminology</w:t>
            </w:r>
            <w:r>
              <w:rPr>
                <w:noProof/>
                <w:webHidden/>
              </w:rPr>
              <w:tab/>
            </w:r>
            <w:r>
              <w:rPr>
                <w:noProof/>
                <w:webHidden/>
              </w:rPr>
              <w:fldChar w:fldCharType="begin"/>
            </w:r>
            <w:r>
              <w:rPr>
                <w:noProof/>
                <w:webHidden/>
              </w:rPr>
              <w:instrText xml:space="preserve"> PAGEREF _Toc223000803 \h </w:instrText>
            </w:r>
            <w:r>
              <w:rPr>
                <w:noProof/>
                <w:webHidden/>
              </w:rPr>
            </w:r>
            <w:r>
              <w:rPr>
                <w:noProof/>
                <w:webHidden/>
              </w:rPr>
              <w:fldChar w:fldCharType="separate"/>
            </w:r>
            <w:r>
              <w:rPr>
                <w:noProof/>
                <w:webHidden/>
              </w:rPr>
              <w:t>4</w:t>
            </w:r>
            <w:r>
              <w:rPr>
                <w:noProof/>
                <w:webHidden/>
              </w:rPr>
              <w:fldChar w:fldCharType="end"/>
            </w:r>
          </w:hyperlink>
        </w:p>
        <w:p w14:paraId="64E86586" w14:textId="0B08DC63" w:rsidR="00147BFF" w:rsidRDefault="00147BFF">
          <w:pPr>
            <w:pStyle w:val="TOC2"/>
            <w:rPr>
              <w:rFonts w:asciiTheme="minorHAnsi" w:eastAsiaTheme="minorEastAsia" w:hAnsiTheme="minorHAnsi"/>
              <w:noProof/>
              <w:sz w:val="24"/>
              <w:szCs w:val="24"/>
            </w:rPr>
          </w:pPr>
          <w:hyperlink w:anchor="_Toc223000804" w:history="1">
            <w:r w:rsidRPr="0062589F">
              <w:rPr>
                <w:rStyle w:val="Hyperlink"/>
                <w:noProof/>
              </w:rPr>
              <w:t>2.5</w:t>
            </w:r>
            <w:r>
              <w:rPr>
                <w:rFonts w:asciiTheme="minorHAnsi" w:eastAsiaTheme="minorEastAsia" w:hAnsiTheme="minorHAnsi"/>
                <w:noProof/>
                <w:sz w:val="24"/>
                <w:szCs w:val="24"/>
              </w:rPr>
              <w:tab/>
            </w:r>
            <w:r w:rsidRPr="0062589F">
              <w:rPr>
                <w:rStyle w:val="Hyperlink"/>
                <w:noProof/>
              </w:rPr>
              <w:t>Conventions Used</w:t>
            </w:r>
            <w:r>
              <w:rPr>
                <w:noProof/>
                <w:webHidden/>
              </w:rPr>
              <w:tab/>
            </w:r>
            <w:r>
              <w:rPr>
                <w:noProof/>
                <w:webHidden/>
              </w:rPr>
              <w:fldChar w:fldCharType="begin"/>
            </w:r>
            <w:r>
              <w:rPr>
                <w:noProof/>
                <w:webHidden/>
              </w:rPr>
              <w:instrText xml:space="preserve"> PAGEREF _Toc223000804 \h </w:instrText>
            </w:r>
            <w:r>
              <w:rPr>
                <w:noProof/>
                <w:webHidden/>
              </w:rPr>
            </w:r>
            <w:r>
              <w:rPr>
                <w:noProof/>
                <w:webHidden/>
              </w:rPr>
              <w:fldChar w:fldCharType="separate"/>
            </w:r>
            <w:r>
              <w:rPr>
                <w:noProof/>
                <w:webHidden/>
              </w:rPr>
              <w:t>4</w:t>
            </w:r>
            <w:r>
              <w:rPr>
                <w:noProof/>
                <w:webHidden/>
              </w:rPr>
              <w:fldChar w:fldCharType="end"/>
            </w:r>
          </w:hyperlink>
        </w:p>
        <w:p w14:paraId="428BA896" w14:textId="64EEC989" w:rsidR="00147BFF" w:rsidRDefault="00147BFF">
          <w:pPr>
            <w:pStyle w:val="TOC1"/>
            <w:rPr>
              <w:rFonts w:asciiTheme="minorHAnsi" w:eastAsiaTheme="minorEastAsia" w:hAnsiTheme="minorHAnsi"/>
              <w:sz w:val="24"/>
              <w:szCs w:val="24"/>
            </w:rPr>
          </w:pPr>
          <w:hyperlink w:anchor="_Toc223000805" w:history="1">
            <w:r w:rsidRPr="0062589F">
              <w:rPr>
                <w:rStyle w:val="Hyperlink"/>
              </w:rPr>
              <w:t>3</w:t>
            </w:r>
            <w:r>
              <w:rPr>
                <w:rFonts w:asciiTheme="minorHAnsi" w:eastAsiaTheme="minorEastAsia" w:hAnsiTheme="minorHAnsi"/>
                <w:sz w:val="24"/>
                <w:szCs w:val="24"/>
              </w:rPr>
              <w:tab/>
            </w:r>
            <w:r w:rsidRPr="0062589F">
              <w:rPr>
                <w:rStyle w:val="Hyperlink"/>
              </w:rPr>
              <w:t>WORKSHOP DAY 1</w:t>
            </w:r>
            <w:r>
              <w:rPr>
                <w:webHidden/>
              </w:rPr>
              <w:tab/>
            </w:r>
            <w:r>
              <w:rPr>
                <w:webHidden/>
              </w:rPr>
              <w:fldChar w:fldCharType="begin"/>
            </w:r>
            <w:r>
              <w:rPr>
                <w:webHidden/>
              </w:rPr>
              <w:instrText xml:space="preserve"> PAGEREF _Toc223000805 \h </w:instrText>
            </w:r>
            <w:r>
              <w:rPr>
                <w:webHidden/>
              </w:rPr>
            </w:r>
            <w:r>
              <w:rPr>
                <w:webHidden/>
              </w:rPr>
              <w:fldChar w:fldCharType="separate"/>
            </w:r>
            <w:r>
              <w:rPr>
                <w:webHidden/>
              </w:rPr>
              <w:t>6</w:t>
            </w:r>
            <w:r>
              <w:rPr>
                <w:webHidden/>
              </w:rPr>
              <w:fldChar w:fldCharType="end"/>
            </w:r>
          </w:hyperlink>
        </w:p>
        <w:p w14:paraId="02CF5358" w14:textId="70BB4498" w:rsidR="00147BFF" w:rsidRDefault="00147BFF">
          <w:pPr>
            <w:pStyle w:val="TOC2"/>
            <w:rPr>
              <w:rFonts w:asciiTheme="minorHAnsi" w:eastAsiaTheme="minorEastAsia" w:hAnsiTheme="minorHAnsi"/>
              <w:noProof/>
              <w:sz w:val="24"/>
              <w:szCs w:val="24"/>
            </w:rPr>
          </w:pPr>
          <w:hyperlink w:anchor="_Toc223000806" w:history="1">
            <w:r w:rsidRPr="0062589F">
              <w:rPr>
                <w:rStyle w:val="Hyperlink"/>
                <w:noProof/>
              </w:rPr>
              <w:t>3.1</w:t>
            </w:r>
            <w:r>
              <w:rPr>
                <w:rFonts w:asciiTheme="minorHAnsi" w:eastAsiaTheme="minorEastAsia" w:hAnsiTheme="minorHAnsi"/>
                <w:noProof/>
                <w:sz w:val="24"/>
                <w:szCs w:val="24"/>
              </w:rPr>
              <w:tab/>
            </w:r>
            <w:r w:rsidRPr="0062589F">
              <w:rPr>
                <w:rStyle w:val="Hyperlink"/>
                <w:noProof/>
              </w:rPr>
              <w:t>General Notes</w:t>
            </w:r>
            <w:r>
              <w:rPr>
                <w:noProof/>
                <w:webHidden/>
              </w:rPr>
              <w:tab/>
            </w:r>
            <w:r>
              <w:rPr>
                <w:noProof/>
                <w:webHidden/>
              </w:rPr>
              <w:fldChar w:fldCharType="begin"/>
            </w:r>
            <w:r>
              <w:rPr>
                <w:noProof/>
                <w:webHidden/>
              </w:rPr>
              <w:instrText xml:space="preserve"> PAGEREF _Toc223000806 \h </w:instrText>
            </w:r>
            <w:r>
              <w:rPr>
                <w:noProof/>
                <w:webHidden/>
              </w:rPr>
            </w:r>
            <w:r>
              <w:rPr>
                <w:noProof/>
                <w:webHidden/>
              </w:rPr>
              <w:fldChar w:fldCharType="separate"/>
            </w:r>
            <w:r>
              <w:rPr>
                <w:noProof/>
                <w:webHidden/>
              </w:rPr>
              <w:t>6</w:t>
            </w:r>
            <w:r>
              <w:rPr>
                <w:noProof/>
                <w:webHidden/>
              </w:rPr>
              <w:fldChar w:fldCharType="end"/>
            </w:r>
          </w:hyperlink>
        </w:p>
        <w:p w14:paraId="66BD0A11" w14:textId="4333DA66" w:rsidR="00147BFF" w:rsidRDefault="00147BFF">
          <w:pPr>
            <w:pStyle w:val="TOC3"/>
            <w:tabs>
              <w:tab w:val="left" w:pos="1200"/>
              <w:tab w:val="right" w:leader="dot" w:pos="8828"/>
            </w:tabs>
            <w:rPr>
              <w:rFonts w:asciiTheme="minorHAnsi" w:eastAsiaTheme="minorEastAsia" w:hAnsiTheme="minorHAnsi"/>
              <w:noProof/>
              <w:sz w:val="24"/>
              <w:szCs w:val="24"/>
            </w:rPr>
          </w:pPr>
          <w:hyperlink w:anchor="_Toc223000807" w:history="1">
            <w:r w:rsidRPr="0062589F">
              <w:rPr>
                <w:rStyle w:val="Hyperlink"/>
                <w:noProof/>
              </w:rPr>
              <w:t>3.1.1</w:t>
            </w:r>
            <w:r>
              <w:rPr>
                <w:rFonts w:asciiTheme="minorHAnsi" w:eastAsiaTheme="minorEastAsia" w:hAnsiTheme="minorHAnsi"/>
                <w:noProof/>
                <w:sz w:val="24"/>
                <w:szCs w:val="24"/>
              </w:rPr>
              <w:tab/>
            </w:r>
            <w:r w:rsidRPr="0062589F">
              <w:rPr>
                <w:rStyle w:val="Hyperlink"/>
                <w:noProof/>
              </w:rPr>
              <w:t>Roles &amp; Responsibilities</w:t>
            </w:r>
            <w:r>
              <w:rPr>
                <w:noProof/>
                <w:webHidden/>
              </w:rPr>
              <w:tab/>
            </w:r>
            <w:r>
              <w:rPr>
                <w:noProof/>
                <w:webHidden/>
              </w:rPr>
              <w:fldChar w:fldCharType="begin"/>
            </w:r>
            <w:r>
              <w:rPr>
                <w:noProof/>
                <w:webHidden/>
              </w:rPr>
              <w:instrText xml:space="preserve"> PAGEREF _Toc223000807 \h </w:instrText>
            </w:r>
            <w:r>
              <w:rPr>
                <w:noProof/>
                <w:webHidden/>
              </w:rPr>
            </w:r>
            <w:r>
              <w:rPr>
                <w:noProof/>
                <w:webHidden/>
              </w:rPr>
              <w:fldChar w:fldCharType="separate"/>
            </w:r>
            <w:r>
              <w:rPr>
                <w:noProof/>
                <w:webHidden/>
              </w:rPr>
              <w:t>6</w:t>
            </w:r>
            <w:r>
              <w:rPr>
                <w:noProof/>
                <w:webHidden/>
              </w:rPr>
              <w:fldChar w:fldCharType="end"/>
            </w:r>
          </w:hyperlink>
        </w:p>
        <w:p w14:paraId="7D3829BB" w14:textId="556EAC18" w:rsidR="00147BFF" w:rsidRDefault="00147BFF">
          <w:pPr>
            <w:pStyle w:val="TOC2"/>
            <w:rPr>
              <w:rFonts w:asciiTheme="minorHAnsi" w:eastAsiaTheme="minorEastAsia" w:hAnsiTheme="minorHAnsi"/>
              <w:noProof/>
              <w:sz w:val="24"/>
              <w:szCs w:val="24"/>
            </w:rPr>
          </w:pPr>
          <w:hyperlink w:anchor="_Toc223000808" w:history="1">
            <w:r w:rsidRPr="0062589F">
              <w:rPr>
                <w:rStyle w:val="Hyperlink"/>
                <w:noProof/>
              </w:rPr>
              <w:t>3.2</w:t>
            </w:r>
            <w:r>
              <w:rPr>
                <w:rFonts w:asciiTheme="minorHAnsi" w:eastAsiaTheme="minorEastAsia" w:hAnsiTheme="minorHAnsi"/>
                <w:noProof/>
                <w:sz w:val="24"/>
                <w:szCs w:val="24"/>
              </w:rPr>
              <w:tab/>
            </w:r>
            <w:r w:rsidRPr="0062589F">
              <w:rPr>
                <w:rStyle w:val="Hyperlink"/>
                <w:noProof/>
              </w:rPr>
              <w:t>Pricing Function</w:t>
            </w:r>
            <w:r>
              <w:rPr>
                <w:noProof/>
                <w:webHidden/>
              </w:rPr>
              <w:tab/>
            </w:r>
            <w:r>
              <w:rPr>
                <w:noProof/>
                <w:webHidden/>
              </w:rPr>
              <w:fldChar w:fldCharType="begin"/>
            </w:r>
            <w:r>
              <w:rPr>
                <w:noProof/>
                <w:webHidden/>
              </w:rPr>
              <w:instrText xml:space="preserve"> PAGEREF _Toc223000808 \h </w:instrText>
            </w:r>
            <w:r>
              <w:rPr>
                <w:noProof/>
                <w:webHidden/>
              </w:rPr>
            </w:r>
            <w:r>
              <w:rPr>
                <w:noProof/>
                <w:webHidden/>
              </w:rPr>
              <w:fldChar w:fldCharType="separate"/>
            </w:r>
            <w:r>
              <w:rPr>
                <w:noProof/>
                <w:webHidden/>
              </w:rPr>
              <w:t>6</w:t>
            </w:r>
            <w:r>
              <w:rPr>
                <w:noProof/>
                <w:webHidden/>
              </w:rPr>
              <w:fldChar w:fldCharType="end"/>
            </w:r>
          </w:hyperlink>
        </w:p>
        <w:p w14:paraId="6EA5EFEE" w14:textId="7C7BA60B" w:rsidR="00147BFF" w:rsidRDefault="00147BFF">
          <w:pPr>
            <w:pStyle w:val="TOC3"/>
            <w:tabs>
              <w:tab w:val="left" w:pos="1200"/>
              <w:tab w:val="right" w:leader="dot" w:pos="8828"/>
            </w:tabs>
            <w:rPr>
              <w:rFonts w:asciiTheme="minorHAnsi" w:eastAsiaTheme="minorEastAsia" w:hAnsiTheme="minorHAnsi"/>
              <w:noProof/>
              <w:sz w:val="24"/>
              <w:szCs w:val="24"/>
            </w:rPr>
          </w:pPr>
          <w:hyperlink w:anchor="_Toc223000809" w:history="1">
            <w:r w:rsidRPr="0062589F">
              <w:rPr>
                <w:rStyle w:val="Hyperlink"/>
                <w:noProof/>
              </w:rPr>
              <w:t>3.2.1</w:t>
            </w:r>
            <w:r>
              <w:rPr>
                <w:rFonts w:asciiTheme="minorHAnsi" w:eastAsiaTheme="minorEastAsia" w:hAnsiTheme="minorHAnsi"/>
                <w:noProof/>
                <w:sz w:val="24"/>
                <w:szCs w:val="24"/>
              </w:rPr>
              <w:tab/>
            </w:r>
            <w:r w:rsidRPr="0062589F">
              <w:rPr>
                <w:rStyle w:val="Hyperlink"/>
                <w:noProof/>
              </w:rPr>
              <w:t>Vendor Pricing App</w:t>
            </w:r>
            <w:r>
              <w:rPr>
                <w:noProof/>
                <w:webHidden/>
              </w:rPr>
              <w:tab/>
            </w:r>
            <w:r>
              <w:rPr>
                <w:noProof/>
                <w:webHidden/>
              </w:rPr>
              <w:fldChar w:fldCharType="begin"/>
            </w:r>
            <w:r>
              <w:rPr>
                <w:noProof/>
                <w:webHidden/>
              </w:rPr>
              <w:instrText xml:space="preserve"> PAGEREF _Toc223000809 \h </w:instrText>
            </w:r>
            <w:r>
              <w:rPr>
                <w:noProof/>
                <w:webHidden/>
              </w:rPr>
            </w:r>
            <w:r>
              <w:rPr>
                <w:noProof/>
                <w:webHidden/>
              </w:rPr>
              <w:fldChar w:fldCharType="separate"/>
            </w:r>
            <w:r>
              <w:rPr>
                <w:noProof/>
                <w:webHidden/>
              </w:rPr>
              <w:t>6</w:t>
            </w:r>
            <w:r>
              <w:rPr>
                <w:noProof/>
                <w:webHidden/>
              </w:rPr>
              <w:fldChar w:fldCharType="end"/>
            </w:r>
          </w:hyperlink>
        </w:p>
        <w:p w14:paraId="6EF2672F" w14:textId="7A8ED2CA" w:rsidR="00147BFF" w:rsidRDefault="00147BFF">
          <w:pPr>
            <w:pStyle w:val="TOC1"/>
            <w:rPr>
              <w:rFonts w:asciiTheme="minorHAnsi" w:eastAsiaTheme="minorEastAsia" w:hAnsiTheme="minorHAnsi"/>
              <w:sz w:val="24"/>
              <w:szCs w:val="24"/>
            </w:rPr>
          </w:pPr>
          <w:hyperlink w:anchor="_Toc223000810" w:history="1">
            <w:r w:rsidRPr="0062589F">
              <w:rPr>
                <w:rStyle w:val="Hyperlink"/>
              </w:rPr>
              <w:t>4</w:t>
            </w:r>
            <w:r>
              <w:rPr>
                <w:rFonts w:asciiTheme="minorHAnsi" w:eastAsiaTheme="minorEastAsia" w:hAnsiTheme="minorHAnsi"/>
                <w:sz w:val="24"/>
                <w:szCs w:val="24"/>
              </w:rPr>
              <w:tab/>
            </w:r>
            <w:r w:rsidRPr="0062589F">
              <w:rPr>
                <w:rStyle w:val="Hyperlink"/>
              </w:rPr>
              <w:t>SECTION / PROCEDURE 2</w:t>
            </w:r>
            <w:r>
              <w:rPr>
                <w:webHidden/>
              </w:rPr>
              <w:tab/>
            </w:r>
            <w:r>
              <w:rPr>
                <w:webHidden/>
              </w:rPr>
              <w:fldChar w:fldCharType="begin"/>
            </w:r>
            <w:r>
              <w:rPr>
                <w:webHidden/>
              </w:rPr>
              <w:instrText xml:space="preserve"> PAGEREF _Toc223000810 \h </w:instrText>
            </w:r>
            <w:r>
              <w:rPr>
                <w:webHidden/>
              </w:rPr>
            </w:r>
            <w:r>
              <w:rPr>
                <w:webHidden/>
              </w:rPr>
              <w:fldChar w:fldCharType="separate"/>
            </w:r>
            <w:r>
              <w:rPr>
                <w:webHidden/>
              </w:rPr>
              <w:t>8</w:t>
            </w:r>
            <w:r>
              <w:rPr>
                <w:webHidden/>
              </w:rPr>
              <w:fldChar w:fldCharType="end"/>
            </w:r>
          </w:hyperlink>
        </w:p>
        <w:p w14:paraId="646D5B4D" w14:textId="3D497634" w:rsidR="00147BFF" w:rsidRDefault="00147BFF">
          <w:pPr>
            <w:pStyle w:val="TOC2"/>
            <w:rPr>
              <w:rFonts w:asciiTheme="minorHAnsi" w:eastAsiaTheme="minorEastAsia" w:hAnsiTheme="minorHAnsi"/>
              <w:noProof/>
              <w:sz w:val="24"/>
              <w:szCs w:val="24"/>
            </w:rPr>
          </w:pPr>
          <w:hyperlink w:anchor="_Toc223000811" w:history="1">
            <w:r w:rsidRPr="0062589F">
              <w:rPr>
                <w:rStyle w:val="Hyperlink"/>
                <w:noProof/>
              </w:rPr>
              <w:t>4.1</w:t>
            </w:r>
            <w:r>
              <w:rPr>
                <w:rFonts w:asciiTheme="minorHAnsi" w:eastAsiaTheme="minorEastAsia" w:hAnsiTheme="minorHAnsi"/>
                <w:noProof/>
                <w:sz w:val="24"/>
                <w:szCs w:val="24"/>
              </w:rPr>
              <w:tab/>
            </w:r>
            <w:r w:rsidRPr="0062589F">
              <w:rPr>
                <w:rStyle w:val="Hyperlink"/>
                <w:noProof/>
              </w:rPr>
              <w:t>Subtitle</w:t>
            </w:r>
            <w:r>
              <w:rPr>
                <w:noProof/>
                <w:webHidden/>
              </w:rPr>
              <w:tab/>
            </w:r>
            <w:r>
              <w:rPr>
                <w:noProof/>
                <w:webHidden/>
              </w:rPr>
              <w:fldChar w:fldCharType="begin"/>
            </w:r>
            <w:r>
              <w:rPr>
                <w:noProof/>
                <w:webHidden/>
              </w:rPr>
              <w:instrText xml:space="preserve"> PAGEREF _Toc223000811 \h </w:instrText>
            </w:r>
            <w:r>
              <w:rPr>
                <w:noProof/>
                <w:webHidden/>
              </w:rPr>
            </w:r>
            <w:r>
              <w:rPr>
                <w:noProof/>
                <w:webHidden/>
              </w:rPr>
              <w:fldChar w:fldCharType="separate"/>
            </w:r>
            <w:r>
              <w:rPr>
                <w:noProof/>
                <w:webHidden/>
              </w:rPr>
              <w:t>8</w:t>
            </w:r>
            <w:r>
              <w:rPr>
                <w:noProof/>
                <w:webHidden/>
              </w:rPr>
              <w:fldChar w:fldCharType="end"/>
            </w:r>
          </w:hyperlink>
        </w:p>
        <w:p w14:paraId="52548219" w14:textId="68E5996B" w:rsidR="00147BFF" w:rsidRDefault="00147BFF">
          <w:pPr>
            <w:pStyle w:val="TOC3"/>
            <w:tabs>
              <w:tab w:val="left" w:pos="1200"/>
              <w:tab w:val="right" w:leader="dot" w:pos="8828"/>
            </w:tabs>
            <w:rPr>
              <w:rFonts w:asciiTheme="minorHAnsi" w:eastAsiaTheme="minorEastAsia" w:hAnsiTheme="minorHAnsi"/>
              <w:noProof/>
              <w:sz w:val="24"/>
              <w:szCs w:val="24"/>
            </w:rPr>
          </w:pPr>
          <w:hyperlink w:anchor="_Toc223000812" w:history="1">
            <w:r w:rsidRPr="0062589F">
              <w:rPr>
                <w:rStyle w:val="Hyperlink"/>
                <w:noProof/>
              </w:rPr>
              <w:t>4.1.1</w:t>
            </w:r>
            <w:r>
              <w:rPr>
                <w:rFonts w:asciiTheme="minorHAnsi" w:eastAsiaTheme="minorEastAsia" w:hAnsiTheme="minorHAnsi"/>
                <w:noProof/>
                <w:sz w:val="24"/>
                <w:szCs w:val="24"/>
              </w:rPr>
              <w:tab/>
            </w:r>
            <w:r w:rsidRPr="0062589F">
              <w:rPr>
                <w:rStyle w:val="Hyperlink"/>
                <w:noProof/>
              </w:rPr>
              <w:t>Subsection</w:t>
            </w:r>
            <w:r>
              <w:rPr>
                <w:noProof/>
                <w:webHidden/>
              </w:rPr>
              <w:tab/>
            </w:r>
            <w:r>
              <w:rPr>
                <w:noProof/>
                <w:webHidden/>
              </w:rPr>
              <w:fldChar w:fldCharType="begin"/>
            </w:r>
            <w:r>
              <w:rPr>
                <w:noProof/>
                <w:webHidden/>
              </w:rPr>
              <w:instrText xml:space="preserve"> PAGEREF _Toc223000812 \h </w:instrText>
            </w:r>
            <w:r>
              <w:rPr>
                <w:noProof/>
                <w:webHidden/>
              </w:rPr>
            </w:r>
            <w:r>
              <w:rPr>
                <w:noProof/>
                <w:webHidden/>
              </w:rPr>
              <w:fldChar w:fldCharType="separate"/>
            </w:r>
            <w:r>
              <w:rPr>
                <w:noProof/>
                <w:webHidden/>
              </w:rPr>
              <w:t>8</w:t>
            </w:r>
            <w:r>
              <w:rPr>
                <w:noProof/>
                <w:webHidden/>
              </w:rPr>
              <w:fldChar w:fldCharType="end"/>
            </w:r>
          </w:hyperlink>
        </w:p>
        <w:p w14:paraId="0F0FCCDB" w14:textId="4899772B" w:rsidR="00147BFF" w:rsidRDefault="00147BFF">
          <w:pPr>
            <w:pStyle w:val="TOC1"/>
            <w:rPr>
              <w:rFonts w:asciiTheme="minorHAnsi" w:eastAsiaTheme="minorEastAsia" w:hAnsiTheme="minorHAnsi"/>
              <w:sz w:val="24"/>
              <w:szCs w:val="24"/>
            </w:rPr>
          </w:pPr>
          <w:hyperlink w:anchor="_Toc223000813" w:history="1">
            <w:r w:rsidRPr="0062589F">
              <w:rPr>
                <w:rStyle w:val="Hyperlink"/>
              </w:rPr>
              <w:t>5</w:t>
            </w:r>
            <w:r>
              <w:rPr>
                <w:rFonts w:asciiTheme="minorHAnsi" w:eastAsiaTheme="minorEastAsia" w:hAnsiTheme="minorHAnsi"/>
                <w:sz w:val="24"/>
                <w:szCs w:val="24"/>
              </w:rPr>
              <w:tab/>
            </w:r>
            <w:r w:rsidRPr="0062589F">
              <w:rPr>
                <w:rStyle w:val="Hyperlink"/>
              </w:rPr>
              <w:t>APPROVAL SIGNATURES</w:t>
            </w:r>
            <w:r>
              <w:rPr>
                <w:webHidden/>
              </w:rPr>
              <w:tab/>
            </w:r>
            <w:r>
              <w:rPr>
                <w:webHidden/>
              </w:rPr>
              <w:fldChar w:fldCharType="begin"/>
            </w:r>
            <w:r>
              <w:rPr>
                <w:webHidden/>
              </w:rPr>
              <w:instrText xml:space="preserve"> PAGEREF _Toc223000813 \h </w:instrText>
            </w:r>
            <w:r>
              <w:rPr>
                <w:webHidden/>
              </w:rPr>
            </w:r>
            <w:r>
              <w:rPr>
                <w:webHidden/>
              </w:rPr>
              <w:fldChar w:fldCharType="separate"/>
            </w:r>
            <w:r>
              <w:rPr>
                <w:webHidden/>
              </w:rPr>
              <w:t>9</w:t>
            </w:r>
            <w:r>
              <w:rPr>
                <w:webHidden/>
              </w:rPr>
              <w:fldChar w:fldCharType="end"/>
            </w:r>
          </w:hyperlink>
        </w:p>
        <w:p w14:paraId="0F5E8C75" w14:textId="6C32A3E1" w:rsidR="00741061" w:rsidRPr="008C2B77" w:rsidRDefault="00741061" w:rsidP="00741061">
          <w:pPr>
            <w:rPr>
              <w:b/>
              <w:bCs/>
              <w:noProof/>
            </w:rPr>
          </w:pPr>
          <w:r w:rsidRPr="008C2B77">
            <w:rPr>
              <w:b/>
              <w:bCs/>
              <w:noProof/>
            </w:rPr>
            <w:fldChar w:fldCharType="end"/>
          </w:r>
        </w:p>
      </w:sdtContent>
    </w:sdt>
    <w:p w14:paraId="1F8304F1" w14:textId="77777777" w:rsidR="00741061" w:rsidRPr="008C2B77" w:rsidRDefault="00741061" w:rsidP="00741061">
      <w:pPr>
        <w:pStyle w:val="NoSpacing"/>
      </w:pPr>
    </w:p>
    <w:p w14:paraId="4B1630D4" w14:textId="77777777" w:rsidR="00741061" w:rsidRPr="008C2B77" w:rsidRDefault="00741061" w:rsidP="00741061">
      <w:pPr>
        <w:pStyle w:val="NoSpacing"/>
      </w:pPr>
    </w:p>
    <w:p w14:paraId="4459E2ED" w14:textId="77777777" w:rsidR="00741061" w:rsidRPr="008C2B77" w:rsidRDefault="00741061" w:rsidP="00741061">
      <w:pPr>
        <w:pStyle w:val="NoSpacing"/>
      </w:pPr>
    </w:p>
    <w:p w14:paraId="78DDDE8F" w14:textId="77777777" w:rsidR="00741061" w:rsidRPr="008C2B77" w:rsidRDefault="00741061" w:rsidP="00741061">
      <w:pPr>
        <w:pStyle w:val="NoSpacing"/>
      </w:pPr>
    </w:p>
    <w:p w14:paraId="6621E36F" w14:textId="77777777" w:rsidR="00741061" w:rsidRPr="008C2B77" w:rsidRDefault="00741061" w:rsidP="00741061">
      <w:pPr>
        <w:pStyle w:val="NoSpacing"/>
      </w:pPr>
    </w:p>
    <w:p w14:paraId="6CBBA65E" w14:textId="77777777" w:rsidR="00741061" w:rsidRPr="008C2B77" w:rsidRDefault="00741061" w:rsidP="00741061">
      <w:pPr>
        <w:pStyle w:val="NoSpacing"/>
      </w:pPr>
    </w:p>
    <w:p w14:paraId="3B43EC03" w14:textId="77777777" w:rsidR="00741061" w:rsidRPr="008C2B77" w:rsidRDefault="00741061" w:rsidP="00741061">
      <w:pPr>
        <w:pStyle w:val="NoSpacing"/>
      </w:pPr>
    </w:p>
    <w:p w14:paraId="2A8F9C1E" w14:textId="77777777" w:rsidR="00741061" w:rsidRPr="008C2B77" w:rsidRDefault="00741061" w:rsidP="00741061">
      <w:pPr>
        <w:pStyle w:val="NoSpacing"/>
      </w:pPr>
    </w:p>
    <w:p w14:paraId="5496C4D2" w14:textId="77777777" w:rsidR="00741061" w:rsidRPr="008C2B77" w:rsidRDefault="00741061" w:rsidP="00741061">
      <w:pPr>
        <w:pStyle w:val="NoSpacing"/>
      </w:pPr>
    </w:p>
    <w:p w14:paraId="0315358B" w14:textId="77777777" w:rsidR="00741061" w:rsidRPr="008C2B77" w:rsidRDefault="00741061" w:rsidP="00741061">
      <w:pPr>
        <w:pStyle w:val="NoSpacing"/>
      </w:pPr>
    </w:p>
    <w:p w14:paraId="10683C2B" w14:textId="77777777" w:rsidR="00741061" w:rsidRPr="008C2B77" w:rsidRDefault="00741061" w:rsidP="00741061">
      <w:pPr>
        <w:pStyle w:val="NoSpacing"/>
      </w:pPr>
    </w:p>
    <w:p w14:paraId="6291FEA8" w14:textId="77777777" w:rsidR="00741061" w:rsidRPr="008C2B77" w:rsidRDefault="00741061" w:rsidP="00741061">
      <w:pPr>
        <w:pStyle w:val="NoSpacing"/>
      </w:pPr>
    </w:p>
    <w:p w14:paraId="504A47AB" w14:textId="77777777" w:rsidR="00741061" w:rsidRPr="008C2B77" w:rsidRDefault="00741061" w:rsidP="00741061">
      <w:pPr>
        <w:pStyle w:val="NoSpacing"/>
      </w:pPr>
    </w:p>
    <w:p w14:paraId="0973B0CF" w14:textId="77777777" w:rsidR="00741061" w:rsidRPr="008C2B77" w:rsidRDefault="00741061" w:rsidP="00741061">
      <w:pPr>
        <w:pStyle w:val="NoSpacing"/>
      </w:pPr>
    </w:p>
    <w:p w14:paraId="1B34F0FF" w14:textId="77777777" w:rsidR="00741061" w:rsidRPr="008C2B77" w:rsidRDefault="00741061" w:rsidP="00741061">
      <w:pPr>
        <w:pStyle w:val="NoSpacing"/>
      </w:pPr>
    </w:p>
    <w:p w14:paraId="11034E8F" w14:textId="77777777" w:rsidR="00741061" w:rsidRPr="008C2B77" w:rsidRDefault="00741061" w:rsidP="00741061">
      <w:pPr>
        <w:pStyle w:val="NoSpacing"/>
      </w:pPr>
    </w:p>
    <w:p w14:paraId="05FBFDBF" w14:textId="77777777" w:rsidR="00741061" w:rsidRPr="008C2B77" w:rsidRDefault="00741061" w:rsidP="00741061">
      <w:pPr>
        <w:pStyle w:val="NoSpacing"/>
      </w:pPr>
    </w:p>
    <w:p w14:paraId="1C4FAFD4" w14:textId="77777777" w:rsidR="00741061" w:rsidRPr="008C2B77" w:rsidRDefault="00741061" w:rsidP="00741061">
      <w:pPr>
        <w:pStyle w:val="NoSpacing"/>
      </w:pPr>
    </w:p>
    <w:p w14:paraId="21E38F3F" w14:textId="0201F0E4" w:rsidR="00ED04FF" w:rsidRPr="008C2B77" w:rsidRDefault="00ED04FF" w:rsidP="00ED04FF">
      <w:pPr>
        <w:pStyle w:val="Heading1"/>
        <w:spacing w:after="360"/>
      </w:pPr>
      <w:bookmarkStart w:id="0" w:name="_Toc223000795"/>
      <w:r w:rsidRPr="008C2B77">
        <w:lastRenderedPageBreak/>
        <w:t>DOCUMENT INFORMATION</w:t>
      </w:r>
      <w:bookmarkEnd w:id="0"/>
    </w:p>
    <w:p w14:paraId="078E1A88" w14:textId="61DF9893" w:rsidR="00ED04FF" w:rsidRPr="008C2B77" w:rsidRDefault="00ED04FF" w:rsidP="00ED04FF">
      <w:pPr>
        <w:pStyle w:val="Heading2"/>
      </w:pPr>
      <w:bookmarkStart w:id="1" w:name="_Toc223000796"/>
      <w:r w:rsidRPr="008C2B77">
        <w:t>Validation</w:t>
      </w:r>
      <w:bookmarkEnd w:id="1"/>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65"/>
        <w:gridCol w:w="2190"/>
        <w:gridCol w:w="2970"/>
        <w:gridCol w:w="1890"/>
      </w:tblGrid>
      <w:tr w:rsidR="00741061" w:rsidRPr="008C2B77" w14:paraId="3F1DE2C5" w14:textId="77777777" w:rsidTr="005005F3">
        <w:tc>
          <w:tcPr>
            <w:tcW w:w="3955" w:type="dxa"/>
            <w:gridSpan w:val="2"/>
            <w:shd w:val="clear" w:color="auto" w:fill="4F7ABA"/>
          </w:tcPr>
          <w:p w14:paraId="1722A4C6" w14:textId="5A22BF91" w:rsidR="00741061" w:rsidRPr="008C2B77" w:rsidRDefault="00741061" w:rsidP="00ED04FF">
            <w:pPr>
              <w:rPr>
                <w:b/>
                <w:bCs/>
                <w:color w:val="FFFFFF" w:themeColor="background1"/>
                <w:sz w:val="20"/>
                <w:szCs w:val="20"/>
              </w:rPr>
            </w:pPr>
            <w:r w:rsidRPr="008C2B77">
              <w:rPr>
                <w:b/>
                <w:bCs/>
                <w:color w:val="FFFFFF" w:themeColor="background1"/>
                <w:sz w:val="20"/>
                <w:szCs w:val="20"/>
              </w:rPr>
              <w:t>Name</w:t>
            </w:r>
          </w:p>
        </w:tc>
        <w:tc>
          <w:tcPr>
            <w:tcW w:w="2970" w:type="dxa"/>
            <w:shd w:val="clear" w:color="auto" w:fill="4F7ABA"/>
          </w:tcPr>
          <w:p w14:paraId="2718076A" w14:textId="7F4D1796" w:rsidR="00741061" w:rsidRPr="008C2B77" w:rsidRDefault="00741061" w:rsidP="00ED04FF">
            <w:pPr>
              <w:rPr>
                <w:b/>
                <w:bCs/>
                <w:color w:val="FFFFFF" w:themeColor="background1"/>
                <w:sz w:val="20"/>
                <w:szCs w:val="20"/>
              </w:rPr>
            </w:pPr>
            <w:r w:rsidRPr="008C2B77">
              <w:rPr>
                <w:b/>
                <w:bCs/>
                <w:color w:val="FFFFFF" w:themeColor="background1"/>
                <w:sz w:val="20"/>
                <w:szCs w:val="20"/>
              </w:rPr>
              <w:t>Role</w:t>
            </w:r>
          </w:p>
        </w:tc>
        <w:tc>
          <w:tcPr>
            <w:tcW w:w="1890" w:type="dxa"/>
            <w:shd w:val="clear" w:color="auto" w:fill="4F7ABA"/>
          </w:tcPr>
          <w:p w14:paraId="5FE12BEC" w14:textId="178059B6" w:rsidR="00741061" w:rsidRPr="008C2B77" w:rsidRDefault="00741061" w:rsidP="00ED04FF">
            <w:pPr>
              <w:rPr>
                <w:b/>
                <w:bCs/>
                <w:color w:val="FFFFFF" w:themeColor="background1"/>
                <w:sz w:val="20"/>
                <w:szCs w:val="20"/>
              </w:rPr>
            </w:pPr>
            <w:r w:rsidRPr="008C2B77">
              <w:rPr>
                <w:b/>
                <w:bCs/>
                <w:color w:val="FFFFFF" w:themeColor="background1"/>
                <w:sz w:val="20"/>
                <w:szCs w:val="20"/>
              </w:rPr>
              <w:t>Date (dd/mm/aa)</w:t>
            </w:r>
          </w:p>
        </w:tc>
      </w:tr>
      <w:tr w:rsidR="00741061" w:rsidRPr="008C2B77" w14:paraId="1411BDBF" w14:textId="77777777" w:rsidTr="005005F3">
        <w:tc>
          <w:tcPr>
            <w:tcW w:w="1765" w:type="dxa"/>
          </w:tcPr>
          <w:p w14:paraId="78917E1F" w14:textId="44873286" w:rsidR="00741061" w:rsidRPr="008C2B77" w:rsidRDefault="00741061" w:rsidP="00ED04FF">
            <w:pPr>
              <w:rPr>
                <w:sz w:val="20"/>
                <w:szCs w:val="20"/>
              </w:rPr>
            </w:pPr>
            <w:r w:rsidRPr="008C2B77">
              <w:rPr>
                <w:sz w:val="20"/>
                <w:szCs w:val="20"/>
              </w:rPr>
              <w:t>Issued by</w:t>
            </w:r>
          </w:p>
        </w:tc>
        <w:tc>
          <w:tcPr>
            <w:tcW w:w="2190" w:type="dxa"/>
          </w:tcPr>
          <w:p w14:paraId="00A0744F" w14:textId="06AFD751" w:rsidR="00741061" w:rsidRPr="008C2B77" w:rsidRDefault="00211B5C" w:rsidP="00ED04FF">
            <w:pPr>
              <w:rPr>
                <w:sz w:val="20"/>
                <w:szCs w:val="20"/>
              </w:rPr>
            </w:pPr>
            <w:r>
              <w:rPr>
                <w:rFonts w:cs="Arial"/>
                <w:sz w:val="20"/>
                <w:szCs w:val="20"/>
              </w:rPr>
              <w:t>Oscar Rondon</w:t>
            </w:r>
          </w:p>
        </w:tc>
        <w:tc>
          <w:tcPr>
            <w:tcW w:w="2970" w:type="dxa"/>
          </w:tcPr>
          <w:p w14:paraId="269AB6B8" w14:textId="22A446F3" w:rsidR="00741061" w:rsidRPr="008C2B77" w:rsidRDefault="00211B5C" w:rsidP="00ED04FF">
            <w:pPr>
              <w:rPr>
                <w:sz w:val="20"/>
                <w:szCs w:val="20"/>
              </w:rPr>
            </w:pPr>
            <w:r>
              <w:rPr>
                <w:sz w:val="20"/>
                <w:szCs w:val="20"/>
              </w:rPr>
              <w:t>Technical Writer</w:t>
            </w:r>
          </w:p>
        </w:tc>
        <w:tc>
          <w:tcPr>
            <w:tcW w:w="1890" w:type="dxa"/>
          </w:tcPr>
          <w:p w14:paraId="18607748" w14:textId="7FE9CBC0" w:rsidR="00741061" w:rsidRPr="008C2B77" w:rsidRDefault="00211B5C" w:rsidP="00ED04FF">
            <w:pPr>
              <w:rPr>
                <w:sz w:val="20"/>
                <w:szCs w:val="20"/>
              </w:rPr>
            </w:pPr>
            <w:r>
              <w:rPr>
                <w:sz w:val="20"/>
                <w:szCs w:val="20"/>
              </w:rPr>
              <w:t>26/02/2026</w:t>
            </w:r>
          </w:p>
        </w:tc>
      </w:tr>
      <w:tr w:rsidR="00741061" w:rsidRPr="008C2B77" w14:paraId="17533517" w14:textId="77777777" w:rsidTr="005005F3">
        <w:tc>
          <w:tcPr>
            <w:tcW w:w="1765" w:type="dxa"/>
            <w:vMerge w:val="restart"/>
          </w:tcPr>
          <w:p w14:paraId="07A902AF" w14:textId="6FB70A35" w:rsidR="00741061" w:rsidRPr="008C2B77" w:rsidRDefault="00741061" w:rsidP="00ED04FF">
            <w:pPr>
              <w:rPr>
                <w:sz w:val="20"/>
                <w:szCs w:val="20"/>
              </w:rPr>
            </w:pPr>
            <w:r w:rsidRPr="008C2B77">
              <w:rPr>
                <w:sz w:val="20"/>
                <w:szCs w:val="20"/>
              </w:rPr>
              <w:t>Verified by</w:t>
            </w:r>
          </w:p>
        </w:tc>
        <w:tc>
          <w:tcPr>
            <w:tcW w:w="2190" w:type="dxa"/>
          </w:tcPr>
          <w:p w14:paraId="79D8B32F" w14:textId="2D59CC5E" w:rsidR="00741061" w:rsidRPr="008C2B77" w:rsidRDefault="00741061" w:rsidP="00ED04FF">
            <w:pPr>
              <w:rPr>
                <w:sz w:val="20"/>
                <w:szCs w:val="20"/>
              </w:rPr>
            </w:pPr>
          </w:p>
        </w:tc>
        <w:tc>
          <w:tcPr>
            <w:tcW w:w="2970" w:type="dxa"/>
          </w:tcPr>
          <w:p w14:paraId="095F1A73" w14:textId="7D118464" w:rsidR="00741061" w:rsidRPr="008C2B77" w:rsidRDefault="00741061" w:rsidP="00ED04FF">
            <w:pPr>
              <w:rPr>
                <w:sz w:val="20"/>
                <w:szCs w:val="20"/>
              </w:rPr>
            </w:pPr>
          </w:p>
        </w:tc>
        <w:tc>
          <w:tcPr>
            <w:tcW w:w="1890" w:type="dxa"/>
          </w:tcPr>
          <w:p w14:paraId="2086515F" w14:textId="14B79928" w:rsidR="00741061" w:rsidRPr="008C2B77" w:rsidRDefault="00741061" w:rsidP="00ED04FF">
            <w:pPr>
              <w:rPr>
                <w:sz w:val="20"/>
                <w:szCs w:val="20"/>
              </w:rPr>
            </w:pPr>
          </w:p>
        </w:tc>
      </w:tr>
      <w:tr w:rsidR="00741061" w:rsidRPr="008C2B77" w14:paraId="73517AA3" w14:textId="77777777" w:rsidTr="005005F3">
        <w:tc>
          <w:tcPr>
            <w:tcW w:w="1765" w:type="dxa"/>
            <w:vMerge/>
          </w:tcPr>
          <w:p w14:paraId="51268C46" w14:textId="77777777" w:rsidR="00741061" w:rsidRPr="008C2B77" w:rsidRDefault="00741061" w:rsidP="00ED04FF">
            <w:pPr>
              <w:rPr>
                <w:sz w:val="20"/>
                <w:szCs w:val="20"/>
              </w:rPr>
            </w:pPr>
          </w:p>
        </w:tc>
        <w:tc>
          <w:tcPr>
            <w:tcW w:w="2190" w:type="dxa"/>
          </w:tcPr>
          <w:p w14:paraId="4EE035BE" w14:textId="77777777" w:rsidR="00741061" w:rsidRPr="008C2B77" w:rsidRDefault="00741061" w:rsidP="00ED04FF">
            <w:pPr>
              <w:rPr>
                <w:sz w:val="20"/>
                <w:szCs w:val="20"/>
              </w:rPr>
            </w:pPr>
          </w:p>
        </w:tc>
        <w:tc>
          <w:tcPr>
            <w:tcW w:w="2970" w:type="dxa"/>
          </w:tcPr>
          <w:p w14:paraId="0A7A8B79" w14:textId="77777777" w:rsidR="00741061" w:rsidRPr="008C2B77" w:rsidRDefault="00741061" w:rsidP="00ED04FF">
            <w:pPr>
              <w:rPr>
                <w:sz w:val="20"/>
                <w:szCs w:val="20"/>
              </w:rPr>
            </w:pPr>
          </w:p>
        </w:tc>
        <w:tc>
          <w:tcPr>
            <w:tcW w:w="1890" w:type="dxa"/>
          </w:tcPr>
          <w:p w14:paraId="1A456572" w14:textId="77777777" w:rsidR="00741061" w:rsidRPr="008C2B77" w:rsidRDefault="00741061" w:rsidP="00ED04FF">
            <w:pPr>
              <w:rPr>
                <w:sz w:val="20"/>
                <w:szCs w:val="20"/>
              </w:rPr>
            </w:pPr>
          </w:p>
        </w:tc>
      </w:tr>
      <w:tr w:rsidR="00211B5C" w:rsidRPr="008C2B77" w14:paraId="4993C971" w14:textId="77777777" w:rsidTr="005005F3">
        <w:tc>
          <w:tcPr>
            <w:tcW w:w="1765" w:type="dxa"/>
            <w:vMerge w:val="restart"/>
          </w:tcPr>
          <w:p w14:paraId="6E287EE1" w14:textId="0800E52C" w:rsidR="00211B5C" w:rsidRPr="008C2B77" w:rsidRDefault="00211B5C" w:rsidP="00211B5C">
            <w:pPr>
              <w:rPr>
                <w:sz w:val="20"/>
                <w:szCs w:val="20"/>
              </w:rPr>
            </w:pPr>
            <w:r w:rsidRPr="008C2B77">
              <w:rPr>
                <w:sz w:val="20"/>
                <w:szCs w:val="20"/>
              </w:rPr>
              <w:t>Approved by</w:t>
            </w:r>
          </w:p>
        </w:tc>
        <w:tc>
          <w:tcPr>
            <w:tcW w:w="2190" w:type="dxa"/>
          </w:tcPr>
          <w:p w14:paraId="2298818A" w14:textId="047F55C5" w:rsidR="00211B5C" w:rsidRPr="008C2B77" w:rsidRDefault="00211B5C" w:rsidP="00211B5C">
            <w:pPr>
              <w:rPr>
                <w:sz w:val="20"/>
                <w:szCs w:val="20"/>
              </w:rPr>
            </w:pPr>
            <w:r>
              <w:rPr>
                <w:sz w:val="20"/>
                <w:szCs w:val="20"/>
              </w:rPr>
              <w:t>Anthony Bures</w:t>
            </w:r>
          </w:p>
        </w:tc>
        <w:tc>
          <w:tcPr>
            <w:tcW w:w="2970" w:type="dxa"/>
          </w:tcPr>
          <w:p w14:paraId="4FAE5217" w14:textId="26A0642C" w:rsidR="00211B5C" w:rsidRPr="008C2B77" w:rsidRDefault="00211B5C" w:rsidP="00211B5C">
            <w:pPr>
              <w:rPr>
                <w:sz w:val="20"/>
                <w:szCs w:val="20"/>
              </w:rPr>
            </w:pPr>
            <w:r>
              <w:rPr>
                <w:sz w:val="20"/>
                <w:szCs w:val="20"/>
              </w:rPr>
              <w:t>Digital Development Manager</w:t>
            </w:r>
          </w:p>
        </w:tc>
        <w:tc>
          <w:tcPr>
            <w:tcW w:w="1890" w:type="dxa"/>
          </w:tcPr>
          <w:p w14:paraId="6D9016B7" w14:textId="6C0D7339" w:rsidR="00211B5C" w:rsidRPr="008C2B77" w:rsidRDefault="00211B5C" w:rsidP="00211B5C">
            <w:pPr>
              <w:rPr>
                <w:sz w:val="20"/>
                <w:szCs w:val="20"/>
              </w:rPr>
            </w:pPr>
            <w:r>
              <w:rPr>
                <w:sz w:val="20"/>
                <w:szCs w:val="20"/>
              </w:rPr>
              <w:t>26/02/2026</w:t>
            </w:r>
          </w:p>
        </w:tc>
      </w:tr>
      <w:tr w:rsidR="00741061" w:rsidRPr="008C2B77" w14:paraId="75BD66D8" w14:textId="77777777" w:rsidTr="005005F3">
        <w:tc>
          <w:tcPr>
            <w:tcW w:w="1765" w:type="dxa"/>
            <w:vMerge/>
          </w:tcPr>
          <w:p w14:paraId="542CB1AC" w14:textId="77777777" w:rsidR="00741061" w:rsidRPr="008C2B77" w:rsidRDefault="00741061" w:rsidP="00ED04FF">
            <w:pPr>
              <w:rPr>
                <w:sz w:val="20"/>
                <w:szCs w:val="20"/>
              </w:rPr>
            </w:pPr>
          </w:p>
        </w:tc>
        <w:tc>
          <w:tcPr>
            <w:tcW w:w="2190" w:type="dxa"/>
          </w:tcPr>
          <w:p w14:paraId="51A8F377" w14:textId="77777777" w:rsidR="00741061" w:rsidRPr="008C2B77" w:rsidRDefault="00741061" w:rsidP="00ED04FF">
            <w:pPr>
              <w:rPr>
                <w:sz w:val="20"/>
                <w:szCs w:val="20"/>
              </w:rPr>
            </w:pPr>
          </w:p>
        </w:tc>
        <w:tc>
          <w:tcPr>
            <w:tcW w:w="2970" w:type="dxa"/>
          </w:tcPr>
          <w:p w14:paraId="59911038" w14:textId="77777777" w:rsidR="00741061" w:rsidRPr="008C2B77" w:rsidRDefault="00741061" w:rsidP="00ED04FF">
            <w:pPr>
              <w:rPr>
                <w:sz w:val="20"/>
                <w:szCs w:val="20"/>
              </w:rPr>
            </w:pPr>
          </w:p>
        </w:tc>
        <w:tc>
          <w:tcPr>
            <w:tcW w:w="1890" w:type="dxa"/>
          </w:tcPr>
          <w:p w14:paraId="2D281514" w14:textId="77777777" w:rsidR="00741061" w:rsidRPr="008C2B77" w:rsidRDefault="00741061" w:rsidP="00ED04FF">
            <w:pPr>
              <w:rPr>
                <w:sz w:val="20"/>
                <w:szCs w:val="20"/>
              </w:rPr>
            </w:pPr>
          </w:p>
        </w:tc>
      </w:tr>
    </w:tbl>
    <w:p w14:paraId="7924A33A" w14:textId="77777777" w:rsidR="00ED04FF" w:rsidRPr="008C2B77" w:rsidRDefault="00ED04FF" w:rsidP="00ED04FF"/>
    <w:p w14:paraId="182F0D7B" w14:textId="1E37D515" w:rsidR="00ED04FF" w:rsidRPr="008C2B77" w:rsidRDefault="00ED04FF" w:rsidP="00ED04FF">
      <w:pPr>
        <w:pStyle w:val="Heading2"/>
      </w:pPr>
      <w:bookmarkStart w:id="2" w:name="_Toc223000797"/>
      <w:r w:rsidRPr="008C2B77">
        <w:t>Document Distribution</w:t>
      </w:r>
      <w:bookmarkEnd w:id="2"/>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3955"/>
        <w:gridCol w:w="4860"/>
      </w:tblGrid>
      <w:tr w:rsidR="00291DF9" w:rsidRPr="008C2B77" w14:paraId="637B2661" w14:textId="77777777" w:rsidTr="005005F3">
        <w:tc>
          <w:tcPr>
            <w:tcW w:w="3955" w:type="dxa"/>
            <w:shd w:val="clear" w:color="auto" w:fill="4F7ABA"/>
          </w:tcPr>
          <w:p w14:paraId="6024F874" w14:textId="77777777" w:rsidR="00291DF9" w:rsidRPr="008C2B77" w:rsidRDefault="00291DF9" w:rsidP="004C46ED">
            <w:pPr>
              <w:rPr>
                <w:b/>
                <w:bCs/>
                <w:color w:val="FFFFFF" w:themeColor="background1"/>
                <w:sz w:val="20"/>
                <w:szCs w:val="20"/>
              </w:rPr>
            </w:pPr>
            <w:r w:rsidRPr="008C2B77">
              <w:rPr>
                <w:b/>
                <w:bCs/>
                <w:color w:val="FFFFFF" w:themeColor="background1"/>
                <w:sz w:val="20"/>
                <w:szCs w:val="20"/>
              </w:rPr>
              <w:t>Normal</w:t>
            </w:r>
          </w:p>
        </w:tc>
        <w:tc>
          <w:tcPr>
            <w:tcW w:w="4860" w:type="dxa"/>
            <w:shd w:val="clear" w:color="auto" w:fill="4F7ABA"/>
          </w:tcPr>
          <w:p w14:paraId="46B4A050" w14:textId="77777777" w:rsidR="00291DF9" w:rsidRPr="008C2B77" w:rsidRDefault="00291DF9" w:rsidP="004C46ED">
            <w:pPr>
              <w:rPr>
                <w:b/>
                <w:bCs/>
                <w:color w:val="FFFFFF" w:themeColor="background1"/>
                <w:sz w:val="20"/>
                <w:szCs w:val="20"/>
              </w:rPr>
            </w:pPr>
            <w:r w:rsidRPr="008C2B77">
              <w:rPr>
                <w:b/>
                <w:bCs/>
                <w:color w:val="FFFFFF" w:themeColor="background1"/>
                <w:sz w:val="20"/>
                <w:szCs w:val="20"/>
              </w:rPr>
              <w:t>Role</w:t>
            </w:r>
          </w:p>
        </w:tc>
      </w:tr>
      <w:tr w:rsidR="00717C18" w:rsidRPr="008C2B77" w14:paraId="624AEE54" w14:textId="77777777" w:rsidTr="005005F3">
        <w:tc>
          <w:tcPr>
            <w:tcW w:w="3955" w:type="dxa"/>
          </w:tcPr>
          <w:p w14:paraId="067C3BA5" w14:textId="355629FC" w:rsidR="00717C18" w:rsidRPr="008C2B77" w:rsidRDefault="00717C18" w:rsidP="00717C18">
            <w:pPr>
              <w:rPr>
                <w:sz w:val="20"/>
                <w:szCs w:val="20"/>
              </w:rPr>
            </w:pPr>
          </w:p>
        </w:tc>
        <w:tc>
          <w:tcPr>
            <w:tcW w:w="4860" w:type="dxa"/>
          </w:tcPr>
          <w:p w14:paraId="5C472C29" w14:textId="240A2C67" w:rsidR="00717C18" w:rsidRPr="008C2B77" w:rsidRDefault="00717C18" w:rsidP="00717C18">
            <w:pPr>
              <w:rPr>
                <w:sz w:val="20"/>
                <w:szCs w:val="20"/>
              </w:rPr>
            </w:pPr>
          </w:p>
        </w:tc>
      </w:tr>
      <w:tr w:rsidR="00640478" w:rsidRPr="008C2B77" w14:paraId="253E812E" w14:textId="77777777" w:rsidTr="005005F3">
        <w:tc>
          <w:tcPr>
            <w:tcW w:w="3955" w:type="dxa"/>
          </w:tcPr>
          <w:p w14:paraId="6FA5E8F9" w14:textId="11D2177F" w:rsidR="00640478" w:rsidRPr="008C2B77" w:rsidRDefault="00640478" w:rsidP="00640478">
            <w:pPr>
              <w:rPr>
                <w:sz w:val="20"/>
                <w:szCs w:val="20"/>
              </w:rPr>
            </w:pPr>
          </w:p>
        </w:tc>
        <w:tc>
          <w:tcPr>
            <w:tcW w:w="4860" w:type="dxa"/>
          </w:tcPr>
          <w:p w14:paraId="32AD1393" w14:textId="459575B9" w:rsidR="00640478" w:rsidRPr="008C2B77" w:rsidRDefault="00640478" w:rsidP="00640478">
            <w:pPr>
              <w:rPr>
                <w:sz w:val="20"/>
                <w:szCs w:val="20"/>
              </w:rPr>
            </w:pPr>
          </w:p>
        </w:tc>
      </w:tr>
      <w:tr w:rsidR="00640478" w:rsidRPr="008C2B77" w14:paraId="594E1644" w14:textId="77777777" w:rsidTr="005005F3">
        <w:tc>
          <w:tcPr>
            <w:tcW w:w="3955" w:type="dxa"/>
          </w:tcPr>
          <w:p w14:paraId="69EE93E8" w14:textId="6E2E2D44" w:rsidR="00640478" w:rsidRPr="008C2B77" w:rsidRDefault="00640478" w:rsidP="00640478">
            <w:pPr>
              <w:rPr>
                <w:sz w:val="20"/>
                <w:szCs w:val="20"/>
              </w:rPr>
            </w:pPr>
          </w:p>
        </w:tc>
        <w:tc>
          <w:tcPr>
            <w:tcW w:w="4860" w:type="dxa"/>
          </w:tcPr>
          <w:p w14:paraId="0A2896BD" w14:textId="43DC1C15" w:rsidR="00640478" w:rsidRPr="008C2B77" w:rsidRDefault="00640478" w:rsidP="00640478">
            <w:pPr>
              <w:rPr>
                <w:sz w:val="20"/>
                <w:szCs w:val="20"/>
              </w:rPr>
            </w:pPr>
          </w:p>
        </w:tc>
      </w:tr>
    </w:tbl>
    <w:p w14:paraId="23B9276A" w14:textId="77777777" w:rsidR="00ED04FF" w:rsidRPr="008C2B77" w:rsidRDefault="00ED04FF" w:rsidP="00ED04FF"/>
    <w:p w14:paraId="1129D8E4" w14:textId="247054A2" w:rsidR="00ED04FF" w:rsidRPr="008C2B77" w:rsidRDefault="00ED04FF" w:rsidP="00ED04FF">
      <w:pPr>
        <w:pStyle w:val="Heading2"/>
      </w:pPr>
      <w:bookmarkStart w:id="3" w:name="_Toc223000798"/>
      <w:r w:rsidRPr="008C2B77">
        <w:t>Version Control</w:t>
      </w:r>
      <w:bookmarkEnd w:id="3"/>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985"/>
        <w:gridCol w:w="1260"/>
        <w:gridCol w:w="1710"/>
        <w:gridCol w:w="4873"/>
      </w:tblGrid>
      <w:tr w:rsidR="005005F3" w:rsidRPr="008C2B77" w14:paraId="25C17C2B" w14:textId="77777777" w:rsidTr="005005F3">
        <w:tc>
          <w:tcPr>
            <w:tcW w:w="985" w:type="dxa"/>
            <w:shd w:val="clear" w:color="auto" w:fill="4F7ABA"/>
          </w:tcPr>
          <w:p w14:paraId="0D724BF8" w14:textId="6013766A" w:rsidR="005005F3" w:rsidRPr="008C2B77" w:rsidRDefault="005005F3" w:rsidP="004C46ED">
            <w:pPr>
              <w:rPr>
                <w:b/>
                <w:bCs/>
                <w:color w:val="FFFFFF" w:themeColor="background1"/>
                <w:sz w:val="20"/>
                <w:szCs w:val="20"/>
              </w:rPr>
            </w:pPr>
            <w:r w:rsidRPr="008C2B77">
              <w:rPr>
                <w:b/>
                <w:bCs/>
                <w:color w:val="FFFFFF" w:themeColor="background1"/>
                <w:sz w:val="20"/>
                <w:szCs w:val="20"/>
              </w:rPr>
              <w:t>Version</w:t>
            </w:r>
          </w:p>
        </w:tc>
        <w:tc>
          <w:tcPr>
            <w:tcW w:w="1260" w:type="dxa"/>
            <w:shd w:val="clear" w:color="auto" w:fill="4F7ABA"/>
          </w:tcPr>
          <w:p w14:paraId="74D911DA" w14:textId="6497A8A1" w:rsidR="005005F3" w:rsidRPr="008C2B77" w:rsidRDefault="005005F3" w:rsidP="004C46ED">
            <w:pPr>
              <w:rPr>
                <w:b/>
                <w:bCs/>
                <w:color w:val="FFFFFF" w:themeColor="background1"/>
                <w:sz w:val="20"/>
                <w:szCs w:val="20"/>
              </w:rPr>
            </w:pPr>
            <w:r w:rsidRPr="008C2B77">
              <w:rPr>
                <w:b/>
                <w:bCs/>
                <w:color w:val="FFFFFF" w:themeColor="background1"/>
                <w:sz w:val="20"/>
                <w:szCs w:val="20"/>
              </w:rPr>
              <w:t>Date</w:t>
            </w:r>
          </w:p>
        </w:tc>
        <w:tc>
          <w:tcPr>
            <w:tcW w:w="1710" w:type="dxa"/>
            <w:shd w:val="clear" w:color="auto" w:fill="4F7ABA"/>
          </w:tcPr>
          <w:p w14:paraId="468ED134" w14:textId="7E84E464" w:rsidR="005005F3" w:rsidRPr="008C2B77" w:rsidRDefault="005005F3" w:rsidP="004C46ED">
            <w:pPr>
              <w:rPr>
                <w:b/>
                <w:bCs/>
                <w:color w:val="FFFFFF" w:themeColor="background1"/>
                <w:sz w:val="20"/>
                <w:szCs w:val="20"/>
              </w:rPr>
            </w:pPr>
            <w:r w:rsidRPr="008C2B77">
              <w:rPr>
                <w:b/>
                <w:bCs/>
                <w:color w:val="FFFFFF" w:themeColor="background1"/>
                <w:sz w:val="20"/>
                <w:szCs w:val="20"/>
              </w:rPr>
              <w:t>Author</w:t>
            </w:r>
          </w:p>
        </w:tc>
        <w:tc>
          <w:tcPr>
            <w:tcW w:w="4873" w:type="dxa"/>
            <w:shd w:val="clear" w:color="auto" w:fill="4F7ABA"/>
          </w:tcPr>
          <w:p w14:paraId="4974ED54" w14:textId="5BAE04B2" w:rsidR="005005F3" w:rsidRPr="008C2B77" w:rsidRDefault="005005F3" w:rsidP="004C46ED">
            <w:pPr>
              <w:rPr>
                <w:b/>
                <w:bCs/>
                <w:color w:val="FFFFFF" w:themeColor="background1"/>
                <w:sz w:val="20"/>
                <w:szCs w:val="20"/>
              </w:rPr>
            </w:pPr>
            <w:r w:rsidRPr="008C2B77">
              <w:rPr>
                <w:b/>
                <w:bCs/>
                <w:color w:val="FFFFFF" w:themeColor="background1"/>
                <w:sz w:val="20"/>
                <w:szCs w:val="20"/>
              </w:rPr>
              <w:t>Description of changes</w:t>
            </w:r>
          </w:p>
        </w:tc>
      </w:tr>
      <w:tr w:rsidR="00211B5C" w:rsidRPr="008C2B77" w14:paraId="5D5926D1" w14:textId="77777777" w:rsidTr="005005F3">
        <w:tc>
          <w:tcPr>
            <w:tcW w:w="985" w:type="dxa"/>
          </w:tcPr>
          <w:p w14:paraId="0AC5507F" w14:textId="04F8B804" w:rsidR="00211B5C" w:rsidRPr="008C2B77" w:rsidRDefault="00211B5C" w:rsidP="00211B5C">
            <w:pPr>
              <w:jc w:val="center"/>
              <w:rPr>
                <w:rFonts w:cs="Arial"/>
                <w:sz w:val="20"/>
                <w:szCs w:val="20"/>
              </w:rPr>
            </w:pPr>
            <w:r w:rsidRPr="008C2B77">
              <w:rPr>
                <w:rFonts w:cs="Arial"/>
                <w:sz w:val="20"/>
                <w:szCs w:val="20"/>
              </w:rPr>
              <w:t>1.</w:t>
            </w:r>
            <w:r>
              <w:rPr>
                <w:rFonts w:cs="Arial"/>
                <w:sz w:val="20"/>
                <w:szCs w:val="20"/>
              </w:rPr>
              <w:t>0</w:t>
            </w:r>
          </w:p>
        </w:tc>
        <w:tc>
          <w:tcPr>
            <w:tcW w:w="1260" w:type="dxa"/>
          </w:tcPr>
          <w:p w14:paraId="4EADC791" w14:textId="350A7E19" w:rsidR="00211B5C" w:rsidRPr="008C2B77" w:rsidRDefault="00211B5C" w:rsidP="00211B5C">
            <w:pPr>
              <w:rPr>
                <w:rFonts w:cs="Arial"/>
                <w:sz w:val="20"/>
                <w:szCs w:val="20"/>
              </w:rPr>
            </w:pPr>
            <w:r>
              <w:rPr>
                <w:sz w:val="20"/>
                <w:szCs w:val="20"/>
              </w:rPr>
              <w:t>26/02/2026</w:t>
            </w:r>
          </w:p>
        </w:tc>
        <w:tc>
          <w:tcPr>
            <w:tcW w:w="1710" w:type="dxa"/>
          </w:tcPr>
          <w:p w14:paraId="7BCDDEB0" w14:textId="017AA767" w:rsidR="00211B5C" w:rsidRPr="008C2B77" w:rsidRDefault="00211B5C" w:rsidP="00211B5C">
            <w:pPr>
              <w:rPr>
                <w:rFonts w:cs="Arial"/>
                <w:sz w:val="20"/>
                <w:szCs w:val="20"/>
              </w:rPr>
            </w:pPr>
            <w:r>
              <w:rPr>
                <w:rFonts w:cs="Arial"/>
                <w:sz w:val="20"/>
                <w:szCs w:val="20"/>
              </w:rPr>
              <w:t>Oscar Rondon</w:t>
            </w:r>
          </w:p>
        </w:tc>
        <w:tc>
          <w:tcPr>
            <w:tcW w:w="4873" w:type="dxa"/>
          </w:tcPr>
          <w:p w14:paraId="22F2F2CB" w14:textId="218C55BF" w:rsidR="00211B5C" w:rsidRPr="008C2B77" w:rsidRDefault="00211B5C" w:rsidP="00211B5C">
            <w:pPr>
              <w:rPr>
                <w:rFonts w:cs="Arial"/>
                <w:sz w:val="20"/>
                <w:szCs w:val="20"/>
              </w:rPr>
            </w:pPr>
            <w:r>
              <w:rPr>
                <w:rFonts w:cs="Arial"/>
                <w:sz w:val="20"/>
                <w:szCs w:val="20"/>
              </w:rPr>
              <w:t>Summary of the workshops for Phase 2</w:t>
            </w:r>
          </w:p>
        </w:tc>
      </w:tr>
      <w:tr w:rsidR="005005F3" w:rsidRPr="008C2B77" w14:paraId="4417341F" w14:textId="77777777" w:rsidTr="005005F3">
        <w:tc>
          <w:tcPr>
            <w:tcW w:w="985" w:type="dxa"/>
          </w:tcPr>
          <w:p w14:paraId="40330E4C" w14:textId="77777777" w:rsidR="005005F3" w:rsidRPr="008C2B77" w:rsidRDefault="005005F3" w:rsidP="005005F3">
            <w:pPr>
              <w:jc w:val="center"/>
              <w:rPr>
                <w:rFonts w:cs="Arial"/>
                <w:sz w:val="20"/>
                <w:szCs w:val="20"/>
              </w:rPr>
            </w:pPr>
          </w:p>
        </w:tc>
        <w:tc>
          <w:tcPr>
            <w:tcW w:w="1260" w:type="dxa"/>
          </w:tcPr>
          <w:p w14:paraId="01B84272" w14:textId="77777777" w:rsidR="005005F3" w:rsidRPr="008C2B77" w:rsidRDefault="005005F3" w:rsidP="005005F3">
            <w:pPr>
              <w:rPr>
                <w:rFonts w:cs="Arial"/>
                <w:sz w:val="20"/>
                <w:szCs w:val="20"/>
              </w:rPr>
            </w:pPr>
          </w:p>
        </w:tc>
        <w:tc>
          <w:tcPr>
            <w:tcW w:w="1710" w:type="dxa"/>
          </w:tcPr>
          <w:p w14:paraId="14D9B1CF" w14:textId="77777777" w:rsidR="005005F3" w:rsidRPr="008C2B77" w:rsidRDefault="005005F3" w:rsidP="005005F3">
            <w:pPr>
              <w:rPr>
                <w:rFonts w:cs="Arial"/>
                <w:sz w:val="20"/>
                <w:szCs w:val="20"/>
              </w:rPr>
            </w:pPr>
          </w:p>
        </w:tc>
        <w:tc>
          <w:tcPr>
            <w:tcW w:w="4873" w:type="dxa"/>
          </w:tcPr>
          <w:p w14:paraId="1F16ADD3" w14:textId="77777777" w:rsidR="005005F3" w:rsidRPr="008C2B77" w:rsidRDefault="005005F3" w:rsidP="005005F3">
            <w:pPr>
              <w:rPr>
                <w:rFonts w:cs="Arial"/>
                <w:sz w:val="20"/>
                <w:szCs w:val="20"/>
              </w:rPr>
            </w:pPr>
          </w:p>
        </w:tc>
      </w:tr>
      <w:tr w:rsidR="005005F3" w:rsidRPr="008C2B77" w14:paraId="0B002102" w14:textId="77777777" w:rsidTr="005005F3">
        <w:tc>
          <w:tcPr>
            <w:tcW w:w="985" w:type="dxa"/>
          </w:tcPr>
          <w:p w14:paraId="49375324" w14:textId="77777777" w:rsidR="005005F3" w:rsidRPr="008C2B77" w:rsidRDefault="005005F3" w:rsidP="005005F3">
            <w:pPr>
              <w:jc w:val="center"/>
              <w:rPr>
                <w:rFonts w:cs="Arial"/>
                <w:sz w:val="20"/>
                <w:szCs w:val="20"/>
              </w:rPr>
            </w:pPr>
          </w:p>
        </w:tc>
        <w:tc>
          <w:tcPr>
            <w:tcW w:w="1260" w:type="dxa"/>
          </w:tcPr>
          <w:p w14:paraId="6A7D69A9" w14:textId="77777777" w:rsidR="005005F3" w:rsidRPr="008C2B77" w:rsidRDefault="005005F3" w:rsidP="005005F3">
            <w:pPr>
              <w:rPr>
                <w:rFonts w:cs="Arial"/>
                <w:sz w:val="20"/>
                <w:szCs w:val="20"/>
              </w:rPr>
            </w:pPr>
          </w:p>
        </w:tc>
        <w:tc>
          <w:tcPr>
            <w:tcW w:w="1710" w:type="dxa"/>
          </w:tcPr>
          <w:p w14:paraId="684B7393" w14:textId="77777777" w:rsidR="005005F3" w:rsidRPr="008C2B77" w:rsidRDefault="005005F3" w:rsidP="005005F3">
            <w:pPr>
              <w:rPr>
                <w:rFonts w:cs="Arial"/>
                <w:sz w:val="20"/>
                <w:szCs w:val="20"/>
              </w:rPr>
            </w:pPr>
          </w:p>
        </w:tc>
        <w:tc>
          <w:tcPr>
            <w:tcW w:w="4873" w:type="dxa"/>
          </w:tcPr>
          <w:p w14:paraId="0BD87B55" w14:textId="77777777" w:rsidR="005005F3" w:rsidRPr="008C2B77" w:rsidRDefault="005005F3" w:rsidP="005005F3">
            <w:pPr>
              <w:rPr>
                <w:rFonts w:cs="Arial"/>
                <w:sz w:val="20"/>
                <w:szCs w:val="20"/>
              </w:rPr>
            </w:pPr>
          </w:p>
        </w:tc>
      </w:tr>
    </w:tbl>
    <w:p w14:paraId="1EFEF4E3" w14:textId="77777777" w:rsidR="00ED04FF" w:rsidRPr="008C2B77" w:rsidRDefault="00ED04FF" w:rsidP="00ED04FF"/>
    <w:p w14:paraId="1E7A9BFE" w14:textId="77777777" w:rsidR="00ED04FF" w:rsidRPr="008C2B77" w:rsidRDefault="00ED04FF" w:rsidP="002429F1"/>
    <w:p w14:paraId="2160F1D5" w14:textId="77777777" w:rsidR="00ED04FF" w:rsidRPr="008C2B77" w:rsidRDefault="00ED04FF" w:rsidP="002429F1"/>
    <w:p w14:paraId="0A3CD4D8" w14:textId="77777777" w:rsidR="00ED04FF" w:rsidRPr="008C2B77" w:rsidRDefault="00ED04FF" w:rsidP="002429F1"/>
    <w:p w14:paraId="47239031" w14:textId="77777777" w:rsidR="00ED04FF" w:rsidRPr="008C2B77" w:rsidRDefault="00ED04FF" w:rsidP="002429F1"/>
    <w:p w14:paraId="7E78B12D" w14:textId="77777777" w:rsidR="00ED04FF" w:rsidRPr="008C2B77" w:rsidRDefault="00ED04FF" w:rsidP="002429F1"/>
    <w:p w14:paraId="54D83EA4" w14:textId="77777777" w:rsidR="00ED04FF" w:rsidRPr="008C2B77" w:rsidRDefault="00ED04FF" w:rsidP="002429F1"/>
    <w:p w14:paraId="3281E3F8" w14:textId="77777777" w:rsidR="00ED04FF" w:rsidRPr="008C2B77" w:rsidRDefault="00ED04FF" w:rsidP="002429F1"/>
    <w:p w14:paraId="42E3ACA3" w14:textId="67BCCEF2" w:rsidR="00670DD5" w:rsidRPr="008C2B77" w:rsidRDefault="003F572E" w:rsidP="003F572E">
      <w:pPr>
        <w:tabs>
          <w:tab w:val="left" w:pos="3088"/>
        </w:tabs>
      </w:pPr>
      <w:r w:rsidRPr="008C2B77">
        <w:tab/>
      </w:r>
    </w:p>
    <w:p w14:paraId="6E0A2B74" w14:textId="77777777" w:rsidR="00670DD5" w:rsidRPr="008C2B77" w:rsidRDefault="00670DD5" w:rsidP="002429F1"/>
    <w:p w14:paraId="459BD357" w14:textId="77777777" w:rsidR="00850AA1" w:rsidRPr="008C2B77" w:rsidRDefault="00850AA1" w:rsidP="002429F1">
      <w:pPr>
        <w:sectPr w:rsidR="00850AA1" w:rsidRPr="008C2B77" w:rsidSect="004A5EC4">
          <w:headerReference w:type="default" r:id="rId9"/>
          <w:footerReference w:type="default" r:id="rId10"/>
          <w:pgSz w:w="12240" w:h="15840"/>
          <w:pgMar w:top="1417" w:right="1701" w:bottom="1417" w:left="1701" w:header="720" w:footer="720" w:gutter="0"/>
          <w:pgNumType w:chapSep="period"/>
          <w:cols w:space="720"/>
          <w:docGrid w:linePitch="360"/>
        </w:sectPr>
      </w:pPr>
    </w:p>
    <w:p w14:paraId="2C72FB89" w14:textId="64490C00" w:rsidR="006D57EB" w:rsidRPr="008C2B77" w:rsidRDefault="004B10FE" w:rsidP="000B7151">
      <w:pPr>
        <w:pStyle w:val="Heading1"/>
        <w:spacing w:after="360"/>
      </w:pPr>
      <w:bookmarkStart w:id="4" w:name="_Toc223000799"/>
      <w:r w:rsidRPr="008C2B77">
        <w:lastRenderedPageBreak/>
        <w:t>P</w:t>
      </w:r>
      <w:r w:rsidR="00362ECA">
        <w:t>UR</w:t>
      </w:r>
      <w:r w:rsidR="00007ED9">
        <w:t>POSE &amp; CONTEXT</w:t>
      </w:r>
      <w:bookmarkEnd w:id="4"/>
    </w:p>
    <w:p w14:paraId="1BCAF67A" w14:textId="29387BBE" w:rsidR="00097534" w:rsidRPr="008C2B77" w:rsidRDefault="00097534" w:rsidP="00097534">
      <w:pPr>
        <w:pStyle w:val="Heading2"/>
      </w:pPr>
      <w:bookmarkStart w:id="5" w:name="_Toc223000800"/>
      <w:r w:rsidRPr="008C2B77">
        <w:t>About this document</w:t>
      </w:r>
      <w:bookmarkEnd w:id="5"/>
    </w:p>
    <w:p w14:paraId="2C443F59" w14:textId="536F14F5" w:rsidR="000450B0" w:rsidRDefault="00211B5C" w:rsidP="00007ED9">
      <w:r>
        <w:t>The purpose of this document is to present a summary of the CUBE Phase 2 workshops, so any developer can come back to review.</w:t>
      </w:r>
    </w:p>
    <w:p w14:paraId="24AE1A04" w14:textId="77777777" w:rsidR="00007ED9" w:rsidRPr="008C2B77" w:rsidRDefault="00007ED9" w:rsidP="00007ED9"/>
    <w:p w14:paraId="513F0815" w14:textId="1D15E8AF" w:rsidR="000450B0" w:rsidRDefault="00007ED9" w:rsidP="000450B0">
      <w:pPr>
        <w:pStyle w:val="Heading2"/>
      </w:pPr>
      <w:bookmarkStart w:id="6" w:name="_Toc223000801"/>
      <w:r>
        <w:t>Scope</w:t>
      </w:r>
      <w:bookmarkEnd w:id="6"/>
    </w:p>
    <w:p w14:paraId="68B3123C" w14:textId="68FE29C4" w:rsidR="00007ED9" w:rsidRDefault="005A25DC" w:rsidP="00007ED9">
      <w:r>
        <w:t>Scope of the standard operating procedure (SOP)</w:t>
      </w:r>
    </w:p>
    <w:p w14:paraId="38CF68FB" w14:textId="77777777" w:rsidR="00007ED9" w:rsidRPr="00007ED9" w:rsidRDefault="00007ED9" w:rsidP="00007ED9">
      <w:pPr>
        <w:rPr>
          <w:b/>
          <w:bCs/>
        </w:rPr>
      </w:pPr>
      <w:r w:rsidRPr="00007ED9">
        <w:rPr>
          <w:b/>
          <w:bCs/>
        </w:rPr>
        <w:t>In scope:</w:t>
      </w:r>
    </w:p>
    <w:p w14:paraId="6673C9E9" w14:textId="5810A476" w:rsidR="00007ED9" w:rsidRDefault="00211B5C" w:rsidP="00007ED9">
      <w:pPr>
        <w:pStyle w:val="ListParagraph"/>
        <w:numPr>
          <w:ilvl w:val="0"/>
          <w:numId w:val="3"/>
        </w:numPr>
      </w:pPr>
      <w:r>
        <w:t>Anything mentioned in the workshops</w:t>
      </w:r>
    </w:p>
    <w:p w14:paraId="0A59B9AD" w14:textId="77777777" w:rsidR="00007ED9" w:rsidRPr="00007ED9" w:rsidRDefault="00007ED9" w:rsidP="00007ED9">
      <w:pPr>
        <w:rPr>
          <w:b/>
          <w:bCs/>
        </w:rPr>
      </w:pPr>
      <w:r w:rsidRPr="00007ED9">
        <w:rPr>
          <w:b/>
          <w:bCs/>
        </w:rPr>
        <w:t>Out of scope:</w:t>
      </w:r>
    </w:p>
    <w:p w14:paraId="2569A56C" w14:textId="6EE7467A" w:rsidR="00097534" w:rsidRDefault="0088622A" w:rsidP="00850AA1">
      <w:pPr>
        <w:pStyle w:val="ListParagraph"/>
        <w:numPr>
          <w:ilvl w:val="0"/>
          <w:numId w:val="4"/>
        </w:numPr>
      </w:pPr>
      <w:r>
        <w:t>Anything that was out of the workshops</w:t>
      </w:r>
    </w:p>
    <w:p w14:paraId="5BA943A3" w14:textId="77777777" w:rsidR="007A3CB3" w:rsidRPr="008C2B77" w:rsidRDefault="007A3CB3" w:rsidP="007A3CB3">
      <w:pPr>
        <w:pStyle w:val="ListParagraph"/>
      </w:pPr>
    </w:p>
    <w:p w14:paraId="79A386A5" w14:textId="096D0772" w:rsidR="00097534" w:rsidRDefault="00007ED9" w:rsidP="00097534">
      <w:pPr>
        <w:pStyle w:val="Heading2"/>
      </w:pPr>
      <w:bookmarkStart w:id="7" w:name="_Toc223000802"/>
      <w:r>
        <w:t>Roles &amp; Responsibilities</w:t>
      </w:r>
      <w:bookmarkEnd w:id="7"/>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05"/>
        <w:gridCol w:w="7110"/>
      </w:tblGrid>
      <w:tr w:rsidR="00007ED9" w:rsidRPr="008C2B77" w14:paraId="6203554B" w14:textId="77777777" w:rsidTr="0088622A">
        <w:trPr>
          <w:tblHeader/>
        </w:trPr>
        <w:tc>
          <w:tcPr>
            <w:tcW w:w="1705" w:type="dxa"/>
            <w:shd w:val="clear" w:color="auto" w:fill="4F7ABA"/>
          </w:tcPr>
          <w:p w14:paraId="7BAE9E8B" w14:textId="7D5226D8" w:rsidR="00007ED9" w:rsidRPr="008C2B77" w:rsidRDefault="00DF543B" w:rsidP="00C94BBA">
            <w:pPr>
              <w:rPr>
                <w:b/>
                <w:bCs/>
                <w:color w:val="FFFFFF" w:themeColor="background1"/>
                <w:sz w:val="20"/>
                <w:szCs w:val="20"/>
              </w:rPr>
            </w:pPr>
            <w:r>
              <w:rPr>
                <w:b/>
                <w:bCs/>
                <w:color w:val="FFFFFF" w:themeColor="background1"/>
                <w:sz w:val="20"/>
                <w:szCs w:val="20"/>
              </w:rPr>
              <w:t>Role</w:t>
            </w:r>
          </w:p>
        </w:tc>
        <w:tc>
          <w:tcPr>
            <w:tcW w:w="7110" w:type="dxa"/>
            <w:shd w:val="clear" w:color="auto" w:fill="4F7ABA"/>
          </w:tcPr>
          <w:p w14:paraId="75052903" w14:textId="73312A34" w:rsidR="00007ED9" w:rsidRPr="008C2B77" w:rsidRDefault="00DF543B" w:rsidP="00C94BBA">
            <w:pPr>
              <w:rPr>
                <w:b/>
                <w:bCs/>
                <w:color w:val="FFFFFF" w:themeColor="background1"/>
                <w:sz w:val="20"/>
                <w:szCs w:val="20"/>
              </w:rPr>
            </w:pPr>
            <w:r>
              <w:rPr>
                <w:b/>
                <w:bCs/>
                <w:color w:val="FFFFFF" w:themeColor="background1"/>
                <w:sz w:val="20"/>
                <w:szCs w:val="20"/>
              </w:rPr>
              <w:t>Responsibilities</w:t>
            </w:r>
          </w:p>
        </w:tc>
      </w:tr>
      <w:tr w:rsidR="00007ED9" w:rsidRPr="008C2B77" w14:paraId="11636ED9" w14:textId="77777777" w:rsidTr="0088622A">
        <w:tc>
          <w:tcPr>
            <w:tcW w:w="1705" w:type="dxa"/>
          </w:tcPr>
          <w:p w14:paraId="34EC0C2B" w14:textId="02D3FF31" w:rsidR="00007ED9" w:rsidRPr="008C2B77" w:rsidRDefault="0088622A" w:rsidP="00C94BBA">
            <w:pPr>
              <w:rPr>
                <w:sz w:val="20"/>
                <w:szCs w:val="20"/>
              </w:rPr>
            </w:pPr>
            <w:r>
              <w:rPr>
                <w:sz w:val="20"/>
                <w:szCs w:val="20"/>
              </w:rPr>
              <w:t>Technical Writer</w:t>
            </w:r>
          </w:p>
        </w:tc>
        <w:tc>
          <w:tcPr>
            <w:tcW w:w="7110" w:type="dxa"/>
          </w:tcPr>
          <w:p w14:paraId="5E9B9301" w14:textId="78FC1B1B" w:rsidR="00007ED9" w:rsidRPr="008C2B77" w:rsidRDefault="0088622A" w:rsidP="00C94BBA">
            <w:pPr>
              <w:rPr>
                <w:sz w:val="20"/>
                <w:szCs w:val="20"/>
              </w:rPr>
            </w:pPr>
            <w:r>
              <w:rPr>
                <w:sz w:val="20"/>
                <w:szCs w:val="20"/>
              </w:rPr>
              <w:t>Create the document and share it with the digital development team</w:t>
            </w:r>
          </w:p>
        </w:tc>
      </w:tr>
      <w:tr w:rsidR="00007ED9" w:rsidRPr="008C2B77" w14:paraId="2602D44D" w14:textId="77777777" w:rsidTr="0088622A">
        <w:tc>
          <w:tcPr>
            <w:tcW w:w="1705" w:type="dxa"/>
          </w:tcPr>
          <w:p w14:paraId="2EA03A5F" w14:textId="5AC13A4F" w:rsidR="00007ED9" w:rsidRPr="008C2B77" w:rsidRDefault="00007ED9" w:rsidP="00C94BBA">
            <w:pPr>
              <w:rPr>
                <w:sz w:val="20"/>
                <w:szCs w:val="20"/>
              </w:rPr>
            </w:pPr>
          </w:p>
        </w:tc>
        <w:tc>
          <w:tcPr>
            <w:tcW w:w="7110" w:type="dxa"/>
          </w:tcPr>
          <w:p w14:paraId="53EC298C" w14:textId="73B75192" w:rsidR="00007ED9" w:rsidRPr="008C2B77" w:rsidRDefault="00007ED9" w:rsidP="00C94BBA">
            <w:pPr>
              <w:rPr>
                <w:sz w:val="20"/>
                <w:szCs w:val="20"/>
              </w:rPr>
            </w:pPr>
          </w:p>
        </w:tc>
      </w:tr>
      <w:tr w:rsidR="00007ED9" w:rsidRPr="008C2B77" w14:paraId="3AAAEC14" w14:textId="77777777" w:rsidTr="0088622A">
        <w:tc>
          <w:tcPr>
            <w:tcW w:w="1705" w:type="dxa"/>
          </w:tcPr>
          <w:p w14:paraId="55974BCA" w14:textId="4F799A82" w:rsidR="00007ED9" w:rsidRPr="008C2B77" w:rsidRDefault="00007ED9" w:rsidP="00C94BBA">
            <w:pPr>
              <w:rPr>
                <w:sz w:val="20"/>
                <w:szCs w:val="20"/>
              </w:rPr>
            </w:pPr>
          </w:p>
        </w:tc>
        <w:tc>
          <w:tcPr>
            <w:tcW w:w="7110" w:type="dxa"/>
          </w:tcPr>
          <w:p w14:paraId="2843589B" w14:textId="41E6D4AC" w:rsidR="00007ED9" w:rsidRPr="008C2B77" w:rsidRDefault="00007ED9" w:rsidP="00C94BBA">
            <w:pPr>
              <w:rPr>
                <w:sz w:val="20"/>
                <w:szCs w:val="20"/>
              </w:rPr>
            </w:pPr>
          </w:p>
        </w:tc>
      </w:tr>
    </w:tbl>
    <w:p w14:paraId="2449EF90" w14:textId="77777777" w:rsidR="00097534" w:rsidRPr="008C2B77" w:rsidRDefault="00097534" w:rsidP="00097534"/>
    <w:p w14:paraId="49C9D11C" w14:textId="7F67DBC5" w:rsidR="00097534" w:rsidRPr="008C2B77" w:rsidRDefault="00097534" w:rsidP="00097534">
      <w:pPr>
        <w:pStyle w:val="Heading2"/>
      </w:pPr>
      <w:bookmarkStart w:id="8" w:name="_Toc223000803"/>
      <w:r w:rsidRPr="008C2B77">
        <w:t>Terminology</w:t>
      </w:r>
      <w:bookmarkEnd w:id="8"/>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525"/>
        <w:gridCol w:w="7290"/>
      </w:tblGrid>
      <w:tr w:rsidR="00097534" w:rsidRPr="008C2B77" w14:paraId="20DEE7EC" w14:textId="77777777" w:rsidTr="00D33965">
        <w:trPr>
          <w:tblHeader/>
        </w:trPr>
        <w:tc>
          <w:tcPr>
            <w:tcW w:w="1525" w:type="dxa"/>
            <w:shd w:val="clear" w:color="auto" w:fill="4F7ABA"/>
          </w:tcPr>
          <w:p w14:paraId="335407BD" w14:textId="08E187EF" w:rsidR="00097534" w:rsidRPr="008C2B77" w:rsidRDefault="00097534" w:rsidP="004C46ED">
            <w:pPr>
              <w:rPr>
                <w:b/>
                <w:bCs/>
                <w:color w:val="FFFFFF" w:themeColor="background1"/>
                <w:sz w:val="20"/>
                <w:szCs w:val="20"/>
              </w:rPr>
            </w:pPr>
            <w:r w:rsidRPr="008C2B77">
              <w:rPr>
                <w:b/>
                <w:bCs/>
                <w:color w:val="FFFFFF" w:themeColor="background1"/>
                <w:sz w:val="20"/>
                <w:szCs w:val="20"/>
              </w:rPr>
              <w:t>Term Used</w:t>
            </w:r>
          </w:p>
        </w:tc>
        <w:tc>
          <w:tcPr>
            <w:tcW w:w="7290" w:type="dxa"/>
            <w:shd w:val="clear" w:color="auto" w:fill="4F7ABA"/>
          </w:tcPr>
          <w:p w14:paraId="39B99D93" w14:textId="6BF29D8B" w:rsidR="00097534" w:rsidRPr="008C2B77" w:rsidRDefault="00097534" w:rsidP="004C46ED">
            <w:pPr>
              <w:rPr>
                <w:b/>
                <w:bCs/>
                <w:color w:val="FFFFFF" w:themeColor="background1"/>
                <w:sz w:val="20"/>
                <w:szCs w:val="20"/>
              </w:rPr>
            </w:pPr>
            <w:r w:rsidRPr="008C2B77">
              <w:rPr>
                <w:b/>
                <w:bCs/>
                <w:color w:val="FFFFFF" w:themeColor="background1"/>
                <w:sz w:val="20"/>
                <w:szCs w:val="20"/>
              </w:rPr>
              <w:t>Description</w:t>
            </w:r>
          </w:p>
        </w:tc>
      </w:tr>
      <w:tr w:rsidR="00097534" w:rsidRPr="008C2B77" w14:paraId="34648887" w14:textId="77777777" w:rsidTr="00097534">
        <w:tc>
          <w:tcPr>
            <w:tcW w:w="1525" w:type="dxa"/>
          </w:tcPr>
          <w:p w14:paraId="22740235" w14:textId="3E1418F3" w:rsidR="00097534" w:rsidRPr="008C2B77" w:rsidRDefault="00CB46EC" w:rsidP="004C46ED">
            <w:pPr>
              <w:rPr>
                <w:sz w:val="20"/>
                <w:szCs w:val="20"/>
              </w:rPr>
            </w:pPr>
            <w:r>
              <w:rPr>
                <w:sz w:val="20"/>
                <w:szCs w:val="20"/>
              </w:rPr>
              <w:t>SPS</w:t>
            </w:r>
          </w:p>
        </w:tc>
        <w:tc>
          <w:tcPr>
            <w:tcW w:w="7290" w:type="dxa"/>
          </w:tcPr>
          <w:p w14:paraId="57856AF1" w14:textId="09F26DDA" w:rsidR="00097534" w:rsidRPr="008C2B77" w:rsidRDefault="00CB46EC" w:rsidP="004C46ED">
            <w:pPr>
              <w:rPr>
                <w:sz w:val="20"/>
                <w:szCs w:val="20"/>
              </w:rPr>
            </w:pPr>
            <w:r>
              <w:rPr>
                <w:sz w:val="20"/>
                <w:szCs w:val="20"/>
              </w:rPr>
              <w:t>Service Providers Specialist</w:t>
            </w:r>
            <w:r w:rsidR="008C28DA">
              <w:rPr>
                <w:sz w:val="20"/>
                <w:szCs w:val="20"/>
              </w:rPr>
              <w:t>.</w:t>
            </w:r>
          </w:p>
        </w:tc>
      </w:tr>
      <w:tr w:rsidR="00097534" w:rsidRPr="008C2B77" w14:paraId="329D0383" w14:textId="77777777" w:rsidTr="00097534">
        <w:tc>
          <w:tcPr>
            <w:tcW w:w="1525" w:type="dxa"/>
          </w:tcPr>
          <w:p w14:paraId="0FD668E1" w14:textId="4BCCEDDC" w:rsidR="00097534" w:rsidRPr="008C2B77" w:rsidRDefault="004E50D3" w:rsidP="004C46ED">
            <w:pPr>
              <w:rPr>
                <w:sz w:val="20"/>
                <w:szCs w:val="20"/>
              </w:rPr>
            </w:pPr>
            <w:r>
              <w:rPr>
                <w:sz w:val="20"/>
                <w:szCs w:val="20"/>
              </w:rPr>
              <w:t>PSP</w:t>
            </w:r>
          </w:p>
        </w:tc>
        <w:tc>
          <w:tcPr>
            <w:tcW w:w="7290" w:type="dxa"/>
          </w:tcPr>
          <w:p w14:paraId="2F823E4E" w14:textId="33D6F9D3" w:rsidR="00097534" w:rsidRPr="008C2B77" w:rsidRDefault="004E50D3" w:rsidP="004C46ED">
            <w:pPr>
              <w:rPr>
                <w:sz w:val="20"/>
                <w:szCs w:val="20"/>
              </w:rPr>
            </w:pPr>
            <w:r>
              <w:rPr>
                <w:sz w:val="20"/>
                <w:szCs w:val="20"/>
              </w:rPr>
              <w:t>P</w:t>
            </w:r>
            <w:r w:rsidR="00995667">
              <w:rPr>
                <w:sz w:val="20"/>
                <w:szCs w:val="20"/>
              </w:rPr>
              <w:t>remier</w:t>
            </w:r>
            <w:r>
              <w:rPr>
                <w:sz w:val="20"/>
                <w:szCs w:val="20"/>
              </w:rPr>
              <w:t xml:space="preserve"> Service Provider</w:t>
            </w:r>
            <w:r w:rsidR="00995667">
              <w:rPr>
                <w:sz w:val="20"/>
                <w:szCs w:val="20"/>
              </w:rPr>
              <w:t xml:space="preserve"> (</w:t>
            </w:r>
            <w:r w:rsidR="00647764">
              <w:rPr>
                <w:sz w:val="20"/>
                <w:szCs w:val="20"/>
              </w:rPr>
              <w:t>Hands-on approach, strong relationship, above average service)</w:t>
            </w:r>
            <w:r w:rsidR="008C28DA">
              <w:rPr>
                <w:sz w:val="20"/>
                <w:szCs w:val="20"/>
              </w:rPr>
              <w:t>. Only build in certain areas.</w:t>
            </w:r>
          </w:p>
        </w:tc>
      </w:tr>
      <w:tr w:rsidR="00097534" w:rsidRPr="008C2B77" w14:paraId="4B97C236" w14:textId="77777777" w:rsidTr="00097534">
        <w:tc>
          <w:tcPr>
            <w:tcW w:w="1525" w:type="dxa"/>
          </w:tcPr>
          <w:p w14:paraId="4C9C95E0" w14:textId="1BD38099" w:rsidR="00097534" w:rsidRPr="008C2B77" w:rsidRDefault="00995667" w:rsidP="004C46ED">
            <w:pPr>
              <w:rPr>
                <w:sz w:val="20"/>
                <w:szCs w:val="20"/>
              </w:rPr>
            </w:pPr>
            <w:r>
              <w:rPr>
                <w:sz w:val="20"/>
                <w:szCs w:val="20"/>
              </w:rPr>
              <w:t>Hauler</w:t>
            </w:r>
          </w:p>
        </w:tc>
        <w:tc>
          <w:tcPr>
            <w:tcW w:w="7290" w:type="dxa"/>
          </w:tcPr>
          <w:p w14:paraId="2E2E91AF" w14:textId="72A047E1" w:rsidR="00097534" w:rsidRPr="008C2B77" w:rsidRDefault="008C28DA" w:rsidP="004C46ED">
            <w:pPr>
              <w:rPr>
                <w:sz w:val="20"/>
                <w:szCs w:val="20"/>
              </w:rPr>
            </w:pPr>
            <w:r>
              <w:rPr>
                <w:sz w:val="20"/>
                <w:szCs w:val="20"/>
              </w:rPr>
              <w:t>Any service provider.</w:t>
            </w:r>
          </w:p>
        </w:tc>
      </w:tr>
      <w:tr w:rsidR="00995667" w:rsidRPr="008C2B77" w14:paraId="6082A538" w14:textId="77777777" w:rsidTr="00097534">
        <w:tc>
          <w:tcPr>
            <w:tcW w:w="1525" w:type="dxa"/>
          </w:tcPr>
          <w:p w14:paraId="5A54F104" w14:textId="77777777" w:rsidR="00995667" w:rsidRPr="008C2B77" w:rsidRDefault="00995667" w:rsidP="004C46ED">
            <w:pPr>
              <w:rPr>
                <w:sz w:val="20"/>
                <w:szCs w:val="20"/>
              </w:rPr>
            </w:pPr>
          </w:p>
        </w:tc>
        <w:tc>
          <w:tcPr>
            <w:tcW w:w="7290" w:type="dxa"/>
          </w:tcPr>
          <w:p w14:paraId="07AF05EA" w14:textId="77777777" w:rsidR="00995667" w:rsidRPr="008C2B77" w:rsidRDefault="00995667" w:rsidP="004C46ED">
            <w:pPr>
              <w:rPr>
                <w:sz w:val="20"/>
                <w:szCs w:val="20"/>
              </w:rPr>
            </w:pPr>
          </w:p>
        </w:tc>
      </w:tr>
      <w:tr w:rsidR="00995667" w:rsidRPr="008C2B77" w14:paraId="7750D19A" w14:textId="77777777" w:rsidTr="00097534">
        <w:tc>
          <w:tcPr>
            <w:tcW w:w="1525" w:type="dxa"/>
          </w:tcPr>
          <w:p w14:paraId="0F092C90" w14:textId="77777777" w:rsidR="00995667" w:rsidRPr="008C2B77" w:rsidRDefault="00995667" w:rsidP="004C46ED">
            <w:pPr>
              <w:rPr>
                <w:sz w:val="20"/>
                <w:szCs w:val="20"/>
              </w:rPr>
            </w:pPr>
          </w:p>
        </w:tc>
        <w:tc>
          <w:tcPr>
            <w:tcW w:w="7290" w:type="dxa"/>
          </w:tcPr>
          <w:p w14:paraId="6DFF5445" w14:textId="77777777" w:rsidR="00995667" w:rsidRPr="008C2B77" w:rsidRDefault="00995667" w:rsidP="004C46ED">
            <w:pPr>
              <w:rPr>
                <w:sz w:val="20"/>
                <w:szCs w:val="20"/>
              </w:rPr>
            </w:pPr>
          </w:p>
        </w:tc>
      </w:tr>
    </w:tbl>
    <w:p w14:paraId="284E6FE2" w14:textId="77777777" w:rsidR="00097534" w:rsidRPr="008C2B77" w:rsidRDefault="00097534" w:rsidP="00850AA1"/>
    <w:p w14:paraId="46352FBE" w14:textId="7D7E45F7" w:rsidR="00097534" w:rsidRPr="008C2B77" w:rsidRDefault="002523C1" w:rsidP="00967456">
      <w:pPr>
        <w:pStyle w:val="Heading2"/>
      </w:pPr>
      <w:bookmarkStart w:id="9" w:name="_Toc223000804"/>
      <w:r>
        <w:t>Conventions Used</w:t>
      </w:r>
      <w:bookmarkEnd w:id="9"/>
    </w:p>
    <w:p w14:paraId="72D9E50E" w14:textId="656C8ABC" w:rsidR="00967456" w:rsidRPr="008C2B77" w:rsidRDefault="00967456" w:rsidP="00967456">
      <w:r w:rsidRPr="008C2B77">
        <w:t>The following structures are used as recommendations.</w:t>
      </w:r>
    </w:p>
    <w:tbl>
      <w:tblPr>
        <w:tblStyle w:val="TableGrid"/>
        <w:tblW w:w="0" w:type="auto"/>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8822"/>
      </w:tblGrid>
      <w:tr w:rsidR="00967456" w:rsidRPr="008C2B77" w14:paraId="13DFE5AA" w14:textId="77777777" w:rsidTr="004C46ED">
        <w:trPr>
          <w:trHeight w:val="413"/>
        </w:trPr>
        <w:tc>
          <w:tcPr>
            <w:tcW w:w="8828" w:type="dxa"/>
            <w:shd w:val="clear" w:color="auto" w:fill="D9F2D0" w:themeFill="accent6" w:themeFillTint="33"/>
          </w:tcPr>
          <w:p w14:paraId="2C354D36" w14:textId="09A581B8" w:rsidR="00967456" w:rsidRPr="008C2B77" w:rsidRDefault="00967456" w:rsidP="004C46ED">
            <w:r w:rsidRPr="008C2B77">
              <w:rPr>
                <w:b/>
                <w:bCs/>
              </w:rPr>
              <w:t>Tip:</w:t>
            </w:r>
            <w:r w:rsidRPr="008C2B77">
              <w:t xml:space="preserve"> A recommendation or useful advice</w:t>
            </w:r>
          </w:p>
        </w:tc>
      </w:tr>
    </w:tbl>
    <w:p w14:paraId="76A2B121" w14:textId="77777777" w:rsidR="00967456" w:rsidRPr="008C2B77" w:rsidRDefault="00967456" w:rsidP="00967456">
      <w:pPr>
        <w:spacing w:line="278" w:lineRule="auto"/>
        <w:rPr>
          <w:b/>
          <w:bCs/>
        </w:rPr>
      </w:pPr>
    </w:p>
    <w:tbl>
      <w:tblPr>
        <w:tblStyle w:val="TableGrid"/>
        <w:tblW w:w="0" w:type="auto"/>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8822"/>
      </w:tblGrid>
      <w:tr w:rsidR="00967456" w:rsidRPr="008C2B77" w14:paraId="6D64BBBC" w14:textId="77777777" w:rsidTr="00967456">
        <w:trPr>
          <w:trHeight w:val="413"/>
        </w:trPr>
        <w:tc>
          <w:tcPr>
            <w:tcW w:w="8822" w:type="dxa"/>
            <w:shd w:val="clear" w:color="auto" w:fill="FAE2D5" w:themeFill="accent2" w:themeFillTint="33"/>
          </w:tcPr>
          <w:p w14:paraId="5A7248EE" w14:textId="2D30D09C" w:rsidR="00967456" w:rsidRPr="008C2B77" w:rsidRDefault="00967456" w:rsidP="004C46ED">
            <w:r w:rsidRPr="008C2B77">
              <w:rPr>
                <w:b/>
                <w:bCs/>
              </w:rPr>
              <w:t>Warning:</w:t>
            </w:r>
            <w:r w:rsidRPr="008C2B77">
              <w:t xml:space="preserve"> A warning or important notice</w:t>
            </w:r>
          </w:p>
        </w:tc>
      </w:tr>
    </w:tbl>
    <w:p w14:paraId="5830E3CE" w14:textId="77777777" w:rsidR="00967456" w:rsidRPr="008C2B77" w:rsidRDefault="00967456" w:rsidP="00967456">
      <w:pPr>
        <w:spacing w:line="278" w:lineRule="auto"/>
        <w:rPr>
          <w:b/>
          <w:bCs/>
        </w:rPr>
      </w:pPr>
    </w:p>
    <w:tbl>
      <w:tblPr>
        <w:tblStyle w:val="TableGrid"/>
        <w:tblW w:w="0" w:type="auto"/>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8822"/>
      </w:tblGrid>
      <w:tr w:rsidR="00967456" w:rsidRPr="008C2B77" w14:paraId="2E654293" w14:textId="77777777" w:rsidTr="00967456">
        <w:trPr>
          <w:trHeight w:val="413"/>
        </w:trPr>
        <w:tc>
          <w:tcPr>
            <w:tcW w:w="8822" w:type="dxa"/>
            <w:shd w:val="clear" w:color="auto" w:fill="FFFFCC"/>
          </w:tcPr>
          <w:p w14:paraId="66A04ADF" w14:textId="05D34361" w:rsidR="00967456" w:rsidRPr="008C2B77" w:rsidRDefault="00967456" w:rsidP="004C46ED">
            <w:r w:rsidRPr="008C2B77">
              <w:rPr>
                <w:b/>
                <w:bCs/>
              </w:rPr>
              <w:t>Note:</w:t>
            </w:r>
            <w:r w:rsidRPr="008C2B77">
              <w:t xml:space="preserve"> A notice. </w:t>
            </w:r>
          </w:p>
        </w:tc>
      </w:tr>
    </w:tbl>
    <w:p w14:paraId="6DC82219" w14:textId="77777777" w:rsidR="00967456" w:rsidRPr="008C2B77" w:rsidRDefault="00967456" w:rsidP="00967456">
      <w:pPr>
        <w:spacing w:line="278" w:lineRule="auto"/>
        <w:rPr>
          <w:b/>
          <w:bCs/>
        </w:rPr>
      </w:pPr>
    </w:p>
    <w:p w14:paraId="54C3EC76" w14:textId="77777777" w:rsidR="002D22EA" w:rsidRPr="008C2B77" w:rsidRDefault="002D22EA" w:rsidP="00850AA1"/>
    <w:p w14:paraId="4CD8E582" w14:textId="77777777" w:rsidR="001A19D9" w:rsidRPr="008C2B77" w:rsidRDefault="001A19D9" w:rsidP="00557C00">
      <w:pPr>
        <w:pStyle w:val="Heading1"/>
        <w:numPr>
          <w:ilvl w:val="0"/>
          <w:numId w:val="0"/>
        </w:numPr>
        <w:spacing w:after="360"/>
        <w:sectPr w:rsidR="001A19D9" w:rsidRPr="008C2B77" w:rsidSect="00670DD5">
          <w:headerReference w:type="default" r:id="rId11"/>
          <w:pgSz w:w="12240" w:h="15840"/>
          <w:pgMar w:top="1417" w:right="1701" w:bottom="1417" w:left="1701" w:header="720" w:footer="720" w:gutter="0"/>
          <w:pgNumType w:chapSep="period"/>
          <w:cols w:space="720"/>
          <w:docGrid w:linePitch="360"/>
        </w:sectPr>
      </w:pPr>
    </w:p>
    <w:p w14:paraId="3354AECC" w14:textId="35A99C1A" w:rsidR="004B10FE" w:rsidRPr="008C2B77" w:rsidRDefault="00066D99" w:rsidP="004B10FE">
      <w:pPr>
        <w:pStyle w:val="Heading1"/>
        <w:spacing w:after="360"/>
      </w:pPr>
      <w:bookmarkStart w:id="10" w:name="_Toc223000805"/>
      <w:r>
        <w:lastRenderedPageBreak/>
        <w:t>WORKSHOP DAY 1</w:t>
      </w:r>
      <w:bookmarkEnd w:id="10"/>
    </w:p>
    <w:p w14:paraId="591D8A79" w14:textId="2C0E84B2" w:rsidR="007B43B6" w:rsidRDefault="0088622A" w:rsidP="007B43B6">
      <w:r w:rsidRPr="0088622A">
        <w:t>Our main focus on a day-to-day basis is to of course ensure that the company has providers set in place in all areas of the US for our four main product lines, which are toilets, dumpsters, storage containers and fencing.</w:t>
      </w:r>
    </w:p>
    <w:p w14:paraId="7E2385C2" w14:textId="3CAEA27F" w:rsidR="003D0D75" w:rsidRDefault="005A2B67" w:rsidP="00310D04">
      <w:pPr>
        <w:pStyle w:val="Heading2"/>
      </w:pPr>
      <w:bookmarkStart w:id="11" w:name="_Toc223000806"/>
      <w:r>
        <w:t>General Notes</w:t>
      </w:r>
      <w:bookmarkEnd w:id="11"/>
    </w:p>
    <w:p w14:paraId="1E4C60E1" w14:textId="3A86B084" w:rsidR="005A2B67" w:rsidRDefault="005A2B67" w:rsidP="005A2B67">
      <w:r>
        <w:t>O</w:t>
      </w:r>
      <w:r w:rsidRPr="005A2B67">
        <w:t>ur biggest focus in doing that is to ensure that none of the provider service areas are overlapping. We want to make sure that they are in their own individual</w:t>
      </w:r>
      <w:r>
        <w:t xml:space="preserve"> space.</w:t>
      </w:r>
    </w:p>
    <w:p w14:paraId="72CCAA1E" w14:textId="77777777" w:rsidR="00310D04" w:rsidRPr="008C2B77" w:rsidRDefault="00310D04" w:rsidP="00310D04"/>
    <w:p w14:paraId="446161DC" w14:textId="36ACFFFF" w:rsidR="00310D04" w:rsidRDefault="0074369C" w:rsidP="00310D04">
      <w:pPr>
        <w:pStyle w:val="Heading3"/>
      </w:pPr>
      <w:bookmarkStart w:id="12" w:name="_Toc223000807"/>
      <w:r>
        <w:t>Roles &amp; Responsibilities</w:t>
      </w:r>
      <w:bookmarkEnd w:id="12"/>
    </w:p>
    <w:p w14:paraId="7617F887" w14:textId="4318AB0B" w:rsidR="0074369C" w:rsidRDefault="0074369C" w:rsidP="0074369C">
      <w:pPr>
        <w:pStyle w:val="ListParagraph"/>
        <w:numPr>
          <w:ilvl w:val="0"/>
          <w:numId w:val="4"/>
        </w:numPr>
      </w:pPr>
      <w:r w:rsidRPr="0074369C">
        <w:rPr>
          <w:b/>
          <w:bCs/>
        </w:rPr>
        <w:t>Pilar:</w:t>
      </w:r>
      <w:r>
        <w:t xml:space="preserve"> Service Provider Specialist (81 accounts / 81 providers)</w:t>
      </w:r>
    </w:p>
    <w:p w14:paraId="7E4ABF35" w14:textId="1D79E35B" w:rsidR="0074369C" w:rsidRDefault="0074369C" w:rsidP="0074369C">
      <w:pPr>
        <w:pStyle w:val="ListParagraph"/>
        <w:numPr>
          <w:ilvl w:val="0"/>
          <w:numId w:val="4"/>
        </w:numPr>
      </w:pPr>
      <w:r>
        <w:rPr>
          <w:b/>
          <w:bCs/>
        </w:rPr>
        <w:t>CD</w:t>
      </w:r>
      <w:r w:rsidRPr="0074369C">
        <w:rPr>
          <w:b/>
          <w:bCs/>
        </w:rPr>
        <w:t>, Andrew, Alisha:</w:t>
      </w:r>
      <w:r>
        <w:t xml:space="preserve"> Service Provider Representatives (service providers documents</w:t>
      </w:r>
      <w:r w:rsidR="00577F63">
        <w:t xml:space="preserve">, tickets, </w:t>
      </w:r>
      <w:r w:rsidR="00406BE2">
        <w:t xml:space="preserve">orders are fulfilled, </w:t>
      </w:r>
      <w:proofErr w:type="spellStart"/>
      <w:r w:rsidR="00577F63">
        <w:t>etc</w:t>
      </w:r>
      <w:proofErr w:type="spellEnd"/>
      <w:r>
        <w:t>)</w:t>
      </w:r>
    </w:p>
    <w:p w14:paraId="1B364F00" w14:textId="61B9BF4B" w:rsidR="00460D6C" w:rsidRDefault="00406BE2" w:rsidP="00C41703">
      <w:pPr>
        <w:pStyle w:val="ListParagraph"/>
        <w:numPr>
          <w:ilvl w:val="0"/>
          <w:numId w:val="4"/>
        </w:numPr>
      </w:pPr>
      <w:r w:rsidRPr="00406BE2">
        <w:rPr>
          <w:b/>
          <w:bCs/>
        </w:rPr>
        <w:t>Sandra:</w:t>
      </w:r>
      <w:r>
        <w:t xml:space="preserve"> Lead Service Provider </w:t>
      </w:r>
    </w:p>
    <w:p w14:paraId="68899C52" w14:textId="77777777" w:rsidR="00C41703" w:rsidRPr="00C41703" w:rsidRDefault="00C41703" w:rsidP="00C41703"/>
    <w:p w14:paraId="4853302B" w14:textId="6B415997" w:rsidR="00EB6F4F" w:rsidRDefault="00EB6F4F" w:rsidP="00EB6F4F">
      <w:pPr>
        <w:pStyle w:val="Heading2"/>
      </w:pPr>
      <w:bookmarkStart w:id="13" w:name="_Toc223000808"/>
      <w:r>
        <w:t>Pricing Function</w:t>
      </w:r>
      <w:bookmarkEnd w:id="13"/>
    </w:p>
    <w:p w14:paraId="660959B3" w14:textId="150E1141" w:rsidR="00C41703" w:rsidRDefault="00C41703" w:rsidP="00C41703">
      <w:pPr>
        <w:pStyle w:val="Heading3"/>
      </w:pPr>
      <w:bookmarkStart w:id="14" w:name="_Toc223000809"/>
      <w:r>
        <w:t>Vendor Pricing App</w:t>
      </w:r>
      <w:bookmarkEnd w:id="14"/>
    </w:p>
    <w:p w14:paraId="64C2F9EB" w14:textId="3E642621" w:rsidR="00C41703" w:rsidRDefault="00C41703" w:rsidP="00C41703">
      <w:r w:rsidRPr="00C41703">
        <w:drawing>
          <wp:inline distT="0" distB="0" distL="0" distR="0" wp14:anchorId="23179077" wp14:editId="375662F7">
            <wp:extent cx="5612130" cy="1859915"/>
            <wp:effectExtent l="0" t="0" r="7620" b="6985"/>
            <wp:docPr id="862734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734676" name=""/>
                    <pic:cNvPicPr/>
                  </pic:nvPicPr>
                  <pic:blipFill>
                    <a:blip r:embed="rId12"/>
                    <a:stretch>
                      <a:fillRect/>
                    </a:stretch>
                  </pic:blipFill>
                  <pic:spPr>
                    <a:xfrm>
                      <a:off x="0" y="0"/>
                      <a:ext cx="5612130" cy="1859915"/>
                    </a:xfrm>
                    <a:prstGeom prst="rect">
                      <a:avLst/>
                    </a:prstGeom>
                  </pic:spPr>
                </pic:pic>
              </a:graphicData>
            </a:graphic>
          </wp:inline>
        </w:drawing>
      </w:r>
    </w:p>
    <w:p w14:paraId="3AB0C869" w14:textId="740452A0" w:rsidR="00C41703" w:rsidRDefault="00995667" w:rsidP="00C41703">
      <w:r w:rsidRPr="00995667">
        <w:drawing>
          <wp:inline distT="0" distB="0" distL="0" distR="0" wp14:anchorId="58B92007" wp14:editId="227C568A">
            <wp:extent cx="5612130" cy="1904365"/>
            <wp:effectExtent l="0" t="0" r="7620" b="635"/>
            <wp:docPr id="868531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531836" name=""/>
                    <pic:cNvPicPr/>
                  </pic:nvPicPr>
                  <pic:blipFill>
                    <a:blip r:embed="rId13"/>
                    <a:stretch>
                      <a:fillRect/>
                    </a:stretch>
                  </pic:blipFill>
                  <pic:spPr>
                    <a:xfrm>
                      <a:off x="0" y="0"/>
                      <a:ext cx="5612130" cy="1904365"/>
                    </a:xfrm>
                    <a:prstGeom prst="rect">
                      <a:avLst/>
                    </a:prstGeom>
                  </pic:spPr>
                </pic:pic>
              </a:graphicData>
            </a:graphic>
          </wp:inline>
        </w:drawing>
      </w:r>
    </w:p>
    <w:p w14:paraId="6908CE0E" w14:textId="77777777" w:rsidR="00995667" w:rsidRDefault="00995667" w:rsidP="00C41703"/>
    <w:p w14:paraId="51EE993E" w14:textId="2ECE9600" w:rsidR="00995667" w:rsidRDefault="00995667" w:rsidP="00C41703">
      <w:r w:rsidRPr="00995667">
        <w:lastRenderedPageBreak/>
        <w:drawing>
          <wp:inline distT="0" distB="0" distL="0" distR="0" wp14:anchorId="465D567E" wp14:editId="423F3679">
            <wp:extent cx="5612130" cy="2413635"/>
            <wp:effectExtent l="0" t="0" r="7620" b="5715"/>
            <wp:docPr id="1908896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896041" name=""/>
                    <pic:cNvPicPr/>
                  </pic:nvPicPr>
                  <pic:blipFill>
                    <a:blip r:embed="rId14"/>
                    <a:stretch>
                      <a:fillRect/>
                    </a:stretch>
                  </pic:blipFill>
                  <pic:spPr>
                    <a:xfrm>
                      <a:off x="0" y="0"/>
                      <a:ext cx="5612130" cy="2413635"/>
                    </a:xfrm>
                    <a:prstGeom prst="rect">
                      <a:avLst/>
                    </a:prstGeom>
                  </pic:spPr>
                </pic:pic>
              </a:graphicData>
            </a:graphic>
          </wp:inline>
        </w:drawing>
      </w:r>
    </w:p>
    <w:p w14:paraId="023DD8F9" w14:textId="77777777" w:rsidR="00147BFF" w:rsidRPr="00C41703" w:rsidRDefault="00147BFF" w:rsidP="00C41703"/>
    <w:p w14:paraId="5AF0B74F" w14:textId="6C6FEF4C" w:rsidR="00147BFF" w:rsidRDefault="00147BFF" w:rsidP="00147BFF">
      <w:pPr>
        <w:pStyle w:val="Heading3"/>
      </w:pPr>
      <w:r w:rsidRPr="00717F55">
        <w:rPr>
          <w:b/>
          <w:bCs/>
        </w:rPr>
        <w:t>User Story:</w:t>
      </w:r>
      <w:r>
        <w:t xml:space="preserve"> New Pricing Zone</w:t>
      </w:r>
    </w:p>
    <w:p w14:paraId="253E72DE" w14:textId="71F46F88" w:rsidR="00147BFF" w:rsidRPr="00147BFF" w:rsidRDefault="00147BFF" w:rsidP="00147BFF">
      <w:r w:rsidRPr="00147BFF">
        <w:drawing>
          <wp:inline distT="0" distB="0" distL="0" distR="0" wp14:anchorId="4967B1C3" wp14:editId="768DC95D">
            <wp:extent cx="5612130" cy="810895"/>
            <wp:effectExtent l="19050" t="19050" r="26670" b="27305"/>
            <wp:docPr id="736484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84643" name=""/>
                    <pic:cNvPicPr/>
                  </pic:nvPicPr>
                  <pic:blipFill>
                    <a:blip r:embed="rId15"/>
                    <a:stretch>
                      <a:fillRect/>
                    </a:stretch>
                  </pic:blipFill>
                  <pic:spPr>
                    <a:xfrm>
                      <a:off x="0" y="0"/>
                      <a:ext cx="5612130" cy="810895"/>
                    </a:xfrm>
                    <a:prstGeom prst="rect">
                      <a:avLst/>
                    </a:prstGeom>
                    <a:ln>
                      <a:solidFill>
                        <a:schemeClr val="tx1">
                          <a:alpha val="25000"/>
                        </a:schemeClr>
                      </a:solidFill>
                    </a:ln>
                  </pic:spPr>
                </pic:pic>
              </a:graphicData>
            </a:graphic>
          </wp:inline>
        </w:drawing>
      </w:r>
    </w:p>
    <w:p w14:paraId="040D8F05" w14:textId="1DE3D3AE" w:rsidR="00C41703" w:rsidRDefault="00C519CF" w:rsidP="00C41703">
      <w:r w:rsidRPr="00C519CF">
        <w:drawing>
          <wp:inline distT="0" distB="0" distL="0" distR="0" wp14:anchorId="483C8AD5" wp14:editId="5EDE770C">
            <wp:extent cx="5612130" cy="2720340"/>
            <wp:effectExtent l="0" t="0" r="7620" b="3810"/>
            <wp:docPr id="913399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399959" name=""/>
                    <pic:cNvPicPr/>
                  </pic:nvPicPr>
                  <pic:blipFill>
                    <a:blip r:embed="rId16"/>
                    <a:stretch>
                      <a:fillRect/>
                    </a:stretch>
                  </pic:blipFill>
                  <pic:spPr>
                    <a:xfrm>
                      <a:off x="0" y="0"/>
                      <a:ext cx="5612130" cy="2720340"/>
                    </a:xfrm>
                    <a:prstGeom prst="rect">
                      <a:avLst/>
                    </a:prstGeom>
                  </pic:spPr>
                </pic:pic>
              </a:graphicData>
            </a:graphic>
          </wp:inline>
        </w:drawing>
      </w:r>
    </w:p>
    <w:p w14:paraId="0B14B57B" w14:textId="4E6C1914" w:rsidR="00717F55" w:rsidRPr="00717F55" w:rsidRDefault="00717F55" w:rsidP="00C41703">
      <w:pPr>
        <w:rPr>
          <w:b/>
          <w:bCs/>
        </w:rPr>
      </w:pPr>
      <w:r w:rsidRPr="00717F55">
        <w:rPr>
          <w:b/>
          <w:bCs/>
        </w:rPr>
        <w:t>Zone Type:</w:t>
      </w:r>
    </w:p>
    <w:p w14:paraId="5115A239" w14:textId="6825E1E4" w:rsidR="00717F55" w:rsidRDefault="00717F55" w:rsidP="00717F55">
      <w:pPr>
        <w:pStyle w:val="ListParagraph"/>
        <w:numPr>
          <w:ilvl w:val="0"/>
          <w:numId w:val="14"/>
        </w:numPr>
      </w:pPr>
      <w:r>
        <w:t>Zip list input based</w:t>
      </w:r>
    </w:p>
    <w:p w14:paraId="16539941" w14:textId="3FFA39BB" w:rsidR="00717F55" w:rsidRDefault="00717F55" w:rsidP="00717F55">
      <w:pPr>
        <w:pStyle w:val="ListParagraph"/>
        <w:numPr>
          <w:ilvl w:val="0"/>
          <w:numId w:val="14"/>
        </w:numPr>
      </w:pPr>
      <w:proofErr w:type="gramStart"/>
      <w:r>
        <w:t>Address distance based</w:t>
      </w:r>
      <w:proofErr w:type="gramEnd"/>
    </w:p>
    <w:p w14:paraId="22C8BE1D" w14:textId="77777777" w:rsidR="00C519CF" w:rsidRPr="00C41703" w:rsidRDefault="00C519CF" w:rsidP="00C41703"/>
    <w:p w14:paraId="1E767A77" w14:textId="77777777" w:rsidR="00310D04" w:rsidRDefault="00310D04" w:rsidP="008C5893">
      <w:pPr>
        <w:spacing w:line="278" w:lineRule="auto"/>
        <w:rPr>
          <w:b/>
          <w:bCs/>
        </w:rPr>
      </w:pPr>
    </w:p>
    <w:p w14:paraId="66FA3C25" w14:textId="77777777" w:rsidR="00067395" w:rsidRPr="00C41703" w:rsidRDefault="00067395" w:rsidP="00067395"/>
    <w:p w14:paraId="28E244FD" w14:textId="6BED3E8F" w:rsidR="00067395" w:rsidRDefault="00067395" w:rsidP="00067395">
      <w:pPr>
        <w:pStyle w:val="Heading3"/>
      </w:pPr>
      <w:r w:rsidRPr="00717F55">
        <w:rPr>
          <w:b/>
          <w:bCs/>
        </w:rPr>
        <w:t>User Story:</w:t>
      </w:r>
      <w:r>
        <w:t xml:space="preserve"> </w:t>
      </w:r>
      <w:r>
        <w:t>Delete Pricing Records</w:t>
      </w:r>
    </w:p>
    <w:p w14:paraId="38FCF8FE" w14:textId="58255BBF" w:rsidR="00067395" w:rsidRDefault="00067395" w:rsidP="00067395">
      <w:r>
        <w:t>Soft deleting is needed across all the application (permission restriction).</w:t>
      </w:r>
    </w:p>
    <w:p w14:paraId="574865C7" w14:textId="77777777" w:rsidR="004F756F" w:rsidRDefault="004F756F" w:rsidP="00067395"/>
    <w:p w14:paraId="2620A067" w14:textId="77777777" w:rsidR="004F756F" w:rsidRDefault="004F756F" w:rsidP="00067395"/>
    <w:p w14:paraId="0A2DBA77" w14:textId="77777777" w:rsidR="004F756F" w:rsidRDefault="004F756F" w:rsidP="00067395"/>
    <w:p w14:paraId="45726A36" w14:textId="77777777" w:rsidR="00067395" w:rsidRPr="00067395" w:rsidRDefault="00067395" w:rsidP="00067395"/>
    <w:p w14:paraId="7BAA2489" w14:textId="77777777" w:rsidR="00310D04" w:rsidRDefault="00310D04" w:rsidP="008C5893">
      <w:pPr>
        <w:spacing w:line="278" w:lineRule="auto"/>
        <w:rPr>
          <w:b/>
          <w:bCs/>
        </w:rPr>
      </w:pPr>
    </w:p>
    <w:p w14:paraId="7F52AB45" w14:textId="77777777" w:rsidR="00310D04" w:rsidRDefault="00310D04" w:rsidP="008C5893">
      <w:pPr>
        <w:spacing w:line="278" w:lineRule="auto"/>
        <w:rPr>
          <w:b/>
          <w:bCs/>
        </w:rPr>
      </w:pPr>
    </w:p>
    <w:p w14:paraId="7E4FAAA3" w14:textId="77777777" w:rsidR="00310D04" w:rsidRPr="008C2B77" w:rsidRDefault="00310D04" w:rsidP="008C5893">
      <w:pPr>
        <w:spacing w:line="278" w:lineRule="auto"/>
        <w:rPr>
          <w:b/>
          <w:bCs/>
        </w:rPr>
      </w:pPr>
    </w:p>
    <w:p w14:paraId="598EBB83" w14:textId="77777777" w:rsidR="008F5E7A" w:rsidRDefault="008F5E7A" w:rsidP="007B43B6">
      <w:pPr>
        <w:pStyle w:val="Heading1"/>
        <w:numPr>
          <w:ilvl w:val="0"/>
          <w:numId w:val="0"/>
        </w:numPr>
        <w:spacing w:after="360"/>
        <w:sectPr w:rsidR="008F5E7A" w:rsidSect="00670DD5">
          <w:headerReference w:type="default" r:id="rId17"/>
          <w:pgSz w:w="12240" w:h="15840"/>
          <w:pgMar w:top="1417" w:right="1701" w:bottom="1417" w:left="1701" w:header="720" w:footer="720" w:gutter="0"/>
          <w:pgNumType w:chapSep="period"/>
          <w:cols w:space="720"/>
          <w:docGrid w:linePitch="360"/>
        </w:sectPr>
      </w:pPr>
    </w:p>
    <w:p w14:paraId="6828BF59" w14:textId="7C3BB6FB" w:rsidR="00216D6B" w:rsidRDefault="007B43B6" w:rsidP="00645E48">
      <w:pPr>
        <w:pStyle w:val="Heading1"/>
        <w:spacing w:after="360"/>
      </w:pPr>
      <w:bookmarkStart w:id="15" w:name="_Toc223000810"/>
      <w:r>
        <w:lastRenderedPageBreak/>
        <w:t>SECTION / PROCEDURE 2</w:t>
      </w:r>
      <w:bookmarkEnd w:id="15"/>
    </w:p>
    <w:p w14:paraId="078D399E" w14:textId="77777777" w:rsidR="007B43B6" w:rsidRDefault="007B43B6" w:rsidP="007B43B6">
      <w:r>
        <w:t>Add the content here…</w:t>
      </w:r>
    </w:p>
    <w:p w14:paraId="4FE82828" w14:textId="77777777" w:rsidR="007B43B6" w:rsidRDefault="007B43B6" w:rsidP="007B43B6"/>
    <w:p w14:paraId="1859647E" w14:textId="08187E2A" w:rsidR="007B43B6" w:rsidRPr="008C2B77" w:rsidRDefault="007B43B6" w:rsidP="007B43B6">
      <w:pPr>
        <w:pStyle w:val="Heading2"/>
      </w:pPr>
      <w:bookmarkStart w:id="16" w:name="_Toc223000811"/>
      <w:r>
        <w:t>Subtitle</w:t>
      </w:r>
      <w:bookmarkEnd w:id="16"/>
    </w:p>
    <w:p w14:paraId="38710712" w14:textId="77777777" w:rsidR="007B43B6" w:rsidRDefault="007B43B6" w:rsidP="007B43B6">
      <w:pPr>
        <w:pStyle w:val="ListParagraph"/>
        <w:numPr>
          <w:ilvl w:val="0"/>
          <w:numId w:val="7"/>
        </w:numPr>
      </w:pPr>
      <w:r>
        <w:t>Step 1</w:t>
      </w:r>
    </w:p>
    <w:p w14:paraId="63291A73" w14:textId="77777777" w:rsidR="007B43B6" w:rsidRDefault="007B43B6" w:rsidP="007B43B6">
      <w:pPr>
        <w:pStyle w:val="ListParagraph"/>
        <w:numPr>
          <w:ilvl w:val="0"/>
          <w:numId w:val="7"/>
        </w:numPr>
      </w:pPr>
      <w:r>
        <w:t>Step 2</w:t>
      </w:r>
    </w:p>
    <w:p w14:paraId="3AE8909C" w14:textId="77777777" w:rsidR="007B43B6" w:rsidRDefault="007B43B6" w:rsidP="007B43B6">
      <w:pPr>
        <w:pStyle w:val="ListParagraph"/>
        <w:numPr>
          <w:ilvl w:val="0"/>
          <w:numId w:val="7"/>
        </w:numPr>
      </w:pPr>
      <w:r>
        <w:t>Step 3</w:t>
      </w:r>
    </w:p>
    <w:p w14:paraId="07007A8E" w14:textId="77777777" w:rsidR="007B43B6" w:rsidRPr="008C2B77" w:rsidRDefault="007B43B6" w:rsidP="007B43B6"/>
    <w:p w14:paraId="386A50CF" w14:textId="35ED077F" w:rsidR="007B43B6" w:rsidRDefault="007B43B6" w:rsidP="007B43B6">
      <w:pPr>
        <w:pStyle w:val="Heading3"/>
      </w:pPr>
      <w:bookmarkStart w:id="17" w:name="_Toc223000812"/>
      <w:r>
        <w:t>Subsection</w:t>
      </w:r>
      <w:bookmarkEnd w:id="17"/>
    </w:p>
    <w:p w14:paraId="61AAEA04" w14:textId="77777777" w:rsidR="007B43B6" w:rsidRDefault="007B43B6" w:rsidP="007B43B6">
      <w:pPr>
        <w:pStyle w:val="ListParagraph"/>
        <w:numPr>
          <w:ilvl w:val="0"/>
          <w:numId w:val="9"/>
        </w:numPr>
      </w:pPr>
      <w:r>
        <w:t>Step 1</w:t>
      </w:r>
    </w:p>
    <w:p w14:paraId="74E08CF7" w14:textId="77777777" w:rsidR="007B43B6" w:rsidRDefault="007B43B6" w:rsidP="007B43B6">
      <w:pPr>
        <w:pStyle w:val="ListParagraph"/>
        <w:numPr>
          <w:ilvl w:val="0"/>
          <w:numId w:val="9"/>
        </w:numPr>
      </w:pPr>
      <w:r>
        <w:t>Step 2</w:t>
      </w:r>
    </w:p>
    <w:p w14:paraId="658CE70D" w14:textId="77777777" w:rsidR="007B43B6" w:rsidRDefault="007B43B6" w:rsidP="007B43B6">
      <w:pPr>
        <w:pStyle w:val="ListParagraph"/>
        <w:numPr>
          <w:ilvl w:val="0"/>
          <w:numId w:val="9"/>
        </w:numPr>
      </w:pPr>
      <w:r>
        <w:t>Step 3</w:t>
      </w:r>
    </w:p>
    <w:p w14:paraId="3BBD8763" w14:textId="0564D006" w:rsidR="00310D04" w:rsidRPr="00310D04" w:rsidRDefault="00310D04" w:rsidP="00310D04">
      <w:pPr>
        <w:sectPr w:rsidR="00310D04" w:rsidRPr="00310D04" w:rsidSect="00670DD5">
          <w:headerReference w:type="default" r:id="rId18"/>
          <w:pgSz w:w="12240" w:h="15840"/>
          <w:pgMar w:top="1417" w:right="1701" w:bottom="1417" w:left="1701" w:header="720" w:footer="720" w:gutter="0"/>
          <w:pgNumType w:chapSep="period"/>
          <w:cols w:space="720"/>
          <w:docGrid w:linePitch="360"/>
        </w:sectPr>
      </w:pPr>
    </w:p>
    <w:p w14:paraId="06394AAE" w14:textId="2F8DE3CE" w:rsidR="00645E48" w:rsidRPr="008C2B77" w:rsidRDefault="00645E48" w:rsidP="00645E48">
      <w:pPr>
        <w:pStyle w:val="Heading1"/>
        <w:spacing w:after="360"/>
      </w:pPr>
      <w:bookmarkStart w:id="18" w:name="_Toc223000813"/>
      <w:r w:rsidRPr="008C2B77">
        <w:lastRenderedPageBreak/>
        <w:t>APPROVAL SIGNATURES</w:t>
      </w:r>
      <w:bookmarkEnd w:id="18"/>
    </w:p>
    <w:p w14:paraId="3A11134D" w14:textId="00803F74" w:rsidR="00460D6C" w:rsidRPr="008C2B77" w:rsidRDefault="00645E48" w:rsidP="008C5893">
      <w:pPr>
        <w:spacing w:line="278" w:lineRule="auto"/>
        <w:rPr>
          <w:b/>
          <w:bCs/>
        </w:rPr>
      </w:pPr>
      <w:r w:rsidRPr="008C2B77">
        <w:t xml:space="preserve">Digital signature blocks below are formatted for </w:t>
      </w:r>
      <w:proofErr w:type="spellStart"/>
      <w:r w:rsidRPr="008C2B77">
        <w:t>DocuSign</w:t>
      </w:r>
      <w:proofErr w:type="spellEnd"/>
      <w:r w:rsidRPr="008C2B77">
        <w:t xml:space="preserve"> / Adobe Sign.</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65"/>
        <w:gridCol w:w="2190"/>
        <w:gridCol w:w="2970"/>
        <w:gridCol w:w="1890"/>
      </w:tblGrid>
      <w:tr w:rsidR="00645E48" w:rsidRPr="008C2B77" w14:paraId="182545BB" w14:textId="77777777" w:rsidTr="00645E48">
        <w:tc>
          <w:tcPr>
            <w:tcW w:w="1765" w:type="dxa"/>
            <w:shd w:val="clear" w:color="auto" w:fill="4F7ABA"/>
          </w:tcPr>
          <w:p w14:paraId="23223BBE" w14:textId="5366B3DF" w:rsidR="00645E48" w:rsidRPr="008C2B77" w:rsidRDefault="00645E48" w:rsidP="004C46ED">
            <w:pPr>
              <w:rPr>
                <w:b/>
                <w:bCs/>
                <w:color w:val="FFFFFF" w:themeColor="background1"/>
                <w:sz w:val="20"/>
                <w:szCs w:val="20"/>
              </w:rPr>
            </w:pPr>
            <w:r w:rsidRPr="008C2B77">
              <w:rPr>
                <w:b/>
                <w:bCs/>
                <w:color w:val="FFFFFF" w:themeColor="background1"/>
                <w:sz w:val="20"/>
                <w:szCs w:val="20"/>
              </w:rPr>
              <w:t>Role</w:t>
            </w:r>
          </w:p>
        </w:tc>
        <w:tc>
          <w:tcPr>
            <w:tcW w:w="2190" w:type="dxa"/>
            <w:shd w:val="clear" w:color="auto" w:fill="4F7ABA"/>
          </w:tcPr>
          <w:p w14:paraId="735A9BCC" w14:textId="67C285A6" w:rsidR="00645E48" w:rsidRPr="008C2B77" w:rsidRDefault="00645E48" w:rsidP="004C46ED">
            <w:pPr>
              <w:rPr>
                <w:b/>
                <w:bCs/>
                <w:color w:val="FFFFFF" w:themeColor="background1"/>
                <w:sz w:val="20"/>
                <w:szCs w:val="20"/>
              </w:rPr>
            </w:pPr>
            <w:r w:rsidRPr="008C2B77">
              <w:rPr>
                <w:b/>
                <w:bCs/>
                <w:color w:val="FFFFFF" w:themeColor="background1"/>
                <w:sz w:val="20"/>
                <w:szCs w:val="20"/>
              </w:rPr>
              <w:t>Name</w:t>
            </w:r>
          </w:p>
        </w:tc>
        <w:tc>
          <w:tcPr>
            <w:tcW w:w="2970" w:type="dxa"/>
            <w:shd w:val="clear" w:color="auto" w:fill="4F7ABA"/>
          </w:tcPr>
          <w:p w14:paraId="7617CEA7" w14:textId="5E01502A" w:rsidR="00645E48" w:rsidRPr="008C2B77" w:rsidRDefault="00645E48" w:rsidP="004C46ED">
            <w:pPr>
              <w:rPr>
                <w:b/>
                <w:bCs/>
                <w:color w:val="FFFFFF" w:themeColor="background1"/>
                <w:sz w:val="20"/>
                <w:szCs w:val="20"/>
              </w:rPr>
            </w:pPr>
            <w:r w:rsidRPr="008C2B77">
              <w:rPr>
                <w:b/>
                <w:bCs/>
                <w:color w:val="FFFFFF" w:themeColor="background1"/>
                <w:sz w:val="20"/>
                <w:szCs w:val="20"/>
              </w:rPr>
              <w:t>Digital Signature Block</w:t>
            </w:r>
          </w:p>
        </w:tc>
        <w:tc>
          <w:tcPr>
            <w:tcW w:w="1890" w:type="dxa"/>
            <w:shd w:val="clear" w:color="auto" w:fill="4F7ABA"/>
          </w:tcPr>
          <w:p w14:paraId="0A5FCC17" w14:textId="410DA112" w:rsidR="00645E48" w:rsidRPr="008C2B77" w:rsidRDefault="00645E48" w:rsidP="004C46ED">
            <w:pPr>
              <w:rPr>
                <w:b/>
                <w:bCs/>
                <w:color w:val="FFFFFF" w:themeColor="background1"/>
                <w:sz w:val="20"/>
                <w:szCs w:val="20"/>
              </w:rPr>
            </w:pPr>
            <w:r w:rsidRPr="008C2B77">
              <w:rPr>
                <w:b/>
                <w:bCs/>
                <w:color w:val="FFFFFF" w:themeColor="background1"/>
                <w:sz w:val="20"/>
                <w:szCs w:val="20"/>
              </w:rPr>
              <w:t>Date (dd/mm/aa)</w:t>
            </w:r>
          </w:p>
        </w:tc>
      </w:tr>
      <w:tr w:rsidR="00645E48" w:rsidRPr="008C2B77" w14:paraId="6AF2EFD9" w14:textId="77777777" w:rsidTr="00995F04">
        <w:trPr>
          <w:trHeight w:val="256"/>
        </w:trPr>
        <w:tc>
          <w:tcPr>
            <w:tcW w:w="1765" w:type="dxa"/>
          </w:tcPr>
          <w:p w14:paraId="44F8B778" w14:textId="5A725148" w:rsidR="00645E48" w:rsidRPr="008C2B77" w:rsidRDefault="00140AAE" w:rsidP="004C46ED">
            <w:pPr>
              <w:rPr>
                <w:sz w:val="20"/>
                <w:szCs w:val="20"/>
              </w:rPr>
            </w:pPr>
            <w:r>
              <w:rPr>
                <w:sz w:val="20"/>
                <w:szCs w:val="20"/>
              </w:rPr>
              <w:t>Approval’s role</w:t>
            </w:r>
          </w:p>
        </w:tc>
        <w:tc>
          <w:tcPr>
            <w:tcW w:w="2190" w:type="dxa"/>
          </w:tcPr>
          <w:p w14:paraId="14A3426D" w14:textId="6B68EAAE" w:rsidR="00645E48" w:rsidRPr="008C2B77" w:rsidRDefault="00140AAE" w:rsidP="004C46ED">
            <w:pPr>
              <w:rPr>
                <w:sz w:val="20"/>
                <w:szCs w:val="20"/>
              </w:rPr>
            </w:pPr>
            <w:r>
              <w:rPr>
                <w:sz w:val="20"/>
                <w:szCs w:val="20"/>
              </w:rPr>
              <w:t>Approval’s name</w:t>
            </w:r>
          </w:p>
        </w:tc>
        <w:tc>
          <w:tcPr>
            <w:tcW w:w="2970" w:type="dxa"/>
          </w:tcPr>
          <w:p w14:paraId="133D4531" w14:textId="77777777" w:rsidR="00645E48" w:rsidRPr="008C2B77" w:rsidRDefault="00645E48" w:rsidP="004C46ED">
            <w:pPr>
              <w:rPr>
                <w:sz w:val="20"/>
                <w:szCs w:val="20"/>
              </w:rPr>
            </w:pPr>
          </w:p>
          <w:p w14:paraId="5637FC2E" w14:textId="2DD0B482" w:rsidR="00995F04" w:rsidRPr="008C2B77" w:rsidRDefault="00995F04" w:rsidP="004C46ED">
            <w:pPr>
              <w:rPr>
                <w:sz w:val="20"/>
                <w:szCs w:val="20"/>
              </w:rPr>
            </w:pPr>
          </w:p>
        </w:tc>
        <w:tc>
          <w:tcPr>
            <w:tcW w:w="1890" w:type="dxa"/>
          </w:tcPr>
          <w:p w14:paraId="3CD24D79" w14:textId="77777777" w:rsidR="00645E48" w:rsidRPr="008C2B77" w:rsidRDefault="00645E48" w:rsidP="004C46ED">
            <w:pPr>
              <w:rPr>
                <w:sz w:val="20"/>
                <w:szCs w:val="20"/>
              </w:rPr>
            </w:pPr>
            <w:r w:rsidRPr="008C2B77">
              <w:rPr>
                <w:sz w:val="20"/>
                <w:szCs w:val="20"/>
              </w:rPr>
              <w:t>29/12/2025</w:t>
            </w:r>
          </w:p>
        </w:tc>
      </w:tr>
      <w:tr w:rsidR="00645E48" w:rsidRPr="008C2B77" w14:paraId="66D27291" w14:textId="77777777" w:rsidTr="00645E48">
        <w:trPr>
          <w:trHeight w:val="76"/>
        </w:trPr>
        <w:tc>
          <w:tcPr>
            <w:tcW w:w="1765" w:type="dxa"/>
          </w:tcPr>
          <w:p w14:paraId="3A0BCEED" w14:textId="77777777" w:rsidR="00645E48" w:rsidRPr="008C2B77" w:rsidRDefault="00645E48" w:rsidP="004C46ED">
            <w:pPr>
              <w:rPr>
                <w:sz w:val="20"/>
                <w:szCs w:val="20"/>
              </w:rPr>
            </w:pPr>
          </w:p>
        </w:tc>
        <w:tc>
          <w:tcPr>
            <w:tcW w:w="2190" w:type="dxa"/>
          </w:tcPr>
          <w:p w14:paraId="720E295E" w14:textId="77777777" w:rsidR="00645E48" w:rsidRPr="008C2B77" w:rsidRDefault="00645E48" w:rsidP="004C46ED">
            <w:pPr>
              <w:rPr>
                <w:sz w:val="20"/>
                <w:szCs w:val="20"/>
              </w:rPr>
            </w:pPr>
          </w:p>
        </w:tc>
        <w:tc>
          <w:tcPr>
            <w:tcW w:w="2970" w:type="dxa"/>
          </w:tcPr>
          <w:p w14:paraId="3C24CBF1" w14:textId="77777777" w:rsidR="00645E48" w:rsidRPr="008C2B77" w:rsidRDefault="00645E48" w:rsidP="004C46ED">
            <w:pPr>
              <w:rPr>
                <w:sz w:val="20"/>
                <w:szCs w:val="20"/>
              </w:rPr>
            </w:pPr>
          </w:p>
          <w:p w14:paraId="24560219" w14:textId="77777777" w:rsidR="00995F04" w:rsidRPr="008C2B77" w:rsidRDefault="00995F04" w:rsidP="004C46ED">
            <w:pPr>
              <w:rPr>
                <w:sz w:val="20"/>
                <w:szCs w:val="20"/>
              </w:rPr>
            </w:pPr>
          </w:p>
        </w:tc>
        <w:tc>
          <w:tcPr>
            <w:tcW w:w="1890" w:type="dxa"/>
          </w:tcPr>
          <w:p w14:paraId="129B31CE" w14:textId="77777777" w:rsidR="00645E48" w:rsidRPr="008C2B77" w:rsidRDefault="00645E48" w:rsidP="004C46ED">
            <w:pPr>
              <w:rPr>
                <w:sz w:val="20"/>
                <w:szCs w:val="20"/>
              </w:rPr>
            </w:pPr>
          </w:p>
        </w:tc>
      </w:tr>
      <w:tr w:rsidR="00645E48" w:rsidRPr="008C2B77" w14:paraId="32D8B4DD" w14:textId="77777777" w:rsidTr="004C46ED">
        <w:tc>
          <w:tcPr>
            <w:tcW w:w="1765" w:type="dxa"/>
          </w:tcPr>
          <w:p w14:paraId="53261D06" w14:textId="77777777" w:rsidR="00645E48" w:rsidRPr="008C2B77" w:rsidRDefault="00645E48" w:rsidP="004C46ED">
            <w:pPr>
              <w:rPr>
                <w:sz w:val="20"/>
                <w:szCs w:val="20"/>
              </w:rPr>
            </w:pPr>
          </w:p>
        </w:tc>
        <w:tc>
          <w:tcPr>
            <w:tcW w:w="2190" w:type="dxa"/>
          </w:tcPr>
          <w:p w14:paraId="78343ED3" w14:textId="77777777" w:rsidR="00645E48" w:rsidRPr="008C2B77" w:rsidRDefault="00645E48" w:rsidP="004C46ED">
            <w:pPr>
              <w:rPr>
                <w:sz w:val="20"/>
                <w:szCs w:val="20"/>
              </w:rPr>
            </w:pPr>
          </w:p>
        </w:tc>
        <w:tc>
          <w:tcPr>
            <w:tcW w:w="2970" w:type="dxa"/>
          </w:tcPr>
          <w:p w14:paraId="1688E091" w14:textId="77777777" w:rsidR="00645E48" w:rsidRPr="008C2B77" w:rsidRDefault="00645E48" w:rsidP="004C46ED">
            <w:pPr>
              <w:rPr>
                <w:sz w:val="20"/>
                <w:szCs w:val="20"/>
              </w:rPr>
            </w:pPr>
          </w:p>
          <w:p w14:paraId="075B2815" w14:textId="77777777" w:rsidR="00995F04" w:rsidRPr="008C2B77" w:rsidRDefault="00995F04" w:rsidP="004C46ED">
            <w:pPr>
              <w:rPr>
                <w:sz w:val="20"/>
                <w:szCs w:val="20"/>
              </w:rPr>
            </w:pPr>
          </w:p>
        </w:tc>
        <w:tc>
          <w:tcPr>
            <w:tcW w:w="1890" w:type="dxa"/>
          </w:tcPr>
          <w:p w14:paraId="4F1D51D2" w14:textId="77777777" w:rsidR="00645E48" w:rsidRPr="008C2B77" w:rsidRDefault="00645E48" w:rsidP="004C46ED">
            <w:pPr>
              <w:rPr>
                <w:sz w:val="20"/>
                <w:szCs w:val="20"/>
              </w:rPr>
            </w:pPr>
          </w:p>
        </w:tc>
      </w:tr>
    </w:tbl>
    <w:p w14:paraId="11131487" w14:textId="77777777" w:rsidR="00ED04FF" w:rsidRPr="008C2B77" w:rsidRDefault="00ED04FF" w:rsidP="008C5893">
      <w:pPr>
        <w:spacing w:line="278" w:lineRule="auto"/>
        <w:rPr>
          <w:b/>
          <w:bCs/>
        </w:rPr>
      </w:pPr>
    </w:p>
    <w:p w14:paraId="7F7321EE" w14:textId="77777777" w:rsidR="00645E48" w:rsidRPr="008C2B77" w:rsidRDefault="00645E48" w:rsidP="008C5893">
      <w:pPr>
        <w:spacing w:line="278" w:lineRule="auto"/>
        <w:rPr>
          <w:b/>
          <w:bCs/>
        </w:rPr>
      </w:pPr>
    </w:p>
    <w:p w14:paraId="669B0204" w14:textId="77777777" w:rsidR="00645E48" w:rsidRDefault="00645E48" w:rsidP="008C5893">
      <w:pPr>
        <w:spacing w:line="278" w:lineRule="auto"/>
        <w:rPr>
          <w:b/>
          <w:bCs/>
        </w:rPr>
      </w:pPr>
    </w:p>
    <w:p w14:paraId="7FA060CB" w14:textId="77777777" w:rsidR="00647564" w:rsidRDefault="00647564" w:rsidP="008C5893">
      <w:pPr>
        <w:spacing w:line="278" w:lineRule="auto"/>
        <w:rPr>
          <w:b/>
          <w:bCs/>
        </w:rPr>
      </w:pPr>
    </w:p>
    <w:p w14:paraId="28D80D43" w14:textId="77777777" w:rsidR="00647564" w:rsidRDefault="00647564" w:rsidP="008C5893">
      <w:pPr>
        <w:spacing w:line="278" w:lineRule="auto"/>
        <w:rPr>
          <w:b/>
          <w:bCs/>
        </w:rPr>
      </w:pPr>
    </w:p>
    <w:p w14:paraId="1DA5E8D3" w14:textId="77777777" w:rsidR="00647564" w:rsidRPr="008C2B77" w:rsidRDefault="00647564" w:rsidP="008C5893">
      <w:pPr>
        <w:spacing w:line="278" w:lineRule="auto"/>
        <w:rPr>
          <w:b/>
          <w:bCs/>
        </w:rPr>
      </w:pPr>
    </w:p>
    <w:p w14:paraId="6DCDD5CF" w14:textId="77777777" w:rsidR="00645E48" w:rsidRPr="008C2B77" w:rsidRDefault="00645E48" w:rsidP="008C5893">
      <w:pPr>
        <w:spacing w:line="278" w:lineRule="auto"/>
        <w:rPr>
          <w:b/>
          <w:bCs/>
        </w:rPr>
      </w:pPr>
    </w:p>
    <w:p w14:paraId="1A6A9288" w14:textId="77777777" w:rsidR="00645E48" w:rsidRPr="008C2B77" w:rsidRDefault="00645E48" w:rsidP="008C5893">
      <w:pPr>
        <w:spacing w:line="278" w:lineRule="auto"/>
        <w:rPr>
          <w:b/>
          <w:bCs/>
        </w:rPr>
      </w:pPr>
    </w:p>
    <w:p w14:paraId="386AF83B" w14:textId="77777777" w:rsidR="00645E48" w:rsidRPr="008C2B77" w:rsidRDefault="00645E48" w:rsidP="008C5893">
      <w:pPr>
        <w:spacing w:line="278" w:lineRule="auto"/>
        <w:rPr>
          <w:b/>
          <w:bCs/>
        </w:rPr>
      </w:pPr>
    </w:p>
    <w:tbl>
      <w:tblPr>
        <w:tblStyle w:val="TableGrid"/>
        <w:tblW w:w="0" w:type="auto"/>
        <w:tblLook w:val="04A0" w:firstRow="1" w:lastRow="0" w:firstColumn="1" w:lastColumn="0" w:noHBand="0" w:noVBand="1"/>
      </w:tblPr>
      <w:tblGrid>
        <w:gridCol w:w="8828"/>
      </w:tblGrid>
      <w:tr w:rsidR="00075C52" w:rsidRPr="008C2B77" w14:paraId="468301D8" w14:textId="77777777" w:rsidTr="00075C52">
        <w:tc>
          <w:tcPr>
            <w:tcW w:w="8828" w:type="dxa"/>
          </w:tcPr>
          <w:p w14:paraId="0778F606" w14:textId="56462D41" w:rsidR="00075C52" w:rsidRPr="008C2B77" w:rsidRDefault="00075C52" w:rsidP="00075C52">
            <w:pPr>
              <w:jc w:val="center"/>
            </w:pPr>
            <w:r w:rsidRPr="008C2B77">
              <w:t>--- END OF THE DOCUMENT ---</w:t>
            </w:r>
          </w:p>
        </w:tc>
      </w:tr>
    </w:tbl>
    <w:p w14:paraId="04021002" w14:textId="77777777" w:rsidR="00075C52" w:rsidRPr="008C2B77" w:rsidRDefault="00075C52" w:rsidP="00EF2364"/>
    <w:sectPr w:rsidR="00075C52" w:rsidRPr="008C2B77" w:rsidSect="00670DD5">
      <w:headerReference w:type="default" r:id="rId19"/>
      <w:pgSz w:w="12240" w:h="15840"/>
      <w:pgMar w:top="1417" w:right="1701" w:bottom="1417" w:left="1701" w:header="720" w:footer="720" w:gutter="0"/>
      <w:pgNumType w:chapSep="period"/>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DD24C" w14:textId="77777777" w:rsidR="00993990" w:rsidRDefault="00993990" w:rsidP="007460B1">
      <w:pPr>
        <w:spacing w:after="0" w:line="240" w:lineRule="auto"/>
      </w:pPr>
      <w:r>
        <w:separator/>
      </w:r>
    </w:p>
  </w:endnote>
  <w:endnote w:type="continuationSeparator" w:id="0">
    <w:p w14:paraId="6D1702ED" w14:textId="77777777" w:rsidR="00993990" w:rsidRDefault="00993990" w:rsidP="007460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5865277"/>
      <w:docPartObj>
        <w:docPartGallery w:val="Page Numbers (Bottom of Page)"/>
        <w:docPartUnique/>
      </w:docPartObj>
    </w:sdtPr>
    <w:sdtEndPr>
      <w:rPr>
        <w:noProof/>
        <w:color w:val="4F7ABA"/>
        <w:sz w:val="16"/>
        <w:szCs w:val="16"/>
      </w:rPr>
    </w:sdtEndPr>
    <w:sdtContent>
      <w:p w14:paraId="13A72C5D" w14:textId="77777777" w:rsidR="002429F1" w:rsidRPr="00ED1611" w:rsidRDefault="002429F1">
        <w:pPr>
          <w:pStyle w:val="Footer"/>
          <w:jc w:val="right"/>
          <w:rPr>
            <w:color w:val="4F7ABA"/>
            <w:sz w:val="16"/>
            <w:szCs w:val="16"/>
          </w:rPr>
        </w:pPr>
        <w:r w:rsidRPr="00ED1611">
          <w:rPr>
            <w:color w:val="4F7ABA"/>
            <w:sz w:val="16"/>
            <w:szCs w:val="16"/>
          </w:rPr>
          <w:fldChar w:fldCharType="begin"/>
        </w:r>
        <w:r w:rsidRPr="00ED1611">
          <w:rPr>
            <w:color w:val="4F7ABA"/>
            <w:sz w:val="16"/>
            <w:szCs w:val="16"/>
          </w:rPr>
          <w:instrText xml:space="preserve"> PAGE   \* MERGEFORMAT </w:instrText>
        </w:r>
        <w:r w:rsidRPr="00ED1611">
          <w:rPr>
            <w:color w:val="4F7ABA"/>
            <w:sz w:val="16"/>
            <w:szCs w:val="16"/>
          </w:rPr>
          <w:fldChar w:fldCharType="separate"/>
        </w:r>
        <w:r w:rsidRPr="00ED1611">
          <w:rPr>
            <w:noProof/>
            <w:color w:val="4F7ABA"/>
            <w:sz w:val="16"/>
            <w:szCs w:val="16"/>
          </w:rPr>
          <w:t>2</w:t>
        </w:r>
        <w:r w:rsidRPr="00ED1611">
          <w:rPr>
            <w:noProof/>
            <w:color w:val="4F7ABA"/>
            <w:sz w:val="16"/>
            <w:szCs w:val="16"/>
          </w:rPr>
          <w:fldChar w:fldCharType="end"/>
        </w:r>
      </w:p>
    </w:sdtContent>
  </w:sdt>
  <w:p w14:paraId="0F5DA46F" w14:textId="77777777" w:rsidR="00AF0E10" w:rsidRPr="00CA27AF" w:rsidRDefault="00AF0E10" w:rsidP="00AF0E10">
    <w:pPr>
      <w:spacing w:after="0"/>
      <w:jc w:val="center"/>
      <w:rPr>
        <w:sz w:val="12"/>
        <w:szCs w:val="12"/>
      </w:rPr>
    </w:pPr>
    <w:r w:rsidRPr="006916BF">
      <w:rPr>
        <w:sz w:val="12"/>
        <w:szCs w:val="12"/>
      </w:rPr>
      <w:t xml:space="preserve">© </w:t>
    </w:r>
    <w:r w:rsidRPr="006916BF">
      <w:rPr>
        <w:bCs/>
        <w:sz w:val="12"/>
        <w:szCs w:val="12"/>
      </w:rPr>
      <w:t xml:space="preserve">2025 </w:t>
    </w:r>
    <w:r>
      <w:rPr>
        <w:sz w:val="12"/>
        <w:szCs w:val="12"/>
      </w:rPr>
      <w:t>ZTERS</w:t>
    </w:r>
    <w:r w:rsidRPr="006916BF">
      <w:rPr>
        <w:sz w:val="12"/>
        <w:szCs w:val="12"/>
      </w:rPr>
      <w:t xml:space="preserve"> All rights reserved</w:t>
    </w:r>
  </w:p>
  <w:p w14:paraId="1679F617" w14:textId="77777777" w:rsidR="006916BF" w:rsidRPr="00AF0E10" w:rsidRDefault="00AF0E10" w:rsidP="00CA27AF">
    <w:pPr>
      <w:spacing w:after="0"/>
      <w:jc w:val="center"/>
      <w:rPr>
        <w:sz w:val="6"/>
        <w:szCs w:val="6"/>
      </w:rPr>
    </w:pPr>
    <w:r w:rsidRPr="00CA27AF">
      <w:rPr>
        <w:noProof/>
        <w:sz w:val="12"/>
        <w:szCs w:val="12"/>
      </w:rPr>
      <w:drawing>
        <wp:anchor distT="0" distB="0" distL="114300" distR="114300" simplePos="0" relativeHeight="251659264" behindDoc="1" locked="0" layoutInCell="1" allowOverlap="1" wp14:anchorId="0BC4D086" wp14:editId="18806678">
          <wp:simplePos x="0" y="0"/>
          <wp:positionH relativeFrom="margin">
            <wp:align>center</wp:align>
          </wp:positionH>
          <wp:positionV relativeFrom="paragraph">
            <wp:posOffset>100965</wp:posOffset>
          </wp:positionV>
          <wp:extent cx="4974336" cy="73152"/>
          <wp:effectExtent l="0" t="0" r="0" b="3175"/>
          <wp:wrapThrough wrapText="bothSides">
            <wp:wrapPolygon edited="0">
              <wp:start x="0" y="0"/>
              <wp:lineTo x="0" y="16904"/>
              <wp:lineTo x="21509" y="16904"/>
              <wp:lineTo x="21509" y="0"/>
              <wp:lineTo x="0" y="0"/>
            </wp:wrapPolygon>
          </wp:wrapThrough>
          <wp:docPr id="1663663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63410" name=""/>
                  <pic:cNvPicPr/>
                </pic:nvPicPr>
                <pic:blipFill>
                  <a:blip r:embed="rId1">
                    <a:extLst>
                      <a:ext uri="{28A0092B-C50C-407E-A947-70E740481C1C}">
                        <a14:useLocalDpi xmlns:a14="http://schemas.microsoft.com/office/drawing/2010/main" val="0"/>
                      </a:ext>
                    </a:extLst>
                  </a:blip>
                  <a:stretch>
                    <a:fillRect/>
                  </a:stretch>
                </pic:blipFill>
                <pic:spPr>
                  <a:xfrm>
                    <a:off x="0" y="0"/>
                    <a:ext cx="4974336" cy="73152"/>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07C6F" w14:textId="77777777" w:rsidR="00993990" w:rsidRDefault="00993990" w:rsidP="007460B1">
      <w:pPr>
        <w:spacing w:after="0" w:line="240" w:lineRule="auto"/>
      </w:pPr>
      <w:r>
        <w:separator/>
      </w:r>
    </w:p>
  </w:footnote>
  <w:footnote w:type="continuationSeparator" w:id="0">
    <w:p w14:paraId="7A42594E" w14:textId="77777777" w:rsidR="00993990" w:rsidRDefault="00993990" w:rsidP="007460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77911" w14:textId="0D95A464" w:rsidR="007460B1" w:rsidRPr="00254DBA" w:rsidRDefault="007460B1">
    <w:pPr>
      <w:pStyle w:val="Header"/>
      <w:rPr>
        <w:sz w:val="16"/>
        <w:szCs w:val="16"/>
      </w:rPr>
    </w:pPr>
    <w:r w:rsidRPr="00254DBA">
      <w:rPr>
        <w:noProof/>
        <w:sz w:val="16"/>
        <w:szCs w:val="16"/>
      </w:rPr>
      <w:drawing>
        <wp:anchor distT="0" distB="0" distL="114300" distR="114300" simplePos="0" relativeHeight="251658240" behindDoc="0" locked="0" layoutInCell="1" allowOverlap="1" wp14:anchorId="721155DB" wp14:editId="2090B805">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25580944"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C603E" w14:textId="77777777" w:rsidR="001A19D9" w:rsidRPr="00254DBA" w:rsidRDefault="001A19D9">
    <w:pPr>
      <w:pStyle w:val="Header"/>
      <w:rPr>
        <w:sz w:val="16"/>
        <w:szCs w:val="16"/>
      </w:rPr>
    </w:pPr>
    <w:r w:rsidRPr="00254DBA">
      <w:rPr>
        <w:noProof/>
        <w:sz w:val="16"/>
        <w:szCs w:val="16"/>
      </w:rPr>
      <w:drawing>
        <wp:anchor distT="0" distB="0" distL="114300" distR="114300" simplePos="0" relativeHeight="251666432" behindDoc="0" locked="0" layoutInCell="1" allowOverlap="1" wp14:anchorId="62AB6B39" wp14:editId="653D5B26">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1143092053"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803D6" w14:textId="0C7286B9" w:rsidR="008F5E7A" w:rsidRPr="00254DBA" w:rsidRDefault="008F5E7A" w:rsidP="001A19D9">
    <w:pPr>
      <w:pStyle w:val="Header"/>
      <w:rPr>
        <w:sz w:val="16"/>
        <w:szCs w:val="16"/>
      </w:rPr>
    </w:pPr>
    <w:r w:rsidRPr="00254DBA">
      <w:rPr>
        <w:noProof/>
        <w:sz w:val="16"/>
        <w:szCs w:val="16"/>
      </w:rPr>
      <w:drawing>
        <wp:anchor distT="0" distB="0" distL="114300" distR="114300" simplePos="0" relativeHeight="251673600" behindDoc="0" locked="0" layoutInCell="1" allowOverlap="1" wp14:anchorId="05CAD661" wp14:editId="518F0700">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1924628823"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SOP –</w:t>
    </w:r>
    <w:r w:rsidRPr="00254DBA">
      <w:rPr>
        <w:sz w:val="16"/>
        <w:szCs w:val="16"/>
      </w:rPr>
      <w:t xml:space="preserve"> </w:t>
    </w:r>
    <w:r w:rsidR="002E0F81">
      <w:rPr>
        <w:sz w:val="16"/>
        <w:szCs w:val="16"/>
      </w:rPr>
      <w:t>Workshop Day 1</w:t>
    </w:r>
  </w:p>
  <w:p w14:paraId="09F7E2F7" w14:textId="77777777" w:rsidR="008F5E7A" w:rsidRPr="00254DBA" w:rsidRDefault="008F5E7A">
    <w:pPr>
      <w:pStyle w:val="Header"/>
      <w:rPr>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FFCF0" w14:textId="095BADF6" w:rsidR="008F5E7A" w:rsidRPr="00254DBA" w:rsidRDefault="008F5E7A">
    <w:pPr>
      <w:pStyle w:val="Header"/>
      <w:rPr>
        <w:sz w:val="16"/>
        <w:szCs w:val="16"/>
      </w:rPr>
    </w:pPr>
    <w:r w:rsidRPr="00254DBA">
      <w:rPr>
        <w:noProof/>
        <w:sz w:val="16"/>
        <w:szCs w:val="16"/>
      </w:rPr>
      <w:drawing>
        <wp:anchor distT="0" distB="0" distL="114300" distR="114300" simplePos="0" relativeHeight="251675648" behindDoc="0" locked="0" layoutInCell="1" allowOverlap="1" wp14:anchorId="3FE753E3" wp14:editId="2889F6FF">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1430833713"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SOP –</w:t>
    </w:r>
    <w:r w:rsidRPr="00254DBA">
      <w:rPr>
        <w:sz w:val="16"/>
        <w:szCs w:val="16"/>
      </w:rPr>
      <w:t xml:space="preserve"> </w:t>
    </w:r>
    <w:r w:rsidR="007B43B6">
      <w:rPr>
        <w:sz w:val="16"/>
        <w:szCs w:val="16"/>
      </w:rPr>
      <w:t>Section 2</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D07D7" w14:textId="5F094DAC" w:rsidR="00216D6B" w:rsidRPr="00254DBA" w:rsidRDefault="00216D6B" w:rsidP="001A19D9">
    <w:pPr>
      <w:pStyle w:val="Header"/>
      <w:rPr>
        <w:sz w:val="16"/>
        <w:szCs w:val="16"/>
      </w:rPr>
    </w:pPr>
    <w:r w:rsidRPr="00254DBA">
      <w:rPr>
        <w:noProof/>
        <w:sz w:val="16"/>
        <w:szCs w:val="16"/>
      </w:rPr>
      <w:drawing>
        <wp:anchor distT="0" distB="0" distL="114300" distR="114300" simplePos="0" relativeHeight="251669504" behindDoc="0" locked="0" layoutInCell="1" allowOverlap="1" wp14:anchorId="71DE6B8B" wp14:editId="7CD0974C">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739307350"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sidR="0000513F">
      <w:rPr>
        <w:sz w:val="16"/>
        <w:szCs w:val="16"/>
      </w:rPr>
      <w:t xml:space="preserve">SOP </w:t>
    </w:r>
    <w:r>
      <w:rPr>
        <w:sz w:val="16"/>
        <w:szCs w:val="16"/>
      </w:rPr>
      <w:t>–</w:t>
    </w:r>
    <w:r w:rsidRPr="00254DBA">
      <w:rPr>
        <w:sz w:val="16"/>
        <w:szCs w:val="16"/>
      </w:rPr>
      <w:t xml:space="preserve"> </w:t>
    </w:r>
    <w:r>
      <w:rPr>
        <w:sz w:val="16"/>
        <w:szCs w:val="16"/>
      </w:rPr>
      <w:t>Approval Signatures</w:t>
    </w:r>
  </w:p>
  <w:p w14:paraId="2A32972D" w14:textId="09B6978A" w:rsidR="00216D6B" w:rsidRPr="00254DBA" w:rsidRDefault="00216D6B">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173E4"/>
    <w:multiLevelType w:val="hybridMultilevel"/>
    <w:tmpl w:val="52EEEFC0"/>
    <w:lvl w:ilvl="0" w:tplc="3BCED07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5C12BF"/>
    <w:multiLevelType w:val="hybridMultilevel"/>
    <w:tmpl w:val="ED963A4A"/>
    <w:lvl w:ilvl="0" w:tplc="A770F69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273C86"/>
    <w:multiLevelType w:val="multilevel"/>
    <w:tmpl w:val="B9BCDED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2A3F7C4E"/>
    <w:multiLevelType w:val="hybridMultilevel"/>
    <w:tmpl w:val="EC401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A771BC"/>
    <w:multiLevelType w:val="hybridMultilevel"/>
    <w:tmpl w:val="044674F4"/>
    <w:lvl w:ilvl="0" w:tplc="1C5A0B7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D64688"/>
    <w:multiLevelType w:val="hybridMultilevel"/>
    <w:tmpl w:val="931E65CE"/>
    <w:lvl w:ilvl="0" w:tplc="4052F3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197BE6"/>
    <w:multiLevelType w:val="hybridMultilevel"/>
    <w:tmpl w:val="E9C6C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5945FF"/>
    <w:multiLevelType w:val="hybridMultilevel"/>
    <w:tmpl w:val="704C968E"/>
    <w:lvl w:ilvl="0" w:tplc="743242A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C822FE4"/>
    <w:multiLevelType w:val="hybridMultilevel"/>
    <w:tmpl w:val="FA0C2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CD93586"/>
    <w:multiLevelType w:val="hybridMultilevel"/>
    <w:tmpl w:val="16BA2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3D6D12"/>
    <w:multiLevelType w:val="multilevel"/>
    <w:tmpl w:val="24120F3E"/>
    <w:lvl w:ilvl="0">
      <w:start w:val="1"/>
      <w:numFmt w:val="decimal"/>
      <w:lvlText w:val="%1"/>
      <w:lvlJc w:val="left"/>
      <w:pPr>
        <w:ind w:left="384" w:hanging="384"/>
      </w:pPr>
      <w:rPr>
        <w:rFonts w:hint="default"/>
      </w:rPr>
    </w:lvl>
    <w:lvl w:ilvl="1">
      <w:start w:val="1"/>
      <w:numFmt w:val="decimal"/>
      <w:lvlText w:val="%2."/>
      <w:lvlJc w:val="left"/>
      <w:pPr>
        <w:ind w:left="384" w:hanging="384"/>
      </w:pPr>
      <w:rPr>
        <w:rFonts w:ascii="Arial" w:eastAsiaTheme="minorHAnsi" w:hAnsi="Arial" w:cstheme="minorBidi"/>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26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75480D31"/>
    <w:multiLevelType w:val="hybridMultilevel"/>
    <w:tmpl w:val="EEB40D14"/>
    <w:lvl w:ilvl="0" w:tplc="34C833E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63F1865"/>
    <w:multiLevelType w:val="hybridMultilevel"/>
    <w:tmpl w:val="C214F9EE"/>
    <w:lvl w:ilvl="0" w:tplc="D9B6B066">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F8A1DB9"/>
    <w:multiLevelType w:val="hybridMultilevel"/>
    <w:tmpl w:val="B68A698C"/>
    <w:lvl w:ilvl="0" w:tplc="A976AD7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2114746">
    <w:abstractNumId w:val="2"/>
  </w:num>
  <w:num w:numId="2" w16cid:durableId="2140874696">
    <w:abstractNumId w:val="8"/>
  </w:num>
  <w:num w:numId="3" w16cid:durableId="221723370">
    <w:abstractNumId w:val="9"/>
  </w:num>
  <w:num w:numId="4" w16cid:durableId="1562593782">
    <w:abstractNumId w:val="3"/>
  </w:num>
  <w:num w:numId="5" w16cid:durableId="1659727706">
    <w:abstractNumId w:val="5"/>
  </w:num>
  <w:num w:numId="6" w16cid:durableId="672145141">
    <w:abstractNumId w:val="1"/>
  </w:num>
  <w:num w:numId="7" w16cid:durableId="1069885794">
    <w:abstractNumId w:val="11"/>
  </w:num>
  <w:num w:numId="8" w16cid:durableId="232391577">
    <w:abstractNumId w:val="4"/>
  </w:num>
  <w:num w:numId="9" w16cid:durableId="142703922">
    <w:abstractNumId w:val="0"/>
  </w:num>
  <w:num w:numId="10" w16cid:durableId="591162208">
    <w:abstractNumId w:val="10"/>
  </w:num>
  <w:num w:numId="11" w16cid:durableId="309554352">
    <w:abstractNumId w:val="12"/>
  </w:num>
  <w:num w:numId="12" w16cid:durableId="1169296955">
    <w:abstractNumId w:val="13"/>
  </w:num>
  <w:num w:numId="13" w16cid:durableId="1417895371">
    <w:abstractNumId w:val="7"/>
  </w:num>
  <w:num w:numId="14" w16cid:durableId="1729300471">
    <w:abstractNumId w:val="6"/>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6A2"/>
    <w:rsid w:val="00000B3A"/>
    <w:rsid w:val="0000513F"/>
    <w:rsid w:val="00007ED9"/>
    <w:rsid w:val="000120FC"/>
    <w:rsid w:val="00012A66"/>
    <w:rsid w:val="000201B9"/>
    <w:rsid w:val="00020FE9"/>
    <w:rsid w:val="000214AC"/>
    <w:rsid w:val="00022B2C"/>
    <w:rsid w:val="00027758"/>
    <w:rsid w:val="00034EF6"/>
    <w:rsid w:val="000450B0"/>
    <w:rsid w:val="000466AF"/>
    <w:rsid w:val="0005713B"/>
    <w:rsid w:val="00060FE1"/>
    <w:rsid w:val="00066D99"/>
    <w:rsid w:val="00067395"/>
    <w:rsid w:val="00070681"/>
    <w:rsid w:val="0007218E"/>
    <w:rsid w:val="00075C52"/>
    <w:rsid w:val="000820EB"/>
    <w:rsid w:val="0008231D"/>
    <w:rsid w:val="00083891"/>
    <w:rsid w:val="00097534"/>
    <w:rsid w:val="000A0C4C"/>
    <w:rsid w:val="000B02CF"/>
    <w:rsid w:val="000B7151"/>
    <w:rsid w:val="000C766C"/>
    <w:rsid w:val="000D03E0"/>
    <w:rsid w:val="000D4C4F"/>
    <w:rsid w:val="000E7597"/>
    <w:rsid w:val="001022F6"/>
    <w:rsid w:val="001071DB"/>
    <w:rsid w:val="00113E3A"/>
    <w:rsid w:val="00122A12"/>
    <w:rsid w:val="00122D06"/>
    <w:rsid w:val="00125133"/>
    <w:rsid w:val="001338D0"/>
    <w:rsid w:val="00140AAE"/>
    <w:rsid w:val="00147BFF"/>
    <w:rsid w:val="001609EC"/>
    <w:rsid w:val="00170741"/>
    <w:rsid w:val="00171F38"/>
    <w:rsid w:val="00175A09"/>
    <w:rsid w:val="001806DD"/>
    <w:rsid w:val="00183A6C"/>
    <w:rsid w:val="00193714"/>
    <w:rsid w:val="001968F2"/>
    <w:rsid w:val="001A19D9"/>
    <w:rsid w:val="001A3E94"/>
    <w:rsid w:val="001C0AF1"/>
    <w:rsid w:val="001D5865"/>
    <w:rsid w:val="001F43A3"/>
    <w:rsid w:val="00211B5C"/>
    <w:rsid w:val="00216D6B"/>
    <w:rsid w:val="0022112F"/>
    <w:rsid w:val="0022287C"/>
    <w:rsid w:val="002365A4"/>
    <w:rsid w:val="00241A71"/>
    <w:rsid w:val="002429F1"/>
    <w:rsid w:val="002523C1"/>
    <w:rsid w:val="00254DBA"/>
    <w:rsid w:val="0025741F"/>
    <w:rsid w:val="00257A2B"/>
    <w:rsid w:val="002650AB"/>
    <w:rsid w:val="00266649"/>
    <w:rsid w:val="00271ECF"/>
    <w:rsid w:val="0027586A"/>
    <w:rsid w:val="00283482"/>
    <w:rsid w:val="002903FD"/>
    <w:rsid w:val="00291DA6"/>
    <w:rsid w:val="00291DF9"/>
    <w:rsid w:val="002A119D"/>
    <w:rsid w:val="002B6ED9"/>
    <w:rsid w:val="002C4FC7"/>
    <w:rsid w:val="002D0E09"/>
    <w:rsid w:val="002D22EA"/>
    <w:rsid w:val="002D3620"/>
    <w:rsid w:val="002D7F8A"/>
    <w:rsid w:val="002E0C66"/>
    <w:rsid w:val="002E0F81"/>
    <w:rsid w:val="002E1319"/>
    <w:rsid w:val="002E3BC8"/>
    <w:rsid w:val="002F5ED9"/>
    <w:rsid w:val="002F6218"/>
    <w:rsid w:val="00310D04"/>
    <w:rsid w:val="00314EA1"/>
    <w:rsid w:val="00331DD9"/>
    <w:rsid w:val="003527F4"/>
    <w:rsid w:val="00352A75"/>
    <w:rsid w:val="00352D5C"/>
    <w:rsid w:val="003623D5"/>
    <w:rsid w:val="00362ECA"/>
    <w:rsid w:val="00364CF1"/>
    <w:rsid w:val="00371EEC"/>
    <w:rsid w:val="003909E4"/>
    <w:rsid w:val="003A54B3"/>
    <w:rsid w:val="003C6066"/>
    <w:rsid w:val="003C6A8A"/>
    <w:rsid w:val="003C72EC"/>
    <w:rsid w:val="003D0189"/>
    <w:rsid w:val="003D0D75"/>
    <w:rsid w:val="003E0A6C"/>
    <w:rsid w:val="003E3962"/>
    <w:rsid w:val="003E39E2"/>
    <w:rsid w:val="003F08F5"/>
    <w:rsid w:val="003F101F"/>
    <w:rsid w:val="003F3836"/>
    <w:rsid w:val="003F572E"/>
    <w:rsid w:val="00406BE2"/>
    <w:rsid w:val="00410611"/>
    <w:rsid w:val="00437030"/>
    <w:rsid w:val="00445567"/>
    <w:rsid w:val="00460D6C"/>
    <w:rsid w:val="00461446"/>
    <w:rsid w:val="0046555D"/>
    <w:rsid w:val="00486D19"/>
    <w:rsid w:val="004A0E1C"/>
    <w:rsid w:val="004A2C83"/>
    <w:rsid w:val="004A5EC4"/>
    <w:rsid w:val="004B10FE"/>
    <w:rsid w:val="004C51A2"/>
    <w:rsid w:val="004D042F"/>
    <w:rsid w:val="004D14E3"/>
    <w:rsid w:val="004E0C8F"/>
    <w:rsid w:val="004E1FDA"/>
    <w:rsid w:val="004E50D3"/>
    <w:rsid w:val="004F1014"/>
    <w:rsid w:val="004F756F"/>
    <w:rsid w:val="005005F3"/>
    <w:rsid w:val="00524674"/>
    <w:rsid w:val="00535840"/>
    <w:rsid w:val="00542DEF"/>
    <w:rsid w:val="0054482E"/>
    <w:rsid w:val="00557C00"/>
    <w:rsid w:val="005617D5"/>
    <w:rsid w:val="005617DF"/>
    <w:rsid w:val="005669E0"/>
    <w:rsid w:val="00577F63"/>
    <w:rsid w:val="0058324C"/>
    <w:rsid w:val="00587924"/>
    <w:rsid w:val="005A10EB"/>
    <w:rsid w:val="005A25DC"/>
    <w:rsid w:val="005A2B67"/>
    <w:rsid w:val="005B0827"/>
    <w:rsid w:val="005B2122"/>
    <w:rsid w:val="005C0C80"/>
    <w:rsid w:val="005C16DE"/>
    <w:rsid w:val="005D565D"/>
    <w:rsid w:val="005D79DE"/>
    <w:rsid w:val="005E27C1"/>
    <w:rsid w:val="005E698F"/>
    <w:rsid w:val="006019DE"/>
    <w:rsid w:val="00616F3D"/>
    <w:rsid w:val="0062745C"/>
    <w:rsid w:val="00631EFB"/>
    <w:rsid w:val="006328B6"/>
    <w:rsid w:val="00640478"/>
    <w:rsid w:val="00645E48"/>
    <w:rsid w:val="00647564"/>
    <w:rsid w:val="00647764"/>
    <w:rsid w:val="00650792"/>
    <w:rsid w:val="00653B11"/>
    <w:rsid w:val="00670DD5"/>
    <w:rsid w:val="006858D0"/>
    <w:rsid w:val="00687C40"/>
    <w:rsid w:val="006916BF"/>
    <w:rsid w:val="006B2D37"/>
    <w:rsid w:val="006D0EDF"/>
    <w:rsid w:val="006D4888"/>
    <w:rsid w:val="006D57EB"/>
    <w:rsid w:val="006D7C97"/>
    <w:rsid w:val="006E1277"/>
    <w:rsid w:val="0070416C"/>
    <w:rsid w:val="00704A83"/>
    <w:rsid w:val="00706853"/>
    <w:rsid w:val="007174EF"/>
    <w:rsid w:val="00717C18"/>
    <w:rsid w:val="00717F55"/>
    <w:rsid w:val="00726151"/>
    <w:rsid w:val="00730984"/>
    <w:rsid w:val="007343C7"/>
    <w:rsid w:val="00737901"/>
    <w:rsid w:val="00741061"/>
    <w:rsid w:val="0074246E"/>
    <w:rsid w:val="0074369C"/>
    <w:rsid w:val="00743788"/>
    <w:rsid w:val="00745D1B"/>
    <w:rsid w:val="007460B1"/>
    <w:rsid w:val="007550BC"/>
    <w:rsid w:val="00771A42"/>
    <w:rsid w:val="00793F08"/>
    <w:rsid w:val="00796B77"/>
    <w:rsid w:val="007A07E8"/>
    <w:rsid w:val="007A3CB3"/>
    <w:rsid w:val="007B43B6"/>
    <w:rsid w:val="007D19D5"/>
    <w:rsid w:val="007D44B4"/>
    <w:rsid w:val="007D7D91"/>
    <w:rsid w:val="007F31F5"/>
    <w:rsid w:val="00802738"/>
    <w:rsid w:val="008332C6"/>
    <w:rsid w:val="00834B98"/>
    <w:rsid w:val="008441F5"/>
    <w:rsid w:val="00850AA1"/>
    <w:rsid w:val="00852956"/>
    <w:rsid w:val="008558AC"/>
    <w:rsid w:val="008700FF"/>
    <w:rsid w:val="00873161"/>
    <w:rsid w:val="00873CCC"/>
    <w:rsid w:val="0088184C"/>
    <w:rsid w:val="0088622A"/>
    <w:rsid w:val="00890C53"/>
    <w:rsid w:val="00891264"/>
    <w:rsid w:val="008B47BF"/>
    <w:rsid w:val="008C2121"/>
    <w:rsid w:val="008C28DA"/>
    <w:rsid w:val="008C2B77"/>
    <w:rsid w:val="008C3965"/>
    <w:rsid w:val="008C5893"/>
    <w:rsid w:val="008E34D9"/>
    <w:rsid w:val="008F5E7A"/>
    <w:rsid w:val="008F684A"/>
    <w:rsid w:val="00907EF5"/>
    <w:rsid w:val="00912AC0"/>
    <w:rsid w:val="009248D8"/>
    <w:rsid w:val="00925528"/>
    <w:rsid w:val="009374AF"/>
    <w:rsid w:val="00937AEC"/>
    <w:rsid w:val="0094653B"/>
    <w:rsid w:val="00952A22"/>
    <w:rsid w:val="00967456"/>
    <w:rsid w:val="0097337A"/>
    <w:rsid w:val="009826A2"/>
    <w:rsid w:val="009827EE"/>
    <w:rsid w:val="0098472B"/>
    <w:rsid w:val="00987B3A"/>
    <w:rsid w:val="00993990"/>
    <w:rsid w:val="00995667"/>
    <w:rsid w:val="00995F04"/>
    <w:rsid w:val="009A1D75"/>
    <w:rsid w:val="009A3307"/>
    <w:rsid w:val="009A4368"/>
    <w:rsid w:val="009A7618"/>
    <w:rsid w:val="009C3496"/>
    <w:rsid w:val="009D1BC7"/>
    <w:rsid w:val="009F327D"/>
    <w:rsid w:val="00A1629A"/>
    <w:rsid w:val="00A23C03"/>
    <w:rsid w:val="00A329A9"/>
    <w:rsid w:val="00A372B9"/>
    <w:rsid w:val="00A40C2B"/>
    <w:rsid w:val="00A439A0"/>
    <w:rsid w:val="00A51475"/>
    <w:rsid w:val="00A5778B"/>
    <w:rsid w:val="00A625F9"/>
    <w:rsid w:val="00A86F55"/>
    <w:rsid w:val="00AA2C6F"/>
    <w:rsid w:val="00AA4777"/>
    <w:rsid w:val="00AB21B4"/>
    <w:rsid w:val="00AC616C"/>
    <w:rsid w:val="00AC7CE5"/>
    <w:rsid w:val="00AE477E"/>
    <w:rsid w:val="00AF0E10"/>
    <w:rsid w:val="00B00110"/>
    <w:rsid w:val="00B00D19"/>
    <w:rsid w:val="00B17580"/>
    <w:rsid w:val="00B502E9"/>
    <w:rsid w:val="00B60677"/>
    <w:rsid w:val="00B67CCB"/>
    <w:rsid w:val="00B75070"/>
    <w:rsid w:val="00BA63EE"/>
    <w:rsid w:val="00BB5142"/>
    <w:rsid w:val="00BC525F"/>
    <w:rsid w:val="00BD6424"/>
    <w:rsid w:val="00BE3BE7"/>
    <w:rsid w:val="00BE5C94"/>
    <w:rsid w:val="00BE7FD8"/>
    <w:rsid w:val="00BF08D6"/>
    <w:rsid w:val="00BF602D"/>
    <w:rsid w:val="00C03948"/>
    <w:rsid w:val="00C16F7C"/>
    <w:rsid w:val="00C1722A"/>
    <w:rsid w:val="00C20FD3"/>
    <w:rsid w:val="00C3112C"/>
    <w:rsid w:val="00C34335"/>
    <w:rsid w:val="00C3690A"/>
    <w:rsid w:val="00C37583"/>
    <w:rsid w:val="00C41703"/>
    <w:rsid w:val="00C519CF"/>
    <w:rsid w:val="00C647B8"/>
    <w:rsid w:val="00C76357"/>
    <w:rsid w:val="00C832F7"/>
    <w:rsid w:val="00C857E6"/>
    <w:rsid w:val="00C9123C"/>
    <w:rsid w:val="00C96DEA"/>
    <w:rsid w:val="00CA27AF"/>
    <w:rsid w:val="00CB46EC"/>
    <w:rsid w:val="00CB61F2"/>
    <w:rsid w:val="00CC3747"/>
    <w:rsid w:val="00CE2D60"/>
    <w:rsid w:val="00CF3295"/>
    <w:rsid w:val="00CF7150"/>
    <w:rsid w:val="00D00012"/>
    <w:rsid w:val="00D04B7D"/>
    <w:rsid w:val="00D063F4"/>
    <w:rsid w:val="00D16CDC"/>
    <w:rsid w:val="00D31A46"/>
    <w:rsid w:val="00D33965"/>
    <w:rsid w:val="00D36527"/>
    <w:rsid w:val="00D5315B"/>
    <w:rsid w:val="00D843AA"/>
    <w:rsid w:val="00D97A94"/>
    <w:rsid w:val="00DC4CEF"/>
    <w:rsid w:val="00DC7C87"/>
    <w:rsid w:val="00DD05EA"/>
    <w:rsid w:val="00DD1C58"/>
    <w:rsid w:val="00DE03D8"/>
    <w:rsid w:val="00DE481F"/>
    <w:rsid w:val="00DE4EF1"/>
    <w:rsid w:val="00DE56CC"/>
    <w:rsid w:val="00DE7219"/>
    <w:rsid w:val="00DF076E"/>
    <w:rsid w:val="00DF2E7B"/>
    <w:rsid w:val="00DF543B"/>
    <w:rsid w:val="00E33AD3"/>
    <w:rsid w:val="00E47A96"/>
    <w:rsid w:val="00E544FE"/>
    <w:rsid w:val="00E6016E"/>
    <w:rsid w:val="00E608B7"/>
    <w:rsid w:val="00E76693"/>
    <w:rsid w:val="00E8239E"/>
    <w:rsid w:val="00E83850"/>
    <w:rsid w:val="00E95C89"/>
    <w:rsid w:val="00EA3184"/>
    <w:rsid w:val="00EA625C"/>
    <w:rsid w:val="00EB1735"/>
    <w:rsid w:val="00EB6F4F"/>
    <w:rsid w:val="00EC2902"/>
    <w:rsid w:val="00EC2E6E"/>
    <w:rsid w:val="00EC7F81"/>
    <w:rsid w:val="00ED04FF"/>
    <w:rsid w:val="00ED1611"/>
    <w:rsid w:val="00ED5BCB"/>
    <w:rsid w:val="00EE191E"/>
    <w:rsid w:val="00EF2364"/>
    <w:rsid w:val="00EF3F2E"/>
    <w:rsid w:val="00F05F02"/>
    <w:rsid w:val="00F1245A"/>
    <w:rsid w:val="00F25A08"/>
    <w:rsid w:val="00F27949"/>
    <w:rsid w:val="00F4059A"/>
    <w:rsid w:val="00F5279F"/>
    <w:rsid w:val="00F64967"/>
    <w:rsid w:val="00F93BD5"/>
    <w:rsid w:val="00FB3493"/>
    <w:rsid w:val="00FB5E59"/>
    <w:rsid w:val="00FC1684"/>
    <w:rsid w:val="00FC272E"/>
    <w:rsid w:val="00FD5DE8"/>
    <w:rsid w:val="00FE32BA"/>
    <w:rsid w:val="00FE33D5"/>
    <w:rsid w:val="00FE3B6F"/>
    <w:rsid w:val="00FE703F"/>
    <w:rsid w:val="00FF37AC"/>
    <w:rsid w:val="00FF4F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104D66"/>
  <w15:chartTrackingRefBased/>
  <w15:docId w15:val="{BF8F2CEA-B8FE-4DBC-BA52-2F3F75EA8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7395"/>
  </w:style>
  <w:style w:type="paragraph" w:styleId="Heading1">
    <w:name w:val="heading 1"/>
    <w:basedOn w:val="Normal"/>
    <w:next w:val="Normal"/>
    <w:link w:val="Heading1Char"/>
    <w:autoRedefine/>
    <w:uiPriority w:val="9"/>
    <w:qFormat/>
    <w:rsid w:val="00BE5C94"/>
    <w:pPr>
      <w:keepNext/>
      <w:keepLines/>
      <w:numPr>
        <w:numId w:val="1"/>
      </w:numPr>
      <w:pBdr>
        <w:bottom w:val="single" w:sz="8" w:space="1" w:color="4F7ABA"/>
      </w:pBdr>
      <w:spacing w:before="60" w:after="300"/>
      <w:ind w:right="-562"/>
      <w:outlineLvl w:val="0"/>
    </w:pPr>
    <w:rPr>
      <w:rFonts w:eastAsiaTheme="majorEastAsia" w:cstheme="majorBidi"/>
      <w:b/>
      <w:caps/>
      <w:color w:val="4F7ABA"/>
      <w:sz w:val="36"/>
      <w:szCs w:val="40"/>
    </w:rPr>
  </w:style>
  <w:style w:type="paragraph" w:styleId="Heading2">
    <w:name w:val="heading 2"/>
    <w:basedOn w:val="Normal"/>
    <w:next w:val="Normal"/>
    <w:link w:val="Heading2Char"/>
    <w:autoRedefine/>
    <w:uiPriority w:val="9"/>
    <w:unhideWhenUsed/>
    <w:qFormat/>
    <w:rsid w:val="00741061"/>
    <w:pPr>
      <w:keepNext/>
      <w:keepLines/>
      <w:numPr>
        <w:ilvl w:val="1"/>
        <w:numId w:val="1"/>
      </w:numPr>
      <w:spacing w:before="160" w:after="80"/>
      <w:outlineLvl w:val="1"/>
    </w:pPr>
    <w:rPr>
      <w:rFonts w:eastAsiaTheme="majorEastAsia" w:cstheme="majorBidi"/>
      <w:b/>
      <w:color w:val="4F7ABA"/>
      <w:sz w:val="28"/>
      <w:szCs w:val="32"/>
    </w:rPr>
  </w:style>
  <w:style w:type="paragraph" w:styleId="Heading3">
    <w:name w:val="heading 3"/>
    <w:basedOn w:val="Normal"/>
    <w:next w:val="Normal"/>
    <w:link w:val="Heading3Char"/>
    <w:autoRedefine/>
    <w:uiPriority w:val="9"/>
    <w:unhideWhenUsed/>
    <w:qFormat/>
    <w:rsid w:val="00741061"/>
    <w:pPr>
      <w:keepNext/>
      <w:keepLines/>
      <w:numPr>
        <w:ilvl w:val="2"/>
        <w:numId w:val="1"/>
      </w:numPr>
      <w:spacing w:before="160" w:after="80"/>
      <w:outlineLvl w:val="2"/>
    </w:pPr>
    <w:rPr>
      <w:rFonts w:eastAsiaTheme="majorEastAsia" w:cstheme="majorBidi"/>
      <w:color w:val="4F7ABA"/>
      <w:sz w:val="24"/>
      <w:szCs w:val="28"/>
    </w:rPr>
  </w:style>
  <w:style w:type="paragraph" w:styleId="Heading4">
    <w:name w:val="heading 4"/>
    <w:basedOn w:val="Normal"/>
    <w:next w:val="Normal"/>
    <w:link w:val="Heading4Char"/>
    <w:uiPriority w:val="9"/>
    <w:semiHidden/>
    <w:unhideWhenUsed/>
    <w:qFormat/>
    <w:rsid w:val="00741061"/>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60B1"/>
    <w:pPr>
      <w:keepNext/>
      <w:keepLines/>
      <w:numPr>
        <w:ilvl w:val="4"/>
        <w:numId w:val="1"/>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460B1"/>
    <w:pPr>
      <w:keepNext/>
      <w:keepLines/>
      <w:numPr>
        <w:ilvl w:val="5"/>
        <w:numId w:val="1"/>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460B1"/>
    <w:pPr>
      <w:keepNext/>
      <w:keepLines/>
      <w:numPr>
        <w:ilvl w:val="6"/>
        <w:numId w:val="1"/>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460B1"/>
    <w:pPr>
      <w:keepNext/>
      <w:keepLines/>
      <w:numPr>
        <w:ilvl w:val="7"/>
        <w:numId w:val="1"/>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460B1"/>
    <w:pPr>
      <w:keepNext/>
      <w:keepLines/>
      <w:numPr>
        <w:ilvl w:val="8"/>
        <w:numId w:val="1"/>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C94"/>
    <w:rPr>
      <w:rFonts w:eastAsiaTheme="majorEastAsia" w:cstheme="majorBidi"/>
      <w:b/>
      <w:caps/>
      <w:color w:val="4F7ABA"/>
      <w:sz w:val="36"/>
      <w:szCs w:val="40"/>
    </w:rPr>
  </w:style>
  <w:style w:type="character" w:customStyle="1" w:styleId="Heading2Char">
    <w:name w:val="Heading 2 Char"/>
    <w:basedOn w:val="DefaultParagraphFont"/>
    <w:link w:val="Heading2"/>
    <w:uiPriority w:val="9"/>
    <w:rsid w:val="00741061"/>
    <w:rPr>
      <w:rFonts w:eastAsiaTheme="majorEastAsia" w:cstheme="majorBidi"/>
      <w:b/>
      <w:color w:val="4F7ABA"/>
      <w:sz w:val="28"/>
      <w:szCs w:val="32"/>
    </w:rPr>
  </w:style>
  <w:style w:type="character" w:customStyle="1" w:styleId="Heading3Char">
    <w:name w:val="Heading 3 Char"/>
    <w:basedOn w:val="DefaultParagraphFont"/>
    <w:link w:val="Heading3"/>
    <w:uiPriority w:val="9"/>
    <w:rsid w:val="00741061"/>
    <w:rPr>
      <w:rFonts w:eastAsiaTheme="majorEastAsia" w:cstheme="majorBidi"/>
      <w:color w:val="4F7ABA"/>
      <w:sz w:val="24"/>
      <w:szCs w:val="28"/>
    </w:rPr>
  </w:style>
  <w:style w:type="character" w:customStyle="1" w:styleId="Heading4Char">
    <w:name w:val="Heading 4 Char"/>
    <w:basedOn w:val="DefaultParagraphFont"/>
    <w:link w:val="Heading4"/>
    <w:uiPriority w:val="9"/>
    <w:semiHidden/>
    <w:rsid w:val="007410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60B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460B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460B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460B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460B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460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0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0B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0B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460B1"/>
    <w:pPr>
      <w:spacing w:before="160"/>
      <w:jc w:val="center"/>
    </w:pPr>
    <w:rPr>
      <w:i/>
      <w:iCs/>
      <w:color w:val="404040" w:themeColor="text1" w:themeTint="BF"/>
    </w:rPr>
  </w:style>
  <w:style w:type="character" w:customStyle="1" w:styleId="QuoteChar">
    <w:name w:val="Quote Char"/>
    <w:basedOn w:val="DefaultParagraphFont"/>
    <w:link w:val="Quote"/>
    <w:uiPriority w:val="29"/>
    <w:rsid w:val="007460B1"/>
    <w:rPr>
      <w:i/>
      <w:iCs/>
      <w:color w:val="404040" w:themeColor="text1" w:themeTint="BF"/>
    </w:rPr>
  </w:style>
  <w:style w:type="paragraph" w:styleId="ListParagraph">
    <w:name w:val="List Paragraph"/>
    <w:basedOn w:val="Normal"/>
    <w:uiPriority w:val="34"/>
    <w:qFormat/>
    <w:rsid w:val="007460B1"/>
    <w:pPr>
      <w:ind w:left="720"/>
      <w:contextualSpacing/>
    </w:pPr>
  </w:style>
  <w:style w:type="character" w:styleId="IntenseEmphasis">
    <w:name w:val="Intense Emphasis"/>
    <w:basedOn w:val="DefaultParagraphFont"/>
    <w:uiPriority w:val="21"/>
    <w:qFormat/>
    <w:rsid w:val="007460B1"/>
    <w:rPr>
      <w:i/>
      <w:iCs/>
      <w:color w:val="0F4761" w:themeColor="accent1" w:themeShade="BF"/>
    </w:rPr>
  </w:style>
  <w:style w:type="paragraph" w:styleId="IntenseQuote">
    <w:name w:val="Intense Quote"/>
    <w:basedOn w:val="Normal"/>
    <w:next w:val="Normal"/>
    <w:link w:val="IntenseQuoteChar"/>
    <w:uiPriority w:val="30"/>
    <w:qFormat/>
    <w:rsid w:val="007460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0B1"/>
    <w:rPr>
      <w:i/>
      <w:iCs/>
      <w:color w:val="0F4761" w:themeColor="accent1" w:themeShade="BF"/>
    </w:rPr>
  </w:style>
  <w:style w:type="character" w:styleId="IntenseReference">
    <w:name w:val="Intense Reference"/>
    <w:basedOn w:val="DefaultParagraphFont"/>
    <w:uiPriority w:val="32"/>
    <w:qFormat/>
    <w:rsid w:val="007460B1"/>
    <w:rPr>
      <w:b/>
      <w:bCs/>
      <w:smallCaps/>
      <w:color w:val="0F4761" w:themeColor="accent1" w:themeShade="BF"/>
      <w:spacing w:val="5"/>
    </w:rPr>
  </w:style>
  <w:style w:type="paragraph" w:styleId="Header">
    <w:name w:val="header"/>
    <w:basedOn w:val="Normal"/>
    <w:link w:val="HeaderChar"/>
    <w:uiPriority w:val="99"/>
    <w:unhideWhenUsed/>
    <w:rsid w:val="007460B1"/>
    <w:pPr>
      <w:tabs>
        <w:tab w:val="center" w:pos="4419"/>
        <w:tab w:val="right" w:pos="8838"/>
      </w:tabs>
      <w:spacing w:after="0" w:line="240" w:lineRule="auto"/>
    </w:pPr>
  </w:style>
  <w:style w:type="character" w:customStyle="1" w:styleId="HeaderChar">
    <w:name w:val="Header Char"/>
    <w:basedOn w:val="DefaultParagraphFont"/>
    <w:link w:val="Header"/>
    <w:uiPriority w:val="99"/>
    <w:rsid w:val="007460B1"/>
  </w:style>
  <w:style w:type="paragraph" w:styleId="Footer">
    <w:name w:val="footer"/>
    <w:basedOn w:val="Normal"/>
    <w:link w:val="FooterChar"/>
    <w:uiPriority w:val="99"/>
    <w:unhideWhenUsed/>
    <w:rsid w:val="007460B1"/>
    <w:pPr>
      <w:tabs>
        <w:tab w:val="center" w:pos="4419"/>
        <w:tab w:val="right" w:pos="8838"/>
      </w:tabs>
      <w:spacing w:after="0" w:line="240" w:lineRule="auto"/>
    </w:pPr>
  </w:style>
  <w:style w:type="character" w:customStyle="1" w:styleId="FooterChar">
    <w:name w:val="Footer Char"/>
    <w:basedOn w:val="DefaultParagraphFont"/>
    <w:link w:val="Footer"/>
    <w:uiPriority w:val="99"/>
    <w:rsid w:val="007460B1"/>
  </w:style>
  <w:style w:type="paragraph" w:customStyle="1" w:styleId="ZTERSTitle">
    <w:name w:val="ZTERS Title"/>
    <w:basedOn w:val="Normal"/>
    <w:link w:val="ZTERSTitleChar"/>
    <w:autoRedefine/>
    <w:qFormat/>
    <w:rsid w:val="003C6066"/>
    <w:pPr>
      <w:pBdr>
        <w:left w:val="single" w:sz="48" w:space="10" w:color="4F7ABA"/>
      </w:pBdr>
    </w:pPr>
    <w:rPr>
      <w:rFonts w:ascii="Segoe UI" w:hAnsi="Segoe UI"/>
      <w:b/>
      <w:caps/>
      <w:color w:val="E3983F"/>
      <w:sz w:val="56"/>
    </w:rPr>
  </w:style>
  <w:style w:type="character" w:customStyle="1" w:styleId="ZTERSTitleChar">
    <w:name w:val="ZTERS Title Char"/>
    <w:basedOn w:val="DefaultParagraphFont"/>
    <w:link w:val="ZTERSTitle"/>
    <w:rsid w:val="003C6066"/>
    <w:rPr>
      <w:rFonts w:ascii="Segoe UI" w:hAnsi="Segoe UI"/>
      <w:b/>
      <w:caps/>
      <w:color w:val="E3983F"/>
      <w:sz w:val="56"/>
    </w:rPr>
  </w:style>
  <w:style w:type="character" w:styleId="Hyperlink">
    <w:name w:val="Hyperlink"/>
    <w:basedOn w:val="DefaultParagraphFont"/>
    <w:uiPriority w:val="99"/>
    <w:unhideWhenUsed/>
    <w:rsid w:val="00B17580"/>
    <w:rPr>
      <w:color w:val="467886" w:themeColor="hyperlink"/>
      <w:u w:val="single"/>
    </w:rPr>
  </w:style>
  <w:style w:type="character" w:styleId="UnresolvedMention">
    <w:name w:val="Unresolved Mention"/>
    <w:basedOn w:val="DefaultParagraphFont"/>
    <w:uiPriority w:val="99"/>
    <w:semiHidden/>
    <w:unhideWhenUsed/>
    <w:rsid w:val="00B17580"/>
    <w:rPr>
      <w:color w:val="605E5C"/>
      <w:shd w:val="clear" w:color="auto" w:fill="E1DFDD"/>
    </w:rPr>
  </w:style>
  <w:style w:type="table" w:styleId="TableGrid">
    <w:name w:val="Table Grid"/>
    <w:basedOn w:val="TableNormal"/>
    <w:uiPriority w:val="39"/>
    <w:rsid w:val="00CB61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52A75"/>
    <w:rPr>
      <w:color w:val="96607D" w:themeColor="followedHyperlink"/>
      <w:u w:val="single"/>
    </w:rPr>
  </w:style>
  <w:style w:type="paragraph" w:styleId="TOCHeading">
    <w:name w:val="TOC Heading"/>
    <w:basedOn w:val="Heading1"/>
    <w:next w:val="Normal"/>
    <w:uiPriority w:val="39"/>
    <w:unhideWhenUsed/>
    <w:qFormat/>
    <w:rsid w:val="00DC4CEF"/>
    <w:pPr>
      <w:numPr>
        <w:numId w:val="0"/>
      </w:numPr>
      <w:spacing w:before="240" w:after="0"/>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3F572E"/>
    <w:pPr>
      <w:tabs>
        <w:tab w:val="left" w:pos="440"/>
        <w:tab w:val="right" w:leader="dot" w:pos="8828"/>
      </w:tabs>
      <w:spacing w:after="120" w:line="240" w:lineRule="auto"/>
      <w:ind w:left="288" w:hanging="288"/>
    </w:pPr>
    <w:rPr>
      <w:noProof/>
    </w:rPr>
  </w:style>
  <w:style w:type="paragraph" w:styleId="TOC2">
    <w:name w:val="toc 2"/>
    <w:basedOn w:val="Normal"/>
    <w:next w:val="Normal"/>
    <w:autoRedefine/>
    <w:uiPriority w:val="39"/>
    <w:unhideWhenUsed/>
    <w:rsid w:val="00650792"/>
    <w:pPr>
      <w:tabs>
        <w:tab w:val="left" w:pos="960"/>
        <w:tab w:val="right" w:leader="dot" w:pos="8828"/>
      </w:tabs>
      <w:spacing w:after="100"/>
      <w:ind w:left="648" w:hanging="432"/>
    </w:pPr>
  </w:style>
  <w:style w:type="paragraph" w:styleId="TOC3">
    <w:name w:val="toc 3"/>
    <w:basedOn w:val="Normal"/>
    <w:next w:val="Normal"/>
    <w:autoRedefine/>
    <w:uiPriority w:val="39"/>
    <w:unhideWhenUsed/>
    <w:rsid w:val="00DC4CEF"/>
    <w:pPr>
      <w:spacing w:after="100"/>
      <w:ind w:left="440"/>
    </w:pPr>
  </w:style>
  <w:style w:type="character" w:customStyle="1" w:styleId="wacimagecontainer">
    <w:name w:val="wacimagecontainer"/>
    <w:basedOn w:val="DefaultParagraphFont"/>
    <w:rsid w:val="00687C40"/>
  </w:style>
  <w:style w:type="paragraph" w:styleId="NoSpacing">
    <w:name w:val="No Spacing"/>
    <w:uiPriority w:val="1"/>
    <w:qFormat/>
    <w:rsid w:val="0074106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ndo\Desktop\Upwork\2026\ZTERS\Template\SampleTemplate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35A1F0-325A-4635-8BA9-9AE8377D48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SampleTemplate3</Template>
  <TotalTime>467</TotalTime>
  <Pages>10</Pages>
  <Words>736</Words>
  <Characters>3658</Characters>
  <Application>Microsoft Office Word</Application>
  <DocSecurity>0</DocSecurity>
  <Lines>522</Lines>
  <Paragraphs>292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Rondon</dc:creator>
  <cp:keywords/>
  <dc:description/>
  <cp:lastModifiedBy>Oscar Rondon</cp:lastModifiedBy>
  <cp:revision>62</cp:revision>
  <dcterms:created xsi:type="dcterms:W3CDTF">2025-12-29T02:17:00Z</dcterms:created>
  <dcterms:modified xsi:type="dcterms:W3CDTF">2026-02-26T19:58:00Z</dcterms:modified>
</cp:coreProperties>
</file>