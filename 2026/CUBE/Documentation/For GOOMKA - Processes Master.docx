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9061B8" w:rsidR="00267D5F" w:rsidP="00267D5F" w:rsidRDefault="00267D5F" w14:paraId="1F5D1EEF" w14:textId="7D811811">
      <w:pPr>
        <w:pStyle w:val="Heading3"/>
        <w:rPr>
          <w:sz w:val="44"/>
          <w:szCs w:val="44"/>
        </w:rPr>
      </w:pPr>
      <w:r>
        <w:rPr>
          <w:sz w:val="44"/>
          <w:szCs w:val="44"/>
        </w:rPr>
        <w:t>Team Leads</w:t>
      </w:r>
      <w:r w:rsidRPr="009061B8">
        <w:rPr>
          <w:sz w:val="44"/>
          <w:szCs w:val="44"/>
        </w:rPr>
        <w:t xml:space="preserve"> Processes</w:t>
      </w:r>
    </w:p>
    <w:p w:rsidR="00F22F05" w:rsidP="00F22F05" w:rsidRDefault="00F22F05" w14:paraId="1E63B0F8" w14:textId="77777777">
      <w:pPr>
        <w:pStyle w:val="Heading4"/>
      </w:pPr>
      <w:r>
        <w:t>Employee Team</w:t>
      </w:r>
    </w:p>
    <w:p w:rsidRPr="008C5FAF" w:rsidR="00F22F05" w:rsidP="00F22F05" w:rsidRDefault="00F22F05" w14:paraId="5517C33A" w14:textId="4DD13CEF">
      <w:pPr>
        <w:pStyle w:val="Heading5"/>
        <w:ind w:left="720"/>
        <w:rPr>
          <w:b/>
          <w:bCs/>
        </w:rPr>
      </w:pPr>
      <w:r w:rsidRPr="008C5FAF">
        <w:rPr>
          <w:b/>
          <w:bCs/>
          <w:color w:val="auto"/>
        </w:rPr>
        <w:t>C</w:t>
      </w:r>
      <w:r>
        <w:rPr>
          <w:b/>
          <w:bCs/>
          <w:color w:val="auto"/>
        </w:rPr>
        <w:t>SS/Supervisor</w:t>
      </w:r>
      <w:r w:rsidR="00C21B9B">
        <w:rPr>
          <w:b/>
          <w:bCs/>
          <w:color w:val="auto"/>
        </w:rPr>
        <w:t>s</w:t>
      </w:r>
    </w:p>
    <w:p w:rsidR="00F22F05" w:rsidP="00F22F05" w:rsidRDefault="00F22F05" w14:paraId="0BA96A28" w14:textId="6944C9EB">
      <w:pPr>
        <w:pStyle w:val="NoSpacing"/>
        <w:ind w:left="720"/>
      </w:pPr>
      <w:r>
        <w:t>We record the CSS</w:t>
      </w:r>
      <w:r w:rsidR="00486D26">
        <w:t>/</w:t>
      </w:r>
      <w:r>
        <w:t>Supervisor</w:t>
      </w:r>
      <w:r w:rsidR="00486D26">
        <w:t>s</w:t>
      </w:r>
      <w:r>
        <w:t xml:space="preserve"> </w:t>
      </w:r>
      <w:r w:rsidR="00486D26">
        <w:t>for the</w:t>
      </w:r>
      <w:r>
        <w:t xml:space="preserve"> sales team. This information is fed to the </w:t>
      </w:r>
      <w:r w:rsidR="00267D5F">
        <w:t>Employees</w:t>
      </w:r>
      <w:r>
        <w:t xml:space="preserve"> (and subsequent) modules for additional processes and reporting.</w:t>
      </w:r>
      <w:r w:rsidR="00267D5F">
        <w:t xml:space="preserve"> </w:t>
      </w:r>
    </w:p>
    <w:p w:rsidR="00F22F05" w:rsidP="00F22F05" w:rsidRDefault="00F22F05" w14:paraId="7D5A2B16" w14:textId="77777777">
      <w:pPr>
        <w:pStyle w:val="Heading6"/>
        <w:ind w:left="1440"/>
      </w:pPr>
      <w:r>
        <w:t>Important Fields:</w:t>
      </w:r>
    </w:p>
    <w:p w:rsidRPr="00CF566C" w:rsidR="00CF566C" w:rsidP="00F22F05" w:rsidRDefault="00000000" w14:paraId="6C6938D9" w14:textId="65E8CD0D">
      <w:pPr>
        <w:pStyle w:val="NoSpacing"/>
        <w:ind w:left="2160"/>
      </w:pPr>
      <w:hyperlink w:history="1" r:id="rId11">
        <w:r w:rsidRPr="00EF3250" w:rsidR="00F22F05">
          <w:rPr>
            <w:rStyle w:val="Hyperlink"/>
          </w:rPr>
          <w:t>FID17 [</w:t>
        </w:r>
        <w:r w:rsidRPr="00EF3250" w:rsidR="00EF3250">
          <w:rPr>
            <w:rStyle w:val="Hyperlink"/>
          </w:rPr>
          <w:t>Team_Lead</w:t>
        </w:r>
        <w:r w:rsidRPr="00EF3250" w:rsidR="00F22F05">
          <w:rPr>
            <w:rStyle w:val="Hyperlink"/>
          </w:rPr>
          <w:t>]</w:t>
        </w:r>
      </w:hyperlink>
    </w:p>
    <w:p w:rsidRPr="009061B8" w:rsidR="008112C1" w:rsidP="008112C1" w:rsidRDefault="008112C1" w14:paraId="6748EB04" w14:textId="1F84C694">
      <w:pPr>
        <w:pStyle w:val="Heading3"/>
        <w:rPr>
          <w:sz w:val="44"/>
          <w:szCs w:val="44"/>
        </w:rPr>
      </w:pPr>
      <w:r>
        <w:rPr>
          <w:sz w:val="44"/>
          <w:szCs w:val="44"/>
        </w:rPr>
        <w:t>Employees</w:t>
      </w:r>
      <w:r w:rsidRPr="009061B8">
        <w:rPr>
          <w:sz w:val="44"/>
          <w:szCs w:val="44"/>
        </w:rPr>
        <w:t xml:space="preserve"> Processes</w:t>
      </w:r>
    </w:p>
    <w:p w:rsidRPr="00180B0D" w:rsidR="008112C1" w:rsidP="008112C1" w:rsidRDefault="008112C1" w14:paraId="736CDC68" w14:textId="77777777">
      <w:pPr>
        <w:pStyle w:val="Heading4"/>
      </w:pPr>
      <w:r>
        <w:rPr>
          <w:rStyle w:val="Heading3Char"/>
          <w:color w:val="CA6D07" w:themeColor="accent1" w:themeShade="BF"/>
          <w:sz w:val="22"/>
          <w:szCs w:val="22"/>
        </w:rPr>
        <w:t>Employee Identification</w:t>
      </w:r>
    </w:p>
    <w:p w:rsidRPr="00BC2EB2" w:rsidR="008112C1" w:rsidP="008112C1" w:rsidRDefault="008112C1" w14:paraId="32506776" w14:textId="77777777">
      <w:pPr>
        <w:pStyle w:val="Heading5"/>
        <w:ind w:left="720"/>
        <w:rPr>
          <w:b/>
          <w:bCs/>
        </w:rPr>
      </w:pPr>
      <w:r>
        <w:rPr>
          <w:b/>
          <w:bCs/>
          <w:color w:val="auto"/>
        </w:rPr>
        <w:t>Employee ID</w:t>
      </w:r>
    </w:p>
    <w:p w:rsidRPr="00DF086C" w:rsidR="008112C1" w:rsidP="008112C1" w:rsidRDefault="008112C1" w14:paraId="519DE013" w14:textId="77777777">
      <w:pPr>
        <w:pStyle w:val="NoSpacing"/>
        <w:ind w:left="720"/>
      </w:pPr>
      <w:r w:rsidRPr="00DF086C">
        <w:t xml:space="preserve">We </w:t>
      </w:r>
      <w:r>
        <w:t>add the employee ID for correlation with Paycor (our HR management platform). This field is stored in [VolusionID].</w:t>
      </w:r>
    </w:p>
    <w:p w:rsidR="008112C1" w:rsidP="008112C1" w:rsidRDefault="008112C1" w14:paraId="30AA1A4F" w14:textId="77777777">
      <w:pPr>
        <w:pStyle w:val="Heading6"/>
        <w:spacing w:before="0"/>
        <w:ind w:left="1440"/>
      </w:pPr>
      <w:r w:rsidRPr="00DF086C">
        <w:t>Important Fields:</w:t>
      </w:r>
    </w:p>
    <w:p w:rsidR="008112C1" w:rsidP="008112C1" w:rsidRDefault="008112C1" w14:paraId="08C027A3" w14:textId="77777777">
      <w:pPr>
        <w:pStyle w:val="NoSpacing"/>
      </w:pPr>
      <w:r>
        <w:tab/>
      </w:r>
      <w:r>
        <w:tab/>
      </w:r>
      <w:r>
        <w:tab/>
      </w:r>
      <w:hyperlink w:history="1" r:id="rId12">
        <w:r w:rsidRPr="0092434B">
          <w:rPr>
            <w:rStyle w:val="Hyperlink"/>
          </w:rPr>
          <w:t>FID18 [VolusionID]</w:t>
        </w:r>
      </w:hyperlink>
    </w:p>
    <w:p w:rsidR="008112C1" w:rsidP="008112C1" w:rsidRDefault="008112C1" w14:paraId="4EBD5103" w14:textId="77777777">
      <w:pPr>
        <w:pStyle w:val="NoSpacing"/>
      </w:pPr>
      <w:r>
        <w:tab/>
      </w:r>
      <w:r>
        <w:tab/>
      </w:r>
      <w:r>
        <w:tab/>
      </w:r>
      <w:hyperlink w:history="1" r:id="rId13">
        <w:r w:rsidRPr="00654F6B">
          <w:rPr>
            <w:rStyle w:val="Hyperlink"/>
          </w:rPr>
          <w:t>FID529 [Employee #]</w:t>
        </w:r>
      </w:hyperlink>
    </w:p>
    <w:p w:rsidR="008112C1" w:rsidP="008112C1" w:rsidRDefault="008112C1" w14:paraId="4FD9ADCA" w14:textId="77777777">
      <w:pPr>
        <w:pStyle w:val="NoSpacing"/>
      </w:pPr>
      <w:r>
        <w:tab/>
      </w:r>
      <w:r>
        <w:tab/>
      </w:r>
      <w:r>
        <w:tab/>
      </w:r>
      <w:hyperlink w:history="1" r:id="rId14">
        <w:r w:rsidRPr="00143F11">
          <w:rPr>
            <w:rStyle w:val="Hyperlink"/>
          </w:rPr>
          <w:t>FID478 [Employee ID]</w:t>
        </w:r>
      </w:hyperlink>
    </w:p>
    <w:p w:rsidRPr="00180B0D" w:rsidR="008112C1" w:rsidP="008112C1" w:rsidRDefault="008112C1" w14:paraId="6CED0615" w14:textId="77777777">
      <w:pPr>
        <w:pStyle w:val="Heading4"/>
      </w:pPr>
      <w:r>
        <w:rPr>
          <w:rStyle w:val="Heading3Char"/>
          <w:color w:val="CA6D07" w:themeColor="accent1" w:themeShade="BF"/>
          <w:sz w:val="22"/>
          <w:szCs w:val="22"/>
        </w:rPr>
        <w:t>Employee Creation</w:t>
      </w:r>
    </w:p>
    <w:p w:rsidRPr="00BC2EB2" w:rsidR="008112C1" w:rsidP="008112C1" w:rsidRDefault="008112C1" w14:paraId="5C0F3C74" w14:textId="77777777">
      <w:pPr>
        <w:pStyle w:val="Heading5"/>
        <w:ind w:left="720"/>
        <w:rPr>
          <w:b/>
          <w:bCs/>
        </w:rPr>
      </w:pPr>
      <w:r>
        <w:rPr>
          <w:b/>
          <w:bCs/>
          <w:color w:val="auto"/>
        </w:rPr>
        <w:t>Add employee to Intacct</w:t>
      </w:r>
    </w:p>
    <w:p w:rsidRPr="00DF086C" w:rsidR="008112C1" w:rsidP="008112C1" w:rsidRDefault="008112C1" w14:paraId="4F8F0C7A" w14:textId="77777777">
      <w:pPr>
        <w:pStyle w:val="NoSpacing"/>
        <w:ind w:left="720"/>
      </w:pPr>
      <w:r w:rsidRPr="00DF086C">
        <w:t xml:space="preserve">We </w:t>
      </w:r>
      <w:r>
        <w:t>add the employee record to Intacct via API from the hub. The QuickBase employee record is sent to the Hub via webhook.</w:t>
      </w:r>
    </w:p>
    <w:p w:rsidR="00E6665B" w:rsidP="00E6665B" w:rsidRDefault="008112C1" w14:paraId="6F470E7E" w14:textId="7B406C82">
      <w:pPr>
        <w:pStyle w:val="Heading6"/>
        <w:ind w:left="720" w:firstLine="720"/>
      </w:pPr>
      <w:r>
        <w:t>Webhook</w:t>
      </w:r>
      <w:r w:rsidR="004D00C3">
        <w:t>s</w:t>
      </w:r>
      <w:r w:rsidRPr="00DF086C">
        <w:t xml:space="preserve">: </w:t>
      </w:r>
    </w:p>
    <w:p w:rsidRPr="004F360C" w:rsidR="008112C1" w:rsidP="00E6665B" w:rsidRDefault="008112C1" w14:paraId="3DDE7219" w14:textId="7E9D2FFE">
      <w:pPr>
        <w:pStyle w:val="NoSpacing"/>
        <w:ind w:left="1440" w:firstLine="720"/>
        <w:rPr>
          <w:rStyle w:val="Heading3Char"/>
          <w:rFonts w:asciiTheme="minorHAnsi" w:hAnsiTheme="minorHAnsi" w:eastAsiaTheme="minorHAnsi" w:cstheme="minorBidi"/>
          <w:color w:val="808080" w:themeColor="background1" w:themeShade="80"/>
          <w:sz w:val="22"/>
          <w:szCs w:val="22"/>
        </w:rPr>
      </w:pPr>
      <w:r>
        <w:rPr>
          <w:color w:val="808080" w:themeColor="background1" w:themeShade="80"/>
        </w:rPr>
        <w:t>Add employee to Intacct</w:t>
      </w:r>
    </w:p>
    <w:p w:rsidRPr="00180B0D" w:rsidR="008112C1" w:rsidP="008112C1" w:rsidRDefault="008112C1" w14:paraId="19CBF164" w14:textId="77777777">
      <w:pPr>
        <w:pStyle w:val="Heading4"/>
      </w:pPr>
      <w:r>
        <w:rPr>
          <w:rStyle w:val="Heading3Char"/>
          <w:color w:val="CA6D07" w:themeColor="accent1" w:themeShade="BF"/>
          <w:sz w:val="22"/>
          <w:szCs w:val="22"/>
        </w:rPr>
        <w:t>Employee Permissions</w:t>
      </w:r>
    </w:p>
    <w:p w:rsidRPr="00BC2EB2" w:rsidR="008112C1" w:rsidP="008112C1" w:rsidRDefault="008112C1" w14:paraId="3FF847AB" w14:textId="77777777">
      <w:pPr>
        <w:pStyle w:val="Heading5"/>
        <w:ind w:left="720"/>
        <w:rPr>
          <w:b/>
          <w:bCs/>
        </w:rPr>
      </w:pPr>
      <w:r>
        <w:rPr>
          <w:b/>
          <w:bCs/>
          <w:color w:val="auto"/>
        </w:rPr>
        <w:t>Hub Profile/AP Processing</w:t>
      </w:r>
    </w:p>
    <w:p w:rsidRPr="00DF086C" w:rsidR="008112C1" w:rsidP="008112C1" w:rsidRDefault="008112C1" w14:paraId="32E249C2" w14:textId="77777777">
      <w:pPr>
        <w:pStyle w:val="NoSpacing"/>
        <w:ind w:left="720"/>
      </w:pPr>
      <w:r w:rsidRPr="00DF086C">
        <w:t xml:space="preserve">We </w:t>
      </w:r>
      <w:r>
        <w:t>assign Hub AP Processing information in QuickBase; this (and all additional) information is sent to the Hub via webhook.</w:t>
      </w:r>
    </w:p>
    <w:p w:rsidR="00E6665B" w:rsidP="004D00C3" w:rsidRDefault="008112C1" w14:paraId="76E58838" w14:textId="660C26FC">
      <w:pPr>
        <w:pStyle w:val="Heading6"/>
        <w:ind w:left="720" w:firstLine="720"/>
      </w:pPr>
      <w:r>
        <w:t>Webhook</w:t>
      </w:r>
      <w:r w:rsidR="004D00C3">
        <w:t>s</w:t>
      </w:r>
      <w:r w:rsidRPr="00DF086C">
        <w:t xml:space="preserve">: </w:t>
      </w:r>
    </w:p>
    <w:p w:rsidRPr="004F360C" w:rsidR="008112C1" w:rsidP="004D00C3" w:rsidRDefault="008112C1" w14:paraId="2E345AC3" w14:textId="1403F548">
      <w:pPr>
        <w:pStyle w:val="NoSpacing"/>
        <w:ind w:left="1440" w:firstLine="720"/>
        <w:rPr>
          <w:rStyle w:val="Heading3Char"/>
          <w:rFonts w:asciiTheme="minorHAnsi" w:hAnsiTheme="minorHAnsi" w:eastAsiaTheme="minorHAnsi" w:cstheme="minorBidi"/>
          <w:color w:val="808080" w:themeColor="background1" w:themeShade="80"/>
          <w:sz w:val="22"/>
          <w:szCs w:val="22"/>
        </w:rPr>
      </w:pPr>
      <w:r>
        <w:rPr>
          <w:color w:val="808080" w:themeColor="background1" w:themeShade="80"/>
        </w:rPr>
        <w:t>Add &amp; Edit Record</w:t>
      </w:r>
    </w:p>
    <w:p w:rsidR="008112C1" w:rsidP="008112C1" w:rsidRDefault="008112C1" w14:paraId="298AC907" w14:textId="77777777">
      <w:pPr>
        <w:pStyle w:val="Heading6"/>
        <w:spacing w:before="0"/>
        <w:ind w:left="1440"/>
      </w:pPr>
      <w:r w:rsidRPr="00DF086C">
        <w:t>Important Fields:</w:t>
      </w:r>
    </w:p>
    <w:p w:rsidR="008112C1" w:rsidP="008112C1" w:rsidRDefault="008112C1" w14:paraId="4C4ED162" w14:textId="77777777">
      <w:pPr>
        <w:pStyle w:val="NoSpacing"/>
      </w:pPr>
      <w:r>
        <w:tab/>
      </w:r>
      <w:r>
        <w:tab/>
      </w:r>
      <w:r>
        <w:tab/>
      </w:r>
      <w:hyperlink w:history="1" r:id="rId15">
        <w:r w:rsidRPr="00A66FDA">
          <w:rPr>
            <w:rStyle w:val="Hyperlink"/>
          </w:rPr>
          <w:t>FID782 [AP Processing Role]</w:t>
        </w:r>
      </w:hyperlink>
    </w:p>
    <w:p w:rsidR="008112C1" w:rsidP="008112C1" w:rsidRDefault="008112C1" w14:paraId="06C36D27" w14:textId="77777777">
      <w:pPr>
        <w:pStyle w:val="NoSpacing"/>
        <w:rPr>
          <w:rStyle w:val="Hyperlink"/>
        </w:rPr>
      </w:pPr>
      <w:r>
        <w:tab/>
      </w:r>
      <w:r>
        <w:tab/>
      </w:r>
      <w:r>
        <w:tab/>
      </w:r>
      <w:hyperlink w:history="1" r:id="rId16">
        <w:r w:rsidRPr="00A66FDA">
          <w:rPr>
            <w:rStyle w:val="Hyperlink"/>
          </w:rPr>
          <w:t>FID783 [AP Processing Team]</w:t>
        </w:r>
      </w:hyperlink>
    </w:p>
    <w:p w:rsidRPr="008C5FAF" w:rsidR="0027330C" w:rsidP="0027330C" w:rsidRDefault="0027330C" w14:paraId="26A31B20" w14:textId="7EC55845">
      <w:pPr>
        <w:pStyle w:val="Heading5"/>
        <w:ind w:left="720"/>
        <w:rPr>
          <w:b/>
          <w:bCs/>
        </w:rPr>
      </w:pPr>
      <w:r>
        <w:rPr>
          <w:b/>
          <w:bCs/>
          <w:color w:val="auto"/>
        </w:rPr>
        <w:t>Price Negotiation</w:t>
      </w:r>
    </w:p>
    <w:p w:rsidR="0027330C" w:rsidP="0027330C" w:rsidRDefault="0027330C" w14:paraId="5A544FAC" w14:textId="3EB8180A">
      <w:pPr>
        <w:pStyle w:val="NoSpacing"/>
        <w:ind w:left="720"/>
      </w:pPr>
      <w:r>
        <w:t xml:space="preserve">We record the </w:t>
      </w:r>
      <w:r w:rsidR="00FD2946">
        <w:t xml:space="preserve">if the </w:t>
      </w:r>
      <w:r>
        <w:t>employee</w:t>
      </w:r>
      <w:r w:rsidR="00FD2946">
        <w:t xml:space="preserve"> is approved to negotiate pricing from the pricing tool (within pre-determined limts. </w:t>
      </w:r>
      <w:r>
        <w:t>This information is fed to the Customers (and subsequent) modules for additional processes and reporting.</w:t>
      </w:r>
    </w:p>
    <w:p w:rsidR="0027330C" w:rsidP="0027330C" w:rsidRDefault="0027330C" w14:paraId="6F816A66" w14:textId="77777777">
      <w:pPr>
        <w:pStyle w:val="Heading6"/>
        <w:ind w:left="1440"/>
      </w:pPr>
      <w:r>
        <w:t>Important Fields:</w:t>
      </w:r>
    </w:p>
    <w:p w:rsidRPr="00D52F74" w:rsidR="0027330C" w:rsidP="0027330C" w:rsidRDefault="00D52F74" w14:paraId="60BBFB43" w14:textId="7AABBCB8">
      <w:pPr>
        <w:pStyle w:val="NoSpacing"/>
        <w:ind w:left="1440" w:firstLine="720"/>
        <w:rPr>
          <w:rStyle w:val="Hyperlink"/>
        </w:rPr>
      </w:pPr>
      <w:r>
        <w:fldChar w:fldCharType="begin"/>
      </w:r>
      <w:r>
        <w:instrText>HYPERLINK "https://zters.quickbase.com/db/bhwfnx47n?a=mf&amp;fid=834&amp;chain=1"</w:instrText>
      </w:r>
      <w:r>
        <w:fldChar w:fldCharType="separate"/>
      </w:r>
      <w:r w:rsidRPr="00D52F74" w:rsidR="0027330C">
        <w:rPr>
          <w:rStyle w:val="Hyperlink"/>
        </w:rPr>
        <w:t>FID8</w:t>
      </w:r>
      <w:r w:rsidRPr="00D52F74">
        <w:rPr>
          <w:rStyle w:val="Hyperlink"/>
        </w:rPr>
        <w:t>34 [Price Negotiation]</w:t>
      </w:r>
    </w:p>
    <w:p w:rsidR="008112C1" w:rsidP="008112C1" w:rsidRDefault="00D52F74" w14:paraId="123F2EC3" w14:textId="356EFE0D">
      <w:pPr>
        <w:pStyle w:val="Heading4"/>
        <w:spacing w:before="0"/>
        <w:rPr>
          <w:rStyle w:val="Heading3Char"/>
          <w:color w:val="CA6D07" w:themeColor="accent1" w:themeShade="BF"/>
          <w:sz w:val="22"/>
          <w:szCs w:val="22"/>
        </w:rPr>
      </w:pPr>
      <w:r>
        <w:rPr>
          <w:rFonts w:asciiTheme="minorHAnsi" w:hAnsiTheme="minorHAnsi" w:eastAsiaTheme="minorHAnsi" w:cstheme="minorBidi"/>
          <w:i w:val="0"/>
          <w:iCs w:val="0"/>
          <w:color w:val="auto"/>
        </w:rPr>
        <w:fldChar w:fldCharType="end"/>
      </w:r>
      <w:r w:rsidR="008112C1">
        <w:rPr>
          <w:rStyle w:val="Heading3Char"/>
          <w:color w:val="CA6D07" w:themeColor="accent1" w:themeShade="BF"/>
          <w:sz w:val="22"/>
          <w:szCs w:val="22"/>
        </w:rPr>
        <w:t>Employee Status</w:t>
      </w:r>
    </w:p>
    <w:p w:rsidRPr="00BC2EB2" w:rsidR="008112C1" w:rsidP="008112C1" w:rsidRDefault="008112C1" w14:paraId="1CF1AE28" w14:textId="77777777">
      <w:pPr>
        <w:pStyle w:val="Heading5"/>
        <w:ind w:left="720"/>
        <w:rPr>
          <w:b/>
          <w:bCs/>
        </w:rPr>
      </w:pPr>
      <w:r>
        <w:rPr>
          <w:b/>
          <w:bCs/>
          <w:color w:val="auto"/>
        </w:rPr>
        <w:t>Active Status</w:t>
      </w:r>
    </w:p>
    <w:p w:rsidRPr="00DF086C" w:rsidR="008112C1" w:rsidP="008112C1" w:rsidRDefault="008112C1" w14:paraId="7EB2FAA9" w14:textId="77777777">
      <w:pPr>
        <w:pStyle w:val="NoSpacing"/>
        <w:ind w:left="720"/>
      </w:pPr>
      <w:r w:rsidRPr="00DF086C">
        <w:t xml:space="preserve">We </w:t>
      </w:r>
      <w:r>
        <w:t>record whether an employee is actively employed, and we additionally maintain a historical record even after they are terminated. This information is fed to the Customers module for additional processes.</w:t>
      </w:r>
    </w:p>
    <w:p w:rsidR="008112C1" w:rsidP="008112C1" w:rsidRDefault="008112C1" w14:paraId="33472633" w14:textId="77777777">
      <w:pPr>
        <w:pStyle w:val="Heading6"/>
        <w:spacing w:before="0"/>
        <w:ind w:left="1440"/>
      </w:pPr>
      <w:r w:rsidRPr="00DF086C">
        <w:t>Important Fields:</w:t>
      </w:r>
    </w:p>
    <w:p w:rsidR="008112C1" w:rsidP="008112C1" w:rsidRDefault="008112C1" w14:paraId="4B912F4B" w14:textId="77777777">
      <w:pPr>
        <w:pStyle w:val="NoSpacing"/>
      </w:pPr>
      <w:r>
        <w:tab/>
      </w:r>
      <w:r>
        <w:tab/>
      </w:r>
      <w:r>
        <w:tab/>
      </w:r>
      <w:hyperlink w:history="1" r:id="rId17">
        <w:r w:rsidRPr="00C36185">
          <w:rPr>
            <w:rStyle w:val="Hyperlink"/>
          </w:rPr>
          <w:t>FID73 [Active Employee]</w:t>
        </w:r>
      </w:hyperlink>
    </w:p>
    <w:p w:rsidR="008112C1" w:rsidP="008112C1" w:rsidRDefault="008112C1" w14:paraId="1BD03600" w14:textId="77777777">
      <w:pPr>
        <w:pStyle w:val="NoSpacing"/>
      </w:pPr>
      <w:r>
        <w:tab/>
      </w:r>
      <w:r>
        <w:tab/>
      </w:r>
      <w:r>
        <w:tab/>
      </w:r>
      <w:hyperlink w:history="1" r:id="rId18">
        <w:r w:rsidRPr="00352614">
          <w:rPr>
            <w:rStyle w:val="Hyperlink"/>
          </w:rPr>
          <w:t>FID343 [Termination Date]</w:t>
        </w:r>
      </w:hyperlink>
    </w:p>
    <w:p w:rsidR="008112C1" w:rsidP="008112C1" w:rsidRDefault="008112C1" w14:paraId="1DB46B1B" w14:textId="77777777">
      <w:pPr>
        <w:pStyle w:val="Heading4"/>
      </w:pPr>
      <w:r>
        <w:t>Employee Team</w:t>
      </w:r>
    </w:p>
    <w:p w:rsidRPr="008C5FAF" w:rsidR="008112C1" w:rsidP="008112C1" w:rsidRDefault="008112C1" w14:paraId="2D7D9AC4" w14:textId="77777777">
      <w:pPr>
        <w:pStyle w:val="Heading5"/>
        <w:ind w:left="720"/>
        <w:rPr>
          <w:b/>
          <w:bCs/>
        </w:rPr>
      </w:pPr>
      <w:r w:rsidRPr="008C5FAF">
        <w:rPr>
          <w:b/>
          <w:bCs/>
          <w:color w:val="auto"/>
        </w:rPr>
        <w:t>CWS</w:t>
      </w:r>
    </w:p>
    <w:p w:rsidR="008112C1" w:rsidP="008112C1" w:rsidRDefault="008112C1" w14:paraId="46A70E45" w14:textId="77777777">
      <w:pPr>
        <w:pStyle w:val="NoSpacing"/>
        <w:ind w:left="720"/>
      </w:pPr>
      <w:r>
        <w:t>We derive whether an employee is part of the CWS group. This information is fed to the Customers (and subsequent) modules for additional processes and reporting.</w:t>
      </w:r>
    </w:p>
    <w:p w:rsidR="008112C1" w:rsidP="008112C1" w:rsidRDefault="008112C1" w14:paraId="11DB4855" w14:textId="77777777">
      <w:pPr>
        <w:pStyle w:val="Heading6"/>
        <w:ind w:left="1440"/>
      </w:pPr>
      <w:r>
        <w:t>Important Fields:</w:t>
      </w:r>
    </w:p>
    <w:p w:rsidR="008112C1" w:rsidP="008112C1" w:rsidRDefault="00000000" w14:paraId="2472A17F" w14:textId="77777777">
      <w:pPr>
        <w:pStyle w:val="NoSpacing"/>
        <w:ind w:left="2160"/>
      </w:pPr>
      <w:hyperlink w:history="1" r:id="rId19">
        <w:r w:rsidRPr="00C02DFE" w:rsidR="008112C1">
          <w:rPr>
            <w:rStyle w:val="Hyperlink"/>
          </w:rPr>
          <w:t>FID611 [CWS]</w:t>
        </w:r>
      </w:hyperlink>
    </w:p>
    <w:p w:rsidR="008112C1" w:rsidP="008112C1" w:rsidRDefault="00000000" w14:paraId="5CAA5CF4" w14:textId="77777777">
      <w:pPr>
        <w:pStyle w:val="NoSpacing"/>
        <w:ind w:left="2160"/>
      </w:pPr>
      <w:hyperlink w:history="1" r:id="rId20">
        <w:r w:rsidRPr="00596A45" w:rsidR="008112C1">
          <w:rPr>
            <w:rStyle w:val="Hyperlink"/>
          </w:rPr>
          <w:t>FID52 [CSS]</w:t>
        </w:r>
      </w:hyperlink>
    </w:p>
    <w:p w:rsidRPr="008C5FAF" w:rsidR="008112C1" w:rsidP="008112C1" w:rsidRDefault="008112C1" w14:paraId="0EBCD1FD" w14:textId="77777777">
      <w:pPr>
        <w:pStyle w:val="Heading5"/>
        <w:ind w:left="720"/>
        <w:rPr>
          <w:b/>
          <w:bCs/>
        </w:rPr>
      </w:pPr>
      <w:r w:rsidRPr="008C5FAF">
        <w:rPr>
          <w:b/>
          <w:bCs/>
          <w:color w:val="auto"/>
        </w:rPr>
        <w:t>C</w:t>
      </w:r>
      <w:r>
        <w:rPr>
          <w:b/>
          <w:bCs/>
          <w:color w:val="auto"/>
        </w:rPr>
        <w:t>SS/Supervisor</w:t>
      </w:r>
    </w:p>
    <w:p w:rsidR="008112C1" w:rsidP="008112C1" w:rsidRDefault="008112C1" w14:paraId="7CD0861D" w14:textId="77777777">
      <w:pPr>
        <w:pStyle w:val="NoSpacing"/>
        <w:ind w:left="720"/>
      </w:pPr>
      <w:r>
        <w:t>We record the employee’s CSS/Supervisor and sales team. This information is fed from the “Team Leads” table and fed to the Customers (and subsequent) modules for additional processes and reporting.</w:t>
      </w:r>
    </w:p>
    <w:p w:rsidR="008112C1" w:rsidP="008112C1" w:rsidRDefault="008112C1" w14:paraId="66B5F102" w14:textId="77777777">
      <w:pPr>
        <w:pStyle w:val="Heading6"/>
        <w:ind w:left="1440"/>
      </w:pPr>
      <w:r>
        <w:t>Important Fields:</w:t>
      </w:r>
    </w:p>
    <w:p w:rsidR="008112C1" w:rsidP="008112C1" w:rsidRDefault="00000000" w14:paraId="6CEBB7E9" w14:textId="77777777">
      <w:pPr>
        <w:pStyle w:val="NoSpacing"/>
        <w:ind w:left="2160"/>
      </w:pPr>
      <w:hyperlink w:history="1" r:id="rId21">
        <w:r w:rsidRPr="00E21831" w:rsidR="008112C1">
          <w:rPr>
            <w:rStyle w:val="Hyperlink"/>
          </w:rPr>
          <w:t>FID817 [Sales Team]</w:t>
        </w:r>
      </w:hyperlink>
    </w:p>
    <w:p w:rsidR="008112C1" w:rsidP="008112C1" w:rsidRDefault="00000000" w14:paraId="29FB4BD9" w14:textId="77777777">
      <w:pPr>
        <w:pStyle w:val="NoSpacing"/>
        <w:ind w:left="2160"/>
      </w:pPr>
      <w:hyperlink w:history="1" r:id="rId22">
        <w:r w:rsidRPr="00596A45" w:rsidR="008112C1">
          <w:rPr>
            <w:rStyle w:val="Hyperlink"/>
          </w:rPr>
          <w:t>FID52 [CSS]</w:t>
        </w:r>
      </w:hyperlink>
    </w:p>
    <w:p w:rsidRPr="008C5FAF" w:rsidR="008112C1" w:rsidP="008112C1" w:rsidRDefault="008112C1" w14:paraId="28999462" w14:textId="77777777">
      <w:pPr>
        <w:pStyle w:val="Heading5"/>
        <w:ind w:left="720"/>
        <w:rPr>
          <w:b/>
          <w:bCs/>
        </w:rPr>
      </w:pPr>
      <w:r>
        <w:rPr>
          <w:b/>
          <w:bCs/>
          <w:color w:val="auto"/>
        </w:rPr>
        <w:t>Fulfillment Lead</w:t>
      </w:r>
    </w:p>
    <w:p w:rsidR="008112C1" w:rsidP="008112C1" w:rsidRDefault="008112C1" w14:paraId="26DE3132" w14:textId="77777777">
      <w:pPr>
        <w:pStyle w:val="NoSpacing"/>
        <w:ind w:left="720"/>
      </w:pPr>
      <w:r>
        <w:t>We record the employee’s assigned Fulfillment Lead. This information is fed to the Customers (and subsequent) modules for additional processes and reporting.</w:t>
      </w:r>
    </w:p>
    <w:p w:rsidR="008112C1" w:rsidP="008112C1" w:rsidRDefault="008112C1" w14:paraId="35120A7B" w14:textId="77777777">
      <w:pPr>
        <w:pStyle w:val="Heading6"/>
        <w:ind w:left="1440"/>
      </w:pPr>
      <w:r>
        <w:t>Important Fields:</w:t>
      </w:r>
    </w:p>
    <w:p w:rsidR="008112C1" w:rsidP="008112C1" w:rsidRDefault="00000000" w14:paraId="08BCD4D8" w14:textId="1DC5220E">
      <w:pPr>
        <w:pStyle w:val="NoSpacing"/>
        <w:ind w:left="2160"/>
        <w:rPr>
          <w:rStyle w:val="Hyperlink"/>
        </w:rPr>
      </w:pPr>
      <w:hyperlink w:history="1" r:id="rId23">
        <w:r w:rsidRPr="002535F9" w:rsidR="008112C1">
          <w:rPr>
            <w:rStyle w:val="Hyperlink"/>
          </w:rPr>
          <w:t>FID822 [Fulfillment Lead]</w:t>
        </w:r>
      </w:hyperlink>
    </w:p>
    <w:p w:rsidRPr="008C5FAF" w:rsidR="00AD59AB" w:rsidP="00AD59AB" w:rsidRDefault="005A6EC6" w14:paraId="525CCB59" w14:textId="513CE169">
      <w:pPr>
        <w:pStyle w:val="Heading5"/>
        <w:ind w:left="720"/>
        <w:rPr>
          <w:b/>
          <w:bCs/>
        </w:rPr>
      </w:pPr>
      <w:r>
        <w:rPr>
          <w:b/>
          <w:bCs/>
          <w:color w:val="auto"/>
        </w:rPr>
        <w:t>Sales Team</w:t>
      </w:r>
    </w:p>
    <w:p w:rsidR="00AD59AB" w:rsidP="00AD59AB" w:rsidRDefault="00AD59AB" w14:paraId="4CF1F191" w14:textId="2493A3E5">
      <w:pPr>
        <w:pStyle w:val="NoSpacing"/>
        <w:ind w:left="720"/>
      </w:pPr>
      <w:r>
        <w:t xml:space="preserve">We record the employee’s assigned </w:t>
      </w:r>
      <w:r w:rsidR="005A6EC6">
        <w:t>Sales Team (Color)</w:t>
      </w:r>
      <w:r>
        <w:t>. This information is fed to the Customers (and subsequent) modules for additional processes and reporting.</w:t>
      </w:r>
    </w:p>
    <w:p w:rsidR="00AD59AB" w:rsidP="00AD59AB" w:rsidRDefault="00AD59AB" w14:paraId="78CD3884" w14:textId="77777777">
      <w:pPr>
        <w:pStyle w:val="Heading6"/>
        <w:ind w:left="1440"/>
      </w:pPr>
      <w:r>
        <w:t>Important Fields:</w:t>
      </w:r>
    </w:p>
    <w:p w:rsidRPr="005C212A" w:rsidR="00AD59AB" w:rsidP="005C212A" w:rsidRDefault="005C212A" w14:paraId="3A5B0F0A" w14:textId="609D2CE3">
      <w:pPr>
        <w:pStyle w:val="NoSpacing"/>
        <w:ind w:left="1440" w:firstLine="720"/>
        <w:rPr>
          <w:color w:val="F79121" w:themeColor="accent1"/>
        </w:rPr>
      </w:pPr>
      <w:hyperlink w:history="1" r:id="rId24">
        <w:r w:rsidRPr="005C212A" w:rsidR="00B85BB6">
          <w:rPr>
            <w:rStyle w:val="Hyperlink"/>
          </w:rPr>
          <w:t>FID817 [Sales Team</w:t>
        </w:r>
        <w:r w:rsidRPr="005C212A" w:rsidR="00B85BB6">
          <w:rPr>
            <w:rStyle w:val="Hyperlink"/>
          </w:rPr>
          <w:t>]</w:t>
        </w:r>
      </w:hyperlink>
    </w:p>
    <w:p w:rsidRPr="00C0496F" w:rsidR="007368B2" w:rsidP="007368B2" w:rsidRDefault="007368B2" w14:paraId="005278F5" w14:textId="77777777">
      <w:pPr>
        <w:pStyle w:val="Heading3"/>
        <w:rPr>
          <w:sz w:val="44"/>
          <w:szCs w:val="44"/>
        </w:rPr>
      </w:pPr>
      <w:r w:rsidRPr="00C0496F">
        <w:rPr>
          <w:sz w:val="44"/>
          <w:szCs w:val="44"/>
        </w:rPr>
        <w:t>Customers Processes</w:t>
      </w:r>
    </w:p>
    <w:p w:rsidRPr="00180B0D" w:rsidR="007368B2" w:rsidP="007368B2" w:rsidRDefault="007368B2" w14:paraId="76F70E17" w14:textId="77777777">
      <w:pPr>
        <w:pStyle w:val="Heading4"/>
      </w:pPr>
      <w:r w:rsidRPr="00180B0D">
        <w:rPr>
          <w:rStyle w:val="Heading3Char"/>
          <w:color w:val="CA6D07" w:themeColor="accent1" w:themeShade="BF"/>
          <w:sz w:val="22"/>
          <w:szCs w:val="22"/>
        </w:rPr>
        <w:t>Customer Entry</w:t>
      </w:r>
    </w:p>
    <w:p w:rsidRPr="00A256D8" w:rsidR="007368B2" w:rsidP="007368B2" w:rsidRDefault="007368B2" w14:paraId="7EE4864F" w14:textId="77777777">
      <w:pPr>
        <w:pStyle w:val="Heading5"/>
        <w:ind w:left="720"/>
      </w:pPr>
      <w:r w:rsidRPr="00A256D8">
        <w:rPr>
          <w:rStyle w:val="Heading5Char"/>
          <w:b/>
          <w:bCs/>
          <w:color w:val="auto"/>
        </w:rPr>
        <w:t>Call Pop-Up Tool</w:t>
      </w:r>
    </w:p>
    <w:p w:rsidR="007368B2" w:rsidP="007368B2" w:rsidRDefault="007368B2" w14:paraId="200179F7" w14:textId="77777777">
      <w:pPr>
        <w:pStyle w:val="NoSpacing"/>
        <w:ind w:left="720"/>
      </w:pPr>
      <w:r>
        <w:t>We use an ingress page from Hub/FreePBX via API to automatically search for and/or enter preliminary customer information.</w:t>
      </w:r>
    </w:p>
    <w:p w:rsidR="007368B2" w:rsidP="007368B2" w:rsidRDefault="007368B2" w14:paraId="73B0B68B" w14:textId="77777777">
      <w:pPr>
        <w:pStyle w:val="Heading6"/>
        <w:ind w:left="720" w:firstLine="720"/>
      </w:pPr>
      <w:r w:rsidRPr="00F91929">
        <w:rPr>
          <w:rStyle w:val="Heading6Char"/>
        </w:rPr>
        <w:t>Important Fields:</w:t>
      </w:r>
      <w:r>
        <w:t xml:space="preserve"> </w:t>
      </w:r>
    </w:p>
    <w:p w:rsidR="007368B2" w:rsidP="007368B2" w:rsidRDefault="007368B2" w14:paraId="5D57ED14" w14:textId="77777777">
      <w:pPr>
        <w:pStyle w:val="NoSpacing"/>
        <w:ind w:left="2160"/>
        <w:rPr>
          <w:color w:val="808080" w:themeColor="background1" w:themeShade="80"/>
        </w:rPr>
      </w:pPr>
      <w:r w:rsidRPr="000B0D86">
        <w:rPr>
          <w:color w:val="808080" w:themeColor="background1" w:themeShade="80"/>
        </w:rPr>
        <w:t>(Many) basic customer information fields</w:t>
      </w:r>
    </w:p>
    <w:p w:rsidR="007368B2" w:rsidP="007368B2" w:rsidRDefault="007368B2" w14:paraId="112EF867" w14:textId="77777777">
      <w:pPr>
        <w:pStyle w:val="NoSpacing"/>
        <w:ind w:left="2160"/>
        <w:rPr>
          <w:color w:val="808080" w:themeColor="background1" w:themeShade="80"/>
        </w:rPr>
      </w:pPr>
      <w:r w:rsidRPr="000B0D86">
        <w:rPr>
          <w:color w:val="808080" w:themeColor="background1" w:themeShade="80"/>
        </w:rPr>
        <w:t>Site contact summary fields</w:t>
      </w:r>
    </w:p>
    <w:p w:rsidR="007368B2" w:rsidP="007368B2" w:rsidRDefault="007368B2" w14:paraId="51FC3C9E" w14:textId="77777777">
      <w:pPr>
        <w:pStyle w:val="NoSpacing"/>
        <w:ind w:left="2160"/>
        <w:rPr>
          <w:color w:val="808080" w:themeColor="background1" w:themeShade="80"/>
        </w:rPr>
      </w:pPr>
      <w:r w:rsidRPr="000B0D86">
        <w:rPr>
          <w:color w:val="808080" w:themeColor="background1" w:themeShade="80"/>
        </w:rPr>
        <w:t>Answered Calls summary fields</w:t>
      </w:r>
    </w:p>
    <w:p w:rsidRPr="00A256D8" w:rsidR="007368B2" w:rsidP="19766C5E" w:rsidRDefault="007368B2" w14:paraId="54AE51E3" w14:textId="77777777">
      <w:pPr>
        <w:pStyle w:val="Heading5"/>
        <w:ind w:left="720"/>
        <w:rPr>
          <w:rStyle w:val="Heading5Char"/>
          <w:b/>
          <w:bCs/>
          <w:color w:val="auto"/>
        </w:rPr>
      </w:pPr>
      <w:r w:rsidRPr="19766C5E">
        <w:rPr>
          <w:rStyle w:val="Heading5Char"/>
          <w:b/>
          <w:bCs/>
          <w:color w:val="auto"/>
        </w:rPr>
        <w:t>Hub Caching/Intacct Entry</w:t>
      </w:r>
    </w:p>
    <w:p w:rsidR="007368B2" w:rsidP="007368B2" w:rsidRDefault="007368B2" w14:paraId="3E885F29" w14:textId="77777777">
      <w:pPr>
        <w:pStyle w:val="NoSpacing"/>
        <w:ind w:left="720"/>
      </w:pPr>
      <w:r>
        <w:t>We use webhooks to add and/or update the Hub (which in turn updates Intacct) when a customer record is created and/or their name is modified.</w:t>
      </w:r>
    </w:p>
    <w:p w:rsidR="004D00C3" w:rsidP="004D00C3" w:rsidRDefault="007368B2" w14:paraId="3065F554" w14:textId="77777777">
      <w:pPr>
        <w:pStyle w:val="Heading6"/>
        <w:ind w:left="720" w:firstLine="720"/>
      </w:pPr>
      <w:r>
        <w:t>Webhooks</w:t>
      </w:r>
      <w:r w:rsidRPr="00C13EE7">
        <w:t xml:space="preserve">: </w:t>
      </w:r>
    </w:p>
    <w:p w:rsidR="000F09B1" w:rsidP="004D00C3" w:rsidRDefault="007368B2" w14:paraId="13F908E9" w14:textId="77777777">
      <w:pPr>
        <w:pStyle w:val="NoSpacing"/>
        <w:ind w:left="1440" w:firstLine="720"/>
        <w:rPr>
          <w:color w:val="808080" w:themeColor="background1" w:themeShade="80"/>
        </w:rPr>
      </w:pPr>
      <w:r>
        <w:rPr>
          <w:color w:val="808080" w:themeColor="background1" w:themeShade="80"/>
        </w:rPr>
        <w:t>Add Intacct Live</w:t>
      </w:r>
    </w:p>
    <w:p w:rsidR="007368B2" w:rsidP="004D00C3" w:rsidRDefault="007368B2" w14:paraId="10B77EBD" w14:textId="2C88B79F">
      <w:pPr>
        <w:pStyle w:val="NoSpacing"/>
        <w:ind w:left="1440" w:firstLine="720"/>
      </w:pPr>
      <w:r>
        <w:rPr>
          <w:color w:val="808080" w:themeColor="background1" w:themeShade="80"/>
        </w:rPr>
        <w:t>Customer Name Updated Portal</w:t>
      </w:r>
    </w:p>
    <w:p w:rsidRPr="00180B0D" w:rsidR="007368B2" w:rsidP="007368B2" w:rsidRDefault="007368B2" w14:paraId="6A85E024" w14:textId="77777777">
      <w:pPr>
        <w:pStyle w:val="Heading4"/>
      </w:pPr>
      <w:r w:rsidRPr="00180B0D">
        <w:rPr>
          <w:rStyle w:val="Heading3Char"/>
          <w:color w:val="CA6D07" w:themeColor="accent1" w:themeShade="BF"/>
          <w:sz w:val="22"/>
          <w:szCs w:val="22"/>
        </w:rPr>
        <w:t xml:space="preserve">Customer </w:t>
      </w:r>
      <w:r>
        <w:rPr>
          <w:rStyle w:val="Heading3Char"/>
          <w:color w:val="CA6D07" w:themeColor="accent1" w:themeShade="BF"/>
          <w:sz w:val="22"/>
          <w:szCs w:val="22"/>
        </w:rPr>
        <w:t>A</w:t>
      </w:r>
      <w:r w:rsidRPr="00180B0D">
        <w:rPr>
          <w:rStyle w:val="Heading3Char"/>
          <w:color w:val="CA6D07" w:themeColor="accent1" w:themeShade="BF"/>
          <w:sz w:val="22"/>
          <w:szCs w:val="22"/>
        </w:rPr>
        <w:t>ssignmen</w:t>
      </w:r>
      <w:r>
        <w:rPr>
          <w:rStyle w:val="Heading3Char"/>
          <w:color w:val="CA6D07" w:themeColor="accent1" w:themeShade="BF"/>
          <w:sz w:val="22"/>
          <w:szCs w:val="22"/>
        </w:rPr>
        <w:t>t</w:t>
      </w:r>
    </w:p>
    <w:p w:rsidRPr="00A256D8" w:rsidR="007368B2" w:rsidP="007368B2" w:rsidRDefault="007368B2" w14:paraId="2CF4A9DC" w14:textId="77777777">
      <w:pPr>
        <w:pStyle w:val="Heading5"/>
        <w:ind w:left="720"/>
        <w:rPr>
          <w:b/>
          <w:bCs/>
          <w:color w:val="auto"/>
        </w:rPr>
      </w:pPr>
      <w:r w:rsidRPr="00A256D8">
        <w:rPr>
          <w:rStyle w:val="Heading5Char"/>
          <w:b/>
          <w:bCs/>
          <w:color w:val="auto"/>
        </w:rPr>
        <w:t>Permanent Reassignment</w:t>
      </w:r>
      <w:r w:rsidRPr="00A256D8">
        <w:rPr>
          <w:b/>
          <w:bCs/>
          <w:color w:val="auto"/>
        </w:rPr>
        <w:t xml:space="preserve"> </w:t>
      </w:r>
    </w:p>
    <w:p w:rsidR="007368B2" w:rsidP="007368B2" w:rsidRDefault="007368B2" w14:paraId="41251C29" w14:textId="77777777">
      <w:pPr>
        <w:pStyle w:val="NoSpacing"/>
        <w:ind w:left="720"/>
      </w:pPr>
      <w:r>
        <w:t xml:space="preserve">We reassign customers to new AMs in batches (upon departure or corrections) via pipelines. We also maintain the original assignment for Sales tracking. </w:t>
      </w:r>
    </w:p>
    <w:p w:rsidR="004D00C3" w:rsidP="004D00C3" w:rsidRDefault="007368B2" w14:paraId="499910BB" w14:textId="77777777">
      <w:pPr>
        <w:pStyle w:val="Heading6"/>
        <w:ind w:left="720" w:firstLine="720"/>
      </w:pPr>
      <w:r w:rsidRPr="00C13EE7">
        <w:t xml:space="preserve">Pipelines: </w:t>
      </w:r>
    </w:p>
    <w:p w:rsidR="000F09B1" w:rsidP="004D00C3" w:rsidRDefault="007368B2" w14:paraId="0A908D58" w14:textId="77777777">
      <w:pPr>
        <w:pStyle w:val="NoSpacing"/>
        <w:ind w:left="1440" w:firstLine="720"/>
        <w:rPr>
          <w:color w:val="808080" w:themeColor="background1" w:themeShade="80"/>
        </w:rPr>
      </w:pPr>
      <w:r w:rsidRPr="00C13EE7">
        <w:rPr>
          <w:color w:val="808080" w:themeColor="background1" w:themeShade="80"/>
        </w:rPr>
        <w:t>Change Record Owner</w:t>
      </w:r>
    </w:p>
    <w:p w:rsidRPr="00EB403D" w:rsidR="007368B2" w:rsidP="004D00C3" w:rsidRDefault="007368B2" w14:paraId="47B6366C" w14:textId="1D98D0D7">
      <w:pPr>
        <w:pStyle w:val="NoSpacing"/>
        <w:ind w:left="1440" w:firstLine="720"/>
      </w:pPr>
      <w:r w:rsidRPr="00C13EE7">
        <w:rPr>
          <w:color w:val="808080" w:themeColor="background1" w:themeShade="80"/>
        </w:rPr>
        <w:t>Change Record Owner 2</w:t>
      </w:r>
    </w:p>
    <w:p w:rsidR="007368B2" w:rsidP="007368B2" w:rsidRDefault="007368B2" w14:paraId="3452ABCB" w14:textId="77777777">
      <w:pPr>
        <w:pStyle w:val="Heading6"/>
        <w:ind w:left="1440"/>
      </w:pPr>
      <w:r>
        <w:t xml:space="preserve">Important Fields: </w:t>
      </w:r>
    </w:p>
    <w:p w:rsidR="007368B2" w:rsidP="007368B2" w:rsidRDefault="00000000" w14:paraId="62956D6D" w14:textId="77777777">
      <w:pPr>
        <w:pStyle w:val="NoSpacing"/>
        <w:ind w:left="2160"/>
      </w:pPr>
      <w:hyperlink w:history="1" r:id="rId25">
        <w:r w:rsidRPr="00244FDE" w:rsidR="007368B2">
          <w:rPr>
            <w:rStyle w:val="Hyperlink"/>
          </w:rPr>
          <w:t>FID321 [Reassign To]</w:t>
        </w:r>
      </w:hyperlink>
    </w:p>
    <w:p w:rsidR="007368B2" w:rsidP="007368B2" w:rsidRDefault="00000000" w14:paraId="1993D0E8" w14:textId="77777777">
      <w:pPr>
        <w:pStyle w:val="NoSpacing"/>
        <w:ind w:left="2160"/>
      </w:pPr>
      <w:hyperlink w:history="1" r:id="rId26">
        <w:r w:rsidRPr="00D770B4" w:rsidR="007368B2">
          <w:rPr>
            <w:rStyle w:val="Hyperlink"/>
          </w:rPr>
          <w:t>FID4 [Record Owner]</w:t>
        </w:r>
      </w:hyperlink>
    </w:p>
    <w:p w:rsidR="007368B2" w:rsidP="007368B2" w:rsidRDefault="00000000" w14:paraId="56C213BF" w14:textId="77777777">
      <w:pPr>
        <w:pStyle w:val="NoSpacing"/>
        <w:ind w:left="2160"/>
      </w:pPr>
      <w:hyperlink w:history="1" r:id="rId27">
        <w:r w:rsidRPr="00687E55" w:rsidR="007368B2">
          <w:rPr>
            <w:rStyle w:val="Hyperlink"/>
          </w:rPr>
          <w:t>FID105 [Record Owner2]</w:t>
        </w:r>
      </w:hyperlink>
      <w:r w:rsidR="007368B2">
        <w:t xml:space="preserve"> </w:t>
      </w:r>
    </w:p>
    <w:p w:rsidR="007368B2" w:rsidP="007368B2" w:rsidRDefault="00000000" w14:paraId="6E7C5A74" w14:textId="77777777">
      <w:pPr>
        <w:pStyle w:val="NoSpacing"/>
        <w:ind w:left="2160"/>
      </w:pPr>
      <w:hyperlink w:history="1" r:id="rId28">
        <w:r w:rsidRPr="00B335C4" w:rsidR="007368B2">
          <w:rPr>
            <w:rStyle w:val="Hyperlink"/>
          </w:rPr>
          <w:t>FID328 [Last Assigned To]</w:t>
        </w:r>
      </w:hyperlink>
    </w:p>
    <w:p w:rsidRPr="00A256D8" w:rsidR="007368B2" w:rsidP="007368B2" w:rsidRDefault="007368B2" w14:paraId="33A70CB4" w14:textId="77777777">
      <w:pPr>
        <w:pStyle w:val="Heading5"/>
        <w:ind w:left="720"/>
        <w:rPr>
          <w:b/>
          <w:bCs/>
          <w:color w:val="auto"/>
        </w:rPr>
      </w:pPr>
      <w:r w:rsidRPr="19766C5E">
        <w:rPr>
          <w:rStyle w:val="Heading5Char"/>
          <w:b/>
          <w:bCs/>
          <w:color w:val="auto"/>
        </w:rPr>
        <w:t>Temporary Reassignment</w:t>
      </w:r>
    </w:p>
    <w:p w:rsidR="007368B2" w:rsidP="007368B2" w:rsidRDefault="007368B2" w14:paraId="2A9F12E9" w14:textId="77777777">
      <w:pPr>
        <w:pStyle w:val="NoSpacing"/>
        <w:ind w:left="720"/>
      </w:pPr>
      <w:r>
        <w:t xml:space="preserve">We reassign customers temporarily for handling (e.g. Vacation). </w:t>
      </w:r>
    </w:p>
    <w:p w:rsidR="00AD077E" w:rsidP="00AD077E" w:rsidRDefault="007368B2" w14:paraId="43644875" w14:textId="793C9248">
      <w:pPr>
        <w:pStyle w:val="Heading6"/>
        <w:ind w:left="720" w:firstLine="720"/>
      </w:pPr>
      <w:r w:rsidRPr="00C13EE7">
        <w:t>Form Rule</w:t>
      </w:r>
      <w:r w:rsidR="00AD077E">
        <w:t>s</w:t>
      </w:r>
      <w:r w:rsidRPr="00C13EE7">
        <w:t xml:space="preserve">: </w:t>
      </w:r>
    </w:p>
    <w:p w:rsidR="007368B2" w:rsidP="00AD077E" w:rsidRDefault="007368B2" w14:paraId="33A52CFE" w14:textId="11429BEB">
      <w:pPr>
        <w:pStyle w:val="NoSpacing"/>
        <w:ind w:left="1440" w:firstLine="720"/>
      </w:pPr>
      <w:r w:rsidRPr="00C13EE7">
        <w:rPr>
          <w:color w:val="808080" w:themeColor="background1" w:themeShade="80"/>
        </w:rPr>
        <w:t>#21</w:t>
      </w:r>
    </w:p>
    <w:p w:rsidR="007368B2" w:rsidP="007368B2" w:rsidRDefault="007368B2" w14:paraId="62BBD687" w14:textId="77777777">
      <w:pPr>
        <w:pStyle w:val="Heading6"/>
        <w:ind w:left="1440"/>
      </w:pPr>
      <w:r>
        <w:t>Important Fields:</w:t>
      </w:r>
    </w:p>
    <w:p w:rsidR="007368B2" w:rsidP="007368B2" w:rsidRDefault="00000000" w14:paraId="5B21D31B" w14:textId="77777777">
      <w:pPr>
        <w:pStyle w:val="NoSpacing"/>
        <w:ind w:left="2160"/>
      </w:pPr>
      <w:hyperlink w:history="1" r:id="rId29">
        <w:r w:rsidRPr="00BC09D2" w:rsidR="007368B2">
          <w:rPr>
            <w:rStyle w:val="Hyperlink"/>
          </w:rPr>
          <w:t>FID438 [Temp Employee]</w:t>
        </w:r>
      </w:hyperlink>
    </w:p>
    <w:p w:rsidR="007368B2" w:rsidP="007368B2" w:rsidRDefault="00000000" w14:paraId="3BAC9963" w14:textId="77777777">
      <w:pPr>
        <w:pStyle w:val="NoSpacing"/>
        <w:ind w:left="2160"/>
      </w:pPr>
      <w:hyperlink w:history="1" r:id="rId30">
        <w:r w:rsidRPr="003A58CC" w:rsidR="007368B2">
          <w:rPr>
            <w:rStyle w:val="Hyperlink"/>
          </w:rPr>
          <w:t>FID440 [Out of Office Active Notices]</w:t>
        </w:r>
      </w:hyperlink>
    </w:p>
    <w:p w:rsidRPr="00180B0D" w:rsidR="007368B2" w:rsidP="007368B2" w:rsidRDefault="007368B2" w14:paraId="678537FD" w14:textId="77777777">
      <w:pPr>
        <w:pStyle w:val="Heading4"/>
      </w:pPr>
      <w:r w:rsidRPr="00180B0D">
        <w:rPr>
          <w:rStyle w:val="Heading3Char"/>
          <w:color w:val="CA6D07" w:themeColor="accent1" w:themeShade="BF"/>
          <w:sz w:val="22"/>
          <w:szCs w:val="22"/>
        </w:rPr>
        <w:t>Customer Validation</w:t>
      </w:r>
    </w:p>
    <w:p w:rsidRPr="00BC2EB2" w:rsidR="007368B2" w:rsidP="007368B2" w:rsidRDefault="007368B2" w14:paraId="7CC1DA9E" w14:textId="77777777">
      <w:pPr>
        <w:pStyle w:val="Heading5"/>
        <w:ind w:left="720"/>
        <w:rPr>
          <w:b/>
          <w:bCs/>
          <w:color w:val="auto"/>
        </w:rPr>
      </w:pPr>
      <w:r w:rsidRPr="00BC2EB2">
        <w:rPr>
          <w:b/>
          <w:bCs/>
          <w:color w:val="auto"/>
        </w:rPr>
        <w:t>Ensure Uniqueness</w:t>
      </w:r>
    </w:p>
    <w:p w:rsidR="007368B2" w:rsidP="007368B2" w:rsidRDefault="007368B2" w14:paraId="33ECED50" w14:textId="77777777">
      <w:pPr>
        <w:pStyle w:val="NoSpacing"/>
        <w:ind w:left="720"/>
      </w:pPr>
      <w:r>
        <w:t xml:space="preserve">We check the uniqueness of a customer during entry by email address. First by unique domain, and then by the first portion to ensure (at minimum) a unique email string. </w:t>
      </w:r>
    </w:p>
    <w:p w:rsidR="00AD077E" w:rsidP="00AD077E" w:rsidRDefault="007368B2" w14:paraId="514FFC61" w14:textId="0491E4D1">
      <w:pPr>
        <w:pStyle w:val="Heading6"/>
        <w:ind w:left="720" w:firstLine="720"/>
      </w:pPr>
      <w:r w:rsidRPr="00C13EE7">
        <w:t>Form Rule</w:t>
      </w:r>
      <w:r w:rsidR="00AD077E">
        <w:t>s</w:t>
      </w:r>
      <w:r w:rsidRPr="00C13EE7">
        <w:t xml:space="preserve">: </w:t>
      </w:r>
    </w:p>
    <w:p w:rsidR="007368B2" w:rsidP="00AD077E" w:rsidRDefault="007368B2" w14:paraId="2358F11A" w14:textId="23C4D5EF">
      <w:pPr>
        <w:pStyle w:val="NoSpacing"/>
        <w:ind w:left="1440" w:firstLine="720"/>
      </w:pPr>
      <w:r w:rsidRPr="00C13EE7">
        <w:rPr>
          <w:color w:val="808080" w:themeColor="background1" w:themeShade="80"/>
        </w:rPr>
        <w:t>#24</w:t>
      </w:r>
    </w:p>
    <w:p w:rsidR="007368B2" w:rsidP="007368B2" w:rsidRDefault="007368B2" w14:paraId="26264086" w14:textId="77777777">
      <w:pPr>
        <w:pStyle w:val="Heading6"/>
        <w:ind w:left="1440"/>
      </w:pPr>
      <w:r>
        <w:t>Important Fields:</w:t>
      </w:r>
    </w:p>
    <w:p w:rsidR="007368B2" w:rsidP="007368B2" w:rsidRDefault="00000000" w14:paraId="2486127F" w14:textId="77777777">
      <w:pPr>
        <w:pStyle w:val="NoSpacing"/>
        <w:ind w:left="2160"/>
      </w:pPr>
      <w:hyperlink w:history="1" r:id="rId31">
        <w:r w:rsidRPr="006F3F67" w:rsidR="007368B2">
          <w:rPr>
            <w:rStyle w:val="Hyperlink"/>
          </w:rPr>
          <w:t>FID465 [Domain Search]</w:t>
        </w:r>
      </w:hyperlink>
    </w:p>
    <w:p w:rsidR="007368B2" w:rsidP="007368B2" w:rsidRDefault="00000000" w14:paraId="4680665B" w14:textId="77777777">
      <w:pPr>
        <w:pStyle w:val="NoSpacing"/>
        <w:ind w:left="2160"/>
      </w:pPr>
      <w:hyperlink w:history="1" r:id="rId32">
        <w:r w:rsidRPr="0082608D" w:rsidR="007368B2">
          <w:rPr>
            <w:rStyle w:val="Hyperlink"/>
          </w:rPr>
          <w:t>FID461 [Allow Duplicate Domain]</w:t>
        </w:r>
      </w:hyperlink>
    </w:p>
    <w:p w:rsidR="007368B2" w:rsidP="007368B2" w:rsidRDefault="00000000" w14:paraId="46E39131" w14:textId="77777777">
      <w:pPr>
        <w:pStyle w:val="NoSpacing"/>
        <w:ind w:left="2160"/>
      </w:pPr>
      <w:hyperlink w:history="1" r:id="rId33">
        <w:r w:rsidRPr="00B024EF" w:rsidR="007368B2">
          <w:rPr>
            <w:rStyle w:val="Hyperlink"/>
          </w:rPr>
          <w:t>FID383 [Primary Email Address]</w:t>
        </w:r>
      </w:hyperlink>
    </w:p>
    <w:p w:rsidR="007368B2" w:rsidP="007368B2" w:rsidRDefault="00000000" w14:paraId="2345E05D" w14:textId="77777777">
      <w:pPr>
        <w:pStyle w:val="NoSpacing"/>
        <w:ind w:left="2160"/>
      </w:pPr>
      <w:hyperlink w:history="1" r:id="rId34">
        <w:r w:rsidRPr="0082608D" w:rsidR="007368B2">
          <w:rPr>
            <w:rStyle w:val="Hyperlink"/>
          </w:rPr>
          <w:t>FID469 [Domain]</w:t>
        </w:r>
      </w:hyperlink>
    </w:p>
    <w:p w:rsidR="007368B2" w:rsidP="007368B2" w:rsidRDefault="00000000" w14:paraId="4ABD2846" w14:textId="77777777">
      <w:pPr>
        <w:pStyle w:val="NoSpacing"/>
        <w:ind w:left="2160"/>
      </w:pPr>
      <w:hyperlink w:history="1" r:id="rId35">
        <w:r w:rsidRPr="005F2B60" w:rsidR="007368B2">
          <w:rPr>
            <w:rStyle w:val="Hyperlink"/>
          </w:rPr>
          <w:t>FID460 [Duplicate Domain]</w:t>
        </w:r>
      </w:hyperlink>
    </w:p>
    <w:p w:rsidRPr="00BC2EB2" w:rsidR="007368B2" w:rsidP="007368B2" w:rsidRDefault="007368B2" w14:paraId="55BEF320" w14:textId="77777777">
      <w:pPr>
        <w:pStyle w:val="Heading5"/>
        <w:ind w:left="720"/>
        <w:rPr>
          <w:b/>
          <w:bCs/>
          <w:color w:val="auto"/>
        </w:rPr>
      </w:pPr>
      <w:r w:rsidRPr="00BC2EB2">
        <w:rPr>
          <w:b/>
          <w:bCs/>
          <w:color w:val="auto"/>
        </w:rPr>
        <w:t>Email fields requirement</w:t>
      </w:r>
    </w:p>
    <w:p w:rsidR="007368B2" w:rsidP="007368B2" w:rsidRDefault="007368B2" w14:paraId="1981E978" w14:textId="77777777">
      <w:pPr>
        <w:pStyle w:val="NoSpacing"/>
        <w:ind w:left="720"/>
      </w:pPr>
      <w:r>
        <w:t>We ensure both the [Primary Email Address] and [Portal Email Address] are not null, by auto-filling the other once the first is filled.</w:t>
      </w:r>
    </w:p>
    <w:p w:rsidR="00AD077E" w:rsidP="00AD077E" w:rsidRDefault="007368B2" w14:paraId="29739B37" w14:textId="77777777">
      <w:pPr>
        <w:pStyle w:val="Heading6"/>
        <w:ind w:left="720" w:firstLine="720"/>
      </w:pPr>
      <w:r w:rsidRPr="00C13EE7">
        <w:t>Form Rule</w:t>
      </w:r>
      <w:r w:rsidR="00AD077E">
        <w:t>s</w:t>
      </w:r>
      <w:r w:rsidRPr="00C13EE7">
        <w:t xml:space="preserve">: </w:t>
      </w:r>
    </w:p>
    <w:p w:rsidR="007368B2" w:rsidP="00AD077E" w:rsidRDefault="007368B2" w14:paraId="27E66814" w14:textId="6A285C8E">
      <w:pPr>
        <w:pStyle w:val="NoSpacing"/>
        <w:ind w:left="1440" w:firstLine="720"/>
      </w:pPr>
      <w:r w:rsidRPr="00C13EE7">
        <w:rPr>
          <w:color w:val="808080" w:themeColor="background1" w:themeShade="80"/>
        </w:rPr>
        <w:t>#16,#26</w:t>
      </w:r>
    </w:p>
    <w:p w:rsidR="007368B2" w:rsidP="007368B2" w:rsidRDefault="007368B2" w14:paraId="4D3385AE" w14:textId="77777777">
      <w:pPr>
        <w:pStyle w:val="Heading6"/>
        <w:ind w:left="1440"/>
      </w:pPr>
      <w:r>
        <w:t>Important Fields:</w:t>
      </w:r>
    </w:p>
    <w:p w:rsidR="007368B2" w:rsidP="007368B2" w:rsidRDefault="00000000" w14:paraId="4C9C49D0" w14:textId="77777777">
      <w:pPr>
        <w:pStyle w:val="NoSpacing"/>
        <w:ind w:left="2160"/>
      </w:pPr>
      <w:hyperlink w:history="1" r:id="rId36">
        <w:r w:rsidRPr="00B024EF" w:rsidR="007368B2">
          <w:rPr>
            <w:rStyle w:val="Hyperlink"/>
          </w:rPr>
          <w:t>FID383 [Primary Email Address]</w:t>
        </w:r>
      </w:hyperlink>
    </w:p>
    <w:p w:rsidR="007368B2" w:rsidP="007368B2" w:rsidRDefault="00000000" w14:paraId="22C89618" w14:textId="77777777">
      <w:pPr>
        <w:pStyle w:val="NoSpacing"/>
        <w:ind w:left="2160"/>
      </w:pPr>
      <w:hyperlink w:history="1" r:id="rId37">
        <w:r w:rsidRPr="00B52628" w:rsidR="007368B2">
          <w:rPr>
            <w:rStyle w:val="Hyperlink"/>
          </w:rPr>
          <w:t>FID15 [Portal Email Address]</w:t>
        </w:r>
      </w:hyperlink>
    </w:p>
    <w:p w:rsidRPr="00BC2EB2" w:rsidR="007368B2" w:rsidP="007368B2" w:rsidRDefault="007368B2" w14:paraId="0432CEEB" w14:textId="77777777">
      <w:pPr>
        <w:pStyle w:val="Heading5"/>
        <w:ind w:left="720"/>
        <w:rPr>
          <w:b/>
          <w:bCs/>
          <w:color w:val="auto"/>
        </w:rPr>
      </w:pPr>
      <w:r w:rsidRPr="00BC2EB2">
        <w:rPr>
          <w:b/>
          <w:bCs/>
          <w:color w:val="auto"/>
        </w:rPr>
        <w:t>Customer Type Requirement</w:t>
      </w:r>
    </w:p>
    <w:p w:rsidR="007368B2" w:rsidP="007368B2" w:rsidRDefault="007368B2" w14:paraId="2C38C9B1" w14:textId="77777777">
      <w:pPr>
        <w:pStyle w:val="NoSpacing"/>
        <w:ind w:left="720"/>
      </w:pPr>
      <w:r>
        <w:t>We require [Customer Type] and hide/dis-allow (nullify) a [Company Name] if a [Customer Type] is “Personal”.</w:t>
      </w:r>
    </w:p>
    <w:p w:rsidR="00AD077E" w:rsidP="00AD077E" w:rsidRDefault="007368B2" w14:paraId="6FC805C6" w14:textId="77777777">
      <w:pPr>
        <w:pStyle w:val="Heading6"/>
        <w:ind w:left="720" w:firstLine="720"/>
      </w:pPr>
      <w:r w:rsidRPr="00C13EE7">
        <w:t>Form Rule</w:t>
      </w:r>
      <w:r w:rsidR="00AD077E">
        <w:t>s</w:t>
      </w:r>
      <w:r w:rsidRPr="00C13EE7">
        <w:t xml:space="preserve">: </w:t>
      </w:r>
    </w:p>
    <w:p w:rsidR="007368B2" w:rsidP="00AD077E" w:rsidRDefault="007368B2" w14:paraId="199E473F" w14:textId="554C6B95">
      <w:pPr>
        <w:pStyle w:val="NoSpacing"/>
        <w:ind w:left="1440" w:firstLine="720"/>
      </w:pPr>
      <w:r w:rsidRPr="00C13EE7">
        <w:rPr>
          <w:color w:val="808080" w:themeColor="background1" w:themeShade="80"/>
        </w:rPr>
        <w:t>#35</w:t>
      </w:r>
    </w:p>
    <w:p w:rsidR="007368B2" w:rsidP="007368B2" w:rsidRDefault="007368B2" w14:paraId="681FFB59" w14:textId="77777777">
      <w:pPr>
        <w:pStyle w:val="Heading6"/>
        <w:ind w:left="1440"/>
      </w:pPr>
      <w:r>
        <w:t>Important Fields:</w:t>
      </w:r>
    </w:p>
    <w:p w:rsidR="007368B2" w:rsidP="007368B2" w:rsidRDefault="00000000" w14:paraId="2DFA7FC4" w14:textId="77777777">
      <w:pPr>
        <w:pStyle w:val="NoSpacing"/>
        <w:ind w:left="2160"/>
      </w:pPr>
      <w:hyperlink w:history="1" r:id="rId38">
        <w:r w:rsidRPr="008677A6" w:rsidR="007368B2">
          <w:rPr>
            <w:rStyle w:val="Hyperlink"/>
          </w:rPr>
          <w:t>FID776 [Customer Type]</w:t>
        </w:r>
      </w:hyperlink>
      <w:r w:rsidR="007368B2">
        <w:t xml:space="preserve"> </w:t>
      </w:r>
    </w:p>
    <w:p w:rsidR="007368B2" w:rsidP="007368B2" w:rsidRDefault="00000000" w14:paraId="7E045465" w14:textId="77777777">
      <w:pPr>
        <w:pStyle w:val="NoSpacing"/>
        <w:ind w:left="2160"/>
      </w:pPr>
      <w:hyperlink w:history="1" r:id="rId39">
        <w:r w:rsidRPr="004D26F9" w:rsidR="007368B2">
          <w:rPr>
            <w:rStyle w:val="Hyperlink"/>
          </w:rPr>
          <w:t>FID16 [Company Name]</w:t>
        </w:r>
      </w:hyperlink>
      <w:r w:rsidR="007368B2">
        <w:t xml:space="preserve"> </w:t>
      </w:r>
    </w:p>
    <w:p w:rsidRPr="00180B0D" w:rsidR="007368B2" w:rsidP="007368B2" w:rsidRDefault="007368B2" w14:paraId="0726B0DD" w14:textId="77777777">
      <w:pPr>
        <w:pStyle w:val="Heading4"/>
      </w:pPr>
      <w:r w:rsidRPr="00180B0D">
        <w:rPr>
          <w:rStyle w:val="Heading3Char"/>
          <w:color w:val="CA6D07" w:themeColor="accent1" w:themeShade="BF"/>
          <w:sz w:val="22"/>
          <w:szCs w:val="22"/>
        </w:rPr>
        <w:t>Customer Instruction</w:t>
      </w:r>
    </w:p>
    <w:p w:rsidRPr="00BC2EB2" w:rsidR="007368B2" w:rsidP="007368B2" w:rsidRDefault="007368B2" w14:paraId="725BBFA9" w14:textId="77777777">
      <w:pPr>
        <w:pStyle w:val="Heading5"/>
        <w:ind w:left="720"/>
        <w:rPr>
          <w:b/>
          <w:bCs/>
          <w:color w:val="auto"/>
        </w:rPr>
      </w:pPr>
      <w:r w:rsidRPr="00BC2EB2">
        <w:rPr>
          <w:b/>
          <w:bCs/>
          <w:color w:val="auto"/>
        </w:rPr>
        <w:t>Number To Call</w:t>
      </w:r>
    </w:p>
    <w:p w:rsidR="007368B2" w:rsidP="007368B2" w:rsidRDefault="007368B2" w14:paraId="44D4AB22" w14:textId="77777777">
      <w:pPr>
        <w:pStyle w:val="NoSpacing"/>
        <w:ind w:left="720"/>
      </w:pPr>
      <w:r>
        <w:t>We instruct our customers to call our direct number if their last call came from a lead source referral, which costs us money per call.</w:t>
      </w:r>
    </w:p>
    <w:p w:rsidR="00AD077E" w:rsidP="00AD077E" w:rsidRDefault="007368B2" w14:paraId="6306E8B8" w14:textId="77777777">
      <w:pPr>
        <w:pStyle w:val="Heading6"/>
        <w:ind w:left="720" w:firstLine="720"/>
      </w:pPr>
      <w:r w:rsidRPr="00960501">
        <w:t>Form Rule</w:t>
      </w:r>
      <w:r w:rsidR="00AD077E">
        <w:t>s</w:t>
      </w:r>
      <w:r w:rsidRPr="00960501">
        <w:t xml:space="preserve">: </w:t>
      </w:r>
    </w:p>
    <w:p w:rsidRPr="00960501" w:rsidR="007368B2" w:rsidP="00AD077E" w:rsidRDefault="007368B2" w14:paraId="2DB61131" w14:textId="761A1E3C">
      <w:pPr>
        <w:pStyle w:val="NoSpacing"/>
        <w:ind w:left="1440" w:firstLine="720"/>
        <w:rPr>
          <w:color w:val="808080" w:themeColor="background1" w:themeShade="80"/>
        </w:rPr>
      </w:pPr>
      <w:r w:rsidRPr="00960501">
        <w:rPr>
          <w:color w:val="808080" w:themeColor="background1" w:themeShade="80"/>
        </w:rPr>
        <w:t>#22</w:t>
      </w:r>
    </w:p>
    <w:p w:rsidRPr="00DF086C" w:rsidR="007368B2" w:rsidP="007368B2" w:rsidRDefault="007368B2" w14:paraId="3CBE5679" w14:textId="77777777">
      <w:pPr>
        <w:pStyle w:val="Heading6"/>
        <w:ind w:left="1440"/>
      </w:pPr>
      <w:r w:rsidRPr="00DF086C">
        <w:t>Important Fields:</w:t>
      </w:r>
    </w:p>
    <w:p w:rsidRPr="00DF086C" w:rsidR="007368B2" w:rsidP="007368B2" w:rsidRDefault="00000000" w14:paraId="6D083958" w14:textId="77777777">
      <w:pPr>
        <w:pStyle w:val="NoSpacing"/>
        <w:ind w:left="2160"/>
      </w:pPr>
      <w:hyperlink w:history="1" r:id="rId40">
        <w:r w:rsidRPr="007F2017" w:rsidR="007368B2">
          <w:rPr>
            <w:rStyle w:val="Hyperlink"/>
          </w:rPr>
          <w:t>FID306 [Customer Needs Direct Number]</w:t>
        </w:r>
      </w:hyperlink>
    </w:p>
    <w:p w:rsidRPr="00DF086C" w:rsidR="007368B2" w:rsidP="007368B2" w:rsidRDefault="00000000" w14:paraId="6F8CD98E" w14:textId="77777777">
      <w:pPr>
        <w:pStyle w:val="NoSpacing"/>
        <w:ind w:left="2160"/>
      </w:pPr>
      <w:hyperlink w:history="1" r:id="rId41">
        <w:r w:rsidRPr="00946CA9" w:rsidR="007368B2">
          <w:rPr>
            <w:rStyle w:val="Hyperlink"/>
          </w:rPr>
          <w:t>FID442 [Last Call Source]</w:t>
        </w:r>
      </w:hyperlink>
    </w:p>
    <w:p w:rsidR="007368B2" w:rsidP="007368B2" w:rsidRDefault="007368B2" w14:paraId="09830EB5" w14:textId="77777777">
      <w:pPr>
        <w:pStyle w:val="Heading4"/>
        <w:rPr>
          <w:rStyle w:val="Heading3Char"/>
          <w:color w:val="CA6D07" w:themeColor="accent1" w:themeShade="BF"/>
          <w:sz w:val="22"/>
          <w:szCs w:val="22"/>
        </w:rPr>
      </w:pPr>
      <w:r w:rsidRPr="00180B0D">
        <w:rPr>
          <w:rStyle w:val="Heading3Char"/>
          <w:color w:val="CA6D07" w:themeColor="accent1" w:themeShade="BF"/>
          <w:sz w:val="22"/>
          <w:szCs w:val="22"/>
        </w:rPr>
        <w:t>Customer Handling  - General</w:t>
      </w:r>
    </w:p>
    <w:p w:rsidRPr="00BC2EB2" w:rsidR="007368B2" w:rsidP="007368B2" w:rsidRDefault="007368B2" w14:paraId="03D7DB72" w14:textId="77777777">
      <w:pPr>
        <w:pStyle w:val="Heading5"/>
        <w:ind w:left="720"/>
        <w:rPr>
          <w:b/>
          <w:bCs/>
        </w:rPr>
      </w:pPr>
      <w:r w:rsidRPr="00BC2EB2">
        <w:rPr>
          <w:b/>
          <w:bCs/>
          <w:color w:val="auto"/>
        </w:rPr>
        <w:t>No Sale Documentation</w:t>
      </w:r>
    </w:p>
    <w:p w:rsidR="007368B2" w:rsidP="007368B2" w:rsidRDefault="007368B2" w14:paraId="0B0A65E8" w14:textId="77777777">
      <w:pPr>
        <w:pStyle w:val="NoSpacing"/>
        <w:ind w:left="720"/>
      </w:pPr>
      <w:r>
        <w:t xml:space="preserve">We document </w:t>
      </w:r>
      <w:r w:rsidRPr="00DB4D9B">
        <w:rPr>
          <w:i/>
          <w:iCs/>
        </w:rPr>
        <w:t>why</w:t>
      </w:r>
      <w:r>
        <w:t xml:space="preserve"> if there is not a sale. We conditionally display a [No Sale Reason] and also conditionally [No Sale Other] </w:t>
      </w:r>
    </w:p>
    <w:p w:rsidRPr="00DF086C" w:rsidR="007368B2" w:rsidP="007368B2" w:rsidRDefault="007368B2" w14:paraId="28F41F51" w14:textId="77777777">
      <w:pPr>
        <w:pStyle w:val="NoSpacing"/>
        <w:ind w:left="1440"/>
        <w:rPr>
          <w:color w:val="808080" w:themeColor="background1" w:themeShade="80"/>
        </w:rPr>
      </w:pPr>
      <w:r w:rsidRPr="00DF086C">
        <w:rPr>
          <w:color w:val="808080" w:themeColor="background1" w:themeShade="80"/>
        </w:rPr>
        <w:t>Form Rule: #6,#17</w:t>
      </w:r>
    </w:p>
    <w:p w:rsidR="007368B2" w:rsidP="007368B2" w:rsidRDefault="007368B2" w14:paraId="38623C72" w14:textId="77777777">
      <w:pPr>
        <w:pStyle w:val="Heading6"/>
        <w:ind w:left="1440"/>
      </w:pPr>
      <w:r>
        <w:t>Important Fields:</w:t>
      </w:r>
    </w:p>
    <w:p w:rsidR="007368B2" w:rsidP="007368B2" w:rsidRDefault="00000000" w14:paraId="2BB5A8F9" w14:textId="77777777">
      <w:pPr>
        <w:pStyle w:val="NoSpacing"/>
        <w:ind w:left="2160"/>
      </w:pPr>
      <w:hyperlink w:history="1" r:id="rId42">
        <w:r w:rsidRPr="00B972DB" w:rsidR="007368B2">
          <w:rPr>
            <w:rStyle w:val="Hyperlink"/>
          </w:rPr>
          <w:t>FID236 [No Sale Reason]</w:t>
        </w:r>
      </w:hyperlink>
    </w:p>
    <w:p w:rsidR="007368B2" w:rsidP="007368B2" w:rsidRDefault="00000000" w14:paraId="73201DD6" w14:textId="77777777">
      <w:pPr>
        <w:pStyle w:val="NoSpacing"/>
        <w:ind w:left="2160"/>
      </w:pPr>
      <w:hyperlink w:history="1" r:id="rId43">
        <w:r w:rsidRPr="00F7479B" w:rsidR="007368B2">
          <w:rPr>
            <w:rStyle w:val="Hyperlink"/>
          </w:rPr>
          <w:t>FID237 [No Sale Other]</w:t>
        </w:r>
      </w:hyperlink>
    </w:p>
    <w:p w:rsidRPr="00BC2EB2" w:rsidR="007368B2" w:rsidP="007368B2" w:rsidRDefault="007368B2" w14:paraId="3225A297" w14:textId="77777777">
      <w:pPr>
        <w:pStyle w:val="Heading5"/>
        <w:ind w:left="720"/>
        <w:rPr>
          <w:b/>
          <w:bCs/>
        </w:rPr>
      </w:pPr>
      <w:r w:rsidRPr="00BC2EB2">
        <w:rPr>
          <w:b/>
          <w:bCs/>
          <w:color w:val="auto"/>
        </w:rPr>
        <w:t>Credit Card Decline Notification</w:t>
      </w:r>
    </w:p>
    <w:p w:rsidR="007368B2" w:rsidP="007368B2" w:rsidRDefault="007368B2" w14:paraId="68DB3A78" w14:textId="77777777">
      <w:pPr>
        <w:pStyle w:val="NoSpacing"/>
        <w:ind w:left="720"/>
      </w:pPr>
      <w:r>
        <w:t>We warn the team that the customer has an outstanding credit card decline.</w:t>
      </w:r>
    </w:p>
    <w:p w:rsidR="00AD077E" w:rsidP="00AD077E" w:rsidRDefault="007368B2" w14:paraId="3FC44028" w14:textId="77777777">
      <w:pPr>
        <w:pStyle w:val="Heading6"/>
        <w:ind w:left="720" w:firstLine="720"/>
      </w:pPr>
      <w:r w:rsidRPr="00DF086C">
        <w:t>Form Rule</w:t>
      </w:r>
      <w:r w:rsidR="00AD077E">
        <w:t>s</w:t>
      </w:r>
      <w:r w:rsidRPr="00DF086C">
        <w:t xml:space="preserve">: </w:t>
      </w:r>
    </w:p>
    <w:p w:rsidRPr="00DF086C" w:rsidR="007368B2" w:rsidP="00AD077E" w:rsidRDefault="007368B2" w14:paraId="3D5EEF9A" w14:textId="6BEB5FB9">
      <w:pPr>
        <w:pStyle w:val="NoSpacing"/>
        <w:ind w:left="1440" w:firstLine="720"/>
        <w:rPr>
          <w:color w:val="808080" w:themeColor="background1" w:themeShade="80"/>
        </w:rPr>
      </w:pPr>
      <w:r w:rsidRPr="00DF086C">
        <w:rPr>
          <w:color w:val="808080" w:themeColor="background1" w:themeShade="80"/>
        </w:rPr>
        <w:t>#8</w:t>
      </w:r>
    </w:p>
    <w:p w:rsidR="007368B2" w:rsidP="007368B2" w:rsidRDefault="007368B2" w14:paraId="7E1AB0E5" w14:textId="77777777">
      <w:pPr>
        <w:pStyle w:val="Heading6"/>
        <w:ind w:left="1440"/>
      </w:pPr>
      <w:r>
        <w:t>Important Fields:</w:t>
      </w:r>
    </w:p>
    <w:p w:rsidRPr="00A357EB" w:rsidR="007368B2" w:rsidP="007368B2" w:rsidRDefault="00000000" w14:paraId="61014C1B" w14:textId="77777777">
      <w:pPr>
        <w:pStyle w:val="NoSpacing"/>
        <w:ind w:left="1440" w:firstLine="720"/>
      </w:pPr>
      <w:hyperlink w:history="1" r:id="rId44">
        <w:r w:rsidRPr="00B36E8F" w:rsidR="007368B2">
          <w:rPr>
            <w:rStyle w:val="Hyperlink"/>
          </w:rPr>
          <w:t>FID333 [Credit Card has been declined]</w:t>
        </w:r>
      </w:hyperlink>
    </w:p>
    <w:p w:rsidRPr="00BC2EB2" w:rsidR="007368B2" w:rsidP="007368B2" w:rsidRDefault="007368B2" w14:paraId="09D19F06" w14:textId="77777777">
      <w:pPr>
        <w:pStyle w:val="Heading5"/>
        <w:ind w:left="720"/>
        <w:rPr>
          <w:b/>
          <w:bCs/>
          <w:color w:val="auto"/>
        </w:rPr>
      </w:pPr>
      <w:r w:rsidRPr="00BC2EB2">
        <w:rPr>
          <w:b/>
          <w:bCs/>
          <w:color w:val="auto"/>
        </w:rPr>
        <w:t>Do not use</w:t>
      </w:r>
    </w:p>
    <w:p w:rsidR="007368B2" w:rsidP="007368B2" w:rsidRDefault="007368B2" w14:paraId="49CE5C48" w14:textId="77777777">
      <w:pPr>
        <w:pStyle w:val="NoSpacing"/>
        <w:ind w:left="720"/>
      </w:pPr>
      <w:r>
        <w:t>We indicate not to use a customer record (e.g. duplicate) and whether or not to service them (e.g. non-payment)</w:t>
      </w:r>
    </w:p>
    <w:p w:rsidRPr="00DF086C" w:rsidR="007368B2" w:rsidP="007368B2" w:rsidRDefault="007368B2" w14:paraId="0CB70B5A" w14:textId="77777777">
      <w:pPr>
        <w:pStyle w:val="Heading6"/>
        <w:ind w:left="1440"/>
      </w:pPr>
      <w:r w:rsidRPr="00DF086C">
        <w:t>Important Fields:</w:t>
      </w:r>
    </w:p>
    <w:p w:rsidR="007368B2" w:rsidP="007368B2" w:rsidRDefault="00000000" w14:paraId="653B4353" w14:textId="77777777">
      <w:pPr>
        <w:pStyle w:val="NoSpacing"/>
        <w:ind w:left="2160"/>
      </w:pPr>
      <w:hyperlink w:history="1" r:id="rId45">
        <w:r w:rsidRPr="00402D99" w:rsidR="007368B2">
          <w:rPr>
            <w:rStyle w:val="Hyperlink"/>
          </w:rPr>
          <w:t>FID103 [DNU]</w:t>
        </w:r>
      </w:hyperlink>
    </w:p>
    <w:p w:rsidR="007368B2" w:rsidP="007368B2" w:rsidRDefault="00000000" w14:paraId="2D92B9DE" w14:textId="77777777">
      <w:pPr>
        <w:pStyle w:val="NoSpacing"/>
        <w:ind w:left="2160"/>
      </w:pPr>
      <w:hyperlink w:history="1" r:id="rId46">
        <w:r w:rsidRPr="00402D99" w:rsidR="007368B2">
          <w:rPr>
            <w:rStyle w:val="Hyperlink"/>
          </w:rPr>
          <w:t>FID295 [Stop Service]</w:t>
        </w:r>
      </w:hyperlink>
    </w:p>
    <w:p w:rsidRPr="00BC2EB2" w:rsidR="007368B2" w:rsidP="007368B2" w:rsidRDefault="007368B2" w14:paraId="70F15702" w14:textId="77777777">
      <w:pPr>
        <w:pStyle w:val="Heading5"/>
        <w:ind w:left="720"/>
        <w:rPr>
          <w:b/>
          <w:bCs/>
          <w:color w:val="auto"/>
        </w:rPr>
      </w:pPr>
      <w:r w:rsidRPr="00BC2EB2">
        <w:rPr>
          <w:b/>
          <w:bCs/>
          <w:color w:val="auto"/>
        </w:rPr>
        <w:t>Spanish</w:t>
      </w:r>
    </w:p>
    <w:p w:rsidR="007368B2" w:rsidP="007368B2" w:rsidRDefault="007368B2" w14:paraId="75A3CE00" w14:textId="77777777">
      <w:pPr>
        <w:pStyle w:val="NoSpacing"/>
        <w:ind w:left="720"/>
      </w:pPr>
      <w:r>
        <w:t>We indicate whether a customer speaks Spanish (only) for appropriate AM assignment.</w:t>
      </w:r>
    </w:p>
    <w:p w:rsidRPr="00DF086C" w:rsidR="007368B2" w:rsidP="007368B2" w:rsidRDefault="007368B2" w14:paraId="2822D3F5" w14:textId="77777777">
      <w:pPr>
        <w:pStyle w:val="Heading6"/>
        <w:ind w:left="1440"/>
      </w:pPr>
      <w:r w:rsidRPr="00DF086C">
        <w:t>Important Fields:</w:t>
      </w:r>
    </w:p>
    <w:p w:rsidR="007368B2" w:rsidP="007368B2" w:rsidRDefault="00000000" w14:paraId="5B2A1E84" w14:textId="77777777">
      <w:pPr>
        <w:pStyle w:val="NoSpacing"/>
        <w:ind w:left="1440" w:firstLine="720"/>
      </w:pPr>
      <w:hyperlink w:history="1" r:id="rId47">
        <w:r w:rsidRPr="0086270E" w:rsidR="007368B2">
          <w:rPr>
            <w:rStyle w:val="Hyperlink"/>
          </w:rPr>
          <w:t>FID784 [Spanish Speaker]</w:t>
        </w:r>
      </w:hyperlink>
    </w:p>
    <w:p w:rsidR="007368B2" w:rsidP="007368B2" w:rsidRDefault="007368B2" w14:paraId="79E196D9" w14:textId="77777777">
      <w:pPr>
        <w:pStyle w:val="Heading5"/>
        <w:rPr>
          <w:b/>
          <w:bCs/>
          <w:color w:val="000000"/>
        </w:rPr>
      </w:pPr>
      <w:r>
        <w:tab/>
      </w:r>
      <w:r w:rsidRPr="009232C5">
        <w:rPr>
          <w:b/>
          <w:bCs/>
          <w:color w:val="000000"/>
        </w:rPr>
        <w:t>Online Chat Sales Leads</w:t>
      </w:r>
    </w:p>
    <w:p w:rsidR="007368B2" w:rsidP="007368B2" w:rsidRDefault="007368B2" w14:paraId="5E650E6C" w14:textId="77777777">
      <w:pPr>
        <w:ind w:left="720"/>
      </w:pPr>
      <w:r>
        <w:t>We have a select team who receive leads from a Chat applet on our website, and they manually document if that is the lead source.</w:t>
      </w:r>
    </w:p>
    <w:p w:rsidR="007368B2" w:rsidP="007368B2" w:rsidRDefault="007368B2" w14:paraId="65E72E5B" w14:textId="77777777">
      <w:pPr>
        <w:pStyle w:val="Heading6"/>
      </w:pPr>
      <w:r>
        <w:tab/>
      </w:r>
      <w:r>
        <w:tab/>
      </w:r>
      <w:r>
        <w:t>Important Fields:</w:t>
      </w:r>
    </w:p>
    <w:p w:rsidR="007368B2" w:rsidP="007368B2" w:rsidRDefault="007368B2" w14:paraId="70EA5330" w14:textId="77777777">
      <w:r>
        <w:tab/>
      </w:r>
      <w:r>
        <w:tab/>
      </w:r>
      <w:r>
        <w:tab/>
      </w:r>
      <w:hyperlink w:history="1" r:id="rId48">
        <w:r w:rsidRPr="004235FA">
          <w:rPr>
            <w:rStyle w:val="Hyperlink"/>
          </w:rPr>
          <w:t>FID804 [Online Sales Lead – ZTERS Chat]</w:t>
        </w:r>
      </w:hyperlink>
    </w:p>
    <w:p w:rsidR="007368B2" w:rsidP="007368B2" w:rsidRDefault="007368B2" w14:paraId="68865B7C" w14:textId="77777777">
      <w:pPr>
        <w:pStyle w:val="Heading5"/>
        <w:rPr>
          <w:b/>
          <w:bCs/>
          <w:color w:val="auto"/>
        </w:rPr>
      </w:pPr>
      <w:r>
        <w:tab/>
      </w:r>
      <w:r w:rsidRPr="007E5C20">
        <w:rPr>
          <w:b/>
          <w:bCs/>
          <w:color w:val="auto"/>
        </w:rPr>
        <w:t>Perfect Sale</w:t>
      </w:r>
    </w:p>
    <w:p w:rsidR="007368B2" w:rsidP="007368B2" w:rsidRDefault="007368B2" w14:paraId="0570986A" w14:textId="77777777">
      <w:pPr>
        <w:ind w:left="720"/>
      </w:pPr>
      <w:r>
        <w:t>We have a reward for AMs when a customer buys 4 different product lines at the same site (a “Perfect Sale”) for the first time, and we manually document the reward payment.</w:t>
      </w:r>
    </w:p>
    <w:p w:rsidR="00AD077E" w:rsidP="00AD077E" w:rsidRDefault="00176F41" w14:paraId="2DED85AE" w14:textId="77777777">
      <w:pPr>
        <w:pStyle w:val="Heading6"/>
        <w:ind w:left="720" w:firstLine="720"/>
      </w:pPr>
      <w:r>
        <w:t>Notification</w:t>
      </w:r>
      <w:r w:rsidR="00AD077E">
        <w:t>s</w:t>
      </w:r>
      <w:r w:rsidRPr="00FF05E2">
        <w:t xml:space="preserve">: </w:t>
      </w:r>
    </w:p>
    <w:p w:rsidRPr="00176F41" w:rsidR="00176F41" w:rsidP="00AD077E" w:rsidRDefault="001F0A3A" w14:paraId="07A37AAF" w14:textId="709C0EB7">
      <w:pPr>
        <w:pStyle w:val="NoSpacing"/>
        <w:ind w:left="1440" w:firstLine="720"/>
        <w:rPr>
          <w:color w:val="808080" w:themeColor="background1" w:themeShade="80"/>
        </w:rPr>
      </w:pPr>
      <w:r>
        <w:rPr>
          <w:color w:val="808080" w:themeColor="background1" w:themeShade="80"/>
        </w:rPr>
        <w:t>Perfect Sale Notification</w:t>
      </w:r>
    </w:p>
    <w:p w:rsidR="007368B2" w:rsidP="007368B2" w:rsidRDefault="007368B2" w14:paraId="4B93D15B" w14:textId="77777777">
      <w:pPr>
        <w:pStyle w:val="Heading6"/>
        <w:ind w:left="720" w:firstLine="720"/>
      </w:pPr>
      <w:r>
        <w:t>Important Fields:</w:t>
      </w:r>
    </w:p>
    <w:p w:rsidR="007368B2" w:rsidP="007368B2" w:rsidRDefault="007368B2" w14:paraId="00D36867" w14:textId="77777777">
      <w:pPr>
        <w:rPr>
          <w:rStyle w:val="Hyperlink"/>
        </w:rPr>
      </w:pPr>
      <w:r>
        <w:tab/>
      </w:r>
      <w:r>
        <w:tab/>
      </w:r>
      <w:r>
        <w:tab/>
      </w:r>
      <w:hyperlink w:history="1" r:id="rId49">
        <w:r w:rsidRPr="00D27008">
          <w:rPr>
            <w:rStyle w:val="Hyperlink"/>
          </w:rPr>
          <w:t>FID612 [Perfect Sale Paid Out]</w:t>
        </w:r>
      </w:hyperlink>
    </w:p>
    <w:p w:rsidR="006D583C" w:rsidP="006D583C" w:rsidRDefault="006D583C" w14:paraId="420FA728" w14:textId="420E4EC3">
      <w:pPr>
        <w:pStyle w:val="Heading5"/>
        <w:rPr>
          <w:b/>
          <w:bCs/>
          <w:color w:val="auto"/>
        </w:rPr>
      </w:pPr>
      <w:r>
        <w:tab/>
      </w:r>
      <w:r>
        <w:rPr>
          <w:b/>
          <w:bCs/>
          <w:color w:val="auto"/>
        </w:rPr>
        <w:t>Re</w:t>
      </w:r>
      <w:r w:rsidR="00477096">
        <w:rPr>
          <w:b/>
          <w:bCs/>
          <w:color w:val="auto"/>
        </w:rPr>
        <w:t>-enga</w:t>
      </w:r>
      <w:r w:rsidR="00C932D5">
        <w:rPr>
          <w:b/>
          <w:bCs/>
          <w:color w:val="auto"/>
        </w:rPr>
        <w:t>g</w:t>
      </w:r>
      <w:r w:rsidR="00477096">
        <w:rPr>
          <w:b/>
          <w:bCs/>
          <w:color w:val="auto"/>
        </w:rPr>
        <w:t>ement</w:t>
      </w:r>
    </w:p>
    <w:p w:rsidR="006D583C" w:rsidP="006D583C" w:rsidRDefault="006D583C" w14:paraId="6D8C8AA3" w14:textId="6E4A9418">
      <w:pPr>
        <w:ind w:left="720"/>
      </w:pPr>
      <w:r>
        <w:t xml:space="preserve">We </w:t>
      </w:r>
      <w:r w:rsidR="00477096">
        <w:t xml:space="preserve">re-engage customers </w:t>
      </w:r>
      <w:r w:rsidR="0034501F">
        <w:t xml:space="preserve">based on reporting criteria; we record the reason and offer a $50 </w:t>
      </w:r>
      <w:r w:rsidR="00652ABD">
        <w:t>coupon if they resume doing business with us.</w:t>
      </w:r>
    </w:p>
    <w:p w:rsidR="006D583C" w:rsidP="006D583C" w:rsidRDefault="006D583C" w14:paraId="3BC847FF" w14:textId="77777777">
      <w:pPr>
        <w:pStyle w:val="Heading6"/>
        <w:ind w:left="720" w:firstLine="720"/>
      </w:pPr>
      <w:r>
        <w:t>Important Fields:</w:t>
      </w:r>
    </w:p>
    <w:p w:rsidR="006D583C" w:rsidP="006D583C" w:rsidRDefault="006D583C" w14:paraId="0D7ECCF1" w14:textId="19B3D1F8">
      <w:r>
        <w:tab/>
      </w:r>
      <w:r>
        <w:tab/>
      </w:r>
      <w:r>
        <w:tab/>
      </w:r>
      <w:hyperlink w:history="1" r:id="rId50">
        <w:r w:rsidRPr="00D36164">
          <w:rPr>
            <w:rStyle w:val="Hyperlink"/>
          </w:rPr>
          <w:t>FID</w:t>
        </w:r>
        <w:r w:rsidR="00C932D5">
          <w:rPr>
            <w:rStyle w:val="Hyperlink"/>
          </w:rPr>
          <w:t>88</w:t>
        </w:r>
        <w:r w:rsidRPr="00D36164" w:rsidR="00D36164">
          <w:rPr>
            <w:rStyle w:val="Hyperlink"/>
          </w:rPr>
          <w:t>0 [Re-enga</w:t>
        </w:r>
        <w:r w:rsidR="00C932D5">
          <w:rPr>
            <w:rStyle w:val="Hyperlink"/>
          </w:rPr>
          <w:t>g</w:t>
        </w:r>
        <w:r w:rsidRPr="00D36164" w:rsidR="00D36164">
          <w:rPr>
            <w:rStyle w:val="Hyperlink"/>
          </w:rPr>
          <w:t xml:space="preserve">ement </w:t>
        </w:r>
        <w:r w:rsidR="00C932D5">
          <w:rPr>
            <w:rStyle w:val="Hyperlink"/>
          </w:rPr>
          <w:t>Reason</w:t>
        </w:r>
        <w:r w:rsidRPr="00D36164" w:rsidR="00D36164">
          <w:rPr>
            <w:rStyle w:val="Hyperlink"/>
          </w:rPr>
          <w:t>]</w:t>
        </w:r>
      </w:hyperlink>
    </w:p>
    <w:p w:rsidRPr="009232C5" w:rsidR="00D36164" w:rsidP="00D36164" w:rsidRDefault="00D36164" w14:paraId="72DD84B5" w14:textId="3DB2A4F2">
      <w:pPr>
        <w:ind w:left="1440" w:firstLine="720"/>
      </w:pPr>
      <w:hyperlink w:history="1" r:id="rId51">
        <w:r w:rsidRPr="00D36164">
          <w:rPr>
            <w:rStyle w:val="Hyperlink"/>
          </w:rPr>
          <w:t>FID</w:t>
        </w:r>
        <w:r>
          <w:rPr>
            <w:rStyle w:val="Hyperlink"/>
          </w:rPr>
          <w:t>5</w:t>
        </w:r>
        <w:r w:rsidRPr="00D36164">
          <w:rPr>
            <w:rStyle w:val="Hyperlink"/>
          </w:rPr>
          <w:t>60 [Re-enga</w:t>
        </w:r>
        <w:r w:rsidR="00C932D5">
          <w:rPr>
            <w:rStyle w:val="Hyperlink"/>
          </w:rPr>
          <w:t>g</w:t>
        </w:r>
        <w:r w:rsidRPr="00D36164">
          <w:rPr>
            <w:rStyle w:val="Hyperlink"/>
          </w:rPr>
          <w:t>ement coupon]</w:t>
        </w:r>
      </w:hyperlink>
    </w:p>
    <w:p w:rsidRPr="009232C5" w:rsidR="006D583C" w:rsidP="007368B2" w:rsidRDefault="006D583C" w14:paraId="43DE4BD3" w14:textId="77777777"/>
    <w:p w:rsidR="007368B2" w:rsidP="007368B2" w:rsidRDefault="007368B2" w14:paraId="4958F0D0" w14:textId="77777777">
      <w:pPr>
        <w:pStyle w:val="Heading4"/>
        <w:rPr>
          <w:rStyle w:val="Heading3Char"/>
          <w:color w:val="CA6D07" w:themeColor="accent1" w:themeShade="BF"/>
          <w:sz w:val="22"/>
          <w:szCs w:val="22"/>
        </w:rPr>
      </w:pPr>
      <w:r w:rsidRPr="00180B0D">
        <w:rPr>
          <w:rStyle w:val="Heading3Char"/>
          <w:color w:val="CA6D07" w:themeColor="accent1" w:themeShade="BF"/>
          <w:sz w:val="22"/>
          <w:szCs w:val="22"/>
        </w:rPr>
        <w:t>Customer Handling  - Credit</w:t>
      </w:r>
    </w:p>
    <w:p w:rsidRPr="008C5FAF" w:rsidR="007368B2" w:rsidP="007368B2" w:rsidRDefault="007368B2" w14:paraId="741B3AA5" w14:textId="77777777">
      <w:pPr>
        <w:pStyle w:val="Heading5"/>
        <w:ind w:left="720"/>
        <w:rPr>
          <w:b/>
          <w:bCs/>
          <w:color w:val="auto"/>
        </w:rPr>
      </w:pPr>
      <w:r w:rsidRPr="008C5FAF">
        <w:rPr>
          <w:b/>
          <w:bCs/>
          <w:color w:val="auto"/>
        </w:rPr>
        <w:t>Credit Status and Credit Limit approval override</w:t>
      </w:r>
    </w:p>
    <w:p w:rsidR="007368B2" w:rsidP="007368B2" w:rsidRDefault="007368B2" w14:paraId="53A5C480" w14:textId="77777777">
      <w:pPr>
        <w:pStyle w:val="NoSpacing"/>
        <w:ind w:left="720"/>
      </w:pPr>
      <w:r>
        <w:t>We monitor a credit customer’s open balance and whether they are past due on payments; we require a supervisor approval if the customer exceeds it.</w:t>
      </w:r>
    </w:p>
    <w:p w:rsidR="00AD077E" w:rsidP="00AD077E" w:rsidRDefault="007368B2" w14:paraId="26597305" w14:textId="77777777">
      <w:pPr>
        <w:pStyle w:val="Heading6"/>
        <w:ind w:left="720" w:firstLine="720"/>
      </w:pPr>
      <w:r w:rsidRPr="00FF05E2">
        <w:t>Form Rule</w:t>
      </w:r>
      <w:r w:rsidR="00AD077E">
        <w:t>s</w:t>
      </w:r>
      <w:r w:rsidRPr="00FF05E2">
        <w:t xml:space="preserve">: </w:t>
      </w:r>
    </w:p>
    <w:p w:rsidR="007368B2" w:rsidP="00AD077E" w:rsidRDefault="007368B2" w14:paraId="19704662" w14:textId="655FC6C5">
      <w:pPr>
        <w:pStyle w:val="NoSpacing"/>
        <w:ind w:left="1440" w:firstLine="720"/>
        <w:rPr>
          <w:color w:val="808080" w:themeColor="background1" w:themeShade="80"/>
        </w:rPr>
      </w:pPr>
      <w:r w:rsidRPr="00FF05E2">
        <w:rPr>
          <w:color w:val="808080" w:themeColor="background1" w:themeShade="80"/>
        </w:rPr>
        <w:t>#3/#37/#38</w:t>
      </w:r>
    </w:p>
    <w:p w:rsidRPr="00FF05E2" w:rsidR="007368B2" w:rsidP="007368B2" w:rsidRDefault="007368B2" w14:paraId="0348D5F4" w14:textId="77777777">
      <w:pPr>
        <w:pStyle w:val="Heading6"/>
        <w:ind w:left="1440"/>
      </w:pPr>
      <w:r>
        <w:t>Important Fields:</w:t>
      </w:r>
    </w:p>
    <w:p w:rsidRPr="00FF05E2" w:rsidR="007368B2" w:rsidP="007368B2" w:rsidRDefault="00000000" w14:paraId="1C449589" w14:textId="77777777">
      <w:pPr>
        <w:pStyle w:val="NoSpacing"/>
        <w:ind w:left="2160"/>
      </w:pPr>
      <w:hyperlink w:history="1" r:id="rId52">
        <w:r w:rsidRPr="009F14ED" w:rsidR="007368B2">
          <w:rPr>
            <w:rStyle w:val="Hyperlink"/>
          </w:rPr>
          <w:t>FID218 [Credit Limit]</w:t>
        </w:r>
      </w:hyperlink>
    </w:p>
    <w:p w:rsidRPr="00FF05E2" w:rsidR="007368B2" w:rsidP="007368B2" w:rsidRDefault="00000000" w14:paraId="0E295C7A" w14:textId="77777777">
      <w:pPr>
        <w:pStyle w:val="NoSpacing"/>
        <w:ind w:left="2160"/>
      </w:pPr>
      <w:hyperlink w:history="1" r:id="rId53">
        <w:r w:rsidRPr="0086270E" w:rsidR="007368B2">
          <w:rPr>
            <w:rStyle w:val="Hyperlink"/>
          </w:rPr>
          <w:t>FID185 [Credit Limit (New)]</w:t>
        </w:r>
      </w:hyperlink>
    </w:p>
    <w:p w:rsidRPr="00FF05E2" w:rsidR="007368B2" w:rsidP="007368B2" w:rsidRDefault="00000000" w14:paraId="63CD652C" w14:textId="77777777">
      <w:pPr>
        <w:pStyle w:val="NoSpacing"/>
        <w:ind w:left="2160"/>
      </w:pPr>
      <w:hyperlink w:history="1" r:id="rId54">
        <w:r w:rsidRPr="009F14ED" w:rsidR="007368B2">
          <w:rPr>
            <w:rStyle w:val="Hyperlink"/>
          </w:rPr>
          <w:t>FID17 [Credit Limit (old)]</w:t>
        </w:r>
      </w:hyperlink>
    </w:p>
    <w:p w:rsidRPr="00FF05E2" w:rsidR="007368B2" w:rsidP="007368B2" w:rsidRDefault="00000000" w14:paraId="59AF334E" w14:textId="77777777">
      <w:pPr>
        <w:pStyle w:val="NoSpacing"/>
        <w:ind w:left="2160"/>
      </w:pPr>
      <w:hyperlink w:history="1" r:id="rId55">
        <w:r w:rsidRPr="009F14ED" w:rsidR="007368B2">
          <w:rPr>
            <w:rStyle w:val="Hyperlink"/>
          </w:rPr>
          <w:t>FID169 [Credit Status]</w:t>
        </w:r>
      </w:hyperlink>
    </w:p>
    <w:p w:rsidRPr="00FF05E2" w:rsidR="007368B2" w:rsidP="007368B2" w:rsidRDefault="00000000" w14:paraId="31502DE0" w14:textId="77777777">
      <w:pPr>
        <w:pStyle w:val="NoSpacing"/>
        <w:ind w:left="2160"/>
      </w:pPr>
      <w:hyperlink w:history="1" r:id="rId56">
        <w:r w:rsidRPr="003124AD" w:rsidR="007368B2">
          <w:rPr>
            <w:rStyle w:val="Hyperlink"/>
          </w:rPr>
          <w:t>FID428 [Past Due Approval Needed]</w:t>
        </w:r>
      </w:hyperlink>
    </w:p>
    <w:p w:rsidRPr="00FF05E2" w:rsidR="007368B2" w:rsidP="007368B2" w:rsidRDefault="00000000" w14:paraId="6BFCAB7C" w14:textId="77777777">
      <w:pPr>
        <w:pStyle w:val="NoSpacing"/>
        <w:ind w:left="2160"/>
      </w:pPr>
      <w:hyperlink w:history="1" r:id="rId57">
        <w:r w:rsidRPr="003124AD" w:rsidR="007368B2">
          <w:rPr>
            <w:rStyle w:val="Hyperlink"/>
          </w:rPr>
          <w:t>FID427 [Override Past Due Balance Until:]</w:t>
        </w:r>
      </w:hyperlink>
    </w:p>
    <w:p w:rsidR="007368B2" w:rsidP="007368B2" w:rsidRDefault="00000000" w14:paraId="574BAE54" w14:textId="77777777">
      <w:pPr>
        <w:pStyle w:val="NoSpacing"/>
        <w:ind w:left="2160"/>
        <w:rPr>
          <w:rStyle w:val="Hyperlink"/>
        </w:rPr>
      </w:pPr>
      <w:hyperlink w:history="1" r:id="rId58">
        <w:r w:rsidRPr="00B274A3" w:rsidR="007368B2">
          <w:rPr>
            <w:rStyle w:val="Hyperlink"/>
          </w:rPr>
          <w:t>FID645 [Total Intacct Open BalancePVNew]</w:t>
        </w:r>
      </w:hyperlink>
    </w:p>
    <w:p w:rsidRPr="008C5FAF" w:rsidR="0062774D" w:rsidP="0062774D" w:rsidRDefault="0062774D" w14:paraId="115FFDC3" w14:textId="07D8BB22">
      <w:pPr>
        <w:pStyle w:val="Heading5"/>
        <w:ind w:left="720"/>
        <w:rPr>
          <w:b/>
          <w:bCs/>
          <w:color w:val="auto"/>
        </w:rPr>
      </w:pPr>
      <w:r>
        <w:rPr>
          <w:b/>
          <w:bCs/>
          <w:color w:val="auto"/>
        </w:rPr>
        <w:t>Fraud Warning</w:t>
      </w:r>
    </w:p>
    <w:p w:rsidR="0062774D" w:rsidP="0062774D" w:rsidRDefault="0062774D" w14:paraId="2A96EF64" w14:textId="1861998B">
      <w:pPr>
        <w:pStyle w:val="NoSpacing"/>
        <w:ind w:left="720"/>
      </w:pPr>
      <w:r>
        <w:t xml:space="preserve">We monitor </w:t>
      </w:r>
      <w:r w:rsidR="00D30230">
        <w:t xml:space="preserve">the number of new billing preferences </w:t>
      </w:r>
      <w:r w:rsidR="00840159">
        <w:t>(</w:t>
      </w:r>
      <w:r w:rsidR="00D30230">
        <w:t>as a possible fraud indicator</w:t>
      </w:r>
      <w:r w:rsidR="00840159">
        <w:t>)</w:t>
      </w:r>
      <w:r w:rsidR="00D30230">
        <w:t xml:space="preserve"> and </w:t>
      </w:r>
      <w:r w:rsidR="00840159">
        <w:t>warn the AM if there is an excess</w:t>
      </w:r>
      <w:r>
        <w:t>.</w:t>
      </w:r>
    </w:p>
    <w:p w:rsidRPr="00FF05E2" w:rsidR="0062774D" w:rsidP="0062774D" w:rsidRDefault="0062774D" w14:paraId="1B46B4D3" w14:textId="77777777">
      <w:pPr>
        <w:pStyle w:val="Heading6"/>
        <w:ind w:left="1440"/>
      </w:pPr>
      <w:r>
        <w:t>Important Fields:</w:t>
      </w:r>
    </w:p>
    <w:p w:rsidRPr="00FF05E2" w:rsidR="0062774D" w:rsidP="0062774D" w:rsidRDefault="0062774D" w14:paraId="1593ABBD" w14:textId="77777777">
      <w:pPr>
        <w:pStyle w:val="NoSpacing"/>
        <w:ind w:left="2160"/>
      </w:pPr>
      <w:hyperlink w:history="1" r:id="rId59">
        <w:r w:rsidRPr="009F14ED">
          <w:rPr>
            <w:rStyle w:val="Hyperlink"/>
          </w:rPr>
          <w:t>FID169 [Credit Status]</w:t>
        </w:r>
      </w:hyperlink>
    </w:p>
    <w:p w:rsidRPr="00410B61" w:rsidR="0062774D" w:rsidP="00410B61" w:rsidRDefault="00410B61" w14:paraId="0BFD5985" w14:textId="55362F24">
      <w:pPr>
        <w:pStyle w:val="NoSpacing"/>
        <w:ind w:left="2160"/>
        <w:rPr>
          <w:rStyle w:val="Hyperlink"/>
        </w:rPr>
      </w:pPr>
      <w:r>
        <w:fldChar w:fldCharType="begin"/>
      </w:r>
      <w:r>
        <w:instrText>HYPERLINK "https://zters.quickbase.com/db/bhwfrtu96?a=mf&amp;fid=881&amp;chain=1"</w:instrText>
      </w:r>
      <w:r>
        <w:fldChar w:fldCharType="separate"/>
      </w:r>
      <w:r w:rsidRPr="00410B61" w:rsidR="0062774D">
        <w:rPr>
          <w:rStyle w:val="Hyperlink"/>
        </w:rPr>
        <w:t>FID</w:t>
      </w:r>
      <w:r w:rsidRPr="00410B61">
        <w:rPr>
          <w:rStyle w:val="Hyperlink"/>
        </w:rPr>
        <w:t>881 [# of New Billing Preferences]</w:t>
      </w:r>
    </w:p>
    <w:p w:rsidRPr="008C5FAF" w:rsidR="007368B2" w:rsidP="007368B2" w:rsidRDefault="00410B61" w14:paraId="0D6BB724" w14:textId="7C30E385">
      <w:pPr>
        <w:pStyle w:val="Heading5"/>
        <w:ind w:left="720"/>
        <w:rPr>
          <w:b/>
          <w:bCs/>
          <w:color w:val="auto"/>
        </w:rPr>
      </w:pPr>
      <w:r>
        <w:rPr>
          <w:rFonts w:asciiTheme="minorHAnsi" w:hAnsiTheme="minorHAnsi" w:eastAsiaTheme="minorHAnsi" w:cstheme="minorBidi"/>
          <w:color w:val="auto"/>
        </w:rPr>
        <w:fldChar w:fldCharType="end"/>
      </w:r>
      <w:r w:rsidRPr="008C5FAF" w:rsidR="007368B2">
        <w:rPr>
          <w:b/>
          <w:bCs/>
          <w:color w:val="auto"/>
        </w:rPr>
        <w:t>$5K Approval override</w:t>
      </w:r>
    </w:p>
    <w:p w:rsidRPr="00FF05E2" w:rsidR="007368B2" w:rsidP="007368B2" w:rsidRDefault="007368B2" w14:paraId="785DA5C2" w14:textId="03B507A2">
      <w:pPr>
        <w:pStyle w:val="NoSpacing"/>
        <w:ind w:left="720"/>
      </w:pPr>
      <w:r w:rsidRPr="00FF05E2">
        <w:t xml:space="preserve">We additionally require a secondary approval </w:t>
      </w:r>
      <w:r w:rsidR="00293AB4">
        <w:t xml:space="preserve">from CSM </w:t>
      </w:r>
      <w:r w:rsidRPr="00FF05E2">
        <w:t>if the credit limited is exceeded by $5K+ and log the approver.</w:t>
      </w:r>
    </w:p>
    <w:p w:rsidR="00AD077E" w:rsidP="00AD077E" w:rsidRDefault="007368B2" w14:paraId="7EC2446B" w14:textId="77777777">
      <w:pPr>
        <w:pStyle w:val="Heading6"/>
        <w:ind w:left="720" w:firstLine="720"/>
      </w:pPr>
      <w:r w:rsidRPr="00960501">
        <w:t>Form Rule</w:t>
      </w:r>
      <w:r w:rsidR="00AD077E">
        <w:t>s</w:t>
      </w:r>
      <w:r w:rsidRPr="00960501">
        <w:t>:</w:t>
      </w:r>
    </w:p>
    <w:p w:rsidR="007368B2" w:rsidP="00AD077E" w:rsidRDefault="007368B2" w14:paraId="3BAD00D5" w14:textId="66C3C0A4">
      <w:pPr>
        <w:pStyle w:val="NoSpacing"/>
        <w:ind w:left="1440" w:firstLine="720"/>
        <w:rPr>
          <w:color w:val="808080" w:themeColor="background1" w:themeShade="80"/>
        </w:rPr>
      </w:pPr>
      <w:r w:rsidRPr="00960501">
        <w:rPr>
          <w:color w:val="808080" w:themeColor="background1" w:themeShade="80"/>
        </w:rPr>
        <w:t>#18, #19, #36</w:t>
      </w:r>
    </w:p>
    <w:p w:rsidRPr="00960501" w:rsidR="007368B2" w:rsidP="007368B2" w:rsidRDefault="007368B2" w14:paraId="7705C0DE" w14:textId="77777777">
      <w:pPr>
        <w:pStyle w:val="Heading6"/>
        <w:ind w:left="1440"/>
      </w:pPr>
      <w:r>
        <w:t>Important Fields:</w:t>
      </w:r>
    </w:p>
    <w:p w:rsidRPr="00FF05E2" w:rsidR="007368B2" w:rsidP="007368B2" w:rsidRDefault="00000000" w14:paraId="32C50E85" w14:textId="77777777">
      <w:pPr>
        <w:pStyle w:val="NoSpacing"/>
        <w:ind w:left="2160"/>
      </w:pPr>
      <w:hyperlink w:history="1" r:id="rId60">
        <w:r w:rsidRPr="005E3BC8" w:rsidR="007368B2">
          <w:rPr>
            <w:rStyle w:val="Hyperlink"/>
          </w:rPr>
          <w:t>FID849 [5K Past Due Approval Request]</w:t>
        </w:r>
      </w:hyperlink>
    </w:p>
    <w:p w:rsidRPr="00FF05E2" w:rsidR="007368B2" w:rsidP="007368B2" w:rsidRDefault="00000000" w14:paraId="4CCAC02F" w14:textId="77777777">
      <w:pPr>
        <w:pStyle w:val="NoSpacing"/>
        <w:ind w:left="2160"/>
      </w:pPr>
      <w:hyperlink w:history="1" r:id="rId61">
        <w:r w:rsidRPr="003B3BD7" w:rsidR="007368B2">
          <w:rPr>
            <w:rStyle w:val="Hyperlink"/>
          </w:rPr>
          <w:t>FID645 [Total Intacct Open BalancePVNew]</w:t>
        </w:r>
      </w:hyperlink>
    </w:p>
    <w:p w:rsidRPr="00FF05E2" w:rsidR="007368B2" w:rsidP="007368B2" w:rsidRDefault="00000000" w14:paraId="193BA9F0" w14:textId="77777777">
      <w:pPr>
        <w:pStyle w:val="NoSpacing"/>
        <w:ind w:left="2160"/>
      </w:pPr>
      <w:hyperlink w:history="1" r:id="rId62">
        <w:r w:rsidRPr="00B274A3" w:rsidR="007368B2">
          <w:rPr>
            <w:rStyle w:val="Hyperlink"/>
          </w:rPr>
          <w:t>FID850 [5k+ Past Due Approval Requested By]</w:t>
        </w:r>
      </w:hyperlink>
    </w:p>
    <w:p w:rsidRPr="00FF05E2" w:rsidR="007368B2" w:rsidP="007368B2" w:rsidRDefault="00000000" w14:paraId="20F30E04" w14:textId="77777777">
      <w:pPr>
        <w:pStyle w:val="NoSpacing"/>
        <w:ind w:left="2160"/>
      </w:pPr>
      <w:hyperlink w:history="1" r:id="rId63">
        <w:r w:rsidRPr="005E3BC8" w:rsidR="007368B2">
          <w:rPr>
            <w:rStyle w:val="Hyperlink"/>
          </w:rPr>
          <w:t>FID851 [5k+ Past Due Approval Requested On]</w:t>
        </w:r>
      </w:hyperlink>
    </w:p>
    <w:p w:rsidR="007368B2" w:rsidP="007368B2" w:rsidRDefault="007368B2" w14:paraId="276D8147" w14:textId="77777777">
      <w:pPr>
        <w:pStyle w:val="Heading4"/>
      </w:pPr>
      <w:r w:rsidRPr="00180B0D">
        <w:rPr>
          <w:rStyle w:val="Heading3Char"/>
          <w:color w:val="CA6D07" w:themeColor="accent1" w:themeShade="BF"/>
          <w:sz w:val="22"/>
          <w:szCs w:val="22"/>
        </w:rPr>
        <w:t xml:space="preserve">Customer Handling  - </w:t>
      </w:r>
      <w:r>
        <w:rPr>
          <w:rStyle w:val="Heading3Char"/>
          <w:color w:val="CA6D07" w:themeColor="accent1" w:themeShade="BF"/>
          <w:sz w:val="22"/>
          <w:szCs w:val="22"/>
        </w:rPr>
        <w:t>Order Processing</w:t>
      </w:r>
    </w:p>
    <w:p w:rsidRPr="008C5FAF" w:rsidR="007368B2" w:rsidP="007368B2" w:rsidRDefault="007368B2" w14:paraId="2F0541C2" w14:textId="77777777">
      <w:pPr>
        <w:pStyle w:val="Heading5"/>
        <w:ind w:left="720"/>
        <w:rPr>
          <w:b/>
          <w:bCs/>
          <w:color w:val="auto"/>
        </w:rPr>
      </w:pPr>
      <w:r w:rsidRPr="008C5FAF">
        <w:rPr>
          <w:b/>
          <w:bCs/>
          <w:color w:val="auto"/>
        </w:rPr>
        <w:t>Opt Outs</w:t>
      </w:r>
    </w:p>
    <w:p w:rsidRPr="00FF05E2" w:rsidR="007368B2" w:rsidP="007368B2" w:rsidRDefault="007368B2" w14:paraId="77B87575" w14:textId="77777777">
      <w:pPr>
        <w:pStyle w:val="NoSpacing"/>
        <w:ind w:left="720"/>
      </w:pPr>
      <w:r w:rsidRPr="00FF05E2">
        <w:t>We record if a customer is removed from automatic credit card processing or line item generation for the automatic recurring billing processes. This information is fed to the products tables (“Orders Module”).</w:t>
      </w:r>
    </w:p>
    <w:p w:rsidRPr="00FF05E2" w:rsidR="007368B2" w:rsidP="007368B2" w:rsidRDefault="007368B2" w14:paraId="7A7EFC5E" w14:textId="77777777">
      <w:pPr>
        <w:pStyle w:val="Heading6"/>
        <w:ind w:left="1440"/>
      </w:pPr>
      <w:r w:rsidRPr="00FF05E2">
        <w:t>Important Fields:</w:t>
      </w:r>
    </w:p>
    <w:p w:rsidRPr="00FF05E2" w:rsidR="007368B2" w:rsidP="007368B2" w:rsidRDefault="00000000" w14:paraId="74A48D85" w14:textId="77777777">
      <w:pPr>
        <w:pStyle w:val="NoSpacing"/>
        <w:ind w:left="2160"/>
      </w:pPr>
      <w:hyperlink w:history="1" r:id="rId64">
        <w:r w:rsidRPr="003B3BD7" w:rsidR="007368B2">
          <w:rPr>
            <w:rStyle w:val="Hyperlink"/>
          </w:rPr>
          <w:t>FID589 [Opt Out CC Processing]</w:t>
        </w:r>
      </w:hyperlink>
    </w:p>
    <w:p w:rsidRPr="00FF05E2" w:rsidR="007368B2" w:rsidP="007368B2" w:rsidRDefault="00000000" w14:paraId="67D60C64" w14:textId="77777777">
      <w:pPr>
        <w:pStyle w:val="NoSpacing"/>
        <w:ind w:left="2160"/>
      </w:pPr>
      <w:hyperlink w:history="1" r:id="rId65">
        <w:r w:rsidRPr="00C20D24" w:rsidR="007368B2">
          <w:rPr>
            <w:rStyle w:val="Hyperlink"/>
          </w:rPr>
          <w:t>FID590 [Opt Out Line Item Processing]</w:t>
        </w:r>
      </w:hyperlink>
    </w:p>
    <w:p w:rsidRPr="008C5FAF" w:rsidR="007368B2" w:rsidP="007368B2" w:rsidRDefault="007368B2" w14:paraId="19A659E2" w14:textId="77777777">
      <w:pPr>
        <w:pStyle w:val="Heading5"/>
        <w:ind w:left="720"/>
        <w:rPr>
          <w:b/>
          <w:bCs/>
          <w:color w:val="auto"/>
        </w:rPr>
      </w:pPr>
      <w:r w:rsidRPr="008C5FAF">
        <w:rPr>
          <w:b/>
          <w:bCs/>
          <w:color w:val="auto"/>
        </w:rPr>
        <w:t>PO Requirements</w:t>
      </w:r>
    </w:p>
    <w:p w:rsidRPr="00FF05E2" w:rsidR="007368B2" w:rsidP="007368B2" w:rsidRDefault="007368B2" w14:paraId="1DD2E8C1" w14:textId="77777777">
      <w:pPr>
        <w:pStyle w:val="NoSpacing"/>
        <w:ind w:left="720"/>
      </w:pPr>
      <w:r>
        <w:t xml:space="preserve">We </w:t>
      </w:r>
      <w:r w:rsidRPr="00FF05E2">
        <w:t>record if a customer specifically requires PO#s for their purchases. This information is fed to the products tables (“Orders Module”).</w:t>
      </w:r>
    </w:p>
    <w:p w:rsidRPr="00FF05E2" w:rsidR="007368B2" w:rsidP="007368B2" w:rsidRDefault="007368B2" w14:paraId="3F37E9B0" w14:textId="77777777">
      <w:pPr>
        <w:pStyle w:val="Heading6"/>
        <w:ind w:left="1440"/>
      </w:pPr>
      <w:r w:rsidRPr="00FF05E2">
        <w:t>Important Fields:</w:t>
      </w:r>
    </w:p>
    <w:p w:rsidR="007368B2" w:rsidP="007368B2" w:rsidRDefault="00000000" w14:paraId="5F0CD9E8" w14:textId="77777777">
      <w:pPr>
        <w:pStyle w:val="NoSpacing"/>
        <w:ind w:left="1440" w:firstLine="720"/>
        <w:rPr>
          <w:rStyle w:val="Hyperlink"/>
        </w:rPr>
      </w:pPr>
      <w:hyperlink w:history="1" r:id="rId66">
        <w:r w:rsidRPr="00C20D24" w:rsidR="007368B2">
          <w:rPr>
            <w:rStyle w:val="Hyperlink"/>
          </w:rPr>
          <w:t>FID726 [PO# Required]</w:t>
        </w:r>
      </w:hyperlink>
    </w:p>
    <w:p w:rsidRPr="008C5FAF" w:rsidR="005E40F1" w:rsidP="005E40F1" w:rsidRDefault="005E40F1" w14:paraId="044DEEE9" w14:textId="7DF51DE8">
      <w:pPr>
        <w:pStyle w:val="Heading5"/>
        <w:ind w:left="720"/>
        <w:rPr>
          <w:b/>
          <w:bCs/>
          <w:color w:val="auto"/>
        </w:rPr>
      </w:pPr>
      <w:r>
        <w:rPr>
          <w:b/>
          <w:bCs/>
          <w:color w:val="auto"/>
        </w:rPr>
        <w:t>ARQ Process</w:t>
      </w:r>
    </w:p>
    <w:p w:rsidRPr="00FF05E2" w:rsidR="005E40F1" w:rsidP="005E40F1" w:rsidRDefault="005E40F1" w14:paraId="3CD32129" w14:textId="24ABEEFB">
      <w:pPr>
        <w:pStyle w:val="NoSpacing"/>
        <w:ind w:left="720"/>
      </w:pPr>
      <w:r w:rsidRPr="00FF05E2">
        <w:t xml:space="preserve">We record </w:t>
      </w:r>
      <w:r>
        <w:t xml:space="preserve">via </w:t>
      </w:r>
      <w:r w:rsidR="00DC259B">
        <w:t xml:space="preserve">Hub API </w:t>
      </w:r>
      <w:r w:rsidRPr="00FF05E2">
        <w:t xml:space="preserve">if a customer </w:t>
      </w:r>
      <w:r w:rsidR="00DC259B">
        <w:t xml:space="preserve">receives and/or reserves a quote </w:t>
      </w:r>
      <w:r w:rsidR="00A657F6">
        <w:t>via the email-ed Automated Rental Quote process</w:t>
      </w:r>
      <w:r w:rsidR="00E04300">
        <w:t>.</w:t>
      </w:r>
    </w:p>
    <w:p w:rsidRPr="00FF05E2" w:rsidR="005E40F1" w:rsidP="005E40F1" w:rsidRDefault="005E40F1" w14:paraId="0AABE46F" w14:textId="77777777">
      <w:pPr>
        <w:pStyle w:val="Heading6"/>
        <w:ind w:left="1440"/>
      </w:pPr>
      <w:r w:rsidRPr="00FF05E2">
        <w:t>Important Fields:</w:t>
      </w:r>
    </w:p>
    <w:p w:rsidRPr="005A5F69" w:rsidR="005E40F1" w:rsidP="005E40F1" w:rsidRDefault="005A5F69" w14:paraId="7F67352F" w14:textId="25D1EE13">
      <w:pPr>
        <w:pStyle w:val="NoSpacing"/>
        <w:ind w:left="2160"/>
        <w:rPr>
          <w:rStyle w:val="Hyperlink"/>
        </w:rPr>
      </w:pPr>
      <w:r>
        <w:fldChar w:fldCharType="begin"/>
      </w:r>
      <w:r>
        <w:instrText>HYPERLINK "https://zters.quickbase.com/db/bhwfrtu96?a=mf&amp;fid=882&amp;chain=1"</w:instrText>
      </w:r>
      <w:r>
        <w:fldChar w:fldCharType="separate"/>
      </w:r>
      <w:r w:rsidRPr="005A5F69" w:rsidR="005E40F1">
        <w:rPr>
          <w:rStyle w:val="Hyperlink"/>
        </w:rPr>
        <w:t>FID</w:t>
      </w:r>
      <w:r w:rsidRPr="005A5F69" w:rsidR="00E04300">
        <w:rPr>
          <w:rStyle w:val="Hyperlink"/>
        </w:rPr>
        <w:t>882 [Mailchimp – Quote Given</w:t>
      </w:r>
      <w:r w:rsidRPr="005A5F69">
        <w:rPr>
          <w:rStyle w:val="Hyperlink"/>
        </w:rPr>
        <w:t>]</w:t>
      </w:r>
    </w:p>
    <w:p w:rsidRPr="005A5F69" w:rsidR="005E40F1" w:rsidP="005E40F1" w:rsidRDefault="005A5F69" w14:paraId="50C72E74" w14:textId="0EF0844D">
      <w:pPr>
        <w:pStyle w:val="NoSpacing"/>
        <w:ind w:left="2160"/>
        <w:rPr>
          <w:rStyle w:val="Hyperlink"/>
        </w:rPr>
      </w:pPr>
      <w:r>
        <w:fldChar w:fldCharType="end"/>
      </w:r>
      <w:r>
        <w:fldChar w:fldCharType="begin"/>
      </w:r>
      <w:r>
        <w:instrText>HYPERLINK "https://zters.quickbase.com/db/bhwfrtu96?a=mf&amp;fid=883&amp;chain=1"</w:instrText>
      </w:r>
      <w:r>
        <w:fldChar w:fldCharType="separate"/>
      </w:r>
      <w:r w:rsidRPr="005A5F69" w:rsidR="005E40F1">
        <w:rPr>
          <w:rStyle w:val="Hyperlink"/>
        </w:rPr>
        <w:t>FID</w:t>
      </w:r>
      <w:r w:rsidRPr="005A5F69" w:rsidR="00E04300">
        <w:rPr>
          <w:rStyle w:val="Hyperlink"/>
        </w:rPr>
        <w:t xml:space="preserve">883 </w:t>
      </w:r>
      <w:r w:rsidRPr="005A5F69">
        <w:rPr>
          <w:rStyle w:val="Hyperlink"/>
        </w:rPr>
        <w:t>[Mailchimp – Quote Reserved]</w:t>
      </w:r>
    </w:p>
    <w:p w:rsidR="007368B2" w:rsidP="007368B2" w:rsidRDefault="005A5F69" w14:paraId="0B107260" w14:textId="6BF47141">
      <w:pPr>
        <w:pStyle w:val="Heading4"/>
        <w:rPr>
          <w:rStyle w:val="Heading3Char"/>
          <w:color w:val="CA6D07" w:themeColor="accent1" w:themeShade="BF"/>
          <w:sz w:val="22"/>
          <w:szCs w:val="22"/>
        </w:rPr>
      </w:pPr>
      <w:r>
        <w:rPr>
          <w:rFonts w:asciiTheme="minorHAnsi" w:hAnsiTheme="minorHAnsi" w:eastAsiaTheme="minorHAnsi" w:cstheme="minorBidi"/>
          <w:i w:val="0"/>
          <w:iCs w:val="0"/>
          <w:color w:val="auto"/>
        </w:rPr>
        <w:fldChar w:fldCharType="end"/>
      </w:r>
      <w:r w:rsidRPr="00180B0D" w:rsidR="007368B2">
        <w:rPr>
          <w:rStyle w:val="Heading3Char"/>
          <w:color w:val="CA6D07" w:themeColor="accent1" w:themeShade="BF"/>
          <w:sz w:val="22"/>
          <w:szCs w:val="22"/>
        </w:rPr>
        <w:t xml:space="preserve">Customer Handling  - </w:t>
      </w:r>
      <w:r w:rsidR="007368B2">
        <w:rPr>
          <w:rStyle w:val="Heading3Char"/>
          <w:color w:val="CA6D07" w:themeColor="accent1" w:themeShade="BF"/>
          <w:sz w:val="22"/>
          <w:szCs w:val="22"/>
        </w:rPr>
        <w:t>Notifications</w:t>
      </w:r>
    </w:p>
    <w:p w:rsidRPr="008C5FAF" w:rsidR="007368B2" w:rsidP="007368B2" w:rsidRDefault="007368B2" w14:paraId="11007F3B" w14:textId="77777777">
      <w:pPr>
        <w:pStyle w:val="Heading5"/>
        <w:ind w:left="720"/>
        <w:rPr>
          <w:b/>
          <w:bCs/>
          <w:color w:val="auto"/>
        </w:rPr>
      </w:pPr>
      <w:r w:rsidRPr="008C5FAF">
        <w:rPr>
          <w:b/>
          <w:bCs/>
          <w:color w:val="auto"/>
        </w:rPr>
        <w:t>Unsubscriptions</w:t>
      </w:r>
    </w:p>
    <w:p w:rsidR="007368B2" w:rsidP="007368B2" w:rsidRDefault="007368B2" w14:paraId="5B1DB04E" w14:textId="77777777">
      <w:pPr>
        <w:pStyle w:val="NoSpacing"/>
        <w:ind w:left="720"/>
      </w:pPr>
      <w:r>
        <w:t>We record if a customer opts out of notification and marketing emails. This information is updated via Hub API from links in the notifications. It is also fed to the Sites Module for the notifications processes.</w:t>
      </w:r>
    </w:p>
    <w:p w:rsidRPr="00791C60" w:rsidR="007368B2" w:rsidP="007368B2" w:rsidRDefault="007368B2" w14:paraId="1D01912E" w14:textId="77777777">
      <w:pPr>
        <w:pStyle w:val="Heading6"/>
        <w:ind w:left="1440"/>
      </w:pPr>
      <w:r>
        <w:t>Important Fields:</w:t>
      </w:r>
    </w:p>
    <w:p w:rsidR="007368B2" w:rsidP="007368B2" w:rsidRDefault="00000000" w14:paraId="602B5A51" w14:textId="77777777">
      <w:pPr>
        <w:pStyle w:val="NoSpacing"/>
        <w:ind w:left="1440" w:firstLine="720"/>
      </w:pPr>
      <w:hyperlink w:history="1" r:id="rId67">
        <w:r w:rsidRPr="00AF24CC" w:rsidR="007368B2">
          <w:rPr>
            <w:rStyle w:val="Hyperlink"/>
          </w:rPr>
          <w:t>FID441 [Unsubscribed]</w:t>
        </w:r>
      </w:hyperlink>
    </w:p>
    <w:p w:rsidRPr="008C5FAF" w:rsidR="007368B2" w:rsidP="007368B2" w:rsidRDefault="007368B2" w14:paraId="7A34AFA3" w14:textId="77777777">
      <w:pPr>
        <w:pStyle w:val="Heading5"/>
        <w:ind w:left="720"/>
        <w:rPr>
          <w:b/>
          <w:bCs/>
          <w:color w:val="auto"/>
        </w:rPr>
      </w:pPr>
      <w:r w:rsidRPr="008C5FAF">
        <w:rPr>
          <w:b/>
          <w:bCs/>
          <w:color w:val="auto"/>
        </w:rPr>
        <w:t>Compology Notifications</w:t>
      </w:r>
    </w:p>
    <w:p w:rsidR="007368B2" w:rsidP="007368B2" w:rsidRDefault="007368B2" w14:paraId="5242F4BA" w14:textId="77777777">
      <w:pPr>
        <w:pStyle w:val="NoSpacing"/>
        <w:ind w:left="720"/>
      </w:pPr>
      <w:r>
        <w:t>We provide to CWS an override to the [Primary Email Address] for Compology notifications specifically. This information is fed to the products tables (“Orders Module”).</w:t>
      </w:r>
    </w:p>
    <w:p w:rsidR="007368B2" w:rsidP="007368B2" w:rsidRDefault="007368B2" w14:paraId="6DB36ECA" w14:textId="77777777">
      <w:pPr>
        <w:pStyle w:val="Heading6"/>
        <w:ind w:left="1440"/>
      </w:pPr>
      <w:r>
        <w:t>Important Fields:</w:t>
      </w:r>
    </w:p>
    <w:p w:rsidR="007368B2" w:rsidP="007368B2" w:rsidRDefault="00000000" w14:paraId="17AE38D1" w14:textId="77777777">
      <w:pPr>
        <w:pStyle w:val="NoSpacing"/>
        <w:ind w:left="1440" w:firstLine="720"/>
      </w:pPr>
      <w:hyperlink w:history="1" r:id="rId68">
        <w:r w:rsidRPr="00AF24CC" w:rsidR="007368B2">
          <w:rPr>
            <w:rStyle w:val="Hyperlink"/>
          </w:rPr>
          <w:t>FID707 [Compology Notification Email]</w:t>
        </w:r>
      </w:hyperlink>
    </w:p>
    <w:p w:rsidR="007368B2" w:rsidP="007368B2" w:rsidRDefault="007368B2" w14:paraId="11C6601A" w14:textId="77777777">
      <w:pPr>
        <w:pStyle w:val="Heading4"/>
      </w:pPr>
      <w:r w:rsidRPr="00180B0D">
        <w:rPr>
          <w:rStyle w:val="Heading3Char"/>
          <w:color w:val="CA6D07" w:themeColor="accent1" w:themeShade="BF"/>
          <w:sz w:val="22"/>
          <w:szCs w:val="22"/>
        </w:rPr>
        <w:t xml:space="preserve">Customer Handling  - </w:t>
      </w:r>
      <w:r>
        <w:rPr>
          <w:rStyle w:val="Heading3Char"/>
          <w:color w:val="CA6D07" w:themeColor="accent1" w:themeShade="BF"/>
          <w:sz w:val="22"/>
          <w:szCs w:val="22"/>
        </w:rPr>
        <w:t>Pricing</w:t>
      </w:r>
    </w:p>
    <w:p w:rsidRPr="008C5FAF" w:rsidR="007368B2" w:rsidP="007368B2" w:rsidRDefault="007368B2" w14:paraId="02618570" w14:textId="77777777">
      <w:pPr>
        <w:pStyle w:val="Heading5"/>
        <w:ind w:left="720"/>
        <w:rPr>
          <w:b/>
          <w:bCs/>
          <w:color w:val="auto"/>
        </w:rPr>
      </w:pPr>
      <w:r w:rsidRPr="008C5FAF">
        <w:rPr>
          <w:b/>
          <w:bCs/>
          <w:color w:val="auto"/>
        </w:rPr>
        <w:t>CWS Price Increase Process</w:t>
      </w:r>
    </w:p>
    <w:p w:rsidRPr="00FF05E2" w:rsidR="007368B2" w:rsidP="007368B2" w:rsidRDefault="007368B2" w14:paraId="7248D1CE" w14:textId="77777777">
      <w:pPr>
        <w:pStyle w:val="NoSpacing"/>
        <w:ind w:left="720"/>
      </w:pPr>
      <w:r w:rsidRPr="00FF05E2">
        <w:t>We have an automated process to automatically increase CWS customer pricing based on contract dates and pre-set amounts. The process and data feeds (and interacts with) Sites then Products (“Orders Module”)</w:t>
      </w:r>
    </w:p>
    <w:p w:rsidR="0026409B" w:rsidP="0026409B" w:rsidRDefault="007368B2" w14:paraId="45BCE4CD" w14:textId="77777777">
      <w:pPr>
        <w:pStyle w:val="Heading6"/>
        <w:ind w:left="720" w:firstLine="720"/>
      </w:pPr>
      <w:r w:rsidRPr="00960501">
        <w:t xml:space="preserve">Pipelines: </w:t>
      </w:r>
    </w:p>
    <w:p w:rsidR="0026409B" w:rsidP="0026409B" w:rsidRDefault="007368B2" w14:paraId="649FD62F" w14:textId="77777777">
      <w:pPr>
        <w:pStyle w:val="NoSpacing"/>
        <w:ind w:left="2160"/>
        <w:rPr>
          <w:color w:val="808080" w:themeColor="background1" w:themeShade="80"/>
        </w:rPr>
      </w:pPr>
      <w:r w:rsidRPr="00960501">
        <w:rPr>
          <w:color w:val="808080" w:themeColor="background1" w:themeShade="80"/>
        </w:rPr>
        <w:t>SM – Front Load Price Increases</w:t>
      </w:r>
    </w:p>
    <w:p w:rsidR="0026409B" w:rsidP="0026409B" w:rsidRDefault="007368B2" w14:paraId="6799ABA5" w14:textId="77777777">
      <w:pPr>
        <w:pStyle w:val="NoSpacing"/>
        <w:ind w:left="2160"/>
        <w:rPr>
          <w:color w:val="808080" w:themeColor="background1" w:themeShade="80"/>
        </w:rPr>
      </w:pPr>
      <w:r w:rsidRPr="00960501">
        <w:rPr>
          <w:color w:val="808080" w:themeColor="background1" w:themeShade="80"/>
        </w:rPr>
        <w:t>SM – Prem Roll-off Price Increases</w:t>
      </w:r>
    </w:p>
    <w:p w:rsidRPr="00960501" w:rsidR="007368B2" w:rsidP="0026409B" w:rsidRDefault="007368B2" w14:paraId="6EA5CDE9" w14:textId="787625EB">
      <w:pPr>
        <w:pStyle w:val="NoSpacing"/>
        <w:ind w:left="2160"/>
        <w:rPr>
          <w:color w:val="808080" w:themeColor="background1" w:themeShade="80"/>
        </w:rPr>
      </w:pPr>
      <w:r w:rsidRPr="00960501">
        <w:rPr>
          <w:color w:val="808080" w:themeColor="background1" w:themeShade="80"/>
        </w:rPr>
        <w:t>SM – Price Increase Increment</w:t>
      </w:r>
      <w:r>
        <w:rPr>
          <w:color w:val="808080" w:themeColor="background1" w:themeShade="80"/>
        </w:rPr>
        <w:t xml:space="preserve"> </w:t>
      </w:r>
      <w:r w:rsidRPr="00960501">
        <w:rPr>
          <w:color w:val="808080" w:themeColor="background1" w:themeShade="80"/>
        </w:rPr>
        <w:t xml:space="preserve">process </w:t>
      </w:r>
    </w:p>
    <w:p w:rsidRPr="00FF05E2" w:rsidR="007368B2" w:rsidP="007368B2" w:rsidRDefault="007368B2" w14:paraId="69D96126" w14:textId="77777777">
      <w:pPr>
        <w:pStyle w:val="Heading6"/>
        <w:ind w:left="1440"/>
      </w:pPr>
      <w:r w:rsidRPr="00FF05E2">
        <w:t>Important Fields:</w:t>
      </w:r>
    </w:p>
    <w:p w:rsidRPr="00D42AA5" w:rsidR="007368B2" w:rsidP="007368B2" w:rsidRDefault="007368B2" w14:paraId="5370D23C" w14:textId="77777777">
      <w:pPr>
        <w:pStyle w:val="NoSpacing"/>
        <w:ind w:left="1440" w:firstLine="720"/>
        <w:rPr>
          <w:color w:val="808080" w:themeColor="background1" w:themeShade="80"/>
        </w:rPr>
      </w:pPr>
      <w:r w:rsidRPr="00D42AA5">
        <w:rPr>
          <w:color w:val="808080" w:themeColor="background1" w:themeShade="80"/>
        </w:rPr>
        <w:t>(Many) fields – labels all contain the string “PI”</w:t>
      </w:r>
    </w:p>
    <w:p w:rsidR="007368B2" w:rsidP="007368B2" w:rsidRDefault="007368B2" w14:paraId="2A3E2310" w14:textId="77777777">
      <w:pPr>
        <w:pStyle w:val="Heading4"/>
      </w:pPr>
      <w:r>
        <w:t>CWS Delineation</w:t>
      </w:r>
    </w:p>
    <w:p w:rsidRPr="008C5FAF" w:rsidR="007368B2" w:rsidP="007368B2" w:rsidRDefault="007368B2" w14:paraId="2CD3D96E" w14:textId="77777777">
      <w:pPr>
        <w:pStyle w:val="Heading5"/>
        <w:ind w:left="720"/>
        <w:rPr>
          <w:b/>
          <w:bCs/>
        </w:rPr>
      </w:pPr>
      <w:r w:rsidRPr="008C5FAF">
        <w:rPr>
          <w:b/>
          <w:bCs/>
          <w:color w:val="auto"/>
        </w:rPr>
        <w:t>CWS Internal Contact</w:t>
      </w:r>
    </w:p>
    <w:p w:rsidR="007368B2" w:rsidP="007368B2" w:rsidRDefault="007368B2" w14:paraId="564928C7" w14:textId="77777777">
      <w:pPr>
        <w:pStyle w:val="NoSpacing"/>
        <w:ind w:left="720"/>
      </w:pPr>
      <w:r>
        <w:t xml:space="preserve">We display the Inside sales counterpart to our CWS reps. </w:t>
      </w:r>
    </w:p>
    <w:p w:rsidR="0026409B" w:rsidP="0026409B" w:rsidRDefault="007368B2" w14:paraId="6CE264CE" w14:textId="77777777">
      <w:pPr>
        <w:pStyle w:val="Heading6"/>
        <w:ind w:left="720" w:firstLine="720"/>
      </w:pPr>
      <w:r w:rsidRPr="00960501">
        <w:t xml:space="preserve">Form Rule: </w:t>
      </w:r>
    </w:p>
    <w:p w:rsidRPr="00960501" w:rsidR="007368B2" w:rsidP="0026409B" w:rsidRDefault="007368B2" w14:paraId="4FAE2FA3" w14:textId="0D5ABBC6">
      <w:pPr>
        <w:pStyle w:val="NoSpacing"/>
        <w:ind w:left="1440" w:firstLine="720"/>
        <w:rPr>
          <w:color w:val="808080" w:themeColor="background1" w:themeShade="80"/>
        </w:rPr>
      </w:pPr>
      <w:r w:rsidRPr="00960501">
        <w:rPr>
          <w:color w:val="808080" w:themeColor="background1" w:themeShade="80"/>
        </w:rPr>
        <w:t>#39</w:t>
      </w:r>
    </w:p>
    <w:p w:rsidR="007368B2" w:rsidP="007368B2" w:rsidRDefault="007368B2" w14:paraId="686655C8" w14:textId="77777777">
      <w:pPr>
        <w:pStyle w:val="Heading6"/>
        <w:ind w:left="1440"/>
      </w:pPr>
      <w:r>
        <w:t>Important Fields:</w:t>
      </w:r>
    </w:p>
    <w:p w:rsidR="007368B2" w:rsidP="007368B2" w:rsidRDefault="00000000" w14:paraId="38F5C421" w14:textId="77777777">
      <w:pPr>
        <w:pStyle w:val="NoSpacing"/>
        <w:ind w:left="2160"/>
      </w:pPr>
      <w:hyperlink w:history="1" r:id="rId69">
        <w:r w:rsidRPr="00545606" w:rsidR="007368B2">
          <w:rPr>
            <w:rStyle w:val="Hyperlink"/>
          </w:rPr>
          <w:t>FID581 [CWS]</w:t>
        </w:r>
      </w:hyperlink>
    </w:p>
    <w:p w:rsidR="007368B2" w:rsidP="007368B2" w:rsidRDefault="00000000" w14:paraId="47720419" w14:textId="77777777">
      <w:pPr>
        <w:pStyle w:val="NoSpacing"/>
        <w:ind w:left="2160"/>
      </w:pPr>
      <w:hyperlink w:history="1" r:id="rId70">
        <w:r w:rsidRPr="00764B8D" w:rsidR="007368B2">
          <w:rPr>
            <w:rStyle w:val="Hyperlink"/>
          </w:rPr>
          <w:t>FID866 [CWS Internal Contact]</w:t>
        </w:r>
      </w:hyperlink>
    </w:p>
    <w:p w:rsidRPr="008C5FAF" w:rsidR="007368B2" w:rsidP="007368B2" w:rsidRDefault="007368B2" w14:paraId="7C141250" w14:textId="77777777">
      <w:pPr>
        <w:pStyle w:val="Heading5"/>
        <w:ind w:left="720"/>
        <w:rPr>
          <w:b/>
          <w:bCs/>
          <w:color w:val="auto"/>
        </w:rPr>
      </w:pPr>
      <w:r w:rsidRPr="008C5FAF">
        <w:rPr>
          <w:b/>
          <w:bCs/>
          <w:color w:val="auto"/>
        </w:rPr>
        <w:t>CWS Margin/K.A.R.E. Program</w:t>
      </w:r>
    </w:p>
    <w:p w:rsidR="007368B2" w:rsidP="007368B2" w:rsidRDefault="007368B2" w14:paraId="290F8219" w14:textId="77777777">
      <w:pPr>
        <w:pStyle w:val="NoSpacing"/>
        <w:ind w:left="720"/>
      </w:pPr>
      <w:r>
        <w:t>We maintain and display customer level margin, customer size, and KARE information for CWS customers specifically.</w:t>
      </w:r>
    </w:p>
    <w:p w:rsidR="0026409B" w:rsidP="0026409B" w:rsidRDefault="007368B2" w14:paraId="7FC41ED2" w14:textId="77777777">
      <w:pPr>
        <w:pStyle w:val="Heading6"/>
        <w:ind w:left="720" w:firstLine="720"/>
      </w:pPr>
      <w:r w:rsidRPr="00960501">
        <w:t>Form Rule</w:t>
      </w:r>
      <w:r w:rsidR="0026409B">
        <w:t>s:</w:t>
      </w:r>
      <w:r w:rsidRPr="00960501">
        <w:t xml:space="preserve"> </w:t>
      </w:r>
    </w:p>
    <w:p w:rsidRPr="00960501" w:rsidR="007368B2" w:rsidP="0026409B" w:rsidRDefault="007368B2" w14:paraId="52FEB673" w14:textId="1DB69022">
      <w:pPr>
        <w:pStyle w:val="NoSpacing"/>
        <w:ind w:left="1440" w:firstLine="720"/>
        <w:rPr>
          <w:color w:val="808080" w:themeColor="background1" w:themeShade="80"/>
        </w:rPr>
      </w:pPr>
      <w:r w:rsidRPr="00960501">
        <w:rPr>
          <w:color w:val="808080" w:themeColor="background1" w:themeShade="80"/>
        </w:rPr>
        <w:t>#2</w:t>
      </w:r>
    </w:p>
    <w:p w:rsidR="007368B2" w:rsidP="007368B2" w:rsidRDefault="007368B2" w14:paraId="10AA2A8E" w14:textId="77777777">
      <w:pPr>
        <w:pStyle w:val="Heading6"/>
        <w:ind w:left="1440"/>
      </w:pPr>
      <w:r>
        <w:t>Important Fields:</w:t>
      </w:r>
    </w:p>
    <w:p w:rsidR="007368B2" w:rsidP="007368B2" w:rsidRDefault="00000000" w14:paraId="6B2F35B7" w14:textId="77777777">
      <w:pPr>
        <w:pStyle w:val="NoSpacing"/>
        <w:ind w:left="2160"/>
      </w:pPr>
      <w:hyperlink w:history="1" r:id="rId71">
        <w:r w:rsidRPr="00545606" w:rsidR="007368B2">
          <w:rPr>
            <w:rStyle w:val="Hyperlink"/>
          </w:rPr>
          <w:t>FID581 [CWS]</w:t>
        </w:r>
      </w:hyperlink>
    </w:p>
    <w:p w:rsidR="007368B2" w:rsidP="007368B2" w:rsidRDefault="00000000" w14:paraId="0D2CAD29" w14:textId="77777777">
      <w:pPr>
        <w:pStyle w:val="NoSpacing"/>
        <w:ind w:left="2160"/>
      </w:pPr>
      <w:hyperlink w:history="1" r:id="rId72">
        <w:r w:rsidRPr="00764B8D" w:rsidR="007368B2">
          <w:rPr>
            <w:rStyle w:val="Hyperlink"/>
          </w:rPr>
          <w:t>FID766 [CWS Gross Margin]</w:t>
        </w:r>
      </w:hyperlink>
    </w:p>
    <w:p w:rsidR="007368B2" w:rsidP="007368B2" w:rsidRDefault="00000000" w14:paraId="05FBC528" w14:textId="77777777">
      <w:pPr>
        <w:pStyle w:val="NoSpacing"/>
        <w:ind w:left="2160"/>
      </w:pPr>
      <w:hyperlink w:history="1" r:id="rId73">
        <w:r w:rsidRPr="003D78C6" w:rsidR="007368B2">
          <w:rPr>
            <w:rStyle w:val="Hyperlink"/>
          </w:rPr>
          <w:t>FID495 [Keep]</w:t>
        </w:r>
      </w:hyperlink>
    </w:p>
    <w:p w:rsidR="007368B2" w:rsidP="007368B2" w:rsidRDefault="00000000" w14:paraId="26C7390B" w14:textId="77777777">
      <w:pPr>
        <w:pStyle w:val="NoSpacing"/>
        <w:ind w:left="2160"/>
      </w:pPr>
      <w:hyperlink w:history="1" r:id="rId74">
        <w:r w:rsidRPr="0012670D" w:rsidR="007368B2">
          <w:rPr>
            <w:rStyle w:val="Hyperlink"/>
          </w:rPr>
          <w:t>FID496 [Attain]</w:t>
        </w:r>
      </w:hyperlink>
    </w:p>
    <w:p w:rsidR="007368B2" w:rsidP="007368B2" w:rsidRDefault="00000000" w14:paraId="43E42699" w14:textId="77777777">
      <w:pPr>
        <w:pStyle w:val="NoSpacing"/>
        <w:ind w:left="2160"/>
      </w:pPr>
      <w:hyperlink w:history="1" r:id="rId75">
        <w:r w:rsidRPr="0012670D" w:rsidR="007368B2">
          <w:rPr>
            <w:rStyle w:val="Hyperlink"/>
          </w:rPr>
          <w:t>FID497 [Recapture]</w:t>
        </w:r>
      </w:hyperlink>
    </w:p>
    <w:p w:rsidR="007368B2" w:rsidP="007368B2" w:rsidRDefault="00000000" w14:paraId="22A99FFD" w14:textId="77777777">
      <w:pPr>
        <w:pStyle w:val="NoSpacing"/>
        <w:ind w:left="2160"/>
      </w:pPr>
      <w:hyperlink w:history="1" r:id="rId76">
        <w:r w:rsidRPr="00954FE3" w:rsidR="007368B2">
          <w:rPr>
            <w:rStyle w:val="Hyperlink"/>
          </w:rPr>
          <w:t>FID498 [Expand]</w:t>
        </w:r>
      </w:hyperlink>
    </w:p>
    <w:p w:rsidR="007368B2" w:rsidP="007368B2" w:rsidRDefault="00000000" w14:paraId="606B6FAB" w14:textId="77777777">
      <w:pPr>
        <w:pStyle w:val="NoSpacing"/>
        <w:ind w:left="2160"/>
      </w:pPr>
      <w:hyperlink w:history="1" r:id="rId77">
        <w:r w:rsidRPr="00B26B9E" w:rsidR="007368B2">
          <w:rPr>
            <w:rStyle w:val="Hyperlink"/>
          </w:rPr>
          <w:t>FID499 [Type of Customer]</w:t>
        </w:r>
      </w:hyperlink>
    </w:p>
    <w:p w:rsidR="007368B2" w:rsidP="007368B2" w:rsidRDefault="00000000" w14:paraId="14A7ED42" w14:textId="77777777">
      <w:pPr>
        <w:pStyle w:val="NoSpacing"/>
        <w:ind w:left="2160"/>
      </w:pPr>
      <w:hyperlink w:history="1" r:id="rId78">
        <w:r w:rsidRPr="003D78C6" w:rsidR="007368B2">
          <w:rPr>
            <w:rStyle w:val="Hyperlink"/>
          </w:rPr>
          <w:t>FID503 [KARE Display Buttons]</w:t>
        </w:r>
      </w:hyperlink>
    </w:p>
    <w:p w:rsidRPr="008C5FAF" w:rsidR="007368B2" w:rsidP="007368B2" w:rsidRDefault="007368B2" w14:paraId="0945B34E" w14:textId="77777777">
      <w:pPr>
        <w:pStyle w:val="Heading5"/>
        <w:ind w:left="720"/>
        <w:rPr>
          <w:b/>
          <w:bCs/>
          <w:color w:val="auto"/>
        </w:rPr>
      </w:pPr>
      <w:r w:rsidRPr="008C5FAF">
        <w:rPr>
          <w:b/>
          <w:bCs/>
          <w:color w:val="auto"/>
        </w:rPr>
        <w:t>CWS Leads/Prospects</w:t>
      </w:r>
    </w:p>
    <w:p w:rsidR="007368B2" w:rsidP="007368B2" w:rsidRDefault="007368B2" w14:paraId="51FC5EE6" w14:textId="77777777">
      <w:pPr>
        <w:pStyle w:val="NoSpacing"/>
        <w:ind w:left="720"/>
      </w:pPr>
      <w:r>
        <w:t>We currently add CWS leads directly into the CRM application and maintain them separately. We anticipate a NEW delineation process to house these concurrently in the Customers Module.</w:t>
      </w:r>
    </w:p>
    <w:p w:rsidR="0026409B" w:rsidP="0026409B" w:rsidRDefault="007368B2" w14:paraId="1186761B" w14:textId="77777777">
      <w:pPr>
        <w:pStyle w:val="Heading6"/>
        <w:ind w:left="720" w:firstLine="720"/>
      </w:pPr>
      <w:r w:rsidRPr="000131DE">
        <w:t xml:space="preserve">Pipelines: </w:t>
      </w:r>
    </w:p>
    <w:p w:rsidR="0026409B" w:rsidP="0026409B" w:rsidRDefault="007368B2" w14:paraId="2A3C94BD" w14:textId="77777777">
      <w:pPr>
        <w:pStyle w:val="NoSpacing"/>
        <w:ind w:left="1440" w:firstLine="720"/>
        <w:rPr>
          <w:color w:val="808080" w:themeColor="background1" w:themeShade="80"/>
        </w:rPr>
      </w:pPr>
      <w:r w:rsidRPr="000131DE">
        <w:rPr>
          <w:color w:val="808080" w:themeColor="background1" w:themeShade="80"/>
        </w:rPr>
        <w:t>CRM - Send Prospect To Sales Management</w:t>
      </w:r>
    </w:p>
    <w:p w:rsidRPr="000131DE" w:rsidR="007368B2" w:rsidP="0026409B" w:rsidRDefault="007368B2" w14:paraId="59D173CC" w14:textId="3F047D02">
      <w:pPr>
        <w:pStyle w:val="NoSpacing"/>
        <w:ind w:left="1440" w:firstLine="720"/>
        <w:rPr>
          <w:color w:val="808080" w:themeColor="background1" w:themeShade="80"/>
        </w:rPr>
      </w:pPr>
      <w:r w:rsidRPr="000131DE">
        <w:rPr>
          <w:color w:val="808080" w:themeColor="background1" w:themeShade="80"/>
        </w:rPr>
        <w:t xml:space="preserve">CRM – Mark Inside Lead In Sales Management </w:t>
      </w:r>
    </w:p>
    <w:p w:rsidR="007368B2" w:rsidP="007368B2" w:rsidRDefault="007368B2" w14:paraId="53543592" w14:textId="77777777">
      <w:pPr>
        <w:pStyle w:val="Heading6"/>
        <w:ind w:left="1440"/>
      </w:pPr>
      <w:r>
        <w:t>Important Fields:</w:t>
      </w:r>
    </w:p>
    <w:p w:rsidRPr="003A7836" w:rsidR="007368B2" w:rsidP="007368B2" w:rsidRDefault="007368B2" w14:paraId="6098016C" w14:textId="77777777">
      <w:pPr>
        <w:pStyle w:val="NoSpacing"/>
        <w:ind w:left="2160"/>
        <w:rPr>
          <w:color w:val="808080" w:themeColor="background1" w:themeShade="80"/>
        </w:rPr>
      </w:pPr>
      <w:r w:rsidRPr="003A7836">
        <w:rPr>
          <w:color w:val="808080" w:themeColor="background1" w:themeShade="80"/>
        </w:rPr>
        <w:t>(Many) additional CRM “Prospect” fields</w:t>
      </w:r>
    </w:p>
    <w:p w:rsidRPr="007368B2" w:rsidR="007368B2" w:rsidP="007368B2" w:rsidRDefault="00000000" w14:paraId="08BAC634" w14:textId="4AEBC233">
      <w:pPr>
        <w:pStyle w:val="NoSpacing"/>
        <w:ind w:left="2160"/>
      </w:pPr>
      <w:hyperlink w:history="1" r:id="rId79">
        <w:r w:rsidRPr="003A7836" w:rsidR="007368B2">
          <w:rPr>
            <w:rStyle w:val="Hyperlink"/>
          </w:rPr>
          <w:t>FID835 [Add CWS Lead NEW]</w:t>
        </w:r>
      </w:hyperlink>
    </w:p>
    <w:p w:rsidRPr="009061B8" w:rsidR="008F4B85" w:rsidP="008F4B85" w:rsidRDefault="008F4B85" w14:paraId="6787DD48" w14:textId="39BC52A1">
      <w:pPr>
        <w:pStyle w:val="Heading3"/>
        <w:rPr>
          <w:sz w:val="44"/>
          <w:szCs w:val="44"/>
        </w:rPr>
      </w:pPr>
      <w:r w:rsidRPr="009061B8">
        <w:rPr>
          <w:sz w:val="44"/>
          <w:szCs w:val="44"/>
        </w:rPr>
        <w:t>Sites Processes</w:t>
      </w:r>
    </w:p>
    <w:p w:rsidR="008F4B85" w:rsidP="008F4B85" w:rsidRDefault="008F4B85" w14:paraId="6240F4B6" w14:textId="77777777">
      <w:pPr>
        <w:pStyle w:val="Heading4"/>
        <w:rPr>
          <w:rStyle w:val="Heading3Char"/>
          <w:color w:val="CA6D07" w:themeColor="accent1" w:themeShade="BF"/>
          <w:sz w:val="22"/>
          <w:szCs w:val="22"/>
        </w:rPr>
      </w:pPr>
      <w:r w:rsidRPr="00180B0D">
        <w:rPr>
          <w:rStyle w:val="Heading3Char"/>
          <w:color w:val="CA6D07" w:themeColor="accent1" w:themeShade="BF"/>
          <w:sz w:val="22"/>
          <w:szCs w:val="22"/>
        </w:rPr>
        <w:t xml:space="preserve">Customer Handling  - </w:t>
      </w:r>
      <w:r>
        <w:rPr>
          <w:rStyle w:val="Heading3Char"/>
          <w:color w:val="CA6D07" w:themeColor="accent1" w:themeShade="BF"/>
          <w:sz w:val="22"/>
          <w:szCs w:val="22"/>
        </w:rPr>
        <w:t>Order Processing</w:t>
      </w:r>
    </w:p>
    <w:p w:rsidRPr="008C5FAF" w:rsidR="00464DC9" w:rsidP="00464DC9" w:rsidRDefault="00464DC9" w14:paraId="250D6267" w14:textId="287ED529">
      <w:pPr>
        <w:pStyle w:val="Heading5"/>
        <w:ind w:left="720"/>
        <w:rPr>
          <w:b/>
          <w:bCs/>
          <w:color w:val="auto"/>
        </w:rPr>
      </w:pPr>
      <w:r>
        <w:rPr>
          <w:b/>
          <w:bCs/>
          <w:color w:val="auto"/>
        </w:rPr>
        <w:t>Pricing Tool</w:t>
      </w:r>
    </w:p>
    <w:p w:rsidR="00464DC9" w:rsidP="00464DC9" w:rsidRDefault="00464DC9" w14:paraId="0D84C7C3" w14:textId="26B854A9">
      <w:pPr>
        <w:pStyle w:val="NoSpacing"/>
        <w:ind w:left="720"/>
      </w:pPr>
      <w:r>
        <w:t xml:space="preserve">We </w:t>
      </w:r>
      <w:r>
        <w:t xml:space="preserve">direct </w:t>
      </w:r>
      <w:r w:rsidR="00C87890">
        <w:t>the team to the Hub to get pricing via the “Pricing Tool”.</w:t>
      </w:r>
      <w:r w:rsidRPr="00DE3480">
        <w:t xml:space="preserve"> </w:t>
      </w:r>
    </w:p>
    <w:p w:rsidRPr="00FF05E2" w:rsidR="00464DC9" w:rsidP="00464DC9" w:rsidRDefault="00464DC9" w14:paraId="1850417A" w14:textId="77777777">
      <w:pPr>
        <w:pStyle w:val="Heading6"/>
        <w:ind w:left="1440"/>
      </w:pPr>
      <w:r w:rsidRPr="00FF05E2">
        <w:t>Important Fields:</w:t>
      </w:r>
    </w:p>
    <w:p w:rsidRPr="00C7363F" w:rsidR="00464DC9" w:rsidP="00464DC9" w:rsidRDefault="00C7363F" w14:paraId="4EB230F7" w14:textId="7B0BF973">
      <w:pPr>
        <w:pStyle w:val="NoSpacing"/>
        <w:ind w:left="2160"/>
        <w:rPr>
          <w:rStyle w:val="Hyperlink"/>
        </w:rPr>
      </w:pPr>
      <w:r>
        <w:fldChar w:fldCharType="begin"/>
      </w:r>
      <w:r>
        <w:instrText>HYPERLINK "https://zters.quickbase.com/db/bhwfsfppr?a=mf&amp;fid=945&amp;chain=1"</w:instrText>
      </w:r>
      <w:r>
        <w:fldChar w:fldCharType="separate"/>
      </w:r>
      <w:r w:rsidRPr="00C7363F" w:rsidR="00464DC9">
        <w:rPr>
          <w:rStyle w:val="Hyperlink"/>
        </w:rPr>
        <w:t>FID</w:t>
      </w:r>
      <w:r w:rsidRPr="00C7363F">
        <w:rPr>
          <w:rStyle w:val="Hyperlink"/>
        </w:rPr>
        <w:t>945 [Get Pricing]</w:t>
      </w:r>
    </w:p>
    <w:p w:rsidRPr="008C5FAF" w:rsidR="008F4B85" w:rsidP="008F4B85" w:rsidRDefault="00C7363F" w14:paraId="70F8D6FC" w14:textId="47F7EE45">
      <w:pPr>
        <w:pStyle w:val="Heading5"/>
        <w:ind w:left="720"/>
        <w:rPr>
          <w:b/>
          <w:bCs/>
          <w:color w:val="auto"/>
        </w:rPr>
      </w:pPr>
      <w:r>
        <w:rPr>
          <w:rFonts w:asciiTheme="minorHAnsi" w:hAnsiTheme="minorHAnsi" w:eastAsiaTheme="minorHAnsi" w:cstheme="minorBidi"/>
          <w:color w:val="auto"/>
        </w:rPr>
        <w:fldChar w:fldCharType="end"/>
      </w:r>
      <w:r w:rsidR="008F4B85">
        <w:rPr>
          <w:b/>
          <w:bCs/>
          <w:color w:val="auto"/>
        </w:rPr>
        <w:t>Sale Warning</w:t>
      </w:r>
    </w:p>
    <w:p w:rsidR="008F4B85" w:rsidP="008F4B85" w:rsidRDefault="008F4B85" w14:paraId="155C7ED4" w14:textId="77777777">
      <w:pPr>
        <w:pStyle w:val="NoSpacing"/>
        <w:ind w:left="720"/>
      </w:pPr>
      <w:r>
        <w:t>We warn the team if a customer is past due.</w:t>
      </w:r>
      <w:r w:rsidRPr="00DE3480">
        <w:t xml:space="preserve"> </w:t>
      </w:r>
    </w:p>
    <w:p w:rsidR="00254249" w:rsidP="00254249" w:rsidRDefault="008F4B85" w14:paraId="37AB6337" w14:textId="450A0EE5">
      <w:pPr>
        <w:pStyle w:val="Heading6"/>
        <w:ind w:left="720" w:firstLine="720"/>
      </w:pPr>
      <w:r w:rsidRPr="00DF086C">
        <w:t>Form Rule</w:t>
      </w:r>
      <w:r w:rsidR="00254249">
        <w:t>s</w:t>
      </w:r>
      <w:r w:rsidRPr="00DF086C">
        <w:t xml:space="preserve">: </w:t>
      </w:r>
    </w:p>
    <w:p w:rsidR="008F4B85" w:rsidP="00254249" w:rsidRDefault="008F4B85" w14:paraId="187A5978" w14:textId="39B6DF90">
      <w:pPr>
        <w:pStyle w:val="NoSpacing"/>
        <w:ind w:left="1440" w:firstLine="720"/>
        <w:rPr>
          <w:color w:val="808080" w:themeColor="background1" w:themeShade="80"/>
        </w:rPr>
      </w:pPr>
      <w:r w:rsidRPr="00DF086C">
        <w:rPr>
          <w:color w:val="808080" w:themeColor="background1" w:themeShade="80"/>
        </w:rPr>
        <w:t>#</w:t>
      </w:r>
      <w:r>
        <w:rPr>
          <w:color w:val="808080" w:themeColor="background1" w:themeShade="80"/>
        </w:rPr>
        <w:t>2</w:t>
      </w:r>
    </w:p>
    <w:p w:rsidR="00254249" w:rsidP="00254249" w:rsidRDefault="008F4B85" w14:paraId="6B79C63C" w14:textId="77777777">
      <w:pPr>
        <w:pStyle w:val="Heading6"/>
        <w:ind w:left="720" w:firstLine="720"/>
      </w:pPr>
      <w:r>
        <w:t>Form Message</w:t>
      </w:r>
      <w:r w:rsidR="00254249">
        <w:t>s</w:t>
      </w:r>
      <w:r>
        <w:t xml:space="preserve">: </w:t>
      </w:r>
    </w:p>
    <w:p w:rsidR="008F4B85" w:rsidP="00254249" w:rsidRDefault="008F4B85" w14:paraId="28C70AE4" w14:textId="03A1A669">
      <w:pPr>
        <w:pStyle w:val="NoSpacing"/>
        <w:ind w:left="1440" w:firstLine="720"/>
        <w:rPr>
          <w:color w:val="808080" w:themeColor="background1" w:themeShade="80"/>
        </w:rPr>
      </w:pPr>
      <w:r>
        <w:rPr>
          <w:color w:val="808080" w:themeColor="background1" w:themeShade="80"/>
        </w:rPr>
        <w:t>(no FID) “</w:t>
      </w:r>
      <w:r w:rsidRPr="00F30B42">
        <w:rPr>
          <w:color w:val="808080" w:themeColor="background1" w:themeShade="80"/>
        </w:rPr>
        <w:t>This customer owes us money please be cautious.</w:t>
      </w:r>
      <w:r>
        <w:rPr>
          <w:color w:val="808080" w:themeColor="background1" w:themeShade="80"/>
        </w:rPr>
        <w:t>”</w:t>
      </w:r>
    </w:p>
    <w:p w:rsidRPr="00FF05E2" w:rsidR="008F4B85" w:rsidP="008F4B85" w:rsidRDefault="008F4B85" w14:paraId="76F98C70" w14:textId="77777777">
      <w:pPr>
        <w:pStyle w:val="Heading6"/>
        <w:ind w:left="1440"/>
      </w:pPr>
      <w:r w:rsidRPr="00FF05E2">
        <w:t>Important Fields:</w:t>
      </w:r>
    </w:p>
    <w:p w:rsidRPr="006530F6" w:rsidR="008F4B85" w:rsidP="008F4B85" w:rsidRDefault="00000000" w14:paraId="5E8DAD0E" w14:textId="77777777">
      <w:pPr>
        <w:pStyle w:val="NoSpacing"/>
        <w:ind w:left="2160"/>
      </w:pPr>
      <w:hyperlink w:history="1" r:id="rId80">
        <w:r w:rsidRPr="00AC3906" w:rsidR="008F4B85">
          <w:rPr>
            <w:rStyle w:val="Hyperlink"/>
          </w:rPr>
          <w:t>FID506 [Quickbase Customer ID – Past Due Approval Needed]</w:t>
        </w:r>
      </w:hyperlink>
    </w:p>
    <w:p w:rsidRPr="008C5FAF" w:rsidR="008F4B85" w:rsidP="008F4B85" w:rsidRDefault="008F4B85" w14:paraId="7C34E266" w14:textId="77777777">
      <w:pPr>
        <w:pStyle w:val="Heading5"/>
        <w:ind w:left="720"/>
        <w:rPr>
          <w:b/>
          <w:bCs/>
          <w:color w:val="auto"/>
        </w:rPr>
      </w:pPr>
      <w:r>
        <w:rPr>
          <w:b/>
          <w:bCs/>
          <w:color w:val="auto"/>
        </w:rPr>
        <w:t>Hawaii Island</w:t>
      </w:r>
    </w:p>
    <w:p w:rsidR="008F4B85" w:rsidP="008F4B85" w:rsidRDefault="008F4B85" w14:paraId="13DE6DFA" w14:textId="77777777">
      <w:pPr>
        <w:pStyle w:val="NoSpacing"/>
        <w:ind w:left="720"/>
      </w:pPr>
      <w:r>
        <w:t>We specifically require to know which island if the state is HI</w:t>
      </w:r>
      <w:r w:rsidRPr="00DE3480">
        <w:t xml:space="preserve"> </w:t>
      </w:r>
    </w:p>
    <w:p w:rsidR="00254249" w:rsidP="00254249" w:rsidRDefault="008F4B85" w14:paraId="1D55E5E8" w14:textId="77777777">
      <w:pPr>
        <w:pStyle w:val="Heading6"/>
        <w:ind w:left="720" w:firstLine="720"/>
      </w:pPr>
      <w:r w:rsidRPr="00DF086C">
        <w:t>Form Rule</w:t>
      </w:r>
      <w:r w:rsidR="00254249">
        <w:t>s</w:t>
      </w:r>
      <w:r w:rsidRPr="00DF086C">
        <w:t xml:space="preserve">: </w:t>
      </w:r>
    </w:p>
    <w:p w:rsidR="008F4B85" w:rsidP="00254249" w:rsidRDefault="008F4B85" w14:paraId="572DBA4E" w14:textId="0E9FA3A7">
      <w:pPr>
        <w:pStyle w:val="NoSpacing"/>
        <w:ind w:left="1440" w:firstLine="720"/>
        <w:rPr>
          <w:color w:val="808080" w:themeColor="background1" w:themeShade="80"/>
        </w:rPr>
      </w:pPr>
      <w:r w:rsidRPr="00DF086C">
        <w:rPr>
          <w:color w:val="808080" w:themeColor="background1" w:themeShade="80"/>
        </w:rPr>
        <w:t>#</w:t>
      </w:r>
      <w:r>
        <w:rPr>
          <w:color w:val="808080" w:themeColor="background1" w:themeShade="80"/>
        </w:rPr>
        <w:t>16</w:t>
      </w:r>
    </w:p>
    <w:p w:rsidRPr="00FF05E2" w:rsidR="008F4B85" w:rsidP="008F4B85" w:rsidRDefault="008F4B85" w14:paraId="10511BCE" w14:textId="77777777">
      <w:pPr>
        <w:pStyle w:val="Heading6"/>
        <w:ind w:left="1440"/>
      </w:pPr>
      <w:r w:rsidRPr="00FF05E2">
        <w:t>Important Fields:</w:t>
      </w:r>
    </w:p>
    <w:p w:rsidRPr="00331476" w:rsidR="008F4B85" w:rsidP="008F4B85" w:rsidRDefault="00000000" w14:paraId="12A45CAB" w14:textId="77777777">
      <w:pPr>
        <w:pStyle w:val="NoSpacing"/>
        <w:ind w:left="2160"/>
      </w:pPr>
      <w:hyperlink w:history="1" r:id="rId81">
        <w:r w:rsidRPr="00CA7CDE" w:rsidR="008F4B85">
          <w:rPr>
            <w:rStyle w:val="Hyperlink"/>
          </w:rPr>
          <w:t>FID11 [State]</w:t>
        </w:r>
      </w:hyperlink>
    </w:p>
    <w:p w:rsidRPr="008C5FAF" w:rsidR="008F4B85" w:rsidP="008F4B85" w:rsidRDefault="008F4B85" w14:paraId="4683D3C1" w14:textId="77777777">
      <w:pPr>
        <w:pStyle w:val="Heading5"/>
        <w:ind w:left="720"/>
        <w:rPr>
          <w:b/>
          <w:bCs/>
          <w:color w:val="auto"/>
        </w:rPr>
      </w:pPr>
      <w:r>
        <w:rPr>
          <w:b/>
          <w:bCs/>
          <w:color w:val="auto"/>
        </w:rPr>
        <w:t>NYC Area Lockout</w:t>
      </w:r>
    </w:p>
    <w:p w:rsidR="008F4B85" w:rsidP="008F4B85" w:rsidRDefault="008F4B85" w14:paraId="4A5F5F77" w14:textId="77777777">
      <w:pPr>
        <w:pStyle w:val="NoSpacing"/>
        <w:ind w:left="720"/>
      </w:pPr>
      <w:r>
        <w:t xml:space="preserve">We warn the team if we will be unable to service the area due to zipcode. (we aren’t insured in/cannot service </w:t>
      </w:r>
      <w:r w:rsidRPr="00DE3480">
        <w:t xml:space="preserve">the New York City Area. (Bronx, Brooklyn, Manhattan, Queens, and Staten Island). </w:t>
      </w:r>
    </w:p>
    <w:p w:rsidR="00254249" w:rsidP="00254249" w:rsidRDefault="008F4B85" w14:paraId="033E2C4C" w14:textId="03360DB2">
      <w:pPr>
        <w:pStyle w:val="Heading6"/>
        <w:ind w:left="720" w:firstLine="720"/>
      </w:pPr>
      <w:r w:rsidRPr="00DF086C">
        <w:t>Form Rule</w:t>
      </w:r>
      <w:r w:rsidR="00254249">
        <w:t>s</w:t>
      </w:r>
      <w:r w:rsidRPr="00DF086C">
        <w:t xml:space="preserve">: </w:t>
      </w:r>
    </w:p>
    <w:p w:rsidR="008F4B85" w:rsidP="00254249" w:rsidRDefault="008F4B85" w14:paraId="47DE3597" w14:textId="7465DF8D">
      <w:pPr>
        <w:pStyle w:val="NoSpacing"/>
        <w:ind w:left="1440" w:firstLine="720"/>
        <w:rPr>
          <w:color w:val="808080" w:themeColor="background1" w:themeShade="80"/>
        </w:rPr>
      </w:pPr>
      <w:r w:rsidRPr="00DF086C">
        <w:rPr>
          <w:color w:val="808080" w:themeColor="background1" w:themeShade="80"/>
        </w:rPr>
        <w:t>#</w:t>
      </w:r>
      <w:r>
        <w:rPr>
          <w:color w:val="808080" w:themeColor="background1" w:themeShade="80"/>
        </w:rPr>
        <w:t>20,21</w:t>
      </w:r>
    </w:p>
    <w:p w:rsidR="00254249" w:rsidP="00254249" w:rsidRDefault="008F4B85" w14:paraId="1C07DAE9" w14:textId="77777777">
      <w:pPr>
        <w:pStyle w:val="Heading6"/>
        <w:ind w:left="720" w:firstLine="720"/>
      </w:pPr>
      <w:r>
        <w:t>Form Message</w:t>
      </w:r>
      <w:r w:rsidR="00254249">
        <w:t>s</w:t>
      </w:r>
      <w:r>
        <w:t xml:space="preserve">: </w:t>
      </w:r>
    </w:p>
    <w:p w:rsidRPr="00F442AA" w:rsidR="008F4B85" w:rsidP="00254249" w:rsidRDefault="008F4B85" w14:paraId="32BAC822" w14:textId="57B02853">
      <w:pPr>
        <w:pStyle w:val="NoSpacing"/>
        <w:ind w:left="1440" w:firstLine="720"/>
        <w:rPr>
          <w:color w:val="808080" w:themeColor="background1" w:themeShade="80"/>
        </w:rPr>
      </w:pPr>
      <w:r>
        <w:rPr>
          <w:color w:val="808080" w:themeColor="background1" w:themeShade="80"/>
        </w:rPr>
        <w:t>(no FID) “We CAN NO LONGER DO business in this area”</w:t>
      </w:r>
    </w:p>
    <w:p w:rsidRPr="00FF05E2" w:rsidR="008F4B85" w:rsidP="008F4B85" w:rsidRDefault="008F4B85" w14:paraId="429C97DE" w14:textId="77777777">
      <w:pPr>
        <w:pStyle w:val="Heading6"/>
        <w:ind w:left="1440"/>
      </w:pPr>
      <w:r w:rsidRPr="00FF05E2">
        <w:t>Important Fields:</w:t>
      </w:r>
    </w:p>
    <w:p w:rsidRPr="00FF05E2" w:rsidR="008F4B85" w:rsidP="008F4B85" w:rsidRDefault="00000000" w14:paraId="0C7AFF7C" w14:textId="77777777">
      <w:pPr>
        <w:pStyle w:val="NoSpacing"/>
        <w:ind w:left="2160"/>
      </w:pPr>
      <w:hyperlink w:history="1" r:id="rId82">
        <w:r w:rsidRPr="000A7C91" w:rsidR="008F4B85">
          <w:rPr>
            <w:rStyle w:val="Hyperlink"/>
          </w:rPr>
          <w:t>FID12 [Zip]</w:t>
        </w:r>
      </w:hyperlink>
    </w:p>
    <w:p w:rsidR="008F4B85" w:rsidP="008F4B85" w:rsidRDefault="00000000" w14:paraId="65A7F7BC" w14:textId="77777777">
      <w:pPr>
        <w:pStyle w:val="NoSpacing"/>
        <w:ind w:left="2160"/>
        <w:rPr>
          <w:rStyle w:val="Hyperlink"/>
        </w:rPr>
      </w:pPr>
      <w:hyperlink w:history="1" r:id="rId83">
        <w:r w:rsidRPr="002D7660" w:rsidR="008F4B85">
          <w:rPr>
            <w:rStyle w:val="Hyperlink"/>
          </w:rPr>
          <w:t>FID764 [Zip – Uninsured]</w:t>
        </w:r>
      </w:hyperlink>
    </w:p>
    <w:p w:rsidRPr="008C5FAF" w:rsidR="00F048A8" w:rsidP="00F048A8" w:rsidRDefault="00F048A8" w14:paraId="4F19D9A4" w14:textId="77777777">
      <w:pPr>
        <w:pStyle w:val="Heading5"/>
        <w:ind w:left="720"/>
        <w:rPr>
          <w:b/>
          <w:bCs/>
          <w:color w:val="auto"/>
        </w:rPr>
      </w:pPr>
      <w:r>
        <w:rPr>
          <w:b/>
          <w:bCs/>
          <w:color w:val="auto"/>
        </w:rPr>
        <w:t>Possibly Franchised Market</w:t>
      </w:r>
    </w:p>
    <w:p w:rsidRPr="00FF05E2" w:rsidR="00F048A8" w:rsidP="00F048A8" w:rsidRDefault="00F048A8" w14:paraId="2DBF4198" w14:textId="77777777">
      <w:pPr>
        <w:pStyle w:val="NoSpacing"/>
        <w:ind w:left="720"/>
      </w:pPr>
      <w:r>
        <w:t xml:space="preserve">We identify possibly franchised markets based on the [Zip Code] and additionally warn the team. </w:t>
      </w:r>
      <w:r w:rsidRPr="00FF05E2">
        <w:t xml:space="preserve">The data </w:t>
      </w:r>
      <w:r>
        <w:t xml:space="preserve">is fed from Zip Codes then </w:t>
      </w:r>
      <w:r w:rsidRPr="00FF05E2">
        <w:t>feeds Products (“Orders Module”)</w:t>
      </w:r>
    </w:p>
    <w:p w:rsidRPr="00FF05E2" w:rsidR="00F048A8" w:rsidP="00F048A8" w:rsidRDefault="00F048A8" w14:paraId="1D4435F8" w14:textId="77777777">
      <w:pPr>
        <w:pStyle w:val="Heading6"/>
        <w:ind w:left="1440"/>
      </w:pPr>
      <w:r w:rsidRPr="00FF05E2">
        <w:t>Important Fields:</w:t>
      </w:r>
    </w:p>
    <w:p w:rsidRPr="00FF05E2" w:rsidR="00F048A8" w:rsidP="00F048A8" w:rsidRDefault="00F048A8" w14:paraId="5CD72516" w14:textId="77777777">
      <w:pPr>
        <w:pStyle w:val="NoSpacing"/>
        <w:ind w:left="2160"/>
      </w:pPr>
      <w:hyperlink w:history="1" r:id="rId84">
        <w:r w:rsidRPr="00D26048">
          <w:rPr>
            <w:rStyle w:val="Hyperlink"/>
          </w:rPr>
          <w:t>FID12 [Zip]</w:t>
        </w:r>
      </w:hyperlink>
    </w:p>
    <w:p w:rsidRPr="00804B07" w:rsidR="00F048A8" w:rsidP="00F048A8" w:rsidRDefault="00F048A8" w14:paraId="44B6AD76" w14:textId="77777777">
      <w:pPr>
        <w:pStyle w:val="NoSpacing"/>
        <w:ind w:left="2160"/>
      </w:pPr>
      <w:hyperlink w:history="1" r:id="rId85">
        <w:r w:rsidRPr="00BC0677">
          <w:rPr>
            <w:rStyle w:val="Hyperlink"/>
          </w:rPr>
          <w:t>FID940 [Form Message]</w:t>
        </w:r>
      </w:hyperlink>
    </w:p>
    <w:p w:rsidRPr="000D5816" w:rsidR="00F048A8" w:rsidP="000D5816" w:rsidRDefault="000D5816" w14:paraId="498003AD" w14:textId="3B939825">
      <w:pPr>
        <w:pStyle w:val="NoSpacing"/>
        <w:ind w:left="2160"/>
        <w:rPr>
          <w:rStyle w:val="Hyperlink"/>
          <w:color w:val="auto"/>
          <w:u w:val="none"/>
        </w:rPr>
      </w:pPr>
      <w:hyperlink w:history="1" r:id="rId86">
        <w:r w:rsidRPr="000D5816" w:rsidR="00F048A8">
          <w:rPr>
            <w:rStyle w:val="Hyperlink"/>
          </w:rPr>
          <w:t>FID965 [Zip – Possibly Franchised]</w:t>
        </w:r>
      </w:hyperlink>
    </w:p>
    <w:p w:rsidRPr="008C5FAF" w:rsidR="00990C12" w:rsidP="00990C12" w:rsidRDefault="000D5816" w14:paraId="70098630" w14:textId="3DA12854">
      <w:pPr>
        <w:pStyle w:val="Heading5"/>
        <w:ind w:left="720"/>
        <w:rPr>
          <w:b/>
          <w:bCs/>
          <w:color w:val="auto"/>
        </w:rPr>
      </w:pPr>
      <w:r>
        <w:rPr>
          <w:b/>
          <w:bCs/>
          <w:color w:val="auto"/>
        </w:rPr>
        <w:t>Sacramento CA</w:t>
      </w:r>
      <w:r w:rsidR="00990C12">
        <w:rPr>
          <w:b/>
          <w:bCs/>
          <w:color w:val="auto"/>
        </w:rPr>
        <w:t xml:space="preserve"> Market</w:t>
      </w:r>
    </w:p>
    <w:p w:rsidRPr="00FF05E2" w:rsidR="00990C12" w:rsidP="00990C12" w:rsidRDefault="00990C12" w14:paraId="386DE2B6" w14:textId="5C95E036">
      <w:pPr>
        <w:pStyle w:val="NoSpacing"/>
        <w:ind w:left="720"/>
      </w:pPr>
      <w:r>
        <w:t xml:space="preserve">We </w:t>
      </w:r>
      <w:r w:rsidR="000D5816">
        <w:t xml:space="preserve">cannot do </w:t>
      </w:r>
      <w:r w:rsidR="006E34D2">
        <w:t xml:space="preserve">waste business in Sacramento CA (County); we </w:t>
      </w:r>
      <w:r w:rsidR="00303D09">
        <w:t xml:space="preserve">identify </w:t>
      </w:r>
      <w:r w:rsidR="006E34D2">
        <w:t>affected</w:t>
      </w:r>
      <w:r w:rsidR="00303D09">
        <w:t xml:space="preserve"> markets </w:t>
      </w:r>
      <w:r>
        <w:t>based on the [Zip Code]</w:t>
      </w:r>
      <w:r w:rsidR="00303D09">
        <w:t xml:space="preserve"> and additionally warn the team</w:t>
      </w:r>
      <w:r>
        <w:t xml:space="preserve">. </w:t>
      </w:r>
      <w:r w:rsidRPr="00FF05E2">
        <w:t xml:space="preserve">The data </w:t>
      </w:r>
      <w:r>
        <w:t xml:space="preserve">is fed from Zip Codes then </w:t>
      </w:r>
      <w:r w:rsidRPr="00FF05E2">
        <w:t>feeds Products (“Orders Module”)</w:t>
      </w:r>
    </w:p>
    <w:p w:rsidRPr="00FF05E2" w:rsidR="00990C12" w:rsidP="00990C12" w:rsidRDefault="00990C12" w14:paraId="6A9F42F2" w14:textId="77777777">
      <w:pPr>
        <w:pStyle w:val="Heading6"/>
        <w:ind w:left="1440"/>
      </w:pPr>
      <w:r w:rsidRPr="00FF05E2">
        <w:t>Important Fields:</w:t>
      </w:r>
    </w:p>
    <w:p w:rsidRPr="00FF05E2" w:rsidR="00990C12" w:rsidP="00990C12" w:rsidRDefault="00990C12" w14:paraId="7AD82E27" w14:textId="77777777">
      <w:pPr>
        <w:pStyle w:val="NoSpacing"/>
        <w:ind w:left="2160"/>
      </w:pPr>
      <w:hyperlink w:history="1" r:id="rId87">
        <w:r w:rsidRPr="00D26048">
          <w:rPr>
            <w:rStyle w:val="Hyperlink"/>
          </w:rPr>
          <w:t>FID12 [Zip]</w:t>
        </w:r>
      </w:hyperlink>
    </w:p>
    <w:p w:rsidRPr="00804B07" w:rsidR="00990C12" w:rsidP="00990C12" w:rsidRDefault="00BC0677" w14:paraId="526F921E" w14:textId="0655096D">
      <w:pPr>
        <w:pStyle w:val="NoSpacing"/>
        <w:ind w:left="2160"/>
      </w:pPr>
      <w:hyperlink w:history="1" r:id="rId88">
        <w:r w:rsidRPr="00BC0677" w:rsidR="00990C12">
          <w:rPr>
            <w:rStyle w:val="Hyperlink"/>
          </w:rPr>
          <w:t>FID</w:t>
        </w:r>
        <w:r w:rsidRPr="00BC0677">
          <w:rPr>
            <w:rStyle w:val="Hyperlink"/>
          </w:rPr>
          <w:t>940 [Form Message]</w:t>
        </w:r>
      </w:hyperlink>
    </w:p>
    <w:p w:rsidRPr="00B901A6" w:rsidR="00990C12" w:rsidP="008F4B85" w:rsidRDefault="00B901A6" w14:paraId="3A47D029" w14:textId="7C05A77B">
      <w:pPr>
        <w:pStyle w:val="NoSpacing"/>
        <w:ind w:left="2160"/>
        <w:rPr>
          <w:rStyle w:val="Hyperlink"/>
        </w:rPr>
      </w:pPr>
      <w:r>
        <w:fldChar w:fldCharType="begin"/>
      </w:r>
      <w:r w:rsidR="00076809">
        <w:instrText>HYPERLINK "https://zters.quickbase.com/db/bhwfsfppr?a=mf&amp;fid=966&amp;chain=1"</w:instrText>
      </w:r>
      <w:r>
        <w:fldChar w:fldCharType="separate"/>
      </w:r>
      <w:r w:rsidRPr="00B901A6" w:rsidR="00BC0677">
        <w:rPr>
          <w:rStyle w:val="Hyperlink"/>
        </w:rPr>
        <w:t>FID9</w:t>
      </w:r>
      <w:r w:rsidRPr="00B901A6">
        <w:rPr>
          <w:rStyle w:val="Hyperlink"/>
        </w:rPr>
        <w:t>6</w:t>
      </w:r>
      <w:r w:rsidR="00076809">
        <w:rPr>
          <w:rStyle w:val="Hyperlink"/>
        </w:rPr>
        <w:t>6</w:t>
      </w:r>
      <w:r w:rsidRPr="00B901A6">
        <w:rPr>
          <w:rStyle w:val="Hyperlink"/>
        </w:rPr>
        <w:t xml:space="preserve"> [Zip – </w:t>
      </w:r>
      <w:r w:rsidR="0088363B">
        <w:rPr>
          <w:rStyle w:val="Hyperlink"/>
        </w:rPr>
        <w:t>Sacramento CA]</w:t>
      </w:r>
    </w:p>
    <w:p w:rsidRPr="008C5FAF" w:rsidR="008F4B85" w:rsidP="008F4B85" w:rsidRDefault="00B901A6" w14:paraId="77D7D045" w14:textId="0D510A09">
      <w:pPr>
        <w:pStyle w:val="Heading5"/>
        <w:ind w:left="720"/>
        <w:rPr>
          <w:b/>
          <w:bCs/>
          <w:color w:val="auto"/>
        </w:rPr>
      </w:pPr>
      <w:r>
        <w:rPr>
          <w:rFonts w:asciiTheme="minorHAnsi" w:hAnsiTheme="minorHAnsi" w:eastAsiaTheme="minorHAnsi" w:cstheme="minorBidi"/>
          <w:color w:val="auto"/>
        </w:rPr>
        <w:fldChar w:fldCharType="end"/>
      </w:r>
      <w:r w:rsidRPr="008C5FAF" w:rsidR="008F4B85">
        <w:rPr>
          <w:b/>
          <w:bCs/>
          <w:color w:val="auto"/>
        </w:rPr>
        <w:t>Opt Outs</w:t>
      </w:r>
    </w:p>
    <w:p w:rsidRPr="00FF05E2" w:rsidR="008F4B85" w:rsidP="008F4B85" w:rsidRDefault="008F4B85" w14:paraId="2D5DD344" w14:textId="77777777">
      <w:pPr>
        <w:pStyle w:val="NoSpacing"/>
        <w:ind w:left="720"/>
      </w:pPr>
      <w:r w:rsidRPr="00FF05E2">
        <w:t>We record if a customer</w:t>
      </w:r>
      <w:r>
        <w:t>’s site</w:t>
      </w:r>
      <w:r w:rsidRPr="00FF05E2">
        <w:t xml:space="preserve"> is removed from automatic credit card processing or line item generation for the automatic recurring billing processes. This information is fed to the products tables (“Orders Module”).</w:t>
      </w:r>
    </w:p>
    <w:p w:rsidRPr="00FF05E2" w:rsidR="008F4B85" w:rsidP="008F4B85" w:rsidRDefault="008F4B85" w14:paraId="037E9646" w14:textId="77777777">
      <w:pPr>
        <w:pStyle w:val="Heading6"/>
        <w:ind w:left="1440"/>
      </w:pPr>
      <w:r w:rsidRPr="00FF05E2">
        <w:t>Important Fields:</w:t>
      </w:r>
    </w:p>
    <w:p w:rsidRPr="00FF05E2" w:rsidR="008F4B85" w:rsidP="008F4B85" w:rsidRDefault="00000000" w14:paraId="2A57A23F" w14:textId="77777777">
      <w:pPr>
        <w:pStyle w:val="NoSpacing"/>
        <w:ind w:left="2160"/>
      </w:pPr>
      <w:hyperlink w:history="1" r:id="rId89">
        <w:r w:rsidRPr="00B20D71" w:rsidR="008F4B85">
          <w:rPr>
            <w:rStyle w:val="Hyperlink"/>
          </w:rPr>
          <w:t>FID698 [Opt Out CC Processing - Site]</w:t>
        </w:r>
      </w:hyperlink>
    </w:p>
    <w:p w:rsidRPr="00FF05E2" w:rsidR="008F4B85" w:rsidP="008F4B85" w:rsidRDefault="00000000" w14:paraId="7EF801CE" w14:textId="77777777">
      <w:pPr>
        <w:pStyle w:val="NoSpacing"/>
        <w:ind w:left="2160"/>
      </w:pPr>
      <w:hyperlink w:history="1" r:id="rId90">
        <w:r w:rsidRPr="00B20D71" w:rsidR="008F4B85">
          <w:rPr>
            <w:rStyle w:val="Hyperlink"/>
          </w:rPr>
          <w:t>FID697 [Opt Out Line Item Processing – Site ]</w:t>
        </w:r>
      </w:hyperlink>
    </w:p>
    <w:p w:rsidRPr="008C5FAF" w:rsidR="008F4B85" w:rsidP="008F4B85" w:rsidRDefault="008F4B85" w14:paraId="0B6A4183" w14:textId="77777777">
      <w:pPr>
        <w:pStyle w:val="Heading5"/>
        <w:ind w:left="720"/>
        <w:rPr>
          <w:b/>
          <w:bCs/>
          <w:color w:val="auto"/>
        </w:rPr>
      </w:pPr>
      <w:r>
        <w:rPr>
          <w:b/>
          <w:bCs/>
          <w:color w:val="auto"/>
        </w:rPr>
        <w:t>Tesla</w:t>
      </w:r>
      <w:r w:rsidRPr="008C5FAF">
        <w:rPr>
          <w:b/>
          <w:bCs/>
          <w:color w:val="auto"/>
        </w:rPr>
        <w:t xml:space="preserve"> Requirements</w:t>
      </w:r>
    </w:p>
    <w:p w:rsidRPr="00FF05E2" w:rsidR="008F4B85" w:rsidP="008F4B85" w:rsidRDefault="008F4B85" w14:paraId="065FF3DE" w14:textId="77777777">
      <w:pPr>
        <w:pStyle w:val="NoSpacing"/>
        <w:ind w:left="720"/>
      </w:pPr>
      <w:r>
        <w:t xml:space="preserve">We </w:t>
      </w:r>
      <w:r w:rsidRPr="00FF05E2">
        <w:t xml:space="preserve">record </w:t>
      </w:r>
      <w:r>
        <w:t>Specific Information for customer: Tesla</w:t>
      </w:r>
      <w:r w:rsidRPr="00FF05E2">
        <w:t>. This information is fed to the products tables (“Orders Module”).</w:t>
      </w:r>
    </w:p>
    <w:p w:rsidRPr="00FF05E2" w:rsidR="008F4B85" w:rsidP="008F4B85" w:rsidRDefault="008F4B85" w14:paraId="2A1B44BF" w14:textId="77777777">
      <w:pPr>
        <w:pStyle w:val="Heading6"/>
        <w:ind w:left="1440"/>
      </w:pPr>
      <w:r w:rsidRPr="00FF05E2">
        <w:t>Important Fields:</w:t>
      </w:r>
    </w:p>
    <w:p w:rsidRPr="00FF05E2" w:rsidR="008F4B85" w:rsidP="008F4B85" w:rsidRDefault="00000000" w14:paraId="73291698" w14:textId="77777777">
      <w:pPr>
        <w:pStyle w:val="NoSpacing"/>
        <w:ind w:left="1440" w:firstLine="720"/>
      </w:pPr>
      <w:hyperlink w:history="1" r:id="rId91">
        <w:r w:rsidRPr="00A101E0" w:rsidR="008F4B85">
          <w:rPr>
            <w:rStyle w:val="Hyperlink"/>
          </w:rPr>
          <w:t>FID881 [Customer Specific Site Type]</w:t>
        </w:r>
      </w:hyperlink>
    </w:p>
    <w:p w:rsidR="008F4B85" w:rsidP="008F4B85" w:rsidRDefault="008F4B85" w14:paraId="0A54C2CD" w14:textId="77777777">
      <w:pPr>
        <w:pStyle w:val="Heading4"/>
        <w:rPr>
          <w:rStyle w:val="Heading3Char"/>
          <w:color w:val="CA6D07" w:themeColor="accent1" w:themeShade="BF"/>
          <w:sz w:val="22"/>
          <w:szCs w:val="22"/>
        </w:rPr>
      </w:pPr>
      <w:r w:rsidRPr="00180B0D">
        <w:rPr>
          <w:rStyle w:val="Heading3Char"/>
          <w:color w:val="CA6D07" w:themeColor="accent1" w:themeShade="BF"/>
          <w:sz w:val="22"/>
          <w:szCs w:val="22"/>
        </w:rPr>
        <w:t xml:space="preserve">Customer Handling  - </w:t>
      </w:r>
      <w:r>
        <w:rPr>
          <w:rStyle w:val="Heading3Char"/>
          <w:color w:val="CA6D07" w:themeColor="accent1" w:themeShade="BF"/>
          <w:sz w:val="22"/>
          <w:szCs w:val="22"/>
        </w:rPr>
        <w:t>Notifications</w:t>
      </w:r>
    </w:p>
    <w:p w:rsidRPr="008C5FAF" w:rsidR="008F4B85" w:rsidP="008F4B85" w:rsidRDefault="008F4B85" w14:paraId="70C1F66E" w14:textId="77777777">
      <w:pPr>
        <w:pStyle w:val="Heading5"/>
        <w:ind w:left="720"/>
        <w:rPr>
          <w:b/>
          <w:bCs/>
          <w:color w:val="auto"/>
        </w:rPr>
      </w:pPr>
      <w:r>
        <w:rPr>
          <w:b/>
          <w:bCs/>
          <w:color w:val="auto"/>
        </w:rPr>
        <w:t>Delivery/Removal Customer Reviews</w:t>
      </w:r>
    </w:p>
    <w:p w:rsidR="008F4B85" w:rsidP="008F4B85" w:rsidRDefault="008F4B85" w14:paraId="5C17D07F" w14:textId="77777777">
      <w:pPr>
        <w:pStyle w:val="NoSpacing"/>
        <w:ind w:left="720"/>
      </w:pPr>
      <w:r>
        <w:t>We send unique reviews emails for the 3 sites delivery/removal via Mailchimp/Hub.</w:t>
      </w:r>
    </w:p>
    <w:p w:rsidRPr="00791C60" w:rsidR="008F4B85" w:rsidP="008F4B85" w:rsidRDefault="008F4B85" w14:paraId="18A67FC4" w14:textId="77777777">
      <w:pPr>
        <w:pStyle w:val="Heading6"/>
        <w:ind w:left="1440"/>
      </w:pPr>
      <w:r>
        <w:t>Important Fields:</w:t>
      </w:r>
    </w:p>
    <w:p w:rsidR="008F4B85" w:rsidP="008F4B85" w:rsidRDefault="00000000" w14:paraId="46803DB2" w14:textId="77777777">
      <w:pPr>
        <w:pStyle w:val="NoSpacing"/>
        <w:ind w:left="2160"/>
        <w:rPr>
          <w:color w:val="808080" w:themeColor="background1" w:themeShade="80"/>
        </w:rPr>
      </w:pPr>
      <w:hyperlink w:history="1" r:id="rId92">
        <w:r w:rsidRPr="001117C0" w:rsidR="008F4B85">
          <w:rPr>
            <w:rStyle w:val="Hyperlink"/>
          </w:rPr>
          <w:t>FID515 [Send Delivery Review Notice]</w:t>
        </w:r>
      </w:hyperlink>
    </w:p>
    <w:p w:rsidR="008F4B85" w:rsidP="008F4B85" w:rsidRDefault="00000000" w14:paraId="40CBB80C" w14:textId="77777777">
      <w:pPr>
        <w:pStyle w:val="NoSpacing"/>
        <w:ind w:left="2160"/>
        <w:rPr>
          <w:color w:val="808080" w:themeColor="background1" w:themeShade="80"/>
        </w:rPr>
      </w:pPr>
      <w:hyperlink w:history="1" r:id="rId93">
        <w:r w:rsidRPr="002B1ACF" w:rsidR="008F4B85">
          <w:rPr>
            <w:rStyle w:val="Hyperlink"/>
          </w:rPr>
          <w:t>FID516 [Delivery Review Notice Sent]</w:t>
        </w:r>
      </w:hyperlink>
    </w:p>
    <w:p w:rsidR="008F4B85" w:rsidP="008F4B85" w:rsidRDefault="00000000" w14:paraId="62606ACA" w14:textId="77777777">
      <w:pPr>
        <w:pStyle w:val="NoSpacing"/>
        <w:ind w:left="2160"/>
      </w:pPr>
      <w:hyperlink w:history="1" r:id="rId94">
        <w:r w:rsidRPr="008F07F1" w:rsidR="008F4B85">
          <w:rPr>
            <w:rStyle w:val="Hyperlink"/>
          </w:rPr>
          <w:t>FID947 [Delivery Review Notice Sent On]</w:t>
        </w:r>
      </w:hyperlink>
    </w:p>
    <w:p w:rsidR="008F4B85" w:rsidP="008F4B85" w:rsidRDefault="00000000" w14:paraId="27EDBDB2" w14:textId="77777777">
      <w:pPr>
        <w:pStyle w:val="NoSpacing"/>
        <w:ind w:left="2160"/>
      </w:pPr>
      <w:hyperlink w:history="1" r:id="rId95">
        <w:r w:rsidRPr="008F07F1" w:rsidR="008F4B85">
          <w:rPr>
            <w:rStyle w:val="Hyperlink"/>
          </w:rPr>
          <w:t>FID517 [Quickbase Customer ID - # of Delivery Review Notices Sent]</w:t>
        </w:r>
      </w:hyperlink>
    </w:p>
    <w:p w:rsidR="008F4B85" w:rsidP="008F4B85" w:rsidRDefault="00000000" w14:paraId="6693283C" w14:textId="77777777">
      <w:pPr>
        <w:pStyle w:val="NoSpacing"/>
        <w:ind w:left="2160"/>
      </w:pPr>
      <w:hyperlink w:history="1" r:id="rId96">
        <w:r w:rsidRPr="001117C0" w:rsidR="008F4B85">
          <w:rPr>
            <w:rStyle w:val="Hyperlink"/>
          </w:rPr>
          <w:t>FID521 [Send Removal Review Notice]</w:t>
        </w:r>
      </w:hyperlink>
    </w:p>
    <w:p w:rsidR="008F4B85" w:rsidP="008F4B85" w:rsidRDefault="00000000" w14:paraId="367B6615" w14:textId="77777777">
      <w:pPr>
        <w:pStyle w:val="NoSpacing"/>
        <w:ind w:left="2160"/>
        <w:rPr>
          <w:color w:val="808080" w:themeColor="background1" w:themeShade="80"/>
        </w:rPr>
      </w:pPr>
      <w:hyperlink w:history="1" r:id="rId97">
        <w:r w:rsidRPr="001117C0" w:rsidR="008F4B85">
          <w:rPr>
            <w:rStyle w:val="Hyperlink"/>
          </w:rPr>
          <w:t>FID522 [Removal Review Notice Sent]</w:t>
        </w:r>
      </w:hyperlink>
    </w:p>
    <w:p w:rsidR="008F4B85" w:rsidP="008F4B85" w:rsidRDefault="00000000" w14:paraId="3707F6C4" w14:textId="77777777">
      <w:pPr>
        <w:pStyle w:val="NoSpacing"/>
        <w:ind w:left="2160"/>
      </w:pPr>
      <w:hyperlink w:history="1" r:id="rId98">
        <w:r w:rsidRPr="00092344" w:rsidR="008F4B85">
          <w:rPr>
            <w:rStyle w:val="Hyperlink"/>
          </w:rPr>
          <w:t>FID948 [Removal Review Notice Sent On]</w:t>
        </w:r>
      </w:hyperlink>
    </w:p>
    <w:p w:rsidRPr="00CB1D1D" w:rsidR="008F4B85" w:rsidP="008F4B85" w:rsidRDefault="00000000" w14:paraId="47928D74" w14:textId="77777777">
      <w:pPr>
        <w:pStyle w:val="NoSpacing"/>
        <w:ind w:left="2160"/>
      </w:pPr>
      <w:hyperlink w:history="1" r:id="rId99">
        <w:r w:rsidRPr="008F07F1" w:rsidR="008F4B85">
          <w:rPr>
            <w:rStyle w:val="Hyperlink"/>
          </w:rPr>
          <w:t>FID523 [Quickbase Customer ID - # of Removal Review Notices Sent]</w:t>
        </w:r>
      </w:hyperlink>
    </w:p>
    <w:p w:rsidRPr="008C5FAF" w:rsidR="008F4B85" w:rsidP="008F4B85" w:rsidRDefault="008F4B85" w14:paraId="5C496338" w14:textId="77777777">
      <w:pPr>
        <w:pStyle w:val="Heading5"/>
        <w:ind w:left="720"/>
        <w:rPr>
          <w:b/>
          <w:bCs/>
          <w:color w:val="auto"/>
        </w:rPr>
      </w:pPr>
      <w:r w:rsidRPr="008C5FAF">
        <w:rPr>
          <w:b/>
          <w:bCs/>
          <w:color w:val="auto"/>
        </w:rPr>
        <w:t>Unsubscriptions</w:t>
      </w:r>
    </w:p>
    <w:p w:rsidR="008F4B85" w:rsidP="008F4B85" w:rsidRDefault="008F4B85" w14:paraId="06705182" w14:textId="77777777">
      <w:pPr>
        <w:pStyle w:val="NoSpacing"/>
        <w:ind w:left="720"/>
      </w:pPr>
      <w:r>
        <w:t>We record if a customer opts out of notification and marketing emails. This information is updated via Hub API from links in the notifications. It fed from the Customers Module for the notifications processes.</w:t>
      </w:r>
    </w:p>
    <w:p w:rsidRPr="00791C60" w:rsidR="008F4B85" w:rsidP="008F4B85" w:rsidRDefault="008F4B85" w14:paraId="1DF3ACDD" w14:textId="77777777">
      <w:pPr>
        <w:pStyle w:val="Heading6"/>
        <w:ind w:left="1440"/>
      </w:pPr>
      <w:r>
        <w:t>Important Fields:</w:t>
      </w:r>
    </w:p>
    <w:p w:rsidR="008F4B85" w:rsidP="008F4B85" w:rsidRDefault="00000000" w14:paraId="283B5C73" w14:textId="77777777">
      <w:pPr>
        <w:pStyle w:val="NoSpacing"/>
        <w:ind w:left="1440" w:firstLine="720"/>
      </w:pPr>
      <w:hyperlink w:history="1" r:id="rId100">
        <w:r w:rsidRPr="003F1241" w:rsidR="008F4B85">
          <w:rPr>
            <w:rStyle w:val="Hyperlink"/>
          </w:rPr>
          <w:t>FID518 [Quickbase Customer ID - Unsubscribed]</w:t>
        </w:r>
      </w:hyperlink>
    </w:p>
    <w:p w:rsidRPr="008C5FAF" w:rsidR="008F4B85" w:rsidP="008F4B85" w:rsidRDefault="008F4B85" w14:paraId="08566A2B" w14:textId="77777777">
      <w:pPr>
        <w:pStyle w:val="Heading5"/>
        <w:ind w:left="720"/>
        <w:rPr>
          <w:b/>
          <w:bCs/>
          <w:color w:val="auto"/>
        </w:rPr>
      </w:pPr>
      <w:r w:rsidRPr="008C5FAF">
        <w:rPr>
          <w:b/>
          <w:bCs/>
          <w:color w:val="auto"/>
        </w:rPr>
        <w:t>Compology Notifications</w:t>
      </w:r>
    </w:p>
    <w:p w:rsidR="008F4B85" w:rsidP="008F4B85" w:rsidRDefault="008F4B85" w14:paraId="7633A48C" w14:textId="77777777">
      <w:pPr>
        <w:pStyle w:val="NoSpacing"/>
        <w:ind w:left="720"/>
      </w:pPr>
      <w:r>
        <w:t>We provide to CWS an override to the [Compology Notification Email – Customer] for Compology notifications specifically. This information is fed to the products tables (“Orders Module”).</w:t>
      </w:r>
    </w:p>
    <w:p w:rsidR="008F4B85" w:rsidP="008F4B85" w:rsidRDefault="008F4B85" w14:paraId="363C8027" w14:textId="77777777">
      <w:pPr>
        <w:pStyle w:val="Heading6"/>
        <w:ind w:left="1440"/>
      </w:pPr>
      <w:r>
        <w:t>Important Fields:</w:t>
      </w:r>
    </w:p>
    <w:p w:rsidR="008F4B85" w:rsidP="008F4B85" w:rsidRDefault="00000000" w14:paraId="4A0D2438" w14:textId="77777777">
      <w:pPr>
        <w:pStyle w:val="NoSpacing"/>
        <w:ind w:left="1440" w:firstLine="720"/>
      </w:pPr>
      <w:hyperlink w:history="1" r:id="rId101">
        <w:r w:rsidRPr="003F1241" w:rsidR="008F4B85">
          <w:rPr>
            <w:rStyle w:val="Hyperlink"/>
          </w:rPr>
          <w:t>FID769 [Compology Notification Email]</w:t>
        </w:r>
      </w:hyperlink>
    </w:p>
    <w:p w:rsidR="008F4B85" w:rsidP="008F4B85" w:rsidRDefault="00000000" w14:paraId="75336031" w14:textId="77777777">
      <w:pPr>
        <w:pStyle w:val="NoSpacing"/>
        <w:ind w:left="1440" w:firstLine="720"/>
      </w:pPr>
      <w:hyperlink w:history="1" r:id="rId102">
        <w:r w:rsidRPr="00F82B46" w:rsidR="008F4B85">
          <w:rPr>
            <w:rStyle w:val="Hyperlink"/>
          </w:rPr>
          <w:t>FID770 [Compology Notification Email – Site]</w:t>
        </w:r>
      </w:hyperlink>
    </w:p>
    <w:p w:rsidR="008F4B85" w:rsidP="008F4B85" w:rsidRDefault="00000000" w14:paraId="4EFE2E90" w14:textId="77777777">
      <w:pPr>
        <w:pStyle w:val="NoSpacing"/>
        <w:ind w:left="1440" w:firstLine="720"/>
      </w:pPr>
      <w:hyperlink w:history="1" r:id="rId103">
        <w:r w:rsidRPr="00F82B46" w:rsidR="008F4B85">
          <w:rPr>
            <w:rStyle w:val="Hyperlink"/>
          </w:rPr>
          <w:t>FID768 [Compology Notification Email – Customer]</w:t>
        </w:r>
      </w:hyperlink>
    </w:p>
    <w:p w:rsidRPr="008C5FAF" w:rsidR="008F4B85" w:rsidP="008F4B85" w:rsidRDefault="008F4B85" w14:paraId="084D2069" w14:textId="77777777">
      <w:pPr>
        <w:pStyle w:val="Heading5"/>
        <w:ind w:left="720"/>
        <w:rPr>
          <w:b/>
          <w:bCs/>
          <w:color w:val="auto"/>
        </w:rPr>
      </w:pPr>
      <w:r>
        <w:rPr>
          <w:b/>
          <w:bCs/>
          <w:color w:val="auto"/>
        </w:rPr>
        <w:t>Order Summary Notifications</w:t>
      </w:r>
    </w:p>
    <w:p w:rsidR="008F4B85" w:rsidP="008F4B85" w:rsidRDefault="008F4B85" w14:paraId="11E1044F" w14:textId="77777777">
      <w:pPr>
        <w:pStyle w:val="NoSpacing"/>
        <w:ind w:left="720"/>
      </w:pPr>
      <w:r>
        <w:t>We provide AMs an override to the [Quickbase Customer ID – Primary Email Address] a Site’s order summary specifically. This information is fed to the products tables (“Orders Module”).</w:t>
      </w:r>
    </w:p>
    <w:p w:rsidR="008F4B85" w:rsidP="008F4B85" w:rsidRDefault="008F4B85" w14:paraId="006F0BF7" w14:textId="77777777">
      <w:pPr>
        <w:pStyle w:val="Heading6"/>
        <w:ind w:left="1440"/>
      </w:pPr>
      <w:r>
        <w:t>Important Fields:</w:t>
      </w:r>
    </w:p>
    <w:p w:rsidR="008F4B85" w:rsidP="008F4B85" w:rsidRDefault="00000000" w14:paraId="3F2ABE39" w14:textId="77777777">
      <w:pPr>
        <w:pStyle w:val="NoSpacing"/>
        <w:ind w:left="1440" w:firstLine="720"/>
      </w:pPr>
      <w:hyperlink w:history="1" r:id="rId104">
        <w:r w:rsidRPr="00B81146" w:rsidR="008F4B85">
          <w:rPr>
            <w:rStyle w:val="Hyperlink"/>
          </w:rPr>
          <w:t>FID467 [Email Order Summary To:]</w:t>
        </w:r>
      </w:hyperlink>
    </w:p>
    <w:p w:rsidR="008F4B85" w:rsidP="008F4B85" w:rsidRDefault="00000000" w14:paraId="65D07316" w14:textId="77777777">
      <w:pPr>
        <w:pStyle w:val="NoSpacing"/>
        <w:ind w:left="1440" w:firstLine="720"/>
      </w:pPr>
      <w:hyperlink w:history="1" r:id="rId105">
        <w:r w:rsidRPr="00A410FF" w:rsidR="008F4B85">
          <w:rPr>
            <w:rStyle w:val="Hyperlink"/>
          </w:rPr>
          <w:t>FID468 [Contact’s Email Address (Formula)]</w:t>
        </w:r>
      </w:hyperlink>
    </w:p>
    <w:p w:rsidR="008F4B85" w:rsidP="008F4B85" w:rsidRDefault="00000000" w14:paraId="08DC0B41" w14:textId="77777777">
      <w:pPr>
        <w:pStyle w:val="NoSpacing"/>
        <w:ind w:left="1440" w:firstLine="720"/>
      </w:pPr>
      <w:hyperlink w:history="1" r:id="rId106">
        <w:r w:rsidRPr="0011247C" w:rsidR="008F4B85">
          <w:rPr>
            <w:rStyle w:val="Hyperlink"/>
          </w:rPr>
          <w:t>FID463 [Quickbase Customer ID – Primary Email Address]</w:t>
        </w:r>
      </w:hyperlink>
    </w:p>
    <w:p w:rsidRPr="008C5FAF" w:rsidR="008F4B85" w:rsidP="008F4B85" w:rsidRDefault="008F4B85" w14:paraId="7CA8848B" w14:textId="77777777">
      <w:pPr>
        <w:pStyle w:val="Heading5"/>
        <w:ind w:left="720"/>
        <w:rPr>
          <w:b/>
          <w:bCs/>
          <w:color w:val="auto"/>
        </w:rPr>
      </w:pPr>
      <w:r>
        <w:rPr>
          <w:b/>
          <w:bCs/>
          <w:color w:val="auto"/>
        </w:rPr>
        <w:t>Strive for 5 Notifications</w:t>
      </w:r>
    </w:p>
    <w:p w:rsidR="008F4B85" w:rsidP="008F4B85" w:rsidRDefault="008F4B85" w14:paraId="67F1B0B8" w14:textId="77777777">
      <w:pPr>
        <w:pStyle w:val="NoSpacing"/>
        <w:ind w:left="720"/>
      </w:pPr>
      <w:r>
        <w:t xml:space="preserve">We calculate the progressive count of unique sites with sales in a 1yr period, and then we send unique emails via Mailchimp/Hub processes upon every successive site.  </w:t>
      </w:r>
    </w:p>
    <w:p w:rsidR="008F4B85" w:rsidP="008F4B85" w:rsidRDefault="008F4B85" w14:paraId="3E157629" w14:textId="77777777">
      <w:pPr>
        <w:pStyle w:val="Heading6"/>
        <w:ind w:left="1440"/>
      </w:pPr>
      <w:r>
        <w:t>Important Fields:</w:t>
      </w:r>
    </w:p>
    <w:p w:rsidR="008F4B85" w:rsidP="008F4B85" w:rsidRDefault="00000000" w14:paraId="5862CB46" w14:textId="77777777">
      <w:pPr>
        <w:pStyle w:val="NoSpacing"/>
        <w:ind w:left="1440" w:firstLine="720"/>
      </w:pPr>
      <w:hyperlink w:history="1" r:id="rId107">
        <w:r w:rsidRPr="0011247C" w:rsidR="008F4B85">
          <w:rPr>
            <w:rStyle w:val="Hyperlink"/>
          </w:rPr>
          <w:t>FID924 [Fiver Q]</w:t>
        </w:r>
      </w:hyperlink>
    </w:p>
    <w:p w:rsidR="008F4B85" w:rsidP="008F4B85" w:rsidRDefault="008F4B85" w14:paraId="611D281A" w14:textId="77777777">
      <w:pPr>
        <w:pStyle w:val="Heading4"/>
        <w:rPr>
          <w:rStyle w:val="Heading3Char"/>
          <w:color w:val="CA6D07" w:themeColor="accent1" w:themeShade="BF"/>
          <w:sz w:val="22"/>
          <w:szCs w:val="22"/>
        </w:rPr>
      </w:pPr>
      <w:r w:rsidRPr="00180B0D">
        <w:rPr>
          <w:rStyle w:val="Heading3Char"/>
          <w:color w:val="CA6D07" w:themeColor="accent1" w:themeShade="BF"/>
          <w:sz w:val="22"/>
          <w:szCs w:val="22"/>
        </w:rPr>
        <w:t xml:space="preserve">Customer Handling  - </w:t>
      </w:r>
      <w:r>
        <w:rPr>
          <w:rStyle w:val="Heading3Char"/>
          <w:color w:val="CA6D07" w:themeColor="accent1" w:themeShade="BF"/>
          <w:sz w:val="22"/>
          <w:szCs w:val="22"/>
        </w:rPr>
        <w:t>Pricing</w:t>
      </w:r>
    </w:p>
    <w:p w:rsidRPr="008C5FAF" w:rsidR="008F4B85" w:rsidP="008F4B85" w:rsidRDefault="008F4B85" w14:paraId="369847F6" w14:textId="77777777">
      <w:pPr>
        <w:pStyle w:val="Heading5"/>
        <w:ind w:left="720"/>
        <w:rPr>
          <w:b/>
          <w:bCs/>
          <w:color w:val="auto"/>
        </w:rPr>
      </w:pPr>
      <w:r>
        <w:rPr>
          <w:b/>
          <w:bCs/>
          <w:color w:val="auto"/>
        </w:rPr>
        <w:t>Tax Exemption</w:t>
      </w:r>
    </w:p>
    <w:p w:rsidRPr="00FF05E2" w:rsidR="008F4B85" w:rsidP="008F4B85" w:rsidRDefault="008F4B85" w14:paraId="0B0D6C08" w14:textId="77777777">
      <w:pPr>
        <w:pStyle w:val="NoSpacing"/>
        <w:ind w:left="720"/>
      </w:pPr>
      <w:r>
        <w:t xml:space="preserve">We document if the customer’s site is tax exempt and charge accordingly. </w:t>
      </w:r>
      <w:r w:rsidRPr="00FF05E2">
        <w:t>The data feeds Products (“Orders Module”)</w:t>
      </w:r>
    </w:p>
    <w:p w:rsidRPr="00FF05E2" w:rsidR="008F4B85" w:rsidP="008F4B85" w:rsidRDefault="008F4B85" w14:paraId="1CF62335" w14:textId="77777777">
      <w:pPr>
        <w:pStyle w:val="Heading6"/>
        <w:ind w:left="1440"/>
      </w:pPr>
      <w:r w:rsidRPr="00FF05E2">
        <w:t>Important Fields:</w:t>
      </w:r>
    </w:p>
    <w:p w:rsidRPr="00FF05E2" w:rsidR="008F4B85" w:rsidP="008F4B85" w:rsidRDefault="00000000" w14:paraId="29B179DA" w14:textId="77777777">
      <w:pPr>
        <w:pStyle w:val="NoSpacing"/>
        <w:ind w:left="2160"/>
      </w:pPr>
      <w:hyperlink w:history="1" r:id="rId108">
        <w:r w:rsidRPr="00993FEC" w:rsidR="008F4B85">
          <w:rPr>
            <w:rStyle w:val="Hyperlink"/>
          </w:rPr>
          <w:t>FID85 [Tax Exempt #]</w:t>
        </w:r>
      </w:hyperlink>
    </w:p>
    <w:p w:rsidRPr="008C5FAF" w:rsidR="008F4B85" w:rsidP="008F4B85" w:rsidRDefault="008F4B85" w14:paraId="189C729F" w14:textId="77777777">
      <w:pPr>
        <w:pStyle w:val="Heading5"/>
        <w:ind w:left="720"/>
        <w:rPr>
          <w:b/>
          <w:bCs/>
          <w:color w:val="auto"/>
        </w:rPr>
      </w:pPr>
      <w:r>
        <w:rPr>
          <w:b/>
          <w:bCs/>
          <w:color w:val="auto"/>
        </w:rPr>
        <w:t>Winterization Schedule</w:t>
      </w:r>
    </w:p>
    <w:p w:rsidRPr="00FF05E2" w:rsidR="008F4B85" w:rsidP="008F4B85" w:rsidRDefault="008F4B85" w14:paraId="44E5E9BF" w14:textId="77777777">
      <w:pPr>
        <w:pStyle w:val="NoSpacing"/>
        <w:ind w:left="720"/>
      </w:pPr>
      <w:r>
        <w:t xml:space="preserve">We calculate if/when we need to charge applicable winterization fees (for PT products) based on the [Zip Code] and related temperature data. </w:t>
      </w:r>
      <w:r w:rsidRPr="00FF05E2">
        <w:t xml:space="preserve">The data </w:t>
      </w:r>
      <w:r>
        <w:t xml:space="preserve">is fed from Zip Codes then </w:t>
      </w:r>
      <w:r w:rsidRPr="00FF05E2">
        <w:t>feeds Products (“Orders Module”)</w:t>
      </w:r>
    </w:p>
    <w:p w:rsidRPr="00FF05E2" w:rsidR="008F4B85" w:rsidP="008F4B85" w:rsidRDefault="008F4B85" w14:paraId="43450FC4" w14:textId="77777777">
      <w:pPr>
        <w:pStyle w:val="Heading6"/>
        <w:ind w:left="1440"/>
      </w:pPr>
      <w:r w:rsidRPr="00FF05E2">
        <w:t>Important Fields:</w:t>
      </w:r>
    </w:p>
    <w:p w:rsidRPr="00FF05E2" w:rsidR="008F4B85" w:rsidP="008F4B85" w:rsidRDefault="00000000" w14:paraId="4B7AA1B4" w14:textId="77777777">
      <w:pPr>
        <w:pStyle w:val="NoSpacing"/>
        <w:ind w:left="2160"/>
      </w:pPr>
      <w:hyperlink w:history="1" r:id="rId109">
        <w:r w:rsidRPr="00D26048" w:rsidR="008F4B85">
          <w:rPr>
            <w:rStyle w:val="Hyperlink"/>
          </w:rPr>
          <w:t>FID12 [Zip]</w:t>
        </w:r>
      </w:hyperlink>
    </w:p>
    <w:p w:rsidRPr="00804B07" w:rsidR="008F4B85" w:rsidP="008F4B85" w:rsidRDefault="00000000" w14:paraId="3A9A4584" w14:textId="77777777">
      <w:pPr>
        <w:pStyle w:val="NoSpacing"/>
        <w:ind w:left="2160"/>
      </w:pPr>
      <w:hyperlink w:history="1" r:id="rId110">
        <w:r w:rsidRPr="00D26048" w:rsidR="008F4B85">
          <w:rPr>
            <w:rStyle w:val="Hyperlink"/>
          </w:rPr>
          <w:t>FID765 [Zip – Cold Months List]</w:t>
        </w:r>
      </w:hyperlink>
    </w:p>
    <w:p w:rsidRPr="008C5FAF" w:rsidR="008F4B85" w:rsidP="008F4B85" w:rsidRDefault="008F4B85" w14:paraId="4B69AB99" w14:textId="77777777">
      <w:pPr>
        <w:pStyle w:val="Heading5"/>
        <w:ind w:left="720"/>
        <w:rPr>
          <w:b/>
          <w:bCs/>
          <w:color w:val="auto"/>
        </w:rPr>
      </w:pPr>
      <w:r w:rsidRPr="008C5FAF">
        <w:rPr>
          <w:b/>
          <w:bCs/>
          <w:color w:val="auto"/>
        </w:rPr>
        <w:t>CWS Price Increase Process</w:t>
      </w:r>
    </w:p>
    <w:p w:rsidRPr="00FF05E2" w:rsidR="008F4B85" w:rsidP="008F4B85" w:rsidRDefault="008F4B85" w14:paraId="2FE8F3D6" w14:textId="77777777">
      <w:pPr>
        <w:pStyle w:val="NoSpacing"/>
        <w:ind w:left="720"/>
      </w:pPr>
      <w:r w:rsidRPr="00FF05E2">
        <w:t xml:space="preserve">We have an automated process to automatically increase CWS customer pricing based on contract dates and pre-set amounts. The process and data </w:t>
      </w:r>
      <w:r>
        <w:t xml:space="preserve">is fed from (and interacts with) Customers then </w:t>
      </w:r>
      <w:r w:rsidRPr="00FF05E2">
        <w:t>feeds (and interacts with) Products (“Orders Module”)</w:t>
      </w:r>
    </w:p>
    <w:p w:rsidR="00254249" w:rsidP="00254249" w:rsidRDefault="008F4B85" w14:paraId="09A048E5" w14:textId="77777777">
      <w:pPr>
        <w:pStyle w:val="Heading6"/>
        <w:ind w:left="720" w:firstLine="720"/>
      </w:pPr>
      <w:r w:rsidRPr="00960501">
        <w:t xml:space="preserve">Pipelines: </w:t>
      </w:r>
    </w:p>
    <w:p w:rsidR="00254249" w:rsidP="00254249" w:rsidRDefault="008F4B85" w14:paraId="39B18B32" w14:textId="6B35CA57">
      <w:pPr>
        <w:pStyle w:val="NoSpacing"/>
        <w:ind w:left="2160"/>
        <w:rPr>
          <w:color w:val="808080" w:themeColor="background1" w:themeShade="80"/>
        </w:rPr>
      </w:pPr>
      <w:r w:rsidRPr="00960501">
        <w:rPr>
          <w:color w:val="808080" w:themeColor="background1" w:themeShade="80"/>
        </w:rPr>
        <w:t>SM – Front Load Price Increases</w:t>
      </w:r>
    </w:p>
    <w:p w:rsidR="00254249" w:rsidP="00254249" w:rsidRDefault="008F4B85" w14:paraId="5370DF04" w14:textId="24DFD315">
      <w:pPr>
        <w:pStyle w:val="NoSpacing"/>
        <w:ind w:left="2160"/>
        <w:rPr>
          <w:color w:val="808080" w:themeColor="background1" w:themeShade="80"/>
        </w:rPr>
      </w:pPr>
      <w:r w:rsidRPr="00960501">
        <w:rPr>
          <w:color w:val="808080" w:themeColor="background1" w:themeShade="80"/>
        </w:rPr>
        <w:t>SM – Prem Roll-off Price Increases</w:t>
      </w:r>
    </w:p>
    <w:p w:rsidRPr="00960501" w:rsidR="008F4B85" w:rsidP="00254249" w:rsidRDefault="008F4B85" w14:paraId="16DF17C2" w14:textId="01632436">
      <w:pPr>
        <w:pStyle w:val="NoSpacing"/>
        <w:ind w:left="2160"/>
        <w:rPr>
          <w:color w:val="808080" w:themeColor="background1" w:themeShade="80"/>
        </w:rPr>
      </w:pPr>
      <w:r w:rsidRPr="00960501">
        <w:rPr>
          <w:color w:val="808080" w:themeColor="background1" w:themeShade="80"/>
        </w:rPr>
        <w:t>SM – Price Increase Increment</w:t>
      </w:r>
      <w:r>
        <w:rPr>
          <w:color w:val="808080" w:themeColor="background1" w:themeShade="80"/>
        </w:rPr>
        <w:t xml:space="preserve"> </w:t>
      </w:r>
      <w:r w:rsidRPr="00960501">
        <w:rPr>
          <w:color w:val="808080" w:themeColor="background1" w:themeShade="80"/>
        </w:rPr>
        <w:t xml:space="preserve">process </w:t>
      </w:r>
    </w:p>
    <w:p w:rsidRPr="00FF05E2" w:rsidR="008F4B85" w:rsidP="008F4B85" w:rsidRDefault="008F4B85" w14:paraId="079F3E1A" w14:textId="77777777">
      <w:pPr>
        <w:pStyle w:val="Heading6"/>
        <w:ind w:left="1440"/>
      </w:pPr>
      <w:r w:rsidRPr="00FF05E2">
        <w:t>Important Fields:</w:t>
      </w:r>
    </w:p>
    <w:p w:rsidRPr="00D42AA5" w:rsidR="008F4B85" w:rsidP="008F4B85" w:rsidRDefault="008F4B85" w14:paraId="031E3002" w14:textId="77777777">
      <w:pPr>
        <w:pStyle w:val="NoSpacing"/>
        <w:ind w:left="1440" w:firstLine="720"/>
        <w:rPr>
          <w:color w:val="808080" w:themeColor="background1" w:themeShade="80"/>
        </w:rPr>
      </w:pPr>
      <w:r w:rsidRPr="00D42AA5">
        <w:rPr>
          <w:color w:val="808080" w:themeColor="background1" w:themeShade="80"/>
        </w:rPr>
        <w:t>(Many) fields – labels all contain the string “PI”</w:t>
      </w:r>
      <w:r>
        <w:rPr>
          <w:color w:val="808080" w:themeColor="background1" w:themeShade="80"/>
        </w:rPr>
        <w:t xml:space="preserve"> or “Price Increase”</w:t>
      </w:r>
    </w:p>
    <w:p w:rsidR="008F4B85" w:rsidP="008F4B85" w:rsidRDefault="008F4B85" w14:paraId="382477EC" w14:textId="77777777">
      <w:pPr>
        <w:pStyle w:val="Heading4"/>
      </w:pPr>
      <w:r>
        <w:t>CWS Delineation</w:t>
      </w:r>
    </w:p>
    <w:p w:rsidRPr="008C5FAF" w:rsidR="008F4B85" w:rsidP="008F4B85" w:rsidRDefault="008F4B85" w14:paraId="6A195F3E" w14:textId="77777777">
      <w:pPr>
        <w:pStyle w:val="Heading5"/>
        <w:ind w:left="720"/>
        <w:rPr>
          <w:b/>
          <w:bCs/>
        </w:rPr>
      </w:pPr>
      <w:r w:rsidRPr="008C5FAF">
        <w:rPr>
          <w:b/>
          <w:bCs/>
          <w:color w:val="auto"/>
        </w:rPr>
        <w:t>CWS Internal Contact</w:t>
      </w:r>
    </w:p>
    <w:p w:rsidR="008F4B85" w:rsidP="008F4B85" w:rsidRDefault="008F4B85" w14:paraId="6A67BB71" w14:textId="77777777">
      <w:pPr>
        <w:pStyle w:val="NoSpacing"/>
        <w:ind w:left="720"/>
      </w:pPr>
      <w:r>
        <w:t xml:space="preserve">We display the Inside sales counterpart to our CWS reps. </w:t>
      </w:r>
    </w:p>
    <w:p w:rsidR="008F4B85" w:rsidP="008F4B85" w:rsidRDefault="008F4B85" w14:paraId="08E07898" w14:textId="77777777">
      <w:pPr>
        <w:pStyle w:val="Heading6"/>
        <w:ind w:left="1440"/>
      </w:pPr>
      <w:r>
        <w:t>Important Fields:</w:t>
      </w:r>
    </w:p>
    <w:p w:rsidR="008F4B85" w:rsidP="008F4B85" w:rsidRDefault="00000000" w14:paraId="267F1EC3" w14:textId="77777777">
      <w:pPr>
        <w:pStyle w:val="NoSpacing"/>
        <w:ind w:left="2160"/>
      </w:pPr>
      <w:hyperlink w:history="1" r:id="rId111">
        <w:r w:rsidRPr="001472E7" w:rsidR="008F4B85">
          <w:rPr>
            <w:rStyle w:val="Hyperlink"/>
          </w:rPr>
          <w:t>FID675 [Quickbase Customer ID - CWS]</w:t>
        </w:r>
      </w:hyperlink>
    </w:p>
    <w:p w:rsidR="008F4B85" w:rsidP="008F4B85" w:rsidRDefault="00000000" w14:paraId="75CBD383" w14:textId="77777777">
      <w:pPr>
        <w:pStyle w:val="NoSpacing"/>
        <w:ind w:left="2160"/>
      </w:pPr>
      <w:hyperlink w:history="1" r:id="rId112">
        <w:r w:rsidRPr="006A7975" w:rsidR="008F4B85">
          <w:rPr>
            <w:rStyle w:val="Hyperlink"/>
          </w:rPr>
          <w:t>FID944 [CWS Internal Contact]</w:t>
        </w:r>
      </w:hyperlink>
    </w:p>
    <w:p w:rsidRPr="008C5FAF" w:rsidR="008F4B85" w:rsidP="008F4B85" w:rsidRDefault="008F4B85" w14:paraId="277E3D08" w14:textId="77777777">
      <w:pPr>
        <w:pStyle w:val="Heading5"/>
        <w:ind w:left="720"/>
        <w:rPr>
          <w:b/>
          <w:bCs/>
          <w:color w:val="auto"/>
        </w:rPr>
      </w:pPr>
      <w:r w:rsidRPr="008C5FAF">
        <w:rPr>
          <w:b/>
          <w:bCs/>
          <w:color w:val="auto"/>
        </w:rPr>
        <w:t>CWS Margin</w:t>
      </w:r>
    </w:p>
    <w:p w:rsidR="008F4B85" w:rsidP="008F4B85" w:rsidRDefault="008F4B85" w14:paraId="30F819E0" w14:textId="77777777">
      <w:pPr>
        <w:pStyle w:val="NoSpacing"/>
        <w:ind w:left="720"/>
      </w:pPr>
      <w:r>
        <w:t>We maintain and display site level margin for CWS customers specifically.</w:t>
      </w:r>
    </w:p>
    <w:p w:rsidR="006110D7" w:rsidP="006110D7" w:rsidRDefault="008F4B85" w14:paraId="50E71DD4" w14:textId="77777777">
      <w:pPr>
        <w:pStyle w:val="Heading6"/>
        <w:ind w:left="720" w:firstLine="720"/>
      </w:pPr>
      <w:r w:rsidRPr="00960501">
        <w:t>Form Rule</w:t>
      </w:r>
      <w:r w:rsidR="006110D7">
        <w:t>s:</w:t>
      </w:r>
      <w:r w:rsidRPr="00960501">
        <w:t xml:space="preserve"> </w:t>
      </w:r>
    </w:p>
    <w:p w:rsidRPr="00960501" w:rsidR="008F4B85" w:rsidP="006110D7" w:rsidRDefault="008F4B85" w14:paraId="3905622B" w14:textId="6B986853">
      <w:pPr>
        <w:pStyle w:val="NoSpacing"/>
        <w:ind w:left="1440" w:firstLine="720"/>
        <w:rPr>
          <w:color w:val="808080" w:themeColor="background1" w:themeShade="80"/>
        </w:rPr>
      </w:pPr>
      <w:r w:rsidRPr="00960501">
        <w:rPr>
          <w:color w:val="808080" w:themeColor="background1" w:themeShade="80"/>
        </w:rPr>
        <w:t>#2</w:t>
      </w:r>
    </w:p>
    <w:p w:rsidR="008F4B85" w:rsidP="008F4B85" w:rsidRDefault="008F4B85" w14:paraId="1E93E384" w14:textId="77777777">
      <w:pPr>
        <w:pStyle w:val="Heading6"/>
        <w:ind w:left="1440"/>
      </w:pPr>
      <w:r>
        <w:t>Important Fields:</w:t>
      </w:r>
    </w:p>
    <w:p w:rsidR="008F4B85" w:rsidP="008F4B85" w:rsidRDefault="00000000" w14:paraId="2A8BF4E7" w14:textId="77777777">
      <w:pPr>
        <w:pStyle w:val="NoSpacing"/>
        <w:ind w:left="2160"/>
      </w:pPr>
      <w:hyperlink w:history="1" r:id="rId113">
        <w:r w:rsidRPr="001472E7" w:rsidR="008F4B85">
          <w:rPr>
            <w:rStyle w:val="Hyperlink"/>
          </w:rPr>
          <w:t>FID675 [Quickbase Customer ID - CWS]</w:t>
        </w:r>
      </w:hyperlink>
    </w:p>
    <w:p w:rsidR="008F4B85" w:rsidP="008F4B85" w:rsidRDefault="00000000" w14:paraId="563F135D" w14:textId="77777777">
      <w:pPr>
        <w:pStyle w:val="NoSpacing"/>
        <w:ind w:left="2160"/>
      </w:pPr>
      <w:hyperlink w:history="1" r:id="rId114">
        <w:r w:rsidRPr="006A7975" w:rsidR="008F4B85">
          <w:rPr>
            <w:rStyle w:val="Hyperlink"/>
          </w:rPr>
          <w:t>FID834 [CWS Gross Margin]</w:t>
        </w:r>
      </w:hyperlink>
    </w:p>
    <w:p w:rsidR="008F4B85" w:rsidP="008F4B85" w:rsidRDefault="008F4B85" w14:paraId="4CD6C1A2" w14:textId="77777777">
      <w:pPr>
        <w:pStyle w:val="NoSpacing"/>
        <w:ind w:left="2160"/>
      </w:pPr>
    </w:p>
    <w:p w:rsidRPr="008C5FAF" w:rsidR="008F4B85" w:rsidP="008F4B85" w:rsidRDefault="008F4B85" w14:paraId="65CF3E70" w14:textId="77777777">
      <w:pPr>
        <w:pStyle w:val="Heading5"/>
        <w:ind w:left="720"/>
        <w:rPr>
          <w:b/>
          <w:bCs/>
          <w:color w:val="auto"/>
        </w:rPr>
      </w:pPr>
      <w:r w:rsidRPr="008C5FAF">
        <w:rPr>
          <w:b/>
          <w:bCs/>
          <w:color w:val="auto"/>
        </w:rPr>
        <w:t xml:space="preserve">CWS </w:t>
      </w:r>
      <w:r>
        <w:rPr>
          <w:b/>
          <w:bCs/>
          <w:color w:val="auto"/>
        </w:rPr>
        <w:t>Prospects’ Sites</w:t>
      </w:r>
    </w:p>
    <w:p w:rsidR="008F4B85" w:rsidP="008F4B85" w:rsidRDefault="008F4B85" w14:paraId="5A9B3FAE" w14:textId="77777777">
      <w:pPr>
        <w:pStyle w:val="NoSpacing"/>
        <w:ind w:left="720"/>
      </w:pPr>
      <w:r>
        <w:t>We currently add sites for CWS leads directly into the CRM application and maintain them separately. We anticipate a NEW delineation process to house these concurrently in the Sites Module.</w:t>
      </w:r>
    </w:p>
    <w:p w:rsidR="006110D7" w:rsidP="006110D7" w:rsidRDefault="008F4B85" w14:paraId="65846DE6" w14:textId="77777777">
      <w:pPr>
        <w:pStyle w:val="Heading6"/>
        <w:ind w:left="720" w:firstLine="720"/>
      </w:pPr>
      <w:r w:rsidRPr="000131DE">
        <w:t xml:space="preserve">Pipelines: </w:t>
      </w:r>
    </w:p>
    <w:p w:rsidRPr="00DD2E36" w:rsidR="008F4B85" w:rsidP="006110D7" w:rsidRDefault="008F4B85" w14:paraId="10E6CCC2" w14:textId="4D703A96">
      <w:pPr>
        <w:pStyle w:val="NoSpacing"/>
        <w:ind w:left="1440" w:firstLine="720"/>
      </w:pPr>
      <w:r w:rsidRPr="000131DE">
        <w:rPr>
          <w:color w:val="808080" w:themeColor="background1" w:themeShade="80"/>
        </w:rPr>
        <w:t xml:space="preserve">CRM - Send </w:t>
      </w:r>
      <w:r>
        <w:rPr>
          <w:color w:val="808080" w:themeColor="background1" w:themeShade="80"/>
        </w:rPr>
        <w:t>Site</w:t>
      </w:r>
      <w:r w:rsidRPr="000131DE">
        <w:rPr>
          <w:color w:val="808080" w:themeColor="background1" w:themeShade="80"/>
        </w:rPr>
        <w:t xml:space="preserve"> To Sales Management</w:t>
      </w:r>
    </w:p>
    <w:p w:rsidR="008F4B85" w:rsidP="008F4B85" w:rsidRDefault="008F4B85" w14:paraId="0149DA17" w14:textId="77777777">
      <w:pPr>
        <w:pStyle w:val="Heading6"/>
        <w:ind w:left="1440"/>
      </w:pPr>
      <w:r>
        <w:t>Important Fields:</w:t>
      </w:r>
    </w:p>
    <w:p w:rsidRPr="003D283A" w:rsidR="008F4B85" w:rsidP="003D283A" w:rsidRDefault="008F4B85" w14:paraId="2BBF5E0D" w14:textId="566CFE33">
      <w:pPr>
        <w:pStyle w:val="NoSpacing"/>
        <w:ind w:left="2160"/>
        <w:rPr>
          <w:color w:val="808080" w:themeColor="background1" w:themeShade="80"/>
        </w:rPr>
      </w:pPr>
      <w:r w:rsidRPr="003A7836">
        <w:rPr>
          <w:color w:val="808080" w:themeColor="background1" w:themeShade="80"/>
        </w:rPr>
        <w:t>(Many) additional CRM “</w:t>
      </w:r>
      <w:r>
        <w:rPr>
          <w:color w:val="808080" w:themeColor="background1" w:themeShade="80"/>
        </w:rPr>
        <w:t>Sites</w:t>
      </w:r>
      <w:r w:rsidRPr="003A7836">
        <w:rPr>
          <w:color w:val="808080" w:themeColor="background1" w:themeShade="80"/>
        </w:rPr>
        <w:t>” fields</w:t>
      </w:r>
    </w:p>
    <w:p w:rsidRPr="009061B8" w:rsidR="00931B18" w:rsidP="009061B8" w:rsidRDefault="00022C94" w14:paraId="1E864016" w14:textId="42C57251">
      <w:pPr>
        <w:pStyle w:val="Heading3"/>
        <w:rPr>
          <w:sz w:val="44"/>
          <w:szCs w:val="44"/>
        </w:rPr>
      </w:pPr>
      <w:r>
        <w:rPr>
          <w:sz w:val="44"/>
          <w:szCs w:val="44"/>
        </w:rPr>
        <w:t>All Products</w:t>
      </w:r>
      <w:r w:rsidRPr="009061B8" w:rsidR="00BA4CA5">
        <w:rPr>
          <w:sz w:val="44"/>
          <w:szCs w:val="44"/>
        </w:rPr>
        <w:t xml:space="preserve"> Processes</w:t>
      </w:r>
    </w:p>
    <w:p w:rsidRPr="00180B0D" w:rsidR="00D6777A" w:rsidP="00D6777A" w:rsidRDefault="0016094D" w14:paraId="6E875143" w14:textId="00AC98DA">
      <w:pPr>
        <w:pStyle w:val="Heading4"/>
      </w:pPr>
      <w:r>
        <w:rPr>
          <w:rStyle w:val="Heading3Char"/>
          <w:color w:val="CA6D07" w:themeColor="accent1" w:themeShade="BF"/>
          <w:sz w:val="22"/>
          <w:szCs w:val="22"/>
        </w:rPr>
        <w:t>Order</w:t>
      </w:r>
      <w:r w:rsidRPr="00180B0D" w:rsidR="00D6777A">
        <w:rPr>
          <w:rStyle w:val="Heading3Char"/>
          <w:color w:val="CA6D07" w:themeColor="accent1" w:themeShade="BF"/>
          <w:sz w:val="22"/>
          <w:szCs w:val="22"/>
        </w:rPr>
        <w:t xml:space="preserve"> Instruction</w:t>
      </w:r>
    </w:p>
    <w:p w:rsidRPr="00BC2EB2" w:rsidR="00AF741B" w:rsidP="00AF741B" w:rsidRDefault="00AF741B" w14:paraId="24526E69" w14:textId="543C456D">
      <w:pPr>
        <w:pStyle w:val="Heading5"/>
        <w:ind w:left="720"/>
        <w:rPr>
          <w:b/>
          <w:bCs/>
        </w:rPr>
      </w:pPr>
      <w:r>
        <w:rPr>
          <w:b/>
          <w:bCs/>
          <w:color w:val="auto"/>
        </w:rPr>
        <w:t>Tax Exemption</w:t>
      </w:r>
    </w:p>
    <w:p w:rsidRPr="00DF086C" w:rsidR="00AF741B" w:rsidP="00AF741B" w:rsidRDefault="00AF741B" w14:paraId="09628578" w14:textId="76F08D7B">
      <w:pPr>
        <w:pStyle w:val="NoSpacing"/>
        <w:ind w:left="720"/>
      </w:pPr>
      <w:r w:rsidRPr="00DF086C">
        <w:t xml:space="preserve">We </w:t>
      </w:r>
      <w:r>
        <w:t>warn</w:t>
      </w:r>
      <w:r w:rsidRPr="00DF086C">
        <w:t xml:space="preserve"> the team</w:t>
      </w:r>
      <w:r>
        <w:t xml:space="preserve"> if the customer is tax exempt.</w:t>
      </w:r>
    </w:p>
    <w:p w:rsidRPr="00FF05E2" w:rsidR="000E5089" w:rsidP="000E5089" w:rsidRDefault="000E5089" w14:paraId="195AC9CD" w14:textId="6283DCF4">
      <w:pPr>
        <w:pStyle w:val="Heading6"/>
        <w:ind w:left="1440"/>
      </w:pPr>
      <w:r>
        <w:t>Form Rules</w:t>
      </w:r>
      <w:r w:rsidRPr="00FF05E2">
        <w:t>:</w:t>
      </w:r>
    </w:p>
    <w:p w:rsidR="000E5089" w:rsidP="000E5089" w:rsidRDefault="00AF741B" w14:paraId="293B38ED" w14:textId="77777777">
      <w:pPr>
        <w:pStyle w:val="NoSpacing"/>
        <w:ind w:left="2160"/>
        <w:rPr>
          <w:color w:val="808080" w:themeColor="background1" w:themeShade="80"/>
        </w:rPr>
      </w:pPr>
      <w:r>
        <w:rPr>
          <w:color w:val="808080" w:themeColor="background1" w:themeShade="80"/>
        </w:rPr>
        <w:t>(Toilets)</w:t>
      </w:r>
      <w:r w:rsidR="00AF18AF">
        <w:rPr>
          <w:color w:val="808080" w:themeColor="background1" w:themeShade="80"/>
        </w:rPr>
        <w:t xml:space="preserve"> #14</w:t>
      </w:r>
      <w:r w:rsidR="00906936">
        <w:rPr>
          <w:color w:val="808080" w:themeColor="background1" w:themeShade="80"/>
        </w:rPr>
        <w:t xml:space="preserve"> </w:t>
      </w:r>
    </w:p>
    <w:p w:rsidR="000E5089" w:rsidP="000E5089" w:rsidRDefault="00906936" w14:paraId="06652C86" w14:textId="77777777">
      <w:pPr>
        <w:pStyle w:val="NoSpacing"/>
        <w:ind w:left="2160"/>
        <w:rPr>
          <w:color w:val="808080" w:themeColor="background1" w:themeShade="80"/>
        </w:rPr>
      </w:pPr>
      <w:r>
        <w:rPr>
          <w:color w:val="808080" w:themeColor="background1" w:themeShade="80"/>
        </w:rPr>
        <w:t>(Roll-offs) #6</w:t>
      </w:r>
      <w:r w:rsidR="003F231C">
        <w:rPr>
          <w:color w:val="808080" w:themeColor="background1" w:themeShade="80"/>
        </w:rPr>
        <w:t xml:space="preserve"> </w:t>
      </w:r>
    </w:p>
    <w:p w:rsidR="000E5089" w:rsidP="000E5089" w:rsidRDefault="003F231C" w14:paraId="5D4F52F2" w14:textId="77777777">
      <w:pPr>
        <w:pStyle w:val="NoSpacing"/>
        <w:ind w:left="2160"/>
        <w:rPr>
          <w:color w:val="808080" w:themeColor="background1" w:themeShade="80"/>
        </w:rPr>
      </w:pPr>
      <w:r>
        <w:rPr>
          <w:color w:val="808080" w:themeColor="background1" w:themeShade="80"/>
        </w:rPr>
        <w:t>(Fencing) #20</w:t>
      </w:r>
      <w:r w:rsidR="006866A3">
        <w:rPr>
          <w:color w:val="808080" w:themeColor="background1" w:themeShade="80"/>
        </w:rPr>
        <w:t xml:space="preserve"> </w:t>
      </w:r>
    </w:p>
    <w:p w:rsidR="000E5089" w:rsidP="000E5089" w:rsidRDefault="006866A3" w14:paraId="48799944" w14:textId="77777777">
      <w:pPr>
        <w:pStyle w:val="NoSpacing"/>
        <w:ind w:left="2160"/>
        <w:rPr>
          <w:color w:val="808080" w:themeColor="background1" w:themeShade="80"/>
        </w:rPr>
      </w:pPr>
      <w:r>
        <w:rPr>
          <w:color w:val="808080" w:themeColor="background1" w:themeShade="80"/>
        </w:rPr>
        <w:t>(Equipment Rentals) #14</w:t>
      </w:r>
      <w:r w:rsidR="002B44CF">
        <w:rPr>
          <w:color w:val="808080" w:themeColor="background1" w:themeShade="80"/>
        </w:rPr>
        <w:t xml:space="preserve"> </w:t>
      </w:r>
    </w:p>
    <w:p w:rsidRPr="00DF086C" w:rsidR="00AF741B" w:rsidP="000E5089" w:rsidRDefault="002B44CF" w14:paraId="23A6FF79" w14:textId="472DF0BF">
      <w:pPr>
        <w:pStyle w:val="NoSpacing"/>
        <w:ind w:left="2160"/>
        <w:rPr>
          <w:color w:val="808080" w:themeColor="background1" w:themeShade="80"/>
        </w:rPr>
      </w:pPr>
      <w:r>
        <w:rPr>
          <w:color w:val="808080" w:themeColor="background1" w:themeShade="80"/>
        </w:rPr>
        <w:t>(Other Services) #25</w:t>
      </w:r>
    </w:p>
    <w:p w:rsidR="00AF741B" w:rsidP="00AF741B" w:rsidRDefault="00AF741B" w14:paraId="58A3853F" w14:textId="77777777">
      <w:pPr>
        <w:pStyle w:val="Heading6"/>
        <w:ind w:left="1440"/>
      </w:pPr>
      <w:r w:rsidRPr="00DF086C">
        <w:t>Important Fields:</w:t>
      </w:r>
    </w:p>
    <w:p w:rsidR="00AF741B" w:rsidP="00AF741B" w:rsidRDefault="00AF741B" w14:paraId="143B95E2" w14:textId="4FF3402C">
      <w:pPr>
        <w:pStyle w:val="NoSpacing"/>
        <w:ind w:left="1440" w:firstLine="720"/>
      </w:pPr>
      <w:r>
        <w:t>[</w:t>
      </w:r>
      <w:r w:rsidR="00AF18AF">
        <w:t>Tax Exempt</w:t>
      </w:r>
      <w:r>
        <w:t>]</w:t>
      </w:r>
    </w:p>
    <w:p w:rsidRPr="003319FB" w:rsidR="000A12F4" w:rsidP="00AF741B" w:rsidRDefault="000A12F4" w14:paraId="7100F889" w14:textId="44CE0664">
      <w:pPr>
        <w:pStyle w:val="NoSpacing"/>
        <w:ind w:left="1440" w:firstLine="720"/>
      </w:pPr>
      <w:r>
        <w:t>[T</w:t>
      </w:r>
      <w:r w:rsidR="00C64EB6">
        <w:t>a</w:t>
      </w:r>
      <w:r>
        <w:t>x Exemp</w:t>
      </w:r>
      <w:r w:rsidR="00C64EB6">
        <w:t>t2]</w:t>
      </w:r>
    </w:p>
    <w:p w:rsidRPr="00BC2EB2" w:rsidR="00AF18AF" w:rsidP="00AF18AF" w:rsidRDefault="00AF18AF" w14:paraId="09DB280E" w14:textId="636DD056">
      <w:pPr>
        <w:pStyle w:val="Heading5"/>
        <w:ind w:left="720"/>
        <w:rPr>
          <w:b/>
          <w:bCs/>
        </w:rPr>
      </w:pPr>
      <w:r>
        <w:rPr>
          <w:b/>
          <w:bCs/>
          <w:color w:val="auto"/>
        </w:rPr>
        <w:t>Stop Service</w:t>
      </w:r>
    </w:p>
    <w:p w:rsidRPr="00DF086C" w:rsidR="00AF18AF" w:rsidP="00AF18AF" w:rsidRDefault="00AF18AF" w14:paraId="379C5430" w14:textId="094A03AA">
      <w:pPr>
        <w:pStyle w:val="NoSpacing"/>
        <w:ind w:left="720"/>
      </w:pPr>
      <w:r w:rsidRPr="00DF086C">
        <w:t xml:space="preserve">We </w:t>
      </w:r>
      <w:r>
        <w:t>warn</w:t>
      </w:r>
      <w:r w:rsidRPr="00DF086C">
        <w:t xml:space="preserve"> the team</w:t>
      </w:r>
      <w:r>
        <w:t xml:space="preserve"> if the customer is placed on stop service.</w:t>
      </w:r>
    </w:p>
    <w:p w:rsidRPr="00FF05E2" w:rsidR="000E5089" w:rsidP="000E5089" w:rsidRDefault="000E5089" w14:paraId="1B0F38BF" w14:textId="365ECF7A">
      <w:pPr>
        <w:pStyle w:val="Heading6"/>
        <w:ind w:left="1440"/>
      </w:pPr>
      <w:r>
        <w:t>Form Rules</w:t>
      </w:r>
      <w:r w:rsidRPr="00FF05E2">
        <w:t>:</w:t>
      </w:r>
    </w:p>
    <w:p w:rsidR="000E5089" w:rsidP="000E5089" w:rsidRDefault="00AF18AF" w14:paraId="31116157" w14:textId="77777777">
      <w:pPr>
        <w:pStyle w:val="NoSpacing"/>
        <w:ind w:left="2160"/>
        <w:rPr>
          <w:color w:val="808080" w:themeColor="background1" w:themeShade="80"/>
        </w:rPr>
      </w:pPr>
      <w:r>
        <w:rPr>
          <w:color w:val="808080" w:themeColor="background1" w:themeShade="80"/>
        </w:rPr>
        <w:t>(Toilets) #15</w:t>
      </w:r>
      <w:r w:rsidR="007B7CE9">
        <w:rPr>
          <w:color w:val="808080" w:themeColor="background1" w:themeShade="80"/>
        </w:rPr>
        <w:t xml:space="preserve"> </w:t>
      </w:r>
    </w:p>
    <w:p w:rsidR="000E5089" w:rsidP="000E5089" w:rsidRDefault="007B7CE9" w14:paraId="03AD9BC8" w14:textId="77777777">
      <w:pPr>
        <w:pStyle w:val="NoSpacing"/>
        <w:ind w:left="2160"/>
        <w:rPr>
          <w:color w:val="808080" w:themeColor="background1" w:themeShade="80"/>
        </w:rPr>
      </w:pPr>
      <w:r>
        <w:rPr>
          <w:color w:val="808080" w:themeColor="background1" w:themeShade="80"/>
        </w:rPr>
        <w:t>(Roll-offs) #7</w:t>
      </w:r>
      <w:r w:rsidR="00284E62">
        <w:rPr>
          <w:color w:val="808080" w:themeColor="background1" w:themeShade="80"/>
        </w:rPr>
        <w:t xml:space="preserve"> </w:t>
      </w:r>
    </w:p>
    <w:p w:rsidR="000E5089" w:rsidP="000E5089" w:rsidRDefault="00284E62" w14:paraId="03DAE462" w14:textId="77777777">
      <w:pPr>
        <w:pStyle w:val="NoSpacing"/>
        <w:ind w:left="2160"/>
        <w:rPr>
          <w:color w:val="808080" w:themeColor="background1" w:themeShade="80"/>
        </w:rPr>
      </w:pPr>
      <w:r>
        <w:rPr>
          <w:color w:val="808080" w:themeColor="background1" w:themeShade="80"/>
        </w:rPr>
        <w:t>(Containers) #11</w:t>
      </w:r>
      <w:r w:rsidR="003F231C">
        <w:rPr>
          <w:color w:val="808080" w:themeColor="background1" w:themeShade="80"/>
        </w:rPr>
        <w:t xml:space="preserve"> </w:t>
      </w:r>
    </w:p>
    <w:p w:rsidR="000E5089" w:rsidP="000E5089" w:rsidRDefault="003F231C" w14:paraId="401700C2" w14:textId="77777777">
      <w:pPr>
        <w:pStyle w:val="NoSpacing"/>
        <w:ind w:left="2160"/>
        <w:rPr>
          <w:color w:val="808080" w:themeColor="background1" w:themeShade="80"/>
        </w:rPr>
      </w:pPr>
      <w:r>
        <w:rPr>
          <w:color w:val="808080" w:themeColor="background1" w:themeShade="80"/>
        </w:rPr>
        <w:t>(Fencing) #21</w:t>
      </w:r>
      <w:r w:rsidR="006866A3">
        <w:rPr>
          <w:color w:val="808080" w:themeColor="background1" w:themeShade="80"/>
        </w:rPr>
        <w:t xml:space="preserve"> </w:t>
      </w:r>
    </w:p>
    <w:p w:rsidR="000E5089" w:rsidP="000E5089" w:rsidRDefault="006866A3" w14:paraId="010E5E38" w14:textId="77777777">
      <w:pPr>
        <w:pStyle w:val="NoSpacing"/>
        <w:ind w:left="2160"/>
        <w:rPr>
          <w:color w:val="808080" w:themeColor="background1" w:themeShade="80"/>
        </w:rPr>
      </w:pPr>
      <w:r>
        <w:rPr>
          <w:color w:val="808080" w:themeColor="background1" w:themeShade="80"/>
        </w:rPr>
        <w:t>(Equipment Rentals) #15</w:t>
      </w:r>
      <w:r w:rsidR="003E2451">
        <w:rPr>
          <w:color w:val="808080" w:themeColor="background1" w:themeShade="80"/>
        </w:rPr>
        <w:t xml:space="preserve"> </w:t>
      </w:r>
    </w:p>
    <w:p w:rsidRPr="00DF086C" w:rsidR="00AF18AF" w:rsidP="000E5089" w:rsidRDefault="003E2451" w14:paraId="03568AA3" w14:textId="4D84F741">
      <w:pPr>
        <w:pStyle w:val="NoSpacing"/>
        <w:ind w:left="2160"/>
        <w:rPr>
          <w:color w:val="808080" w:themeColor="background1" w:themeShade="80"/>
        </w:rPr>
      </w:pPr>
      <w:r>
        <w:rPr>
          <w:color w:val="808080" w:themeColor="background1" w:themeShade="80"/>
        </w:rPr>
        <w:t>(Other Services) #26</w:t>
      </w:r>
    </w:p>
    <w:p w:rsidR="00AF18AF" w:rsidP="00AF18AF" w:rsidRDefault="00AF18AF" w14:paraId="2A11307C" w14:textId="77777777">
      <w:pPr>
        <w:pStyle w:val="Heading6"/>
        <w:ind w:left="1440"/>
      </w:pPr>
      <w:r w:rsidRPr="00DF086C">
        <w:t>Important Fields:</w:t>
      </w:r>
    </w:p>
    <w:p w:rsidR="00AF741B" w:rsidP="00AF18AF" w:rsidRDefault="00AF18AF" w14:paraId="60C5EE43" w14:textId="59FC6644">
      <w:pPr>
        <w:pStyle w:val="NoSpacing"/>
        <w:ind w:left="1440" w:firstLine="720"/>
      </w:pPr>
      <w:r>
        <w:t>[Stop Service]</w:t>
      </w:r>
    </w:p>
    <w:p w:rsidRPr="00BC2EB2" w:rsidR="00A74185" w:rsidP="00A74185" w:rsidRDefault="00A74185" w14:paraId="6E193F8E" w14:textId="2CEFBA52">
      <w:pPr>
        <w:pStyle w:val="Heading5"/>
        <w:ind w:left="720"/>
        <w:rPr>
          <w:b/>
          <w:bCs/>
        </w:rPr>
      </w:pPr>
      <w:r>
        <w:rPr>
          <w:b/>
          <w:bCs/>
          <w:color w:val="auto"/>
        </w:rPr>
        <w:t>Inactive Account Manager</w:t>
      </w:r>
    </w:p>
    <w:p w:rsidRPr="00DF086C" w:rsidR="00A74185" w:rsidP="00A74185" w:rsidRDefault="00A74185" w14:paraId="59A82D8F" w14:textId="622A8F86">
      <w:pPr>
        <w:pStyle w:val="NoSpacing"/>
        <w:ind w:left="720"/>
      </w:pPr>
      <w:r w:rsidRPr="00DF086C">
        <w:t xml:space="preserve">We </w:t>
      </w:r>
      <w:r>
        <w:t>warn</w:t>
      </w:r>
      <w:r w:rsidRPr="00DF086C">
        <w:t xml:space="preserve"> the team</w:t>
      </w:r>
      <w:r>
        <w:t xml:space="preserve"> if the customer needs reassignment.</w:t>
      </w:r>
    </w:p>
    <w:p w:rsidRPr="00FF05E2" w:rsidR="000E5089" w:rsidP="000E5089" w:rsidRDefault="000E5089" w14:paraId="7FD6FB5D" w14:textId="052E5B26">
      <w:pPr>
        <w:pStyle w:val="Heading6"/>
        <w:ind w:left="1440"/>
      </w:pPr>
      <w:r>
        <w:t>Form Rules</w:t>
      </w:r>
      <w:r w:rsidRPr="00FF05E2">
        <w:t>:</w:t>
      </w:r>
    </w:p>
    <w:p w:rsidR="000E5089" w:rsidP="000E5089" w:rsidRDefault="00A74185" w14:paraId="5D21CB44" w14:textId="77777777">
      <w:pPr>
        <w:pStyle w:val="NoSpacing"/>
        <w:ind w:left="2160"/>
        <w:rPr>
          <w:color w:val="808080" w:themeColor="background1" w:themeShade="80"/>
        </w:rPr>
      </w:pPr>
      <w:r>
        <w:rPr>
          <w:color w:val="808080" w:themeColor="background1" w:themeShade="80"/>
        </w:rPr>
        <w:t>(Toilets) #</w:t>
      </w:r>
      <w:r w:rsidR="006443F9">
        <w:rPr>
          <w:color w:val="808080" w:themeColor="background1" w:themeShade="80"/>
        </w:rPr>
        <w:t>61</w:t>
      </w:r>
      <w:r w:rsidR="001E290F">
        <w:rPr>
          <w:color w:val="808080" w:themeColor="background1" w:themeShade="80"/>
        </w:rPr>
        <w:t xml:space="preserve"> </w:t>
      </w:r>
    </w:p>
    <w:p w:rsidR="000E5089" w:rsidP="000E5089" w:rsidRDefault="001E290F" w14:paraId="64DC913F" w14:textId="77777777">
      <w:pPr>
        <w:pStyle w:val="NoSpacing"/>
        <w:ind w:left="2160"/>
        <w:rPr>
          <w:color w:val="808080" w:themeColor="background1" w:themeShade="80"/>
        </w:rPr>
      </w:pPr>
      <w:r>
        <w:rPr>
          <w:color w:val="808080" w:themeColor="background1" w:themeShade="80"/>
        </w:rPr>
        <w:t>(Roll-offs) #46</w:t>
      </w:r>
      <w:r w:rsidR="005E4A2C">
        <w:rPr>
          <w:color w:val="808080" w:themeColor="background1" w:themeShade="80"/>
        </w:rPr>
        <w:t xml:space="preserve"> </w:t>
      </w:r>
    </w:p>
    <w:p w:rsidR="000E5089" w:rsidP="000E5089" w:rsidRDefault="005E4A2C" w14:paraId="78B1E9A7" w14:textId="77777777">
      <w:pPr>
        <w:pStyle w:val="NoSpacing"/>
        <w:ind w:left="2160"/>
        <w:rPr>
          <w:color w:val="808080" w:themeColor="background1" w:themeShade="80"/>
        </w:rPr>
      </w:pPr>
      <w:r>
        <w:rPr>
          <w:color w:val="808080" w:themeColor="background1" w:themeShade="80"/>
        </w:rPr>
        <w:t>(Containers) #42</w:t>
      </w:r>
      <w:r w:rsidR="00B9272C">
        <w:rPr>
          <w:color w:val="808080" w:themeColor="background1" w:themeShade="80"/>
        </w:rPr>
        <w:t xml:space="preserve"> </w:t>
      </w:r>
    </w:p>
    <w:p w:rsidR="000E5089" w:rsidP="000E5089" w:rsidRDefault="00B9272C" w14:paraId="0FB1661C" w14:textId="77777777">
      <w:pPr>
        <w:pStyle w:val="NoSpacing"/>
        <w:ind w:left="2160"/>
        <w:rPr>
          <w:color w:val="808080" w:themeColor="background1" w:themeShade="80"/>
        </w:rPr>
      </w:pPr>
      <w:r>
        <w:rPr>
          <w:color w:val="808080" w:themeColor="background1" w:themeShade="80"/>
        </w:rPr>
        <w:t>(Fencing) #65</w:t>
      </w:r>
      <w:r w:rsidR="00EA12D3">
        <w:rPr>
          <w:color w:val="808080" w:themeColor="background1" w:themeShade="80"/>
        </w:rPr>
        <w:t xml:space="preserve"> </w:t>
      </w:r>
    </w:p>
    <w:p w:rsidR="000E5089" w:rsidP="000E5089" w:rsidRDefault="00EA12D3" w14:paraId="558228A0" w14:textId="77777777">
      <w:pPr>
        <w:pStyle w:val="NoSpacing"/>
        <w:ind w:left="2160"/>
        <w:rPr>
          <w:color w:val="808080" w:themeColor="background1" w:themeShade="80"/>
        </w:rPr>
      </w:pPr>
      <w:r>
        <w:rPr>
          <w:color w:val="808080" w:themeColor="background1" w:themeShade="80"/>
        </w:rPr>
        <w:t>(Front Loads) #45</w:t>
      </w:r>
      <w:r w:rsidR="006F3B47">
        <w:rPr>
          <w:color w:val="808080" w:themeColor="background1" w:themeShade="80"/>
        </w:rPr>
        <w:t xml:space="preserve"> </w:t>
      </w:r>
    </w:p>
    <w:p w:rsidR="000E5089" w:rsidP="000E5089" w:rsidRDefault="006F3B47" w14:paraId="0189C550" w14:textId="77777777">
      <w:pPr>
        <w:pStyle w:val="NoSpacing"/>
        <w:ind w:left="2160"/>
        <w:rPr>
          <w:color w:val="808080" w:themeColor="background1" w:themeShade="80"/>
        </w:rPr>
      </w:pPr>
      <w:r>
        <w:rPr>
          <w:color w:val="808080" w:themeColor="background1" w:themeShade="80"/>
        </w:rPr>
        <w:t>(Equipment Rentals) #44</w:t>
      </w:r>
      <w:r w:rsidR="00AC2D90">
        <w:rPr>
          <w:color w:val="808080" w:themeColor="background1" w:themeShade="80"/>
        </w:rPr>
        <w:t xml:space="preserve"> </w:t>
      </w:r>
    </w:p>
    <w:p w:rsidR="000E5089" w:rsidP="000E5089" w:rsidRDefault="00AC2D90" w14:paraId="025AADE2" w14:textId="77777777">
      <w:pPr>
        <w:pStyle w:val="NoSpacing"/>
        <w:ind w:left="2160"/>
        <w:rPr>
          <w:color w:val="808080" w:themeColor="background1" w:themeShade="80"/>
        </w:rPr>
      </w:pPr>
      <w:r>
        <w:rPr>
          <w:color w:val="808080" w:themeColor="background1" w:themeShade="80"/>
        </w:rPr>
        <w:t>(Other Services) #67</w:t>
      </w:r>
      <w:r w:rsidR="00400095">
        <w:rPr>
          <w:color w:val="808080" w:themeColor="background1" w:themeShade="80"/>
        </w:rPr>
        <w:t xml:space="preserve"> </w:t>
      </w:r>
    </w:p>
    <w:p w:rsidR="00A74185" w:rsidP="000E5089" w:rsidRDefault="00400095" w14:paraId="23E8B446" w14:textId="1D6337A6">
      <w:pPr>
        <w:pStyle w:val="NoSpacing"/>
        <w:ind w:left="2160"/>
        <w:rPr>
          <w:color w:val="808080" w:themeColor="background1" w:themeShade="80"/>
        </w:rPr>
      </w:pPr>
      <w:r>
        <w:rPr>
          <w:color w:val="808080" w:themeColor="background1" w:themeShade="80"/>
        </w:rPr>
        <w:t>(Perm Roll-offs) #50</w:t>
      </w:r>
    </w:p>
    <w:p w:rsidRPr="00DF086C" w:rsidR="00935393" w:rsidP="000E5089" w:rsidRDefault="00935393" w14:paraId="006E6AF8" w14:textId="64DA2AC1">
      <w:pPr>
        <w:pStyle w:val="NoSpacing"/>
        <w:ind w:left="2160"/>
        <w:rPr>
          <w:color w:val="808080" w:themeColor="background1" w:themeShade="80"/>
        </w:rPr>
      </w:pPr>
      <w:r>
        <w:rPr>
          <w:color w:val="808080" w:themeColor="background1" w:themeShade="80"/>
        </w:rPr>
        <w:t>Form Warning (No FID)</w:t>
      </w:r>
    </w:p>
    <w:p w:rsidR="00A74185" w:rsidP="00A74185" w:rsidRDefault="00A74185" w14:paraId="3158956E" w14:textId="77777777">
      <w:pPr>
        <w:pStyle w:val="Heading6"/>
        <w:ind w:left="1440"/>
      </w:pPr>
      <w:r w:rsidRPr="00DF086C">
        <w:t>Important Fields:</w:t>
      </w:r>
    </w:p>
    <w:p w:rsidR="00A74185" w:rsidP="00A74185" w:rsidRDefault="00A74185" w14:paraId="4B509963" w14:textId="72614EE2">
      <w:pPr>
        <w:pStyle w:val="NoSpacing"/>
        <w:ind w:left="1440" w:firstLine="720"/>
      </w:pPr>
      <w:r>
        <w:t>[</w:t>
      </w:r>
      <w:r w:rsidR="006443F9">
        <w:t>Site ID – Quickbase Customer ID – Record ID# - Record Owner2 – Active Employee</w:t>
      </w:r>
      <w:r>
        <w:t>]</w:t>
      </w:r>
    </w:p>
    <w:p w:rsidRPr="00BC2EB2" w:rsidR="00596818" w:rsidP="00596818" w:rsidRDefault="00596818" w14:paraId="23A2691B" w14:textId="0FFC87B3">
      <w:pPr>
        <w:pStyle w:val="Heading5"/>
        <w:ind w:left="720"/>
        <w:rPr>
          <w:b/>
          <w:bCs/>
        </w:rPr>
      </w:pPr>
      <w:r>
        <w:rPr>
          <w:b/>
          <w:bCs/>
          <w:color w:val="auto"/>
        </w:rPr>
        <w:t>Temporary Reassignment</w:t>
      </w:r>
    </w:p>
    <w:p w:rsidRPr="00DF086C" w:rsidR="00596818" w:rsidP="00596818" w:rsidRDefault="00596818" w14:paraId="28A6EE7A" w14:textId="529C17AF">
      <w:pPr>
        <w:pStyle w:val="NoSpacing"/>
        <w:ind w:left="720"/>
      </w:pPr>
      <w:r w:rsidRPr="00DF086C">
        <w:t xml:space="preserve">We </w:t>
      </w:r>
      <w:r>
        <w:t>warn</w:t>
      </w:r>
      <w:r w:rsidRPr="00DF086C">
        <w:t xml:space="preserve"> the team</w:t>
      </w:r>
      <w:r>
        <w:t xml:space="preserve"> if the customer has been temporarily re-assigned.</w:t>
      </w:r>
    </w:p>
    <w:p w:rsidRPr="00FF05E2" w:rsidR="00826D07" w:rsidP="00826D07" w:rsidRDefault="00826D07" w14:paraId="06BD9024" w14:textId="0E5DE857">
      <w:pPr>
        <w:pStyle w:val="Heading6"/>
        <w:ind w:left="1440"/>
      </w:pPr>
      <w:r>
        <w:t>Form Rules</w:t>
      </w:r>
      <w:r w:rsidRPr="00FF05E2">
        <w:t>:</w:t>
      </w:r>
    </w:p>
    <w:p w:rsidR="00826D07" w:rsidP="00826D07" w:rsidRDefault="00596818" w14:paraId="7891F2C6" w14:textId="77777777">
      <w:pPr>
        <w:pStyle w:val="NoSpacing"/>
        <w:ind w:left="2160"/>
        <w:rPr>
          <w:color w:val="808080" w:themeColor="background1" w:themeShade="80"/>
        </w:rPr>
      </w:pPr>
      <w:r>
        <w:rPr>
          <w:color w:val="808080" w:themeColor="background1" w:themeShade="80"/>
        </w:rPr>
        <w:t>(Toilets) #</w:t>
      </w:r>
      <w:r w:rsidR="00097593">
        <w:rPr>
          <w:color w:val="808080" w:themeColor="background1" w:themeShade="80"/>
        </w:rPr>
        <w:t>22</w:t>
      </w:r>
      <w:r>
        <w:rPr>
          <w:color w:val="808080" w:themeColor="background1" w:themeShade="80"/>
        </w:rPr>
        <w:t xml:space="preserve"> </w:t>
      </w:r>
    </w:p>
    <w:p w:rsidR="00826D07" w:rsidP="00826D07" w:rsidRDefault="00596818" w14:paraId="45925C96" w14:textId="77777777">
      <w:pPr>
        <w:pStyle w:val="NoSpacing"/>
        <w:ind w:left="2160"/>
        <w:rPr>
          <w:color w:val="808080" w:themeColor="background1" w:themeShade="80"/>
        </w:rPr>
      </w:pPr>
      <w:r>
        <w:rPr>
          <w:color w:val="808080" w:themeColor="background1" w:themeShade="80"/>
        </w:rPr>
        <w:t>(Roll-offs) #</w:t>
      </w:r>
      <w:r w:rsidR="000F3E50">
        <w:rPr>
          <w:color w:val="808080" w:themeColor="background1" w:themeShade="80"/>
        </w:rPr>
        <w:t>14</w:t>
      </w:r>
      <w:r w:rsidR="00284E62">
        <w:rPr>
          <w:color w:val="808080" w:themeColor="background1" w:themeShade="80"/>
        </w:rPr>
        <w:t xml:space="preserve"> </w:t>
      </w:r>
    </w:p>
    <w:p w:rsidR="00826D07" w:rsidP="00826D07" w:rsidRDefault="00284E62" w14:paraId="07A1EA07" w14:textId="77777777">
      <w:pPr>
        <w:pStyle w:val="NoSpacing"/>
        <w:ind w:left="2160"/>
        <w:rPr>
          <w:color w:val="808080" w:themeColor="background1" w:themeShade="80"/>
        </w:rPr>
      </w:pPr>
      <w:r>
        <w:rPr>
          <w:color w:val="808080" w:themeColor="background1" w:themeShade="80"/>
        </w:rPr>
        <w:t>(Containers) #12</w:t>
      </w:r>
      <w:r w:rsidR="00896EBB">
        <w:rPr>
          <w:color w:val="808080" w:themeColor="background1" w:themeShade="80"/>
        </w:rPr>
        <w:t>,18</w:t>
      </w:r>
      <w:r w:rsidR="00F87DD1">
        <w:rPr>
          <w:color w:val="808080" w:themeColor="background1" w:themeShade="80"/>
        </w:rPr>
        <w:t xml:space="preserve"> </w:t>
      </w:r>
    </w:p>
    <w:p w:rsidR="00826D07" w:rsidP="00826D07" w:rsidRDefault="00F87DD1" w14:paraId="18BF5C5C" w14:textId="77777777">
      <w:pPr>
        <w:pStyle w:val="NoSpacing"/>
        <w:ind w:left="2160"/>
        <w:rPr>
          <w:color w:val="808080" w:themeColor="background1" w:themeShade="80"/>
        </w:rPr>
      </w:pPr>
      <w:r>
        <w:rPr>
          <w:color w:val="808080" w:themeColor="background1" w:themeShade="80"/>
        </w:rPr>
        <w:t>(Fencing) #34</w:t>
      </w:r>
      <w:r w:rsidR="008267BD">
        <w:rPr>
          <w:color w:val="808080" w:themeColor="background1" w:themeShade="80"/>
        </w:rPr>
        <w:t xml:space="preserve"> </w:t>
      </w:r>
    </w:p>
    <w:p w:rsidR="00826D07" w:rsidP="00826D07" w:rsidRDefault="008267BD" w14:paraId="3DCB956C" w14:textId="77777777">
      <w:pPr>
        <w:pStyle w:val="NoSpacing"/>
        <w:ind w:left="2160"/>
        <w:rPr>
          <w:color w:val="808080" w:themeColor="background1" w:themeShade="80"/>
        </w:rPr>
      </w:pPr>
      <w:r>
        <w:rPr>
          <w:color w:val="808080" w:themeColor="background1" w:themeShade="80"/>
        </w:rPr>
        <w:t>(Front Loads) #14</w:t>
      </w:r>
      <w:r w:rsidR="00034A8E">
        <w:rPr>
          <w:color w:val="808080" w:themeColor="background1" w:themeShade="80"/>
        </w:rPr>
        <w:t>,20</w:t>
      </w:r>
      <w:r w:rsidR="008D2317">
        <w:rPr>
          <w:color w:val="808080" w:themeColor="background1" w:themeShade="80"/>
        </w:rPr>
        <w:t xml:space="preserve"> </w:t>
      </w:r>
    </w:p>
    <w:p w:rsidR="00826D07" w:rsidP="00826D07" w:rsidRDefault="008D2317" w14:paraId="402CE213" w14:textId="77777777">
      <w:pPr>
        <w:pStyle w:val="NoSpacing"/>
        <w:ind w:left="2160"/>
        <w:rPr>
          <w:color w:val="808080" w:themeColor="background1" w:themeShade="80"/>
        </w:rPr>
      </w:pPr>
      <w:r>
        <w:rPr>
          <w:color w:val="808080" w:themeColor="background1" w:themeShade="80"/>
        </w:rPr>
        <w:t>(Equipment Rentals) #20</w:t>
      </w:r>
      <w:r w:rsidR="00E34590">
        <w:rPr>
          <w:color w:val="808080" w:themeColor="background1" w:themeShade="80"/>
        </w:rPr>
        <w:t xml:space="preserve"> </w:t>
      </w:r>
    </w:p>
    <w:p w:rsidR="00826D07" w:rsidP="00826D07" w:rsidRDefault="00E34590" w14:paraId="671015D3" w14:textId="77777777">
      <w:pPr>
        <w:pStyle w:val="NoSpacing"/>
        <w:ind w:left="2160"/>
        <w:rPr>
          <w:color w:val="808080" w:themeColor="background1" w:themeShade="80"/>
        </w:rPr>
      </w:pPr>
      <w:r>
        <w:rPr>
          <w:color w:val="808080" w:themeColor="background1" w:themeShade="80"/>
        </w:rPr>
        <w:t>(Other Services) #40</w:t>
      </w:r>
      <w:r w:rsidR="00C9789C">
        <w:rPr>
          <w:color w:val="808080" w:themeColor="background1" w:themeShade="80"/>
        </w:rPr>
        <w:t xml:space="preserve"> </w:t>
      </w:r>
    </w:p>
    <w:p w:rsidRPr="00DF086C" w:rsidR="00596818" w:rsidP="00826D07" w:rsidRDefault="00C9789C" w14:paraId="2717849B" w14:textId="14E9C3FA">
      <w:pPr>
        <w:pStyle w:val="NoSpacing"/>
        <w:ind w:left="2160"/>
        <w:rPr>
          <w:color w:val="808080" w:themeColor="background1" w:themeShade="80"/>
        </w:rPr>
      </w:pPr>
      <w:r>
        <w:rPr>
          <w:color w:val="808080" w:themeColor="background1" w:themeShade="80"/>
        </w:rPr>
        <w:t>(Perm Roll-offs) #9</w:t>
      </w:r>
    </w:p>
    <w:p w:rsidR="00596818" w:rsidP="00596818" w:rsidRDefault="00596818" w14:paraId="4C46F052" w14:textId="77777777">
      <w:pPr>
        <w:pStyle w:val="Heading6"/>
        <w:ind w:left="1440"/>
      </w:pPr>
      <w:r w:rsidRPr="00DF086C">
        <w:t>Important Fields:</w:t>
      </w:r>
    </w:p>
    <w:p w:rsidR="00BA070C" w:rsidP="00596818" w:rsidRDefault="00596818" w14:paraId="38C8B986" w14:textId="70AFEAB9">
      <w:pPr>
        <w:pStyle w:val="NoSpacing"/>
        <w:ind w:left="1440" w:firstLine="720"/>
      </w:pPr>
      <w:r>
        <w:t>[</w:t>
      </w:r>
      <w:r w:rsidR="000F3E50">
        <w:t>Temp Employee</w:t>
      </w:r>
      <w:r>
        <w:t>]</w:t>
      </w:r>
    </w:p>
    <w:p w:rsidRPr="003319FB" w:rsidR="00097593" w:rsidP="00596818" w:rsidRDefault="00097593" w14:paraId="448C155A" w14:textId="0F8B7C1E">
      <w:pPr>
        <w:pStyle w:val="NoSpacing"/>
        <w:ind w:left="1440" w:firstLine="720"/>
      </w:pPr>
      <w:r>
        <w:t>[Out of Office Active Notice</w:t>
      </w:r>
      <w:r w:rsidR="00512C6C">
        <w:t>s]</w:t>
      </w:r>
    </w:p>
    <w:p w:rsidR="009973C9" w:rsidP="009973C9" w:rsidRDefault="0016094D" w14:paraId="0C2D5B53" w14:textId="48022426">
      <w:pPr>
        <w:pStyle w:val="Heading4"/>
        <w:rPr>
          <w:rStyle w:val="Heading3Char"/>
          <w:color w:val="CA6D07" w:themeColor="accent1" w:themeShade="BF"/>
          <w:sz w:val="22"/>
          <w:szCs w:val="22"/>
        </w:rPr>
      </w:pPr>
      <w:r>
        <w:rPr>
          <w:rStyle w:val="Heading3Char"/>
          <w:color w:val="CA6D07" w:themeColor="accent1" w:themeShade="BF"/>
          <w:sz w:val="22"/>
          <w:szCs w:val="22"/>
        </w:rPr>
        <w:t>Orde</w:t>
      </w:r>
      <w:r w:rsidRPr="00180B0D" w:rsidR="009973C9">
        <w:rPr>
          <w:rStyle w:val="Heading3Char"/>
          <w:color w:val="CA6D07" w:themeColor="accent1" w:themeShade="BF"/>
          <w:sz w:val="22"/>
          <w:szCs w:val="22"/>
        </w:rPr>
        <w:t xml:space="preserve">r Handling - </w:t>
      </w:r>
      <w:r w:rsidR="009973C9">
        <w:rPr>
          <w:rStyle w:val="Heading3Char"/>
          <w:color w:val="CA6D07" w:themeColor="accent1" w:themeShade="BF"/>
          <w:sz w:val="22"/>
          <w:szCs w:val="22"/>
        </w:rPr>
        <w:t>Order Processing</w:t>
      </w:r>
    </w:p>
    <w:p w:rsidR="00B508B2" w:rsidP="00B508B2" w:rsidRDefault="00B508B2" w14:paraId="07598606" w14:textId="0E821EFD">
      <w:pPr>
        <w:pStyle w:val="Heading5"/>
        <w:ind w:left="720"/>
        <w:rPr>
          <w:b/>
          <w:bCs/>
          <w:color w:val="auto"/>
        </w:rPr>
      </w:pPr>
      <w:r>
        <w:rPr>
          <w:b/>
          <w:bCs/>
          <w:color w:val="auto"/>
        </w:rPr>
        <w:t>Hauler Eligibility</w:t>
      </w:r>
    </w:p>
    <w:p w:rsidR="00B508B2" w:rsidP="00B508B2" w:rsidRDefault="00B508B2" w14:paraId="1077469C" w14:textId="079BA7A8">
      <w:pPr>
        <w:ind w:left="720"/>
      </w:pPr>
      <w:r>
        <w:t>We disallow haulers to be selected if they don’t meet the criteria, and additionally warn the user.</w:t>
      </w:r>
    </w:p>
    <w:p w:rsidRPr="00FF05E2" w:rsidR="00826D07" w:rsidP="00826D07" w:rsidRDefault="00826D07" w14:paraId="50DFD592" w14:textId="4DF76923">
      <w:pPr>
        <w:pStyle w:val="Heading6"/>
        <w:ind w:left="1440"/>
      </w:pPr>
      <w:r>
        <w:t>Form Rules</w:t>
      </w:r>
      <w:r w:rsidRPr="00FF05E2">
        <w:t>:</w:t>
      </w:r>
    </w:p>
    <w:p w:rsidR="00826D07" w:rsidP="00826D07" w:rsidRDefault="008F33C7" w14:paraId="58FF6BC1" w14:textId="77777777">
      <w:pPr>
        <w:pStyle w:val="NoSpacing"/>
        <w:ind w:left="2160"/>
        <w:rPr>
          <w:color w:val="808080" w:themeColor="background1" w:themeShade="80"/>
        </w:rPr>
      </w:pPr>
      <w:r>
        <w:rPr>
          <w:color w:val="808080" w:themeColor="background1" w:themeShade="80"/>
        </w:rPr>
        <w:t>(Toilets) #52</w:t>
      </w:r>
      <w:r w:rsidR="00C70C78">
        <w:rPr>
          <w:color w:val="808080" w:themeColor="background1" w:themeShade="80"/>
        </w:rPr>
        <w:t xml:space="preserve"> </w:t>
      </w:r>
    </w:p>
    <w:p w:rsidR="00826D07" w:rsidP="00826D07" w:rsidRDefault="00C70C78" w14:paraId="75DAE2A7" w14:textId="77777777">
      <w:pPr>
        <w:pStyle w:val="NoSpacing"/>
        <w:ind w:left="2160"/>
        <w:rPr>
          <w:color w:val="808080" w:themeColor="background1" w:themeShade="80"/>
        </w:rPr>
      </w:pPr>
      <w:r>
        <w:rPr>
          <w:color w:val="808080" w:themeColor="background1" w:themeShade="80"/>
        </w:rPr>
        <w:t>(Roll-offs) #29</w:t>
      </w:r>
      <w:r w:rsidR="00084E5B">
        <w:rPr>
          <w:color w:val="808080" w:themeColor="background1" w:themeShade="80"/>
        </w:rPr>
        <w:t>,36</w:t>
      </w:r>
      <w:r w:rsidR="007341E1">
        <w:rPr>
          <w:color w:val="808080" w:themeColor="background1" w:themeShade="80"/>
        </w:rPr>
        <w:t>,37</w:t>
      </w:r>
      <w:r w:rsidR="004B5C61">
        <w:rPr>
          <w:color w:val="808080" w:themeColor="background1" w:themeShade="80"/>
        </w:rPr>
        <w:t xml:space="preserve"> </w:t>
      </w:r>
    </w:p>
    <w:p w:rsidR="00826D07" w:rsidP="00826D07" w:rsidRDefault="004B5C61" w14:paraId="5AA3B343" w14:textId="77777777">
      <w:pPr>
        <w:pStyle w:val="NoSpacing"/>
        <w:ind w:left="2160"/>
        <w:rPr>
          <w:color w:val="808080" w:themeColor="background1" w:themeShade="80"/>
        </w:rPr>
      </w:pPr>
      <w:r>
        <w:rPr>
          <w:color w:val="808080" w:themeColor="background1" w:themeShade="80"/>
        </w:rPr>
        <w:t>(Containers) #27</w:t>
      </w:r>
      <w:r w:rsidR="006F4390">
        <w:rPr>
          <w:color w:val="808080" w:themeColor="background1" w:themeShade="80"/>
        </w:rPr>
        <w:t>,35,36</w:t>
      </w:r>
      <w:r w:rsidR="00A8679C">
        <w:rPr>
          <w:color w:val="808080" w:themeColor="background1" w:themeShade="80"/>
        </w:rPr>
        <w:t xml:space="preserve"> </w:t>
      </w:r>
    </w:p>
    <w:p w:rsidR="00826D07" w:rsidP="00826D07" w:rsidRDefault="00A8679C" w14:paraId="6A1EFE90" w14:textId="77777777">
      <w:pPr>
        <w:pStyle w:val="NoSpacing"/>
        <w:ind w:left="2160"/>
        <w:rPr>
          <w:color w:val="808080" w:themeColor="background1" w:themeShade="80"/>
        </w:rPr>
      </w:pPr>
      <w:r>
        <w:rPr>
          <w:color w:val="808080" w:themeColor="background1" w:themeShade="80"/>
        </w:rPr>
        <w:t>(Fencing) #3</w:t>
      </w:r>
      <w:r w:rsidR="0014285D">
        <w:rPr>
          <w:color w:val="808080" w:themeColor="background1" w:themeShade="80"/>
        </w:rPr>
        <w:t>,58</w:t>
      </w:r>
      <w:r w:rsidR="007C056C">
        <w:rPr>
          <w:color w:val="808080" w:themeColor="background1" w:themeShade="80"/>
        </w:rPr>
        <w:t>,59</w:t>
      </w:r>
      <w:r w:rsidR="00944EB4">
        <w:rPr>
          <w:color w:val="808080" w:themeColor="background1" w:themeShade="80"/>
        </w:rPr>
        <w:t xml:space="preserve"> </w:t>
      </w:r>
    </w:p>
    <w:p w:rsidR="00826D07" w:rsidP="00826D07" w:rsidRDefault="00944EB4" w14:paraId="4C4D851A" w14:textId="77777777">
      <w:pPr>
        <w:pStyle w:val="NoSpacing"/>
        <w:ind w:left="2160"/>
        <w:rPr>
          <w:color w:val="808080" w:themeColor="background1" w:themeShade="80"/>
        </w:rPr>
      </w:pPr>
      <w:r>
        <w:rPr>
          <w:color w:val="808080" w:themeColor="background1" w:themeShade="80"/>
        </w:rPr>
        <w:t>(Front Loads) #2</w:t>
      </w:r>
      <w:r w:rsidR="007C2E65">
        <w:rPr>
          <w:color w:val="808080" w:themeColor="background1" w:themeShade="80"/>
        </w:rPr>
        <w:t>,33</w:t>
      </w:r>
      <w:r w:rsidR="00AF4437">
        <w:rPr>
          <w:color w:val="808080" w:themeColor="background1" w:themeShade="80"/>
        </w:rPr>
        <w:t>,34</w:t>
      </w:r>
      <w:r w:rsidR="00CC23E4">
        <w:rPr>
          <w:color w:val="808080" w:themeColor="background1" w:themeShade="80"/>
        </w:rPr>
        <w:t xml:space="preserve"> </w:t>
      </w:r>
    </w:p>
    <w:p w:rsidR="00826D07" w:rsidP="00826D07" w:rsidRDefault="00CC23E4" w14:paraId="4C72E83C" w14:textId="77777777">
      <w:pPr>
        <w:pStyle w:val="NoSpacing"/>
        <w:ind w:left="2160"/>
        <w:rPr>
          <w:color w:val="808080" w:themeColor="background1" w:themeShade="80"/>
        </w:rPr>
      </w:pPr>
      <w:r>
        <w:rPr>
          <w:color w:val="808080" w:themeColor="background1" w:themeShade="80"/>
        </w:rPr>
        <w:t>(Equipment Rentals) #3</w:t>
      </w:r>
      <w:r w:rsidR="00761EFF">
        <w:rPr>
          <w:color w:val="808080" w:themeColor="background1" w:themeShade="80"/>
        </w:rPr>
        <w:t>,39,40</w:t>
      </w:r>
      <w:r w:rsidR="002A7FF9">
        <w:rPr>
          <w:color w:val="808080" w:themeColor="background1" w:themeShade="80"/>
        </w:rPr>
        <w:t xml:space="preserve"> </w:t>
      </w:r>
    </w:p>
    <w:p w:rsidR="00826D07" w:rsidP="00826D07" w:rsidRDefault="002A7FF9" w14:paraId="21DDB4A4" w14:textId="77777777">
      <w:pPr>
        <w:pStyle w:val="NoSpacing"/>
        <w:ind w:left="2160"/>
        <w:rPr>
          <w:color w:val="808080" w:themeColor="background1" w:themeShade="80"/>
        </w:rPr>
      </w:pPr>
      <w:r>
        <w:rPr>
          <w:color w:val="808080" w:themeColor="background1" w:themeShade="80"/>
        </w:rPr>
        <w:t>(Other Services) #2</w:t>
      </w:r>
      <w:r w:rsidR="00455966">
        <w:rPr>
          <w:color w:val="808080" w:themeColor="background1" w:themeShade="80"/>
        </w:rPr>
        <w:t>,62,63</w:t>
      </w:r>
      <w:r w:rsidR="000557B4">
        <w:rPr>
          <w:color w:val="808080" w:themeColor="background1" w:themeShade="80"/>
        </w:rPr>
        <w:t xml:space="preserve"> </w:t>
      </w:r>
    </w:p>
    <w:p w:rsidRPr="008F33C7" w:rsidR="008F33C7" w:rsidP="00826D07" w:rsidRDefault="000557B4" w14:paraId="023A5E7C" w14:textId="6F4414C5">
      <w:pPr>
        <w:pStyle w:val="NoSpacing"/>
        <w:ind w:left="2160"/>
        <w:rPr>
          <w:color w:val="808080" w:themeColor="background1" w:themeShade="80"/>
        </w:rPr>
      </w:pPr>
      <w:r>
        <w:rPr>
          <w:color w:val="808080" w:themeColor="background1" w:themeShade="80"/>
        </w:rPr>
        <w:t>(Perm Roll-offs) #</w:t>
      </w:r>
      <w:r w:rsidR="00AC1936">
        <w:rPr>
          <w:color w:val="808080" w:themeColor="background1" w:themeShade="80"/>
        </w:rPr>
        <w:t>3</w:t>
      </w:r>
    </w:p>
    <w:p w:rsidRPr="00FF05E2" w:rsidR="00B508B2" w:rsidP="00B508B2" w:rsidRDefault="00B508B2" w14:paraId="4ADC8B83" w14:textId="77777777">
      <w:pPr>
        <w:pStyle w:val="Heading6"/>
        <w:ind w:left="1440"/>
      </w:pPr>
      <w:r w:rsidRPr="00FF05E2">
        <w:t>Important Fields:</w:t>
      </w:r>
    </w:p>
    <w:p w:rsidR="00B508B2" w:rsidP="00B508B2" w:rsidRDefault="00B508B2" w14:paraId="09E10D50" w14:textId="79389095">
      <w:pPr>
        <w:pStyle w:val="NoSpacing"/>
        <w:ind w:left="1440" w:firstLine="720"/>
      </w:pPr>
      <w:r>
        <w:t>[Hauler ID]</w:t>
      </w:r>
    </w:p>
    <w:p w:rsidRPr="00B508B2" w:rsidR="00B508B2" w:rsidP="008F33C7" w:rsidRDefault="00B508B2" w14:paraId="7DD8F5C5" w14:textId="41DEDEFA">
      <w:pPr>
        <w:pStyle w:val="NoSpacing"/>
        <w:ind w:left="1440" w:firstLine="720"/>
      </w:pPr>
      <w:r>
        <w:t>[DNU – Any Reason]</w:t>
      </w:r>
    </w:p>
    <w:p w:rsidR="00093E27" w:rsidP="00093E27" w:rsidRDefault="00093E27" w14:paraId="43D781C6" w14:textId="25DE4A75">
      <w:pPr>
        <w:pStyle w:val="Heading5"/>
        <w:ind w:left="720"/>
        <w:rPr>
          <w:b/>
          <w:bCs/>
          <w:color w:val="auto"/>
        </w:rPr>
      </w:pPr>
      <w:r>
        <w:rPr>
          <w:b/>
          <w:bCs/>
          <w:color w:val="auto"/>
        </w:rPr>
        <w:t>Product</w:t>
      </w:r>
      <w:r w:rsidR="001B153C">
        <w:rPr>
          <w:b/>
          <w:bCs/>
          <w:color w:val="auto"/>
        </w:rPr>
        <w:t>/Product Type Selection</w:t>
      </w:r>
    </w:p>
    <w:p w:rsidR="00093E27" w:rsidP="00093E27" w:rsidRDefault="00093E27" w14:paraId="3D9A6910" w14:textId="2B8C326D">
      <w:pPr>
        <w:ind w:left="720"/>
      </w:pPr>
      <w:r>
        <w:t xml:space="preserve">We provide mechanisms to </w:t>
      </w:r>
      <w:r w:rsidR="001B153C">
        <w:t xml:space="preserve">select the product, product type, and </w:t>
      </w:r>
      <w:r w:rsidR="007C4767">
        <w:t>category (if applicable). This information is fed to the Service Tickets</w:t>
      </w:r>
      <w:r w:rsidR="00AA4A9E">
        <w:t xml:space="preserve"> module for </w:t>
      </w:r>
      <w:r w:rsidR="008E0140">
        <w:t>p</w:t>
      </w:r>
      <w:r w:rsidR="00200606">
        <w:t xml:space="preserve">roduct code </w:t>
      </w:r>
      <w:r w:rsidR="003071B4">
        <w:t>selection.</w:t>
      </w:r>
    </w:p>
    <w:p w:rsidRPr="00FF05E2" w:rsidR="00093E27" w:rsidP="00093E27" w:rsidRDefault="00093E27" w14:paraId="67BD665F" w14:textId="77777777">
      <w:pPr>
        <w:pStyle w:val="Heading6"/>
        <w:ind w:left="1440"/>
      </w:pPr>
      <w:r w:rsidRPr="00FF05E2">
        <w:t>Important Fields:</w:t>
      </w:r>
    </w:p>
    <w:p w:rsidR="007B306D" w:rsidP="00093E27" w:rsidRDefault="00350D3B" w14:paraId="6AF4EE43" w14:textId="77777777">
      <w:pPr>
        <w:pStyle w:val="NoSpacing"/>
        <w:ind w:left="1440" w:firstLine="720"/>
      </w:pPr>
      <w:r>
        <w:t>[</w:t>
      </w:r>
      <w:r w:rsidR="007B306D">
        <w:t>Category]</w:t>
      </w:r>
    </w:p>
    <w:p w:rsidR="00620BA2" w:rsidP="00093E27" w:rsidRDefault="00620BA2" w14:paraId="6957287C" w14:textId="0B95954F">
      <w:pPr>
        <w:pStyle w:val="NoSpacing"/>
        <w:ind w:left="1440" w:firstLine="720"/>
      </w:pPr>
      <w:r>
        <w:t>[Type]</w:t>
      </w:r>
    </w:p>
    <w:p w:rsidR="00350D3B" w:rsidP="00093E27" w:rsidRDefault="007B306D" w14:paraId="010A9814" w14:textId="516574C7">
      <w:pPr>
        <w:pStyle w:val="NoSpacing"/>
        <w:ind w:left="1440" w:firstLine="720"/>
      </w:pPr>
      <w:r>
        <w:t>[</w:t>
      </w:r>
      <w:r w:rsidR="00350D3B">
        <w:t>Parent Product]</w:t>
      </w:r>
    </w:p>
    <w:p w:rsidR="00950F39" w:rsidP="00093E27" w:rsidRDefault="00950F39" w14:paraId="71AF868F" w14:textId="0FCFF360">
      <w:pPr>
        <w:pStyle w:val="NoSpacing"/>
        <w:ind w:left="1440" w:firstLine="720"/>
      </w:pPr>
      <w:r>
        <w:t>[Parent Product and Category</w:t>
      </w:r>
      <w:r w:rsidR="007C1DB0">
        <w:t>]</w:t>
      </w:r>
    </w:p>
    <w:p w:rsidR="00093E27" w:rsidP="00093E27" w:rsidRDefault="00093E27" w14:paraId="680D495D" w14:textId="2B5F45EE">
      <w:pPr>
        <w:pStyle w:val="NoSpacing"/>
        <w:ind w:left="1440" w:firstLine="720"/>
      </w:pPr>
      <w:r>
        <w:t>[</w:t>
      </w:r>
      <w:r w:rsidR="003071B4">
        <w:t>Product Type]</w:t>
      </w:r>
    </w:p>
    <w:p w:rsidR="00916B25" w:rsidP="00093E27" w:rsidRDefault="00916B25" w14:paraId="3FDEBB82" w14:textId="2D5113B3">
      <w:pPr>
        <w:pStyle w:val="NoSpacing"/>
        <w:ind w:left="1440" w:firstLine="720"/>
      </w:pPr>
      <w:r>
        <w:t>[Product Type – Yards]</w:t>
      </w:r>
      <w:r w:rsidR="00B73F6F">
        <w:t>RO/</w:t>
      </w:r>
      <w:r>
        <w:t>PERMRO</w:t>
      </w:r>
    </w:p>
    <w:p w:rsidR="00093E27" w:rsidP="00093E27" w:rsidRDefault="00093E27" w14:paraId="60C4627A" w14:textId="572AE3DF">
      <w:pPr>
        <w:pStyle w:val="NoSpacing"/>
        <w:ind w:left="1440" w:firstLine="720"/>
      </w:pPr>
      <w:r>
        <w:t>[</w:t>
      </w:r>
      <w:r w:rsidR="003071B4">
        <w:t>Product Type – Standard Charge Abbreviation</w:t>
      </w:r>
      <w:r>
        <w:t>]</w:t>
      </w:r>
    </w:p>
    <w:p w:rsidR="00093E27" w:rsidP="00093E27" w:rsidRDefault="00093E27" w14:paraId="726FBDF6" w14:textId="35315053">
      <w:pPr>
        <w:pStyle w:val="NoSpacing"/>
        <w:ind w:left="1440" w:firstLine="720"/>
      </w:pPr>
      <w:r>
        <w:t>[</w:t>
      </w:r>
      <w:r w:rsidR="00205AFD">
        <w:t>Related Product Type</w:t>
      </w:r>
      <w:r>
        <w:t>]</w:t>
      </w:r>
    </w:p>
    <w:p w:rsidR="0083275B" w:rsidP="00093E27" w:rsidRDefault="0083275B" w14:paraId="48BCBAA0" w14:textId="0A4735F2">
      <w:pPr>
        <w:pStyle w:val="NoSpacing"/>
        <w:ind w:left="1440" w:firstLine="720"/>
      </w:pPr>
      <w:r>
        <w:t>[Basic Standard Charge]</w:t>
      </w:r>
    </w:p>
    <w:p w:rsidR="008D50B3" w:rsidP="00093E27" w:rsidRDefault="008D50B3" w14:paraId="4332B1F5" w14:textId="1A6782FD">
      <w:pPr>
        <w:pStyle w:val="NoSpacing"/>
        <w:ind w:left="1440" w:firstLine="720"/>
      </w:pPr>
      <w:r>
        <w:t>[Basic Standard Charge + Debris] FEL</w:t>
      </w:r>
    </w:p>
    <w:p w:rsidRPr="00093E27" w:rsidR="0083275B" w:rsidP="00093E27" w:rsidRDefault="0083275B" w14:paraId="6F59E8D8" w14:textId="56E77F5E">
      <w:pPr>
        <w:pStyle w:val="NoSpacing"/>
        <w:ind w:left="1440" w:firstLine="720"/>
      </w:pPr>
      <w:r>
        <w:t>[Basic Product Code Prefix]</w:t>
      </w:r>
    </w:p>
    <w:p w:rsidR="00851C2C" w:rsidP="00851C2C" w:rsidRDefault="00851C2C" w14:paraId="07760B12" w14:textId="34798113">
      <w:pPr>
        <w:pStyle w:val="Heading5"/>
        <w:ind w:left="720"/>
        <w:rPr>
          <w:b/>
          <w:bCs/>
          <w:color w:val="auto"/>
        </w:rPr>
      </w:pPr>
      <w:r>
        <w:rPr>
          <w:b/>
          <w:bCs/>
          <w:color w:val="auto"/>
        </w:rPr>
        <w:t>Ticket Creation</w:t>
      </w:r>
      <w:r w:rsidR="002E0F7C">
        <w:rPr>
          <w:b/>
          <w:bCs/>
          <w:color w:val="auto"/>
        </w:rPr>
        <w:t xml:space="preserve"> Availability</w:t>
      </w:r>
    </w:p>
    <w:p w:rsidR="00214B88" w:rsidP="009D6A12" w:rsidRDefault="00214B88" w14:paraId="2BBA4B57" w14:textId="2826EC42">
      <w:pPr>
        <w:ind w:left="720"/>
      </w:pPr>
      <w:r>
        <w:t xml:space="preserve">We provide mechanisms to create different types of service tickets depending </w:t>
      </w:r>
      <w:r w:rsidR="00511777">
        <w:t>on qualifying criteria</w:t>
      </w:r>
      <w:r w:rsidR="007970C4">
        <w:t>; primary tickets depend</w:t>
      </w:r>
      <w:r w:rsidR="00511777">
        <w:t xml:space="preserve"> predominantly existence of other tickets and services dates</w:t>
      </w:r>
      <w:r w:rsidR="007970C4">
        <w:t>, ancillary tickets depend primarily upon the existence of rates.</w:t>
      </w:r>
    </w:p>
    <w:p w:rsidRPr="00FF05E2" w:rsidR="00E21D70" w:rsidP="00E21D70" w:rsidRDefault="00E21D70" w14:paraId="3F15E37F" w14:textId="04505AEA">
      <w:pPr>
        <w:pStyle w:val="Heading6"/>
        <w:ind w:left="1440"/>
      </w:pPr>
      <w:r>
        <w:t>Form Rules</w:t>
      </w:r>
      <w:r w:rsidRPr="00FF05E2">
        <w:t>:</w:t>
      </w:r>
    </w:p>
    <w:p w:rsidR="00E21D70" w:rsidP="00E21D70" w:rsidRDefault="00011110" w14:paraId="6CDE12F1" w14:textId="77777777">
      <w:pPr>
        <w:pStyle w:val="NoSpacing"/>
        <w:ind w:left="2160"/>
        <w:rPr>
          <w:color w:val="808080" w:themeColor="background1" w:themeShade="80"/>
        </w:rPr>
      </w:pPr>
      <w:r>
        <w:rPr>
          <w:color w:val="808080" w:themeColor="background1" w:themeShade="80"/>
        </w:rPr>
        <w:t>(Toilets) #38</w:t>
      </w:r>
      <w:r w:rsidR="007443CB">
        <w:rPr>
          <w:color w:val="808080" w:themeColor="background1" w:themeShade="80"/>
        </w:rPr>
        <w:t>,70</w:t>
      </w:r>
      <w:r w:rsidR="00521887">
        <w:rPr>
          <w:color w:val="808080" w:themeColor="background1" w:themeShade="80"/>
        </w:rPr>
        <w:t>,74</w:t>
      </w:r>
      <w:r w:rsidR="001C0C59">
        <w:rPr>
          <w:color w:val="808080" w:themeColor="background1" w:themeShade="80"/>
        </w:rPr>
        <w:t xml:space="preserve"> </w:t>
      </w:r>
    </w:p>
    <w:p w:rsidR="00E21D70" w:rsidP="00E21D70" w:rsidRDefault="001C0C59" w14:paraId="20D5F5CB" w14:textId="77777777">
      <w:pPr>
        <w:pStyle w:val="NoSpacing"/>
        <w:ind w:left="2160"/>
        <w:rPr>
          <w:color w:val="808080" w:themeColor="background1" w:themeShade="80"/>
        </w:rPr>
      </w:pPr>
      <w:r>
        <w:rPr>
          <w:color w:val="808080" w:themeColor="background1" w:themeShade="80"/>
        </w:rPr>
        <w:t>(Roll-offs) #27</w:t>
      </w:r>
      <w:r w:rsidR="0077020B">
        <w:rPr>
          <w:color w:val="808080" w:themeColor="background1" w:themeShade="80"/>
        </w:rPr>
        <w:t xml:space="preserve"> </w:t>
      </w:r>
    </w:p>
    <w:p w:rsidR="00E21D70" w:rsidP="00E21D70" w:rsidRDefault="0077020B" w14:paraId="6E765FFB" w14:textId="77777777">
      <w:pPr>
        <w:pStyle w:val="NoSpacing"/>
        <w:ind w:left="2160"/>
        <w:rPr>
          <w:color w:val="808080" w:themeColor="background1" w:themeShade="80"/>
        </w:rPr>
      </w:pPr>
      <w:r>
        <w:rPr>
          <w:color w:val="808080" w:themeColor="background1" w:themeShade="80"/>
        </w:rPr>
        <w:t>(Containers) #25</w:t>
      </w:r>
      <w:r w:rsidR="00B67EC0">
        <w:rPr>
          <w:color w:val="808080" w:themeColor="background1" w:themeShade="80"/>
        </w:rPr>
        <w:t>,45,46</w:t>
      </w:r>
      <w:r w:rsidR="0014285D">
        <w:rPr>
          <w:color w:val="808080" w:themeColor="background1" w:themeShade="80"/>
        </w:rPr>
        <w:t xml:space="preserve"> </w:t>
      </w:r>
    </w:p>
    <w:p w:rsidR="00E21D70" w:rsidP="00E21D70" w:rsidRDefault="0014285D" w14:paraId="7EDAB367" w14:textId="77777777">
      <w:pPr>
        <w:pStyle w:val="NoSpacing"/>
        <w:ind w:left="2160"/>
        <w:rPr>
          <w:color w:val="808080" w:themeColor="background1" w:themeShade="80"/>
        </w:rPr>
      </w:pPr>
      <w:r>
        <w:rPr>
          <w:color w:val="808080" w:themeColor="background1" w:themeShade="80"/>
        </w:rPr>
        <w:t>(Fencing) #53</w:t>
      </w:r>
      <w:r w:rsidR="00B9272C">
        <w:rPr>
          <w:color w:val="808080" w:themeColor="background1" w:themeShade="80"/>
        </w:rPr>
        <w:t>,69,71</w:t>
      </w:r>
      <w:r w:rsidR="007C2E65">
        <w:rPr>
          <w:color w:val="808080" w:themeColor="background1" w:themeShade="80"/>
        </w:rPr>
        <w:t xml:space="preserve"> </w:t>
      </w:r>
    </w:p>
    <w:p w:rsidR="00E21D70" w:rsidP="00E21D70" w:rsidRDefault="007C2E65" w14:paraId="4874B33B" w14:textId="77777777">
      <w:pPr>
        <w:pStyle w:val="NoSpacing"/>
        <w:ind w:left="2160"/>
        <w:rPr>
          <w:color w:val="808080" w:themeColor="background1" w:themeShade="80"/>
        </w:rPr>
      </w:pPr>
      <w:r>
        <w:rPr>
          <w:color w:val="808080" w:themeColor="background1" w:themeShade="80"/>
        </w:rPr>
        <w:t>(Front Loads) #28</w:t>
      </w:r>
      <w:r w:rsidR="00CC0939">
        <w:rPr>
          <w:color w:val="808080" w:themeColor="background1" w:themeShade="80"/>
        </w:rPr>
        <w:t>,51,53</w:t>
      </w:r>
      <w:r w:rsidR="00761EFF">
        <w:rPr>
          <w:color w:val="808080" w:themeColor="background1" w:themeShade="80"/>
        </w:rPr>
        <w:t xml:space="preserve"> </w:t>
      </w:r>
    </w:p>
    <w:p w:rsidR="00E21D70" w:rsidP="00E21D70" w:rsidRDefault="00761EFF" w14:paraId="4508AFF4" w14:textId="77777777">
      <w:pPr>
        <w:pStyle w:val="NoSpacing"/>
        <w:ind w:left="2160"/>
        <w:rPr>
          <w:color w:val="808080" w:themeColor="background1" w:themeShade="80"/>
        </w:rPr>
      </w:pPr>
      <w:r>
        <w:rPr>
          <w:color w:val="808080" w:themeColor="background1" w:themeShade="80"/>
        </w:rPr>
        <w:t>(Equipment Rentals) #36</w:t>
      </w:r>
      <w:r w:rsidR="005622FA">
        <w:rPr>
          <w:color w:val="808080" w:themeColor="background1" w:themeShade="80"/>
        </w:rPr>
        <w:t>,48,49</w:t>
      </w:r>
      <w:r w:rsidR="00455966">
        <w:rPr>
          <w:color w:val="808080" w:themeColor="background1" w:themeShade="80"/>
        </w:rPr>
        <w:t xml:space="preserve"> </w:t>
      </w:r>
    </w:p>
    <w:p w:rsidR="00E21D70" w:rsidP="00E21D70" w:rsidRDefault="00455966" w14:paraId="7E719942" w14:textId="77777777">
      <w:pPr>
        <w:pStyle w:val="NoSpacing"/>
        <w:ind w:left="2160"/>
        <w:rPr>
          <w:color w:val="808080" w:themeColor="background1" w:themeShade="80"/>
        </w:rPr>
      </w:pPr>
      <w:r>
        <w:rPr>
          <w:color w:val="808080" w:themeColor="background1" w:themeShade="80"/>
        </w:rPr>
        <w:t>(Other Services) #59</w:t>
      </w:r>
      <w:r w:rsidR="003A1624">
        <w:rPr>
          <w:color w:val="808080" w:themeColor="background1" w:themeShade="80"/>
        </w:rPr>
        <w:t>,71,72</w:t>
      </w:r>
      <w:r w:rsidR="001A41D4">
        <w:rPr>
          <w:color w:val="808080" w:themeColor="background1" w:themeShade="80"/>
        </w:rPr>
        <w:t xml:space="preserve"> </w:t>
      </w:r>
    </w:p>
    <w:p w:rsidRPr="00011110" w:rsidR="00011110" w:rsidP="00E21D70" w:rsidRDefault="001A41D4" w14:paraId="5A05428F" w14:textId="7952F443">
      <w:pPr>
        <w:pStyle w:val="NoSpacing"/>
        <w:ind w:left="2160"/>
        <w:rPr>
          <w:color w:val="808080" w:themeColor="background1" w:themeShade="80"/>
        </w:rPr>
      </w:pPr>
      <w:r>
        <w:rPr>
          <w:color w:val="808080" w:themeColor="background1" w:themeShade="80"/>
        </w:rPr>
        <w:t>(Perm Roll-offs) #24</w:t>
      </w:r>
      <w:r w:rsidR="00855D3A">
        <w:rPr>
          <w:color w:val="808080" w:themeColor="background1" w:themeShade="80"/>
        </w:rPr>
        <w:t>,56</w:t>
      </w:r>
      <w:r w:rsidR="00D852D9">
        <w:rPr>
          <w:color w:val="808080" w:themeColor="background1" w:themeShade="80"/>
        </w:rPr>
        <w:t>,57</w:t>
      </w:r>
    </w:p>
    <w:p w:rsidR="009D6A12" w:rsidP="009D6A12" w:rsidRDefault="009D6A12" w14:paraId="69F86A54" w14:textId="77777777">
      <w:pPr>
        <w:pStyle w:val="Heading6"/>
        <w:ind w:left="1440"/>
      </w:pPr>
      <w:r w:rsidRPr="00FF05E2">
        <w:t>Important Fields:</w:t>
      </w:r>
    </w:p>
    <w:p w:rsidR="00F5170A" w:rsidP="00F5170A" w:rsidRDefault="00F5170A" w14:paraId="53A72ABD" w14:textId="4CB3D5C2">
      <w:pPr>
        <w:pStyle w:val="NoSpacing"/>
        <w:ind w:left="1440" w:firstLine="720"/>
        <w:rPr>
          <w:color w:val="808080" w:themeColor="background1" w:themeShade="80"/>
        </w:rPr>
      </w:pPr>
      <w:r w:rsidRPr="00D42AA5">
        <w:rPr>
          <w:color w:val="808080" w:themeColor="background1" w:themeShade="80"/>
        </w:rPr>
        <w:t>(Many) fields – labels all contain the string “</w:t>
      </w:r>
      <w:r>
        <w:rPr>
          <w:color w:val="808080" w:themeColor="background1" w:themeShade="80"/>
        </w:rPr>
        <w:t>RT”</w:t>
      </w:r>
    </w:p>
    <w:p w:rsidRPr="00F5170A" w:rsidR="00946C73" w:rsidP="00946C73" w:rsidRDefault="00946C73" w14:paraId="3431AE75" w14:textId="79DC8838">
      <w:pPr>
        <w:pStyle w:val="NoSpacing"/>
        <w:ind w:left="1440" w:firstLine="720"/>
        <w:rPr>
          <w:color w:val="808080" w:themeColor="background1" w:themeShade="80"/>
        </w:rPr>
      </w:pPr>
      <w:r w:rsidRPr="00D42AA5">
        <w:rPr>
          <w:color w:val="808080" w:themeColor="background1" w:themeShade="80"/>
        </w:rPr>
        <w:t xml:space="preserve">(Many) </w:t>
      </w:r>
      <w:r>
        <w:rPr>
          <w:color w:val="808080" w:themeColor="background1" w:themeShade="80"/>
        </w:rPr>
        <w:t xml:space="preserve">Vendor Rates </w:t>
      </w:r>
      <w:r w:rsidRPr="00D42AA5">
        <w:rPr>
          <w:color w:val="808080" w:themeColor="background1" w:themeShade="80"/>
        </w:rPr>
        <w:t xml:space="preserve">fields – labels </w:t>
      </w:r>
      <w:r>
        <w:rPr>
          <w:color w:val="808080" w:themeColor="background1" w:themeShade="80"/>
        </w:rPr>
        <w:t>often</w:t>
      </w:r>
      <w:r w:rsidRPr="00D42AA5">
        <w:rPr>
          <w:color w:val="808080" w:themeColor="background1" w:themeShade="80"/>
        </w:rPr>
        <w:t xml:space="preserve"> contain the string “</w:t>
      </w:r>
      <w:r>
        <w:rPr>
          <w:color w:val="808080" w:themeColor="background1" w:themeShade="80"/>
        </w:rPr>
        <w:t>(Hauler)”</w:t>
      </w:r>
    </w:p>
    <w:p w:rsidR="00011110" w:rsidP="009D6A12" w:rsidRDefault="00194E09" w14:paraId="3038C0D5" w14:textId="77777777">
      <w:pPr>
        <w:pStyle w:val="NoSpacing"/>
        <w:ind w:left="1440" w:firstLine="720"/>
      </w:pPr>
      <w:r>
        <w:t>[</w:t>
      </w:r>
      <w:r w:rsidR="00011110">
        <w:t>Billing Preference – Portal Ready]</w:t>
      </w:r>
    </w:p>
    <w:p w:rsidR="00011110" w:rsidP="009D6A12" w:rsidRDefault="00011110" w14:paraId="34036E91" w14:textId="77777777">
      <w:pPr>
        <w:pStyle w:val="NoSpacing"/>
        <w:ind w:left="1440" w:firstLine="720"/>
      </w:pPr>
      <w:r>
        <w:t>[Pricing Required]</w:t>
      </w:r>
    </w:p>
    <w:p w:rsidR="009D6A12" w:rsidP="009D6A12" w:rsidRDefault="00011110" w14:paraId="7A14168B" w14:textId="02B57AA2">
      <w:pPr>
        <w:pStyle w:val="NoSpacing"/>
        <w:ind w:left="1440" w:firstLine="720"/>
      </w:pPr>
      <w:r>
        <w:t>[</w:t>
      </w:r>
      <w:r w:rsidRPr="00C90699" w:rsidR="00C90699">
        <w:t>Site ID - Contact's Email Address (Formula)</w:t>
      </w:r>
      <w:r w:rsidR="00194E09">
        <w:t>]</w:t>
      </w:r>
    </w:p>
    <w:p w:rsidR="00A16F25" w:rsidP="009D6A12" w:rsidRDefault="00194E09" w14:paraId="3644B95E" w14:textId="675D37E2">
      <w:pPr>
        <w:pStyle w:val="NoSpacing"/>
        <w:ind w:left="1440" w:firstLine="720"/>
      </w:pPr>
      <w:r>
        <w:t>[</w:t>
      </w:r>
      <w:r w:rsidR="00A16F25">
        <w:t>S</w:t>
      </w:r>
      <w:r w:rsidR="00C90699">
        <w:t>tatus</w:t>
      </w:r>
      <w:r>
        <w:t>]</w:t>
      </w:r>
    </w:p>
    <w:p w:rsidR="00A16F25" w:rsidP="009D6A12" w:rsidRDefault="00194E09" w14:paraId="4051A601" w14:textId="707FECBD">
      <w:pPr>
        <w:pStyle w:val="NoSpacing"/>
        <w:ind w:left="1440" w:firstLine="720"/>
      </w:pPr>
      <w:r>
        <w:t>[</w:t>
      </w:r>
      <w:r w:rsidR="00230646">
        <w:t xml:space="preserve">Related </w:t>
      </w:r>
      <w:r w:rsidR="00A16F25">
        <w:t>Billing Preference</w:t>
      </w:r>
      <w:r>
        <w:t>]</w:t>
      </w:r>
    </w:p>
    <w:p w:rsidR="00A16F25" w:rsidP="00946C73" w:rsidRDefault="00194E09" w14:paraId="2062D050" w14:textId="4008FDBD">
      <w:pPr>
        <w:pStyle w:val="NoSpacing"/>
        <w:ind w:left="1440" w:firstLine="720"/>
      </w:pPr>
      <w:r>
        <w:t>[</w:t>
      </w:r>
      <w:r w:rsidR="00230646">
        <w:t>Hauler ID</w:t>
      </w:r>
      <w:r>
        <w:t>]</w:t>
      </w:r>
    </w:p>
    <w:p w:rsidR="00A16F25" w:rsidP="00A16F25" w:rsidRDefault="00194E09" w14:paraId="7CFFA63E" w14:textId="0410FD98">
      <w:pPr>
        <w:pStyle w:val="NoSpacing"/>
        <w:ind w:left="1440" w:firstLine="720"/>
      </w:pPr>
      <w:r>
        <w:t>[</w:t>
      </w:r>
      <w:r w:rsidR="00A16F25">
        <w:t>Zip Code</w:t>
      </w:r>
      <w:r>
        <w:t>]</w:t>
      </w:r>
    </w:p>
    <w:p w:rsidR="00A16F25" w:rsidP="00A16F25" w:rsidRDefault="00194E09" w14:paraId="37C12A8B" w14:textId="1ADD6785">
      <w:pPr>
        <w:pStyle w:val="NoSpacing"/>
        <w:ind w:left="1440" w:firstLine="720"/>
      </w:pPr>
      <w:r>
        <w:t>[</w:t>
      </w:r>
      <w:r w:rsidR="00217C48">
        <w:t>Onsite Contact Number</w:t>
      </w:r>
      <w:r>
        <w:t>]</w:t>
      </w:r>
    </w:p>
    <w:p w:rsidR="009D6A12" w:rsidP="00A23432" w:rsidRDefault="00194E09" w14:paraId="39075944" w14:textId="3AD90EBE">
      <w:pPr>
        <w:pStyle w:val="NoSpacing"/>
        <w:ind w:left="1440" w:firstLine="720"/>
      </w:pPr>
      <w:r>
        <w:t>[</w:t>
      </w:r>
      <w:r w:rsidR="00217C48">
        <w:t>Placement Notes</w:t>
      </w:r>
      <w:r>
        <w:t>]</w:t>
      </w:r>
    </w:p>
    <w:p w:rsidR="00104D68" w:rsidP="00A23432" w:rsidRDefault="00194E09" w14:paraId="17E88330" w14:textId="3417560E">
      <w:pPr>
        <w:pStyle w:val="NoSpacing"/>
        <w:ind w:left="1440" w:firstLine="720"/>
      </w:pPr>
      <w:r>
        <w:t>[</w:t>
      </w:r>
      <w:r w:rsidR="00104D68">
        <w:t>Vendor Rating</w:t>
      </w:r>
      <w:r>
        <w:t>]</w:t>
      </w:r>
    </w:p>
    <w:p w:rsidR="00304052" w:rsidP="00A23432" w:rsidRDefault="00194E09" w14:paraId="3C46C709" w14:textId="7E4D386A">
      <w:pPr>
        <w:pStyle w:val="NoSpacing"/>
        <w:ind w:left="1440" w:firstLine="720"/>
      </w:pPr>
      <w:r>
        <w:t>[</w:t>
      </w:r>
      <w:r w:rsidR="00304052">
        <w:t>Next Cycle Start Date</w:t>
      </w:r>
      <w:r>
        <w:t>]</w:t>
      </w:r>
    </w:p>
    <w:p w:rsidR="00304052" w:rsidP="00A23432" w:rsidRDefault="00194E09" w14:paraId="7B171876" w14:textId="737A38D6">
      <w:pPr>
        <w:pStyle w:val="NoSpacing"/>
        <w:ind w:left="1440" w:firstLine="720"/>
      </w:pPr>
      <w:r>
        <w:t>[</w:t>
      </w:r>
      <w:r w:rsidR="00304052">
        <w:t>Next Cycle End Date</w:t>
      </w:r>
      <w:r>
        <w:t>]</w:t>
      </w:r>
    </w:p>
    <w:p w:rsidR="00D23527" w:rsidP="00D23527" w:rsidRDefault="00D23527" w14:paraId="3CEE0BE3" w14:textId="3FB68FBB">
      <w:pPr>
        <w:pStyle w:val="NoSpacing"/>
        <w:ind w:left="1440" w:firstLine="720"/>
      </w:pPr>
      <w:r>
        <w:t>[Maximum Roll-off Cycle End Date] RO</w:t>
      </w:r>
    </w:p>
    <w:p w:rsidR="004A4D2F" w:rsidP="00A23432" w:rsidRDefault="00194E09" w14:paraId="4F243A8A" w14:textId="32E34D2C">
      <w:pPr>
        <w:pStyle w:val="NoSpacing"/>
        <w:ind w:left="1440" w:firstLine="720"/>
      </w:pPr>
      <w:r>
        <w:t>[</w:t>
      </w:r>
      <w:r w:rsidR="004A4D2F">
        <w:t>Delivery Date</w:t>
      </w:r>
      <w:r>
        <w:t>]</w:t>
      </w:r>
    </w:p>
    <w:p w:rsidR="00F02A36" w:rsidP="00A23432" w:rsidRDefault="00194E09" w14:paraId="7717CF1C" w14:textId="55146C52">
      <w:pPr>
        <w:pStyle w:val="NoSpacing"/>
        <w:ind w:left="1440" w:firstLine="720"/>
      </w:pPr>
      <w:r>
        <w:t>[</w:t>
      </w:r>
      <w:r w:rsidR="00F02A36">
        <w:t>Removal Date</w:t>
      </w:r>
      <w:r>
        <w:t>]</w:t>
      </w:r>
    </w:p>
    <w:p w:rsidR="004A4D2F" w:rsidP="00A23432" w:rsidRDefault="00194E09" w14:paraId="379523B1" w14:textId="0B8C6FBE">
      <w:pPr>
        <w:pStyle w:val="NoSpacing"/>
        <w:ind w:left="1440" w:firstLine="720"/>
      </w:pPr>
      <w:r>
        <w:t>[</w:t>
      </w:r>
      <w:r w:rsidR="004A4D2F">
        <w:t>Delivery Service Tickets Count</w:t>
      </w:r>
      <w:r>
        <w:t>]</w:t>
      </w:r>
    </w:p>
    <w:p w:rsidR="004028C4" w:rsidP="00A23432" w:rsidRDefault="00194E09" w14:paraId="13D9DD20" w14:textId="37253B47">
      <w:pPr>
        <w:pStyle w:val="NoSpacing"/>
        <w:ind w:left="1440" w:firstLine="720"/>
      </w:pPr>
      <w:r>
        <w:t>[</w:t>
      </w:r>
      <w:r w:rsidR="004028C4">
        <w:t>Standard Service Tickets Count</w:t>
      </w:r>
      <w:r>
        <w:t>]</w:t>
      </w:r>
      <w:r w:rsidR="00A5219B">
        <w:t xml:space="preserve"> PT</w:t>
      </w:r>
    </w:p>
    <w:p w:rsidR="005F055B" w:rsidP="00A23432" w:rsidRDefault="005F055B" w14:paraId="1F467C16" w14:textId="55EE0C31">
      <w:pPr>
        <w:pStyle w:val="NoSpacing"/>
        <w:ind w:left="1440" w:firstLine="720"/>
      </w:pPr>
      <w:r>
        <w:t xml:space="preserve">[Haul Service Tickets Count] </w:t>
      </w:r>
      <w:r w:rsidR="00A5219B">
        <w:t>RO</w:t>
      </w:r>
      <w:r w:rsidR="003550A7">
        <w:t>/PERMRO</w:t>
      </w:r>
    </w:p>
    <w:p w:rsidR="00D1731C" w:rsidP="00A23432" w:rsidRDefault="00D1731C" w14:paraId="31105201" w14:textId="787B8595">
      <w:pPr>
        <w:pStyle w:val="NoSpacing"/>
        <w:ind w:left="1440" w:firstLine="720"/>
      </w:pPr>
      <w:r>
        <w:t>[Rental Service Tickets Count</w:t>
      </w:r>
      <w:r w:rsidR="00B32956">
        <w:t>] PERMRO</w:t>
      </w:r>
    </w:p>
    <w:p w:rsidR="00F02A36" w:rsidP="00A23432" w:rsidRDefault="00194E09" w14:paraId="67ED6DCF" w14:textId="24E76DC7">
      <w:pPr>
        <w:pStyle w:val="NoSpacing"/>
        <w:ind w:left="1440" w:firstLine="720"/>
      </w:pPr>
      <w:r>
        <w:t>[</w:t>
      </w:r>
      <w:r w:rsidR="00F02A36">
        <w:t>Removal Service Tickets Count</w:t>
      </w:r>
      <w:r>
        <w:t>]</w:t>
      </w:r>
    </w:p>
    <w:p w:rsidR="004A4D2F" w:rsidP="00A23432" w:rsidRDefault="00194E09" w14:paraId="5965612F" w14:textId="5D6B3D57">
      <w:pPr>
        <w:pStyle w:val="NoSpacing"/>
        <w:ind w:left="1440" w:firstLine="720"/>
      </w:pPr>
      <w:r>
        <w:t>[</w:t>
      </w:r>
      <w:r w:rsidR="004A4D2F">
        <w:t>History – Children Removed</w:t>
      </w:r>
      <w:r>
        <w:t>]</w:t>
      </w:r>
    </w:p>
    <w:p w:rsidR="008340BC" w:rsidP="00A23432" w:rsidRDefault="00194E09" w14:paraId="53891DC3" w14:textId="761D0878">
      <w:pPr>
        <w:pStyle w:val="NoSpacing"/>
        <w:ind w:left="1440" w:firstLine="720"/>
      </w:pPr>
      <w:r>
        <w:t>[</w:t>
      </w:r>
      <w:r w:rsidR="008340BC">
        <w:t>Extra Service Charge (Customer)</w:t>
      </w:r>
      <w:r>
        <w:t>]</w:t>
      </w:r>
    </w:p>
    <w:p w:rsidR="00D154E7" w:rsidP="00A23432" w:rsidRDefault="00194E09" w14:paraId="0CABDE60" w14:textId="52DAE9F0">
      <w:pPr>
        <w:pStyle w:val="NoSpacing"/>
        <w:ind w:left="1440" w:firstLine="720"/>
      </w:pPr>
      <w:r>
        <w:t>[</w:t>
      </w:r>
      <w:r w:rsidR="00D154E7">
        <w:t>Dry Run (Customer)</w:t>
      </w:r>
      <w:r>
        <w:t>]</w:t>
      </w:r>
    </w:p>
    <w:p w:rsidR="00D154E7" w:rsidP="00A23432" w:rsidRDefault="00A5219B" w14:paraId="7D7EDAD4" w14:textId="0D8BEE99">
      <w:pPr>
        <w:pStyle w:val="NoSpacing"/>
        <w:ind w:left="1440" w:firstLine="720"/>
      </w:pPr>
      <w:r>
        <w:t>[</w:t>
      </w:r>
      <w:r w:rsidR="00D154E7">
        <w:t>Relocation (Customer)</w:t>
      </w:r>
      <w:r w:rsidR="00194E09">
        <w:t>]</w:t>
      </w:r>
    </w:p>
    <w:p w:rsidR="00A870E4" w:rsidP="00A23432" w:rsidRDefault="00A870E4" w14:paraId="6239223D" w14:textId="5962A347">
      <w:pPr>
        <w:pStyle w:val="NoSpacing"/>
        <w:ind w:left="1440" w:firstLine="720"/>
      </w:pPr>
      <w:r>
        <w:t>[Contamination (Customer)] FEL</w:t>
      </w:r>
      <w:r w:rsidR="003550A7">
        <w:t>/PERMRO</w:t>
      </w:r>
    </w:p>
    <w:p w:rsidR="00350AC6" w:rsidP="00A23432" w:rsidRDefault="00350AC6" w14:paraId="60FFF8A3" w14:textId="4DA67EB7">
      <w:pPr>
        <w:pStyle w:val="NoSpacing"/>
        <w:ind w:left="1440" w:firstLine="720"/>
      </w:pPr>
      <w:r>
        <w:t>[</w:t>
      </w:r>
      <w:r w:rsidR="00F21BBA">
        <w:t>Overage Rate</w:t>
      </w:r>
      <w:r>
        <w:t xml:space="preserve"> (Customer)] FEL</w:t>
      </w:r>
    </w:p>
    <w:p w:rsidR="0042614A" w:rsidP="0042614A" w:rsidRDefault="0042614A" w14:paraId="0D768618" w14:textId="4F60BB30">
      <w:pPr>
        <w:pStyle w:val="Heading5"/>
        <w:ind w:left="720"/>
        <w:rPr>
          <w:b/>
          <w:bCs/>
          <w:color w:val="auto"/>
        </w:rPr>
      </w:pPr>
      <w:r>
        <w:rPr>
          <w:b/>
          <w:bCs/>
          <w:color w:val="auto"/>
        </w:rPr>
        <w:t>Report Status</w:t>
      </w:r>
    </w:p>
    <w:p w:rsidR="0042614A" w:rsidP="0042614A" w:rsidRDefault="0042614A" w14:paraId="1702EC30" w14:textId="192CF868">
      <w:pPr>
        <w:ind w:left="720"/>
      </w:pPr>
      <w:r>
        <w:t>We provide mechanisms to alert the A</w:t>
      </w:r>
      <w:r w:rsidR="00735F8F">
        <w:t>M</w:t>
      </w:r>
      <w:r>
        <w:t xml:space="preserve">s of </w:t>
      </w:r>
      <w:r w:rsidR="00735F8F">
        <w:t xml:space="preserve">remaining </w:t>
      </w:r>
      <w:r w:rsidR="00B41439">
        <w:t xml:space="preserve">or obstructing </w:t>
      </w:r>
      <w:r w:rsidR="00735F8F">
        <w:t>tasks, such as dispatching</w:t>
      </w:r>
      <w:r w:rsidR="006563FF">
        <w:t>, tickets, or invoicing required</w:t>
      </w:r>
      <w:r w:rsidR="00B41439">
        <w:t>.</w:t>
      </w:r>
    </w:p>
    <w:p w:rsidRPr="00577772" w:rsidR="0004610A" w:rsidP="0042614A" w:rsidRDefault="0004610A" w14:paraId="750C2E62" w14:textId="48CD400B">
      <w:pPr>
        <w:ind w:left="720"/>
        <w:rPr>
          <w:color w:val="FF0000"/>
        </w:rPr>
      </w:pPr>
      <w:r w:rsidRPr="00577772">
        <w:rPr>
          <w:color w:val="FF0000"/>
        </w:rPr>
        <w:t xml:space="preserve">PROCESS CHANGE: </w:t>
      </w:r>
      <w:r w:rsidRPr="00577772" w:rsidR="009A4B03">
        <w:rPr>
          <w:color w:val="FF0000"/>
        </w:rPr>
        <w:t xml:space="preserve">All product lines are </w:t>
      </w:r>
      <w:r w:rsidR="00577772">
        <w:rPr>
          <w:color w:val="FF0000"/>
        </w:rPr>
        <w:t xml:space="preserve">currently </w:t>
      </w:r>
      <w:r w:rsidRPr="00577772" w:rsidR="009A4B03">
        <w:rPr>
          <w:color w:val="FF0000"/>
        </w:rPr>
        <w:t xml:space="preserve">set </w:t>
      </w:r>
      <w:r w:rsidRPr="00577772" w:rsidR="00EE3B89">
        <w:rPr>
          <w:color w:val="FF0000"/>
        </w:rPr>
        <w:t xml:space="preserve">up for </w:t>
      </w:r>
      <w:r w:rsidR="00577772">
        <w:rPr>
          <w:color w:val="FF0000"/>
        </w:rPr>
        <w:t>UPFRONT</w:t>
      </w:r>
      <w:r w:rsidRPr="00577772" w:rsidR="00EE3B89">
        <w:rPr>
          <w:color w:val="FF0000"/>
        </w:rPr>
        <w:t xml:space="preserve"> billing. Perm Roll-offs </w:t>
      </w:r>
      <w:r w:rsidRPr="00577772" w:rsidR="001A7337">
        <w:rPr>
          <w:color w:val="FF0000"/>
        </w:rPr>
        <w:t xml:space="preserve">are billed in ARREARS and </w:t>
      </w:r>
      <w:r w:rsidRPr="00577772" w:rsidR="00EE3B89">
        <w:rPr>
          <w:color w:val="FF0000"/>
        </w:rPr>
        <w:t>need to be</w:t>
      </w:r>
      <w:r w:rsidRPr="00577772" w:rsidR="001A7337">
        <w:rPr>
          <w:color w:val="FF0000"/>
        </w:rPr>
        <w:t xml:space="preserve"> reconfigured in Cube accordingly.</w:t>
      </w:r>
    </w:p>
    <w:p w:rsidRPr="00FF05E2" w:rsidR="0042614A" w:rsidP="0042614A" w:rsidRDefault="0042614A" w14:paraId="662B9A05" w14:textId="77777777">
      <w:pPr>
        <w:pStyle w:val="Heading6"/>
        <w:ind w:left="1440"/>
      </w:pPr>
      <w:r w:rsidRPr="00FF05E2">
        <w:t>Important Fields:</w:t>
      </w:r>
    </w:p>
    <w:p w:rsidR="0042614A" w:rsidP="006563FF" w:rsidRDefault="00194E09" w14:paraId="0537D231" w14:textId="12C9ADDC">
      <w:pPr>
        <w:pStyle w:val="NoSpacing"/>
        <w:ind w:left="1440" w:firstLine="720"/>
      </w:pPr>
      <w:r>
        <w:t>[</w:t>
      </w:r>
      <w:r w:rsidR="006563FF">
        <w:t>Report Status</w:t>
      </w:r>
      <w:r>
        <w:t>]</w:t>
      </w:r>
    </w:p>
    <w:p w:rsidR="006563FF" w:rsidP="006563FF" w:rsidRDefault="00194E09" w14:paraId="0F17EA6F" w14:textId="5E1F793B">
      <w:pPr>
        <w:pStyle w:val="NoSpacing"/>
        <w:ind w:left="1440" w:firstLine="720"/>
      </w:pPr>
      <w:r>
        <w:t>[</w:t>
      </w:r>
      <w:r w:rsidR="001614E0">
        <w:t>Category</w:t>
      </w:r>
      <w:r>
        <w:t>]</w:t>
      </w:r>
    </w:p>
    <w:p w:rsidR="001614E0" w:rsidP="006563FF" w:rsidRDefault="00194E09" w14:paraId="5A97295B" w14:textId="787AC1FE">
      <w:pPr>
        <w:pStyle w:val="NoSpacing"/>
        <w:ind w:left="1440" w:firstLine="720"/>
      </w:pPr>
      <w:r>
        <w:t>[</w:t>
      </w:r>
      <w:r w:rsidR="001614E0">
        <w:t>Dispatching Required</w:t>
      </w:r>
      <w:r>
        <w:t>]</w:t>
      </w:r>
    </w:p>
    <w:p w:rsidR="001614E0" w:rsidP="006563FF" w:rsidRDefault="00194E09" w14:paraId="56ECEC26" w14:textId="18712D41">
      <w:pPr>
        <w:pStyle w:val="NoSpacing"/>
        <w:ind w:left="1440" w:firstLine="720"/>
      </w:pPr>
      <w:r>
        <w:t>[</w:t>
      </w:r>
      <w:r w:rsidR="001614E0">
        <w:t>Removal Dispatching Required</w:t>
      </w:r>
      <w:r>
        <w:t>]</w:t>
      </w:r>
    </w:p>
    <w:p w:rsidR="001614E0" w:rsidP="006563FF" w:rsidRDefault="00194E09" w14:paraId="43A73D38" w14:textId="48E1D361">
      <w:pPr>
        <w:pStyle w:val="NoSpacing"/>
        <w:ind w:left="1440" w:firstLine="720"/>
      </w:pPr>
      <w:r>
        <w:t>[</w:t>
      </w:r>
      <w:r w:rsidR="001614E0">
        <w:t>History – Children Removed</w:t>
      </w:r>
      <w:r>
        <w:t>]</w:t>
      </w:r>
    </w:p>
    <w:p w:rsidR="001614E0" w:rsidP="006563FF" w:rsidRDefault="00194E09" w14:paraId="5121CF4A" w14:textId="1A7715FE">
      <w:pPr>
        <w:pStyle w:val="NoSpacing"/>
        <w:ind w:left="1440" w:firstLine="720"/>
      </w:pPr>
      <w:r>
        <w:t>[</w:t>
      </w:r>
      <w:r w:rsidR="00CF3A8B">
        <w:t>Removal Date</w:t>
      </w:r>
      <w:r>
        <w:t>]</w:t>
      </w:r>
    </w:p>
    <w:p w:rsidR="00CF3A8B" w:rsidP="006563FF" w:rsidRDefault="00194E09" w14:paraId="687283C9" w14:textId="65937E5F">
      <w:pPr>
        <w:pStyle w:val="NoSpacing"/>
        <w:ind w:left="1440" w:firstLine="720"/>
      </w:pPr>
      <w:r>
        <w:t>[</w:t>
      </w:r>
      <w:r w:rsidR="00CF3A8B">
        <w:t>Removal Service Tickets Count</w:t>
      </w:r>
      <w:r>
        <w:t>]</w:t>
      </w:r>
    </w:p>
    <w:p w:rsidR="00CF3A8B" w:rsidP="006563FF" w:rsidRDefault="00194E09" w14:paraId="6F7B7148" w14:textId="6663FF31">
      <w:pPr>
        <w:pStyle w:val="NoSpacing"/>
        <w:ind w:left="1440" w:firstLine="720"/>
      </w:pPr>
      <w:r>
        <w:t>[</w:t>
      </w:r>
      <w:r w:rsidR="00CF3A8B">
        <w:t>Standard Service Required</w:t>
      </w:r>
      <w:r>
        <w:t>]</w:t>
      </w:r>
    </w:p>
    <w:p w:rsidR="00CF3A8B" w:rsidP="006563FF" w:rsidRDefault="00194E09" w14:paraId="454ED4EA" w14:textId="2541DE3C">
      <w:pPr>
        <w:pStyle w:val="NoSpacing"/>
        <w:ind w:left="1440" w:firstLine="720"/>
      </w:pPr>
      <w:r>
        <w:t>[</w:t>
      </w:r>
      <w:r w:rsidR="00CF3A8B">
        <w:t># of Service tickets – Billing Required</w:t>
      </w:r>
      <w:r>
        <w:t>]</w:t>
      </w:r>
    </w:p>
    <w:p w:rsidR="0042614A" w:rsidP="0098321E" w:rsidRDefault="00194E09" w14:paraId="264DB070" w14:textId="4A5143DE">
      <w:pPr>
        <w:pStyle w:val="NoSpacing"/>
        <w:ind w:left="1440" w:firstLine="720"/>
      </w:pPr>
      <w:r>
        <w:t>[</w:t>
      </w:r>
      <w:r w:rsidR="007A70D9">
        <w:t># of Service tickets – Billable Items Not Invoiced</w:t>
      </w:r>
      <w:r>
        <w:t>]</w:t>
      </w:r>
    </w:p>
    <w:p w:rsidR="007E596B" w:rsidP="0098321E" w:rsidRDefault="007E596B" w14:paraId="46380B56" w14:textId="29EE42E6">
      <w:pPr>
        <w:pStyle w:val="NoSpacing"/>
        <w:ind w:left="1440" w:firstLine="720"/>
      </w:pPr>
      <w:r>
        <w:t>[# Haul Billing Required] RO</w:t>
      </w:r>
      <w:r w:rsidR="00794E75">
        <w:t>/PERMRO</w:t>
      </w:r>
    </w:p>
    <w:p w:rsidRPr="008C5FAF" w:rsidR="00015275" w:rsidP="00015275" w:rsidRDefault="00015275" w14:paraId="739C66D9" w14:textId="77777777">
      <w:pPr>
        <w:pStyle w:val="Heading5"/>
        <w:ind w:left="720"/>
        <w:rPr>
          <w:b/>
          <w:bCs/>
          <w:color w:val="auto"/>
        </w:rPr>
      </w:pPr>
      <w:r w:rsidRPr="008C5FAF">
        <w:rPr>
          <w:b/>
          <w:bCs/>
          <w:color w:val="auto"/>
        </w:rPr>
        <w:t>PO Requirements</w:t>
      </w:r>
    </w:p>
    <w:p w:rsidR="00015275" w:rsidP="00015275" w:rsidRDefault="00015275" w14:paraId="522297D4" w14:textId="0DD538E9">
      <w:pPr>
        <w:pStyle w:val="NoSpacing"/>
        <w:ind w:left="720"/>
      </w:pPr>
      <w:r>
        <w:t xml:space="preserve">We </w:t>
      </w:r>
      <w:r w:rsidRPr="00FF05E2">
        <w:t>record if a customer specifically requires PO#s for their purchases</w:t>
      </w:r>
      <w:r w:rsidR="00EA47E6">
        <w:t>, and require it if so</w:t>
      </w:r>
      <w:r w:rsidRPr="00FF05E2">
        <w:t xml:space="preserve">. This information is fed </w:t>
      </w:r>
      <w:r>
        <w:t>from the “</w:t>
      </w:r>
      <w:r w:rsidR="00D1682A">
        <w:t>Sites</w:t>
      </w:r>
      <w:r>
        <w:t xml:space="preserve"> Module”</w:t>
      </w:r>
      <w:r w:rsidRPr="00FF05E2">
        <w:t>.</w:t>
      </w:r>
    </w:p>
    <w:p w:rsidRPr="00FF05E2" w:rsidR="009F2116" w:rsidP="009F2116" w:rsidRDefault="009F2116" w14:paraId="480E533E" w14:textId="5E2B13A0">
      <w:pPr>
        <w:pStyle w:val="Heading6"/>
        <w:ind w:left="1440"/>
      </w:pPr>
      <w:r>
        <w:t>Form Rules</w:t>
      </w:r>
      <w:r w:rsidRPr="00FF05E2">
        <w:t>:</w:t>
      </w:r>
    </w:p>
    <w:p w:rsidR="009F2116" w:rsidP="009F2116" w:rsidRDefault="005E738D" w14:paraId="5A0DB845" w14:textId="77777777">
      <w:pPr>
        <w:pStyle w:val="NoSpacing"/>
        <w:ind w:left="2160"/>
        <w:rPr>
          <w:color w:val="808080" w:themeColor="background1" w:themeShade="80"/>
        </w:rPr>
      </w:pPr>
      <w:r>
        <w:rPr>
          <w:color w:val="808080" w:themeColor="background1" w:themeShade="80"/>
        </w:rPr>
        <w:t>(Toilets) #59</w:t>
      </w:r>
      <w:r w:rsidR="00983356">
        <w:rPr>
          <w:color w:val="808080" w:themeColor="background1" w:themeShade="80"/>
        </w:rPr>
        <w:t xml:space="preserve"> </w:t>
      </w:r>
    </w:p>
    <w:p w:rsidR="009F2116" w:rsidP="009F2116" w:rsidRDefault="00983356" w14:paraId="03C38227" w14:textId="77777777">
      <w:pPr>
        <w:pStyle w:val="NoSpacing"/>
        <w:ind w:left="2160"/>
        <w:rPr>
          <w:color w:val="808080" w:themeColor="background1" w:themeShade="80"/>
        </w:rPr>
      </w:pPr>
      <w:r>
        <w:rPr>
          <w:color w:val="808080" w:themeColor="background1" w:themeShade="80"/>
        </w:rPr>
        <w:t>(Roll-offs) #41</w:t>
      </w:r>
      <w:r w:rsidR="00AF7481">
        <w:rPr>
          <w:color w:val="808080" w:themeColor="background1" w:themeShade="80"/>
        </w:rPr>
        <w:t>, 53</w:t>
      </w:r>
      <w:r w:rsidR="005E4A2C">
        <w:rPr>
          <w:color w:val="808080" w:themeColor="background1" w:themeShade="80"/>
        </w:rPr>
        <w:t xml:space="preserve"> </w:t>
      </w:r>
    </w:p>
    <w:p w:rsidR="009F2116" w:rsidP="009F2116" w:rsidRDefault="005E4A2C" w14:paraId="7A6103B9" w14:textId="77777777">
      <w:pPr>
        <w:pStyle w:val="NoSpacing"/>
        <w:ind w:left="2160"/>
        <w:rPr>
          <w:color w:val="808080" w:themeColor="background1" w:themeShade="80"/>
        </w:rPr>
      </w:pPr>
      <w:r>
        <w:rPr>
          <w:color w:val="808080" w:themeColor="background1" w:themeShade="80"/>
        </w:rPr>
        <w:t>(Containers) #40</w:t>
      </w:r>
      <w:r w:rsidR="007C056C">
        <w:rPr>
          <w:color w:val="808080" w:themeColor="background1" w:themeShade="80"/>
        </w:rPr>
        <w:t xml:space="preserve"> </w:t>
      </w:r>
    </w:p>
    <w:p w:rsidR="009F2116" w:rsidP="009F2116" w:rsidRDefault="007C056C" w14:paraId="762AA49D" w14:textId="77777777">
      <w:pPr>
        <w:pStyle w:val="NoSpacing"/>
        <w:ind w:left="2160"/>
        <w:rPr>
          <w:color w:val="808080" w:themeColor="background1" w:themeShade="80"/>
        </w:rPr>
      </w:pPr>
      <w:r>
        <w:rPr>
          <w:color w:val="808080" w:themeColor="background1" w:themeShade="80"/>
        </w:rPr>
        <w:t>(Fencing) #63</w:t>
      </w:r>
      <w:r w:rsidR="00FB2D83">
        <w:rPr>
          <w:color w:val="808080" w:themeColor="background1" w:themeShade="80"/>
        </w:rPr>
        <w:t xml:space="preserve"> </w:t>
      </w:r>
    </w:p>
    <w:p w:rsidR="009F2116" w:rsidP="009F2116" w:rsidRDefault="00FB2D83" w14:paraId="008F54F3" w14:textId="77777777">
      <w:pPr>
        <w:pStyle w:val="NoSpacing"/>
        <w:ind w:left="2160"/>
        <w:rPr>
          <w:color w:val="808080" w:themeColor="background1" w:themeShade="80"/>
        </w:rPr>
      </w:pPr>
      <w:r>
        <w:rPr>
          <w:color w:val="808080" w:themeColor="background1" w:themeShade="80"/>
        </w:rPr>
        <w:t>(Front Loads) #39</w:t>
      </w:r>
      <w:r w:rsidR="00400095">
        <w:rPr>
          <w:color w:val="808080" w:themeColor="background1" w:themeShade="80"/>
        </w:rPr>
        <w:t xml:space="preserve"> </w:t>
      </w:r>
    </w:p>
    <w:p w:rsidRPr="005E738D" w:rsidR="005E738D" w:rsidP="009F2116" w:rsidRDefault="00400095" w14:paraId="2084DA77" w14:textId="5CFA11F2">
      <w:pPr>
        <w:pStyle w:val="NoSpacing"/>
        <w:ind w:left="2160"/>
        <w:rPr>
          <w:color w:val="808080" w:themeColor="background1" w:themeShade="80"/>
        </w:rPr>
      </w:pPr>
      <w:r>
        <w:rPr>
          <w:color w:val="808080" w:themeColor="background1" w:themeShade="80"/>
        </w:rPr>
        <w:t>(Perm Roll-offs) #44</w:t>
      </w:r>
    </w:p>
    <w:p w:rsidRPr="00FF05E2" w:rsidR="00015275" w:rsidP="00015275" w:rsidRDefault="00015275" w14:paraId="142789BE" w14:textId="77777777">
      <w:pPr>
        <w:pStyle w:val="Heading6"/>
        <w:ind w:left="1440"/>
      </w:pPr>
      <w:r w:rsidRPr="00FF05E2">
        <w:t>Important Fields:</w:t>
      </w:r>
    </w:p>
    <w:p w:rsidR="007D3F02" w:rsidP="00015275" w:rsidRDefault="007D3F02" w14:paraId="6D46621E" w14:textId="28326B97">
      <w:pPr>
        <w:pStyle w:val="NoSpacing"/>
        <w:ind w:left="1440" w:firstLine="720"/>
      </w:pPr>
      <w:r>
        <w:t>[PO/Job #]</w:t>
      </w:r>
    </w:p>
    <w:p w:rsidR="00BB0B45" w:rsidP="00015275" w:rsidRDefault="00BB0B45" w14:paraId="409196AF" w14:textId="21FD3139">
      <w:pPr>
        <w:pStyle w:val="NoSpacing"/>
        <w:ind w:left="1440" w:firstLine="720"/>
      </w:pPr>
      <w:r>
        <w:t xml:space="preserve">[Site ID – Quickbase Customer ID </w:t>
      </w:r>
      <w:r w:rsidR="007F1914">
        <w:t>– Record ID# - PO# Required]</w:t>
      </w:r>
    </w:p>
    <w:p w:rsidRPr="008C5FAF" w:rsidR="006355C0" w:rsidP="006355C0" w:rsidRDefault="006C5B59" w14:paraId="2B6F8F5D" w14:textId="6D8945F3">
      <w:pPr>
        <w:pStyle w:val="Heading5"/>
        <w:ind w:left="720"/>
        <w:rPr>
          <w:b/>
          <w:bCs/>
          <w:color w:val="auto"/>
        </w:rPr>
      </w:pPr>
      <w:r>
        <w:rPr>
          <w:b/>
          <w:bCs/>
          <w:color w:val="auto"/>
        </w:rPr>
        <w:t>Vendor Payments</w:t>
      </w:r>
    </w:p>
    <w:p w:rsidR="006355C0" w:rsidP="006355C0" w:rsidRDefault="006355C0" w14:paraId="71DBABB0" w14:textId="6BD919EF">
      <w:pPr>
        <w:pStyle w:val="NoSpacing"/>
        <w:ind w:left="720"/>
      </w:pPr>
      <w:r>
        <w:t xml:space="preserve">We </w:t>
      </w:r>
      <w:r w:rsidRPr="00FF05E2">
        <w:t xml:space="preserve">record if a </w:t>
      </w:r>
      <w:r w:rsidR="006C5B59">
        <w:t>Vendor requires up front payment</w:t>
      </w:r>
      <w:r w:rsidRPr="00FF05E2">
        <w:t>.</w:t>
      </w:r>
      <w:r w:rsidR="002D0CDE">
        <w:t xml:space="preserve"> This information is fed to the Service Tickets.</w:t>
      </w:r>
    </w:p>
    <w:p w:rsidRPr="00FF05E2" w:rsidR="009F2116" w:rsidP="009F2116" w:rsidRDefault="009F2116" w14:paraId="1BDF5D04" w14:textId="1722C758">
      <w:pPr>
        <w:pStyle w:val="Heading6"/>
        <w:ind w:left="1440"/>
      </w:pPr>
      <w:r>
        <w:t>Form Rules</w:t>
      </w:r>
      <w:r w:rsidRPr="00FF05E2">
        <w:t>:</w:t>
      </w:r>
    </w:p>
    <w:p w:rsidR="009F2116" w:rsidP="009F2116" w:rsidRDefault="007831D4" w14:paraId="1E7E79E9" w14:textId="77777777">
      <w:pPr>
        <w:pStyle w:val="NoSpacing"/>
        <w:ind w:left="2160"/>
        <w:rPr>
          <w:color w:val="808080" w:themeColor="background1" w:themeShade="80"/>
        </w:rPr>
      </w:pPr>
      <w:r>
        <w:rPr>
          <w:color w:val="808080" w:themeColor="background1" w:themeShade="80"/>
        </w:rPr>
        <w:t>(Toilets) #19</w:t>
      </w:r>
      <w:r w:rsidR="00D41BF2">
        <w:rPr>
          <w:color w:val="808080" w:themeColor="background1" w:themeShade="80"/>
        </w:rPr>
        <w:t>,</w:t>
      </w:r>
      <w:r w:rsidR="00400040">
        <w:rPr>
          <w:color w:val="808080" w:themeColor="background1" w:themeShade="80"/>
        </w:rPr>
        <w:t>35</w:t>
      </w:r>
      <w:r w:rsidR="007B7CE9">
        <w:rPr>
          <w:color w:val="808080" w:themeColor="background1" w:themeShade="80"/>
        </w:rPr>
        <w:t xml:space="preserve"> </w:t>
      </w:r>
    </w:p>
    <w:p w:rsidR="009F2116" w:rsidP="009F2116" w:rsidRDefault="007B7CE9" w14:paraId="28E06AFB" w14:textId="77777777">
      <w:pPr>
        <w:pStyle w:val="NoSpacing"/>
        <w:ind w:left="2160"/>
        <w:rPr>
          <w:color w:val="808080" w:themeColor="background1" w:themeShade="80"/>
        </w:rPr>
      </w:pPr>
      <w:r>
        <w:rPr>
          <w:color w:val="808080" w:themeColor="background1" w:themeShade="80"/>
        </w:rPr>
        <w:t>(Roll-offs) #9</w:t>
      </w:r>
      <w:r w:rsidR="00257182">
        <w:rPr>
          <w:color w:val="808080" w:themeColor="background1" w:themeShade="80"/>
        </w:rPr>
        <w:t xml:space="preserve"> </w:t>
      </w:r>
    </w:p>
    <w:p w:rsidR="009F2116" w:rsidP="009F2116" w:rsidRDefault="00257182" w14:paraId="5493C318" w14:textId="77777777">
      <w:pPr>
        <w:pStyle w:val="NoSpacing"/>
        <w:ind w:left="2160"/>
        <w:rPr>
          <w:color w:val="808080" w:themeColor="background1" w:themeShade="80"/>
        </w:rPr>
      </w:pPr>
      <w:r>
        <w:rPr>
          <w:color w:val="808080" w:themeColor="background1" w:themeShade="80"/>
        </w:rPr>
        <w:t>(Containers) #13</w:t>
      </w:r>
      <w:r w:rsidR="0063155E">
        <w:rPr>
          <w:color w:val="808080" w:themeColor="background1" w:themeShade="80"/>
        </w:rPr>
        <w:t xml:space="preserve"> </w:t>
      </w:r>
    </w:p>
    <w:p w:rsidR="009F2116" w:rsidP="009F2116" w:rsidRDefault="0063155E" w14:paraId="5FAEE5D7" w14:textId="77777777">
      <w:pPr>
        <w:pStyle w:val="NoSpacing"/>
        <w:ind w:left="2160"/>
        <w:rPr>
          <w:color w:val="808080" w:themeColor="background1" w:themeShade="80"/>
        </w:rPr>
      </w:pPr>
      <w:r>
        <w:rPr>
          <w:color w:val="808080" w:themeColor="background1" w:themeShade="80"/>
        </w:rPr>
        <w:t>(Fencing) #22,23,24,25</w:t>
      </w:r>
      <w:r w:rsidR="00834B80">
        <w:rPr>
          <w:color w:val="808080" w:themeColor="background1" w:themeShade="80"/>
        </w:rPr>
        <w:t>,26,29</w:t>
      </w:r>
      <w:r w:rsidR="00E87CC9">
        <w:rPr>
          <w:color w:val="808080" w:themeColor="background1" w:themeShade="80"/>
        </w:rPr>
        <w:t xml:space="preserve"> </w:t>
      </w:r>
    </w:p>
    <w:p w:rsidR="009F2116" w:rsidP="009F2116" w:rsidRDefault="00E87CC9" w14:paraId="47E5F3A7" w14:textId="77777777">
      <w:pPr>
        <w:pStyle w:val="NoSpacing"/>
        <w:ind w:left="2160"/>
        <w:rPr>
          <w:color w:val="808080" w:themeColor="background1" w:themeShade="80"/>
        </w:rPr>
      </w:pPr>
      <w:r>
        <w:rPr>
          <w:color w:val="808080" w:themeColor="background1" w:themeShade="80"/>
        </w:rPr>
        <w:t xml:space="preserve">(Equipment Rentals) </w:t>
      </w:r>
      <w:r w:rsidR="00A76989">
        <w:rPr>
          <w:color w:val="808080" w:themeColor="background1" w:themeShade="80"/>
        </w:rPr>
        <w:t>#17</w:t>
      </w:r>
      <w:r w:rsidR="00FC535E">
        <w:rPr>
          <w:color w:val="808080" w:themeColor="background1" w:themeShade="80"/>
        </w:rPr>
        <w:t>,32</w:t>
      </w:r>
      <w:r w:rsidR="000627E7">
        <w:rPr>
          <w:color w:val="808080" w:themeColor="background1" w:themeShade="80"/>
        </w:rPr>
        <w:t xml:space="preserve"> </w:t>
      </w:r>
    </w:p>
    <w:p w:rsidRPr="00094BD2" w:rsidR="007831D4" w:rsidP="009F2116" w:rsidRDefault="000627E7" w14:paraId="17CE5443" w14:textId="53B45321">
      <w:pPr>
        <w:pStyle w:val="NoSpacing"/>
        <w:ind w:left="2160"/>
        <w:rPr>
          <w:color w:val="808080" w:themeColor="background1" w:themeShade="80"/>
        </w:rPr>
      </w:pPr>
      <w:r>
        <w:rPr>
          <w:color w:val="808080" w:themeColor="background1" w:themeShade="80"/>
        </w:rPr>
        <w:t>(Other Services) #27,28,29,30</w:t>
      </w:r>
      <w:r w:rsidR="00366C43">
        <w:rPr>
          <w:color w:val="808080" w:themeColor="background1" w:themeShade="80"/>
        </w:rPr>
        <w:t>,31</w:t>
      </w:r>
      <w:r w:rsidR="00A13C0B">
        <w:rPr>
          <w:color w:val="808080" w:themeColor="background1" w:themeShade="80"/>
        </w:rPr>
        <w:t>,34</w:t>
      </w:r>
    </w:p>
    <w:p w:rsidRPr="00FF05E2" w:rsidR="006355C0" w:rsidP="006355C0" w:rsidRDefault="006355C0" w14:paraId="13567507" w14:textId="77777777">
      <w:pPr>
        <w:pStyle w:val="Heading6"/>
        <w:ind w:left="1440"/>
      </w:pPr>
      <w:r w:rsidRPr="00FF05E2">
        <w:t>Important Fields:</w:t>
      </w:r>
    </w:p>
    <w:p w:rsidR="006355C0" w:rsidP="002D0CDE" w:rsidRDefault="006355C0" w14:paraId="4FC74A05" w14:textId="526DDDEF">
      <w:pPr>
        <w:pStyle w:val="NoSpacing"/>
        <w:ind w:left="1440" w:firstLine="720"/>
      </w:pPr>
      <w:r>
        <w:t>[</w:t>
      </w:r>
      <w:r w:rsidR="006C5B59">
        <w:t>Vendor Payment Timing]</w:t>
      </w:r>
    </w:p>
    <w:p w:rsidR="00400040" w:rsidP="002D0CDE" w:rsidRDefault="00400040" w14:paraId="679FEE0D" w14:textId="75846FF6">
      <w:pPr>
        <w:pStyle w:val="NoSpacing"/>
        <w:ind w:left="1440" w:firstLine="720"/>
      </w:pPr>
      <w:r>
        <w:t>[Amount]</w:t>
      </w:r>
    </w:p>
    <w:p w:rsidR="007D165F" w:rsidP="002D0CDE" w:rsidRDefault="007D165F" w14:paraId="54851411" w14:textId="244AA357">
      <w:pPr>
        <w:pStyle w:val="NoSpacing"/>
        <w:ind w:left="1440" w:firstLine="720"/>
      </w:pPr>
      <w:r>
        <w:t>[Hauler Payment]</w:t>
      </w:r>
    </w:p>
    <w:p w:rsidR="000B3770" w:rsidP="002D0CDE" w:rsidRDefault="000B3770" w14:paraId="507E9254" w14:textId="058B75CF">
      <w:pPr>
        <w:pStyle w:val="NoSpacing"/>
        <w:ind w:left="1440" w:firstLine="720"/>
      </w:pPr>
      <w:r>
        <w:t>[Payment Method]</w:t>
      </w:r>
    </w:p>
    <w:p w:rsidRPr="00015275" w:rsidR="00B36119" w:rsidP="002D0CDE" w:rsidRDefault="00B36119" w14:paraId="4464DD96" w14:textId="5F7414E4">
      <w:pPr>
        <w:pStyle w:val="NoSpacing"/>
        <w:ind w:left="1440" w:firstLine="720"/>
      </w:pPr>
      <w:r>
        <w:t>[Hauler ID – Visa or Amex (CC on File)</w:t>
      </w:r>
      <w:r w:rsidR="007831D4">
        <w:t>]</w:t>
      </w:r>
    </w:p>
    <w:p w:rsidRPr="008C5FAF" w:rsidR="00974048" w:rsidP="00974048" w:rsidRDefault="00974048" w14:paraId="182F7546" w14:textId="43B40D28">
      <w:pPr>
        <w:pStyle w:val="Heading5"/>
        <w:ind w:left="720"/>
        <w:rPr>
          <w:b/>
          <w:bCs/>
          <w:color w:val="auto"/>
        </w:rPr>
      </w:pPr>
      <w:r>
        <w:rPr>
          <w:b/>
          <w:bCs/>
          <w:color w:val="auto"/>
        </w:rPr>
        <w:t>Sale Warning</w:t>
      </w:r>
      <w:r w:rsidR="00B36119">
        <w:rPr>
          <w:b/>
          <w:bCs/>
          <w:color w:val="auto"/>
        </w:rPr>
        <w:t>/</w:t>
      </w:r>
      <w:r w:rsidR="00EB1E48">
        <w:rPr>
          <w:b/>
          <w:bCs/>
          <w:color w:val="auto"/>
        </w:rPr>
        <w:t>Past Due O</w:t>
      </w:r>
      <w:r w:rsidR="00B36119">
        <w:rPr>
          <w:b/>
          <w:bCs/>
          <w:color w:val="auto"/>
        </w:rPr>
        <w:t>verride</w:t>
      </w:r>
    </w:p>
    <w:p w:rsidR="00974048" w:rsidP="00974048" w:rsidRDefault="00974048" w14:paraId="6FB2B9EC" w14:textId="56EA4EBB">
      <w:pPr>
        <w:pStyle w:val="NoSpacing"/>
        <w:ind w:left="720"/>
      </w:pPr>
      <w:r>
        <w:t>We warn the team if we a customer is past due</w:t>
      </w:r>
      <w:r w:rsidR="00A25D23">
        <w:t xml:space="preserve">, </w:t>
      </w:r>
      <w:r w:rsidR="00D00A4C">
        <w:t xml:space="preserve">and conditionally </w:t>
      </w:r>
      <w:r w:rsidR="00A25D23">
        <w:t>require an override.</w:t>
      </w:r>
    </w:p>
    <w:p w:rsidRPr="00FF05E2" w:rsidR="009F2116" w:rsidP="009F2116" w:rsidRDefault="009F2116" w14:paraId="36A72662" w14:textId="28E16651">
      <w:pPr>
        <w:pStyle w:val="Heading6"/>
        <w:ind w:left="1440"/>
      </w:pPr>
      <w:r>
        <w:t>Form Rules</w:t>
      </w:r>
      <w:r w:rsidRPr="00FF05E2">
        <w:t>:</w:t>
      </w:r>
    </w:p>
    <w:p w:rsidR="009F2116" w:rsidP="009F2116" w:rsidRDefault="00A25D23" w14:paraId="410C0363" w14:textId="77777777">
      <w:pPr>
        <w:pStyle w:val="NoSpacing"/>
        <w:ind w:left="2160"/>
        <w:rPr>
          <w:color w:val="808080" w:themeColor="background1" w:themeShade="80"/>
        </w:rPr>
      </w:pPr>
      <w:r>
        <w:rPr>
          <w:color w:val="808080" w:themeColor="background1" w:themeShade="80"/>
        </w:rPr>
        <w:t>(</w:t>
      </w:r>
      <w:r w:rsidR="000F1F73">
        <w:rPr>
          <w:color w:val="808080" w:themeColor="background1" w:themeShade="80"/>
        </w:rPr>
        <w:t>Toilets</w:t>
      </w:r>
      <w:r>
        <w:rPr>
          <w:color w:val="808080" w:themeColor="background1" w:themeShade="80"/>
        </w:rPr>
        <w:t>) #</w:t>
      </w:r>
      <w:r w:rsidR="000F1F73">
        <w:rPr>
          <w:color w:val="808080" w:themeColor="background1" w:themeShade="80"/>
        </w:rPr>
        <w:t>7,</w:t>
      </w:r>
      <w:r w:rsidR="008B5567">
        <w:rPr>
          <w:color w:val="808080" w:themeColor="background1" w:themeShade="80"/>
        </w:rPr>
        <w:t>21,</w:t>
      </w:r>
      <w:r>
        <w:rPr>
          <w:color w:val="808080" w:themeColor="background1" w:themeShade="80"/>
        </w:rPr>
        <w:t>77</w:t>
      </w:r>
      <w:r w:rsidR="00636763">
        <w:rPr>
          <w:color w:val="808080" w:themeColor="background1" w:themeShade="80"/>
        </w:rPr>
        <w:t>,74</w:t>
      </w:r>
      <w:r w:rsidR="008C5DE5">
        <w:rPr>
          <w:color w:val="808080" w:themeColor="background1" w:themeShade="80"/>
        </w:rPr>
        <w:t xml:space="preserve"> </w:t>
      </w:r>
    </w:p>
    <w:p w:rsidR="009F2116" w:rsidP="009F2116" w:rsidRDefault="008C5DE5" w14:paraId="3F3B2E9A" w14:textId="77777777">
      <w:pPr>
        <w:pStyle w:val="NoSpacing"/>
        <w:ind w:left="2160"/>
        <w:rPr>
          <w:color w:val="808080" w:themeColor="background1" w:themeShade="80"/>
        </w:rPr>
      </w:pPr>
      <w:r>
        <w:rPr>
          <w:color w:val="808080" w:themeColor="background1" w:themeShade="80"/>
        </w:rPr>
        <w:t>(Roll-offs) #2</w:t>
      </w:r>
      <w:r w:rsidR="007B7CE9">
        <w:rPr>
          <w:color w:val="808080" w:themeColor="background1" w:themeShade="80"/>
        </w:rPr>
        <w:t>,10</w:t>
      </w:r>
      <w:r w:rsidR="008D11BD">
        <w:rPr>
          <w:color w:val="808080" w:themeColor="background1" w:themeShade="80"/>
        </w:rPr>
        <w:t>,11,12,13</w:t>
      </w:r>
      <w:r w:rsidR="00512C6C">
        <w:rPr>
          <w:color w:val="808080" w:themeColor="background1" w:themeShade="80"/>
        </w:rPr>
        <w:t>,15</w:t>
      </w:r>
      <w:r w:rsidR="00EB1E48">
        <w:rPr>
          <w:color w:val="808080" w:themeColor="background1" w:themeShade="80"/>
        </w:rPr>
        <w:t>,69</w:t>
      </w:r>
      <w:r w:rsidR="008C45BC">
        <w:rPr>
          <w:color w:val="808080" w:themeColor="background1" w:themeShade="80"/>
        </w:rPr>
        <w:t xml:space="preserve"> </w:t>
      </w:r>
    </w:p>
    <w:p w:rsidR="009F2116" w:rsidP="009F2116" w:rsidRDefault="008C45BC" w14:paraId="73889690" w14:textId="77777777">
      <w:pPr>
        <w:pStyle w:val="NoSpacing"/>
        <w:ind w:left="2160"/>
        <w:rPr>
          <w:color w:val="808080" w:themeColor="background1" w:themeShade="80"/>
        </w:rPr>
      </w:pPr>
      <w:r>
        <w:rPr>
          <w:color w:val="808080" w:themeColor="background1" w:themeShade="80"/>
        </w:rPr>
        <w:t>(Containers) #7</w:t>
      </w:r>
      <w:r w:rsidR="00257182">
        <w:rPr>
          <w:color w:val="808080" w:themeColor="background1" w:themeShade="80"/>
        </w:rPr>
        <w:t>,14,15,16,17</w:t>
      </w:r>
      <w:r w:rsidR="00372424">
        <w:rPr>
          <w:color w:val="808080" w:themeColor="background1" w:themeShade="80"/>
        </w:rPr>
        <w:t>,20</w:t>
      </w:r>
      <w:r w:rsidR="001D37F0">
        <w:rPr>
          <w:color w:val="808080" w:themeColor="background1" w:themeShade="80"/>
        </w:rPr>
        <w:t>,48</w:t>
      </w:r>
      <w:r w:rsidR="00FD6707">
        <w:rPr>
          <w:color w:val="808080" w:themeColor="background1" w:themeShade="80"/>
        </w:rPr>
        <w:t xml:space="preserve"> </w:t>
      </w:r>
    </w:p>
    <w:p w:rsidR="009F2116" w:rsidP="009F2116" w:rsidRDefault="00FD6707" w14:paraId="0BDB6F5C" w14:textId="77777777">
      <w:pPr>
        <w:pStyle w:val="NoSpacing"/>
        <w:ind w:left="2160"/>
        <w:rPr>
          <w:color w:val="808080" w:themeColor="background1" w:themeShade="80"/>
        </w:rPr>
      </w:pPr>
      <w:r>
        <w:rPr>
          <w:color w:val="808080" w:themeColor="background1" w:themeShade="80"/>
        </w:rPr>
        <w:t>(Fencing) #15</w:t>
      </w:r>
      <w:r w:rsidR="00834B80">
        <w:rPr>
          <w:color w:val="808080" w:themeColor="background1" w:themeShade="80"/>
        </w:rPr>
        <w:t>,30,31,</w:t>
      </w:r>
      <w:r w:rsidR="00F87DD1">
        <w:rPr>
          <w:color w:val="808080" w:themeColor="background1" w:themeShade="80"/>
        </w:rPr>
        <w:t>32,33</w:t>
      </w:r>
      <w:r w:rsidR="000800C2">
        <w:rPr>
          <w:color w:val="808080" w:themeColor="background1" w:themeShade="80"/>
        </w:rPr>
        <w:t>,38</w:t>
      </w:r>
      <w:r w:rsidR="0036485D">
        <w:rPr>
          <w:color w:val="808080" w:themeColor="background1" w:themeShade="80"/>
        </w:rPr>
        <w:t>,73</w:t>
      </w:r>
      <w:r w:rsidR="00E56C64">
        <w:rPr>
          <w:color w:val="808080" w:themeColor="background1" w:themeShade="80"/>
        </w:rPr>
        <w:t xml:space="preserve"> </w:t>
      </w:r>
    </w:p>
    <w:p w:rsidR="009F2116" w:rsidP="009F2116" w:rsidRDefault="00E56C64" w14:paraId="06A0F7A2" w14:textId="77777777">
      <w:pPr>
        <w:pStyle w:val="NoSpacing"/>
        <w:ind w:left="2160"/>
        <w:rPr>
          <w:color w:val="808080" w:themeColor="background1" w:themeShade="80"/>
        </w:rPr>
      </w:pPr>
      <w:r>
        <w:rPr>
          <w:color w:val="808080" w:themeColor="background1" w:themeShade="80"/>
        </w:rPr>
        <w:t>(Front Loads) #6</w:t>
      </w:r>
      <w:r w:rsidR="008267BD">
        <w:rPr>
          <w:color w:val="808080" w:themeColor="background1" w:themeShade="80"/>
        </w:rPr>
        <w:t>,16</w:t>
      </w:r>
      <w:r w:rsidR="00034A8E">
        <w:rPr>
          <w:color w:val="808080" w:themeColor="background1" w:themeShade="80"/>
        </w:rPr>
        <w:t>,17,18,19,21</w:t>
      </w:r>
      <w:r w:rsidR="00A76989">
        <w:rPr>
          <w:color w:val="808080" w:themeColor="background1" w:themeShade="80"/>
        </w:rPr>
        <w:t xml:space="preserve"> </w:t>
      </w:r>
    </w:p>
    <w:p w:rsidR="009F2116" w:rsidP="009F2116" w:rsidRDefault="00A76989" w14:paraId="46058459" w14:textId="77777777">
      <w:pPr>
        <w:pStyle w:val="NoSpacing"/>
        <w:ind w:left="2160"/>
        <w:rPr>
          <w:color w:val="808080" w:themeColor="background1" w:themeShade="80"/>
        </w:rPr>
      </w:pPr>
      <w:r>
        <w:rPr>
          <w:color w:val="808080" w:themeColor="background1" w:themeShade="80"/>
        </w:rPr>
        <w:t>(Equipment Rentals) #19</w:t>
      </w:r>
      <w:r w:rsidR="005622FA">
        <w:rPr>
          <w:color w:val="808080" w:themeColor="background1" w:themeShade="80"/>
        </w:rPr>
        <w:t>,50</w:t>
      </w:r>
      <w:r w:rsidR="00831678">
        <w:rPr>
          <w:color w:val="808080" w:themeColor="background1" w:themeShade="80"/>
        </w:rPr>
        <w:t xml:space="preserve"> </w:t>
      </w:r>
    </w:p>
    <w:p w:rsidRPr="00FF05E2" w:rsidR="00A25D23" w:rsidP="009F2116" w:rsidRDefault="00831678" w14:paraId="256C2F53" w14:textId="6848A597">
      <w:pPr>
        <w:pStyle w:val="NoSpacing"/>
        <w:ind w:left="2160"/>
      </w:pPr>
      <w:r>
        <w:rPr>
          <w:color w:val="808080" w:themeColor="background1" w:themeShade="80"/>
        </w:rPr>
        <w:t>(Other Services) #1</w:t>
      </w:r>
      <w:r w:rsidR="00046350">
        <w:rPr>
          <w:color w:val="808080" w:themeColor="background1" w:themeShade="80"/>
        </w:rPr>
        <w:t>5,20,21</w:t>
      </w:r>
      <w:r w:rsidR="00842B1C">
        <w:rPr>
          <w:color w:val="808080" w:themeColor="background1" w:themeShade="80"/>
        </w:rPr>
        <w:t>,37,38,39</w:t>
      </w:r>
      <w:r w:rsidR="00E34590">
        <w:rPr>
          <w:color w:val="808080" w:themeColor="background1" w:themeShade="80"/>
        </w:rPr>
        <w:t>,42</w:t>
      </w:r>
      <w:r w:rsidR="003A1624">
        <w:rPr>
          <w:color w:val="808080" w:themeColor="background1" w:themeShade="80"/>
        </w:rPr>
        <w:t>,73</w:t>
      </w:r>
    </w:p>
    <w:p w:rsidRPr="00FF05E2" w:rsidR="00A25D23" w:rsidP="00A25D23" w:rsidRDefault="00A25D23" w14:paraId="42605280" w14:textId="77777777">
      <w:pPr>
        <w:pStyle w:val="Heading6"/>
        <w:ind w:left="1440"/>
      </w:pPr>
      <w:r w:rsidRPr="00FF05E2">
        <w:t>Important Fields:</w:t>
      </w:r>
    </w:p>
    <w:p w:rsidR="00A25D23" w:rsidP="00A25D23" w:rsidRDefault="00A25D23" w14:paraId="0449E00E" w14:textId="7E697FC4">
      <w:pPr>
        <w:pStyle w:val="NoSpacing"/>
        <w:ind w:left="2160"/>
      </w:pPr>
      <w:r w:rsidRPr="007B0446">
        <w:t>[</w:t>
      </w:r>
      <w:r>
        <w:t>Overri</w:t>
      </w:r>
      <w:r w:rsidR="00287B90">
        <w:t>de Past Due Balance</w:t>
      </w:r>
      <w:r w:rsidRPr="007B0446">
        <w:t>]</w:t>
      </w:r>
    </w:p>
    <w:p w:rsidR="004B2ECE" w:rsidP="004B2ECE" w:rsidRDefault="004B2ECE" w14:paraId="6B4B30C9" w14:textId="046C941B">
      <w:pPr>
        <w:pStyle w:val="NoSpacing"/>
        <w:ind w:left="2160"/>
      </w:pPr>
      <w:r w:rsidRPr="007B0446">
        <w:t>[</w:t>
      </w:r>
      <w:r>
        <w:t>Override Past Due Balance Until:</w:t>
      </w:r>
      <w:r w:rsidRPr="007B0446">
        <w:t>]</w:t>
      </w:r>
    </w:p>
    <w:p w:rsidR="004B2ECE" w:rsidP="00A25D23" w:rsidRDefault="004B2ECE" w14:paraId="0C531B4E" w14:textId="16C67985">
      <w:pPr>
        <w:pStyle w:val="NoSpacing"/>
        <w:ind w:left="2160"/>
      </w:pPr>
      <w:r>
        <w:t>[Past Due Approval Needed]</w:t>
      </w:r>
    </w:p>
    <w:p w:rsidR="001A719C" w:rsidP="00A25D23" w:rsidRDefault="001A719C" w14:paraId="389C7877" w14:textId="5932A766">
      <w:pPr>
        <w:pStyle w:val="NoSpacing"/>
        <w:ind w:left="2160"/>
      </w:pPr>
      <w:r>
        <w:t>[Unapproved Past Due Balance]</w:t>
      </w:r>
    </w:p>
    <w:p w:rsidR="00AD0447" w:rsidP="00A25D23" w:rsidRDefault="00AD0447" w14:paraId="0592102D" w14:textId="4BAA9BB7">
      <w:pPr>
        <w:pStyle w:val="NoSpacing"/>
        <w:ind w:left="2160"/>
      </w:pPr>
      <w:r>
        <w:t>[Status]</w:t>
      </w:r>
    </w:p>
    <w:p w:rsidR="00AD0447" w:rsidP="00A25D23" w:rsidRDefault="00AD0447" w14:paraId="771C49F7" w14:textId="2A0AE781">
      <w:pPr>
        <w:pStyle w:val="NoSpacing"/>
        <w:ind w:left="2160"/>
      </w:pPr>
      <w:r>
        <w:t>[Site ID – Quickbase Customer ID – Credit Status (new)</w:t>
      </w:r>
      <w:r w:rsidR="00792817">
        <w:t>]</w:t>
      </w:r>
    </w:p>
    <w:p w:rsidR="00792817" w:rsidP="00A25D23" w:rsidRDefault="00792817" w14:paraId="24904286" w14:textId="31FAA75B">
      <w:pPr>
        <w:pStyle w:val="NoSpacing"/>
        <w:ind w:left="2160"/>
      </w:pPr>
      <w:r>
        <w:t>[Order Placed w/Past Due Balance]</w:t>
      </w:r>
    </w:p>
    <w:p w:rsidRPr="00FF05E2" w:rsidR="00372424" w:rsidP="00A25D23" w:rsidRDefault="00372424" w14:paraId="26586C6F" w14:textId="5F7406FB">
      <w:pPr>
        <w:pStyle w:val="NoSpacing"/>
        <w:ind w:left="2160"/>
      </w:pPr>
      <w:r>
        <w:t xml:space="preserve">[Current </w:t>
      </w:r>
      <w:r w:rsidR="00205851">
        <w:t>at Time of Sale]</w:t>
      </w:r>
    </w:p>
    <w:p w:rsidRPr="008C5FAF" w:rsidR="006355C0" w:rsidP="006355C0" w:rsidRDefault="006355C0" w14:paraId="4C7E5931" w14:textId="37151324">
      <w:pPr>
        <w:pStyle w:val="Heading5"/>
        <w:ind w:left="720"/>
        <w:rPr>
          <w:b/>
          <w:bCs/>
          <w:color w:val="auto"/>
        </w:rPr>
      </w:pPr>
      <w:r>
        <w:rPr>
          <w:b/>
          <w:bCs/>
          <w:color w:val="auto"/>
        </w:rPr>
        <w:t>Opt Outs</w:t>
      </w:r>
    </w:p>
    <w:p w:rsidRPr="00FF05E2" w:rsidR="00C56671" w:rsidP="00C11DFB" w:rsidRDefault="00BE485A" w14:paraId="3EFAF7EE" w14:textId="3FD8775F">
      <w:pPr>
        <w:pStyle w:val="NoSpacing"/>
        <w:ind w:left="720"/>
      </w:pPr>
      <w:r w:rsidRPr="00FF05E2">
        <w:t xml:space="preserve">We record if </w:t>
      </w:r>
      <w:r w:rsidRPr="00FF05E2" w:rsidR="00F84485">
        <w:t>a customer</w:t>
      </w:r>
      <w:r w:rsidR="00BF0C2A">
        <w:t>’s site</w:t>
      </w:r>
      <w:r w:rsidRPr="00FF05E2" w:rsidR="00F84485">
        <w:t xml:space="preserve"> is removed from automatic </w:t>
      </w:r>
      <w:r w:rsidRPr="00FF05E2" w:rsidR="00C56671">
        <w:t xml:space="preserve">credit card processing or line item generation for the automatic recurring billing processes. This information is fed </w:t>
      </w:r>
      <w:r w:rsidR="00720D28">
        <w:t xml:space="preserve">from </w:t>
      </w:r>
      <w:r w:rsidR="007B0446">
        <w:t>the Sites Module and Billing Preferences</w:t>
      </w:r>
      <w:r w:rsidR="00225E06">
        <w:t xml:space="preserve"> then </w:t>
      </w:r>
      <w:r w:rsidR="004F4285">
        <w:t xml:space="preserve">feeds the </w:t>
      </w:r>
      <w:r w:rsidR="00927516">
        <w:t>Service</w:t>
      </w:r>
      <w:r w:rsidR="004F4285">
        <w:t xml:space="preserve"> </w:t>
      </w:r>
      <w:r w:rsidR="00927516">
        <w:t>T</w:t>
      </w:r>
      <w:r w:rsidR="004F4285">
        <w:t>ickets</w:t>
      </w:r>
      <w:r w:rsidRPr="00FF05E2" w:rsidR="00193EDB">
        <w:t>.</w:t>
      </w:r>
    </w:p>
    <w:p w:rsidRPr="00FF05E2" w:rsidR="00C56671" w:rsidP="00C11DFB" w:rsidRDefault="00C56671" w14:paraId="3FAD4683" w14:textId="77777777">
      <w:pPr>
        <w:pStyle w:val="Heading6"/>
        <w:ind w:left="1440"/>
      </w:pPr>
      <w:r w:rsidRPr="00FF05E2">
        <w:t>Important Fields:</w:t>
      </w:r>
    </w:p>
    <w:p w:rsidRPr="00FF05E2" w:rsidR="009973C9" w:rsidP="00C11DFB" w:rsidRDefault="0041164E" w14:paraId="43153879" w14:textId="03F6C17C">
      <w:pPr>
        <w:pStyle w:val="NoSpacing"/>
        <w:ind w:left="2160"/>
      </w:pPr>
      <w:r w:rsidRPr="007B0446">
        <w:t>[</w:t>
      </w:r>
      <w:r w:rsidR="00571559">
        <w:t xml:space="preserve">Site ID - </w:t>
      </w:r>
      <w:r w:rsidRPr="007B0446" w:rsidR="009973C9">
        <w:t>Opt Out CC Processing</w:t>
      </w:r>
      <w:r w:rsidRPr="007B0446" w:rsidR="00176995">
        <w:t xml:space="preserve"> - Site</w:t>
      </w:r>
      <w:r w:rsidRPr="007B0446">
        <w:t>]</w:t>
      </w:r>
    </w:p>
    <w:p w:rsidR="009973C9" w:rsidP="00C11DFB" w:rsidRDefault="0041164E" w14:paraId="20245213" w14:textId="7E2FA9D9">
      <w:pPr>
        <w:pStyle w:val="NoSpacing"/>
        <w:ind w:left="2160"/>
      </w:pPr>
      <w:r w:rsidRPr="007B0446">
        <w:t>[</w:t>
      </w:r>
      <w:r w:rsidR="00571559">
        <w:t xml:space="preserve">Site ID - </w:t>
      </w:r>
      <w:r w:rsidRPr="007B0446" w:rsidR="009973C9">
        <w:t>Opt Out Line Item Processing</w:t>
      </w:r>
      <w:r w:rsidRPr="007B0446" w:rsidR="00176995">
        <w:t xml:space="preserve"> – Sit</w:t>
      </w:r>
      <w:r w:rsidR="00470B47">
        <w:t>e</w:t>
      </w:r>
      <w:r w:rsidRPr="007B0446">
        <w:t>]</w:t>
      </w:r>
    </w:p>
    <w:p w:rsidRPr="00FF05E2" w:rsidR="002C6367" w:rsidP="002C6367" w:rsidRDefault="002C6367" w14:paraId="3AE027F7" w14:textId="7F21E27A">
      <w:pPr>
        <w:pStyle w:val="NoSpacing"/>
        <w:ind w:left="2160"/>
      </w:pPr>
      <w:r w:rsidRPr="007B0446">
        <w:t>[</w:t>
      </w:r>
      <w:r>
        <w:t xml:space="preserve">Site ID </w:t>
      </w:r>
      <w:r w:rsidR="003F15F3">
        <w:t xml:space="preserve">- </w:t>
      </w:r>
      <w:r>
        <w:t xml:space="preserve">Quickbase Customer ID </w:t>
      </w:r>
      <w:r w:rsidR="003F15F3">
        <w:t xml:space="preserve">– Record ID# - </w:t>
      </w:r>
      <w:r w:rsidRPr="007B0446">
        <w:t>Opt Out CC Processing]</w:t>
      </w:r>
    </w:p>
    <w:p w:rsidR="002C6367" w:rsidP="002C6367" w:rsidRDefault="002C6367" w14:paraId="4469F251" w14:textId="4334078A">
      <w:pPr>
        <w:pStyle w:val="NoSpacing"/>
        <w:ind w:left="2160"/>
      </w:pPr>
      <w:r w:rsidRPr="007B0446">
        <w:t>[</w:t>
      </w:r>
      <w:r>
        <w:t xml:space="preserve">Site ID </w:t>
      </w:r>
      <w:r w:rsidR="003F15F3">
        <w:t xml:space="preserve">- Quickbase Customer ID – Record ID# - </w:t>
      </w:r>
      <w:r w:rsidRPr="007B0446">
        <w:t>Opt Out Line Item Processing]</w:t>
      </w:r>
    </w:p>
    <w:p w:rsidRPr="00FF05E2" w:rsidR="00470B47" w:rsidP="00470B47" w:rsidRDefault="00470B47" w14:paraId="1075409F" w14:textId="5E6AFD21">
      <w:pPr>
        <w:pStyle w:val="NoSpacing"/>
        <w:ind w:left="2160"/>
      </w:pPr>
      <w:r w:rsidRPr="007B0446">
        <w:t>[</w:t>
      </w:r>
      <w:r>
        <w:t xml:space="preserve">Billing Preference - </w:t>
      </w:r>
      <w:r w:rsidRPr="007B0446">
        <w:t xml:space="preserve">Opt Out CC Processing - </w:t>
      </w:r>
      <w:r>
        <w:t>BP</w:t>
      </w:r>
      <w:r w:rsidRPr="007B0446">
        <w:t>]</w:t>
      </w:r>
    </w:p>
    <w:p w:rsidR="00470B47" w:rsidP="00470B47" w:rsidRDefault="00470B47" w14:paraId="2B9BBB82" w14:textId="633D90AC">
      <w:pPr>
        <w:pStyle w:val="NoSpacing"/>
        <w:ind w:left="2160"/>
      </w:pPr>
      <w:r w:rsidRPr="007B0446">
        <w:t>[</w:t>
      </w:r>
      <w:r>
        <w:t xml:space="preserve">Billing Preference - </w:t>
      </w:r>
      <w:r w:rsidRPr="007B0446">
        <w:t xml:space="preserve">Opt Out Line Item Processing </w:t>
      </w:r>
      <w:r>
        <w:t xml:space="preserve">- BP] </w:t>
      </w:r>
    </w:p>
    <w:p w:rsidR="00583DF5" w:rsidP="00470B47" w:rsidRDefault="00583DF5" w14:paraId="788076B2" w14:textId="0CEB38D9">
      <w:pPr>
        <w:pStyle w:val="NoSpacing"/>
        <w:ind w:left="2160"/>
      </w:pPr>
      <w:r>
        <w:t xml:space="preserve">[Opt Out </w:t>
      </w:r>
      <w:r w:rsidR="00E5593E">
        <w:t>CC]</w:t>
      </w:r>
    </w:p>
    <w:p w:rsidR="00E5593E" w:rsidP="00470B47" w:rsidRDefault="00E5593E" w14:paraId="46921039" w14:textId="0A2E9226">
      <w:pPr>
        <w:pStyle w:val="NoSpacing"/>
        <w:ind w:left="2160"/>
      </w:pPr>
      <w:r>
        <w:t>[Opt Out Line Item]</w:t>
      </w:r>
    </w:p>
    <w:p w:rsidR="000D6C0F" w:rsidP="00470B47" w:rsidRDefault="000D6C0F" w14:paraId="434B40B7" w14:textId="0C5FE939">
      <w:pPr>
        <w:pStyle w:val="NoSpacing"/>
        <w:ind w:left="2160"/>
      </w:pPr>
      <w:r>
        <w:t>[Automated CC Process]</w:t>
      </w:r>
    </w:p>
    <w:p w:rsidRPr="008C5FAF" w:rsidR="008F6003" w:rsidP="008F6003" w:rsidRDefault="008F6003" w14:paraId="7CE485D1" w14:textId="2F0115DE">
      <w:pPr>
        <w:pStyle w:val="Heading5"/>
        <w:ind w:left="720"/>
        <w:rPr>
          <w:b/>
          <w:bCs/>
          <w:color w:val="auto"/>
        </w:rPr>
      </w:pPr>
      <w:r>
        <w:rPr>
          <w:b/>
          <w:bCs/>
          <w:color w:val="auto"/>
        </w:rPr>
        <w:t>Tesla</w:t>
      </w:r>
      <w:r w:rsidRPr="008C5FAF">
        <w:rPr>
          <w:b/>
          <w:bCs/>
          <w:color w:val="auto"/>
        </w:rPr>
        <w:t xml:space="preserve"> Requirements</w:t>
      </w:r>
    </w:p>
    <w:p w:rsidR="008F6003" w:rsidP="008F6003" w:rsidRDefault="008F6003" w14:paraId="65EEAEBD" w14:textId="15406EAE">
      <w:pPr>
        <w:pStyle w:val="NoSpacing"/>
        <w:ind w:left="720"/>
      </w:pPr>
      <w:r>
        <w:t xml:space="preserve">We </w:t>
      </w:r>
      <w:r w:rsidRPr="00FF05E2">
        <w:t xml:space="preserve">record </w:t>
      </w:r>
      <w:r>
        <w:t xml:space="preserve">Specific Information for </w:t>
      </w:r>
      <w:r w:rsidR="00F07196">
        <w:t>customer: Tesla</w:t>
      </w:r>
      <w:r w:rsidRPr="00FF05E2">
        <w:t xml:space="preserve">. This information is fed to the </w:t>
      </w:r>
      <w:r w:rsidR="000C7591">
        <w:t xml:space="preserve">“Tesla Tracker” table </w:t>
      </w:r>
      <w:r w:rsidR="0022294C">
        <w:t xml:space="preserve">via pipelines for specific reporting. </w:t>
      </w:r>
    </w:p>
    <w:p w:rsidRPr="00FF05E2" w:rsidR="0041008E" w:rsidP="0041008E" w:rsidRDefault="0041008E" w14:paraId="56B24326" w14:textId="3BBBAD86">
      <w:pPr>
        <w:pStyle w:val="Heading6"/>
        <w:ind w:left="1440"/>
      </w:pPr>
      <w:r>
        <w:t>Pipelines</w:t>
      </w:r>
      <w:r w:rsidRPr="00FF05E2">
        <w:t>:</w:t>
      </w:r>
    </w:p>
    <w:p w:rsidR="0022294C" w:rsidP="0041008E" w:rsidRDefault="0022294C" w14:paraId="40B15454" w14:textId="06AE53F4">
      <w:pPr>
        <w:pStyle w:val="NoSpacing"/>
        <w:ind w:left="1440" w:firstLine="720"/>
      </w:pPr>
      <w:r>
        <w:rPr>
          <w:color w:val="808080" w:themeColor="background1" w:themeShade="80"/>
        </w:rPr>
        <w:t>(Many) ZTERS – Tesla Tracker Send (product) Verification</w:t>
      </w:r>
    </w:p>
    <w:p w:rsidRPr="00FF05E2" w:rsidR="0041008E" w:rsidP="0041008E" w:rsidRDefault="0041008E" w14:paraId="0E80DF42" w14:textId="4C282EC7">
      <w:pPr>
        <w:pStyle w:val="Heading6"/>
        <w:ind w:left="1440"/>
      </w:pPr>
      <w:r>
        <w:t>Form Rules</w:t>
      </w:r>
      <w:r w:rsidRPr="00FF05E2">
        <w:t>:</w:t>
      </w:r>
    </w:p>
    <w:p w:rsidR="0041008E" w:rsidP="0041008E" w:rsidRDefault="00B43159" w14:paraId="17C496B5" w14:textId="77777777">
      <w:pPr>
        <w:pStyle w:val="NoSpacing"/>
        <w:ind w:left="2160"/>
        <w:rPr>
          <w:color w:val="808080" w:themeColor="background1" w:themeShade="80"/>
        </w:rPr>
      </w:pPr>
      <w:r>
        <w:rPr>
          <w:color w:val="808080" w:themeColor="background1" w:themeShade="80"/>
        </w:rPr>
        <w:t>(Toilets) #55</w:t>
      </w:r>
      <w:r w:rsidR="005E738D">
        <w:rPr>
          <w:color w:val="808080" w:themeColor="background1" w:themeShade="80"/>
        </w:rPr>
        <w:t>,56,57</w:t>
      </w:r>
      <w:r w:rsidR="00C70C78">
        <w:rPr>
          <w:color w:val="808080" w:themeColor="background1" w:themeShade="80"/>
        </w:rPr>
        <w:t xml:space="preserve"> </w:t>
      </w:r>
    </w:p>
    <w:p w:rsidR="0041008E" w:rsidP="0041008E" w:rsidRDefault="00C70C78" w14:paraId="1786FB27" w14:textId="77777777">
      <w:pPr>
        <w:pStyle w:val="NoSpacing"/>
        <w:ind w:left="2160"/>
        <w:rPr>
          <w:color w:val="808080" w:themeColor="background1" w:themeShade="80"/>
        </w:rPr>
      </w:pPr>
      <w:r>
        <w:rPr>
          <w:color w:val="808080" w:themeColor="background1" w:themeShade="80"/>
        </w:rPr>
        <w:t>(</w:t>
      </w:r>
      <w:r w:rsidR="000470F3">
        <w:rPr>
          <w:color w:val="808080" w:themeColor="background1" w:themeShade="80"/>
        </w:rPr>
        <w:t>R</w:t>
      </w:r>
      <w:r>
        <w:rPr>
          <w:color w:val="808080" w:themeColor="background1" w:themeShade="80"/>
        </w:rPr>
        <w:t>oll-offs</w:t>
      </w:r>
      <w:r w:rsidR="000470F3">
        <w:rPr>
          <w:color w:val="808080" w:themeColor="background1" w:themeShade="80"/>
        </w:rPr>
        <w:t>) #30</w:t>
      </w:r>
      <w:r w:rsidR="007341E1">
        <w:rPr>
          <w:color w:val="808080" w:themeColor="background1" w:themeShade="80"/>
        </w:rPr>
        <w:t>,38,39,40</w:t>
      </w:r>
      <w:r w:rsidR="00BF6BB2">
        <w:rPr>
          <w:color w:val="808080" w:themeColor="background1" w:themeShade="80"/>
        </w:rPr>
        <w:t xml:space="preserve"> </w:t>
      </w:r>
    </w:p>
    <w:p w:rsidR="0041008E" w:rsidP="0041008E" w:rsidRDefault="00BF6BB2" w14:paraId="17D691B8" w14:textId="77777777">
      <w:pPr>
        <w:pStyle w:val="NoSpacing"/>
        <w:ind w:left="2160"/>
        <w:rPr>
          <w:color w:val="808080" w:themeColor="background1" w:themeShade="80"/>
        </w:rPr>
      </w:pPr>
      <w:r>
        <w:rPr>
          <w:color w:val="808080" w:themeColor="background1" w:themeShade="80"/>
        </w:rPr>
        <w:t>(Containers) #10</w:t>
      </w:r>
      <w:r w:rsidR="008513DB">
        <w:rPr>
          <w:color w:val="808080" w:themeColor="background1" w:themeShade="80"/>
        </w:rPr>
        <w:t>,37,38,39</w:t>
      </w:r>
      <w:r w:rsidR="007C056C">
        <w:rPr>
          <w:color w:val="808080" w:themeColor="background1" w:themeShade="80"/>
        </w:rPr>
        <w:t xml:space="preserve"> </w:t>
      </w:r>
    </w:p>
    <w:p w:rsidR="0041008E" w:rsidP="0041008E" w:rsidRDefault="007C056C" w14:paraId="433E9B7A" w14:textId="77777777">
      <w:pPr>
        <w:pStyle w:val="NoSpacing"/>
        <w:ind w:left="2160"/>
        <w:rPr>
          <w:color w:val="808080" w:themeColor="background1" w:themeShade="80"/>
        </w:rPr>
      </w:pPr>
      <w:r>
        <w:rPr>
          <w:color w:val="808080" w:themeColor="background1" w:themeShade="80"/>
        </w:rPr>
        <w:t>(Fencing) #60,61,62</w:t>
      </w:r>
      <w:r w:rsidR="00AF4437">
        <w:rPr>
          <w:color w:val="808080" w:themeColor="background1" w:themeShade="80"/>
        </w:rPr>
        <w:t xml:space="preserve"> </w:t>
      </w:r>
    </w:p>
    <w:p w:rsidR="0041008E" w:rsidP="0041008E" w:rsidRDefault="00AF4437" w14:paraId="3F18F727" w14:textId="77777777">
      <w:pPr>
        <w:pStyle w:val="NoSpacing"/>
        <w:ind w:left="2160"/>
        <w:rPr>
          <w:color w:val="808080" w:themeColor="background1" w:themeShade="80"/>
        </w:rPr>
      </w:pPr>
      <w:r>
        <w:rPr>
          <w:color w:val="808080" w:themeColor="background1" w:themeShade="80"/>
        </w:rPr>
        <w:t>(Front Loads) #35</w:t>
      </w:r>
      <w:r w:rsidR="00FB2D83">
        <w:rPr>
          <w:color w:val="808080" w:themeColor="background1" w:themeShade="80"/>
        </w:rPr>
        <w:t>,36,37</w:t>
      </w:r>
      <w:r w:rsidR="00E23366">
        <w:rPr>
          <w:color w:val="808080" w:themeColor="background1" w:themeShade="80"/>
        </w:rPr>
        <w:t xml:space="preserve"> </w:t>
      </w:r>
    </w:p>
    <w:p w:rsidR="0041008E" w:rsidP="0041008E" w:rsidRDefault="00E23366" w14:paraId="775B8CDD" w14:textId="77777777">
      <w:pPr>
        <w:pStyle w:val="NoSpacing"/>
        <w:ind w:left="2160"/>
        <w:rPr>
          <w:color w:val="808080" w:themeColor="background1" w:themeShade="80"/>
        </w:rPr>
      </w:pPr>
      <w:r>
        <w:rPr>
          <w:color w:val="808080" w:themeColor="background1" w:themeShade="80"/>
        </w:rPr>
        <w:t>(Equipment Rentals) #13</w:t>
      </w:r>
      <w:r w:rsidR="006F3B47">
        <w:rPr>
          <w:color w:val="808080" w:themeColor="background1" w:themeShade="80"/>
        </w:rPr>
        <w:t>,41,42,43</w:t>
      </w:r>
      <w:r w:rsidR="002B44CF">
        <w:rPr>
          <w:color w:val="808080" w:themeColor="background1" w:themeShade="80"/>
        </w:rPr>
        <w:t xml:space="preserve"> </w:t>
      </w:r>
    </w:p>
    <w:p w:rsidR="0041008E" w:rsidP="0041008E" w:rsidRDefault="002B44CF" w14:paraId="1388EB0F" w14:textId="77777777">
      <w:pPr>
        <w:pStyle w:val="NoSpacing"/>
        <w:ind w:left="2160"/>
        <w:rPr>
          <w:color w:val="808080" w:themeColor="background1" w:themeShade="80"/>
        </w:rPr>
      </w:pPr>
      <w:r>
        <w:rPr>
          <w:color w:val="808080" w:themeColor="background1" w:themeShade="80"/>
        </w:rPr>
        <w:t>(Other Services) #23</w:t>
      </w:r>
      <w:r w:rsidR="00AC2D90">
        <w:rPr>
          <w:color w:val="808080" w:themeColor="background1" w:themeShade="80"/>
        </w:rPr>
        <w:t>,64,65,66</w:t>
      </w:r>
      <w:r w:rsidR="009809F9">
        <w:rPr>
          <w:color w:val="808080" w:themeColor="background1" w:themeShade="80"/>
        </w:rPr>
        <w:t xml:space="preserve"> </w:t>
      </w:r>
    </w:p>
    <w:p w:rsidRPr="00B43159" w:rsidR="00B43159" w:rsidP="0041008E" w:rsidRDefault="009809F9" w14:paraId="2217CD9A" w14:textId="0E37F399">
      <w:pPr>
        <w:pStyle w:val="NoSpacing"/>
        <w:ind w:left="2160"/>
        <w:rPr>
          <w:color w:val="808080" w:themeColor="background1" w:themeShade="80"/>
        </w:rPr>
      </w:pPr>
      <w:r>
        <w:rPr>
          <w:color w:val="808080" w:themeColor="background1" w:themeShade="80"/>
        </w:rPr>
        <w:t>(Perm Roll-offs) #40,41,42,43</w:t>
      </w:r>
    </w:p>
    <w:p w:rsidRPr="00FF05E2" w:rsidR="008F6003" w:rsidP="008F6003" w:rsidRDefault="008F6003" w14:paraId="10B286C5" w14:textId="77777777">
      <w:pPr>
        <w:pStyle w:val="Heading6"/>
        <w:ind w:left="1440"/>
      </w:pPr>
      <w:r w:rsidRPr="00FF05E2">
        <w:t>Important Fields:</w:t>
      </w:r>
    </w:p>
    <w:p w:rsidR="00FD26D9" w:rsidP="00FD26D9" w:rsidRDefault="00FD26D9" w14:paraId="15194CFB" w14:textId="13553DD0">
      <w:pPr>
        <w:pStyle w:val="NoSpacing"/>
        <w:ind w:left="1440" w:firstLine="720"/>
        <w:rPr>
          <w:color w:val="808080" w:themeColor="background1" w:themeShade="80"/>
        </w:rPr>
      </w:pPr>
      <w:r w:rsidRPr="00D42AA5">
        <w:rPr>
          <w:color w:val="808080" w:themeColor="background1" w:themeShade="80"/>
        </w:rPr>
        <w:t>(Many) fields – labels all contain the string “</w:t>
      </w:r>
      <w:r>
        <w:rPr>
          <w:color w:val="808080" w:themeColor="background1" w:themeShade="80"/>
        </w:rPr>
        <w:t>Tesla”</w:t>
      </w:r>
    </w:p>
    <w:p w:rsidR="00EF5F8B" w:rsidP="00EF5F8B" w:rsidRDefault="00EF5F8B" w14:paraId="12165DD0" w14:textId="629CE610">
      <w:pPr>
        <w:ind w:left="1440" w:firstLine="720"/>
      </w:pPr>
      <w:r>
        <w:t>[Hub Status]</w:t>
      </w:r>
    </w:p>
    <w:p w:rsidR="00EF5F8B" w:rsidP="00D96459" w:rsidRDefault="00EF5F8B" w14:paraId="003FAE08" w14:textId="021427A9">
      <w:pPr>
        <w:ind w:left="1440" w:firstLine="720"/>
      </w:pPr>
      <w:r>
        <w:t>[High Priority Request]</w:t>
      </w:r>
    </w:p>
    <w:p w:rsidR="00BB6283" w:rsidP="00D96459" w:rsidRDefault="00BB6283" w14:paraId="06D1DE3E" w14:textId="36B0C9B9">
      <w:pPr>
        <w:ind w:left="1440" w:firstLine="720"/>
      </w:pPr>
      <w:r>
        <w:t>[Program]</w:t>
      </w:r>
    </w:p>
    <w:p w:rsidR="00F47C25" w:rsidP="00F47C25" w:rsidRDefault="00212429" w14:paraId="2B36038D" w14:textId="50934CAD">
      <w:pPr>
        <w:pStyle w:val="Heading5"/>
        <w:ind w:left="720"/>
        <w:rPr>
          <w:b/>
          <w:bCs/>
          <w:color w:val="auto"/>
        </w:rPr>
      </w:pPr>
      <w:r>
        <w:rPr>
          <w:b/>
          <w:bCs/>
          <w:color w:val="auto"/>
        </w:rPr>
        <w:t>Quote/Invoice Creation</w:t>
      </w:r>
    </w:p>
    <w:p w:rsidR="00F47C25" w:rsidP="00F47C25" w:rsidRDefault="00F47C25" w14:paraId="523314C2" w14:textId="77E9675D">
      <w:pPr>
        <w:ind w:left="720"/>
      </w:pPr>
      <w:r>
        <w:t xml:space="preserve">We </w:t>
      </w:r>
      <w:r w:rsidR="00212429">
        <w:t xml:space="preserve">provide </w:t>
      </w:r>
      <w:r w:rsidR="00772579">
        <w:t xml:space="preserve">direct </w:t>
      </w:r>
      <w:r w:rsidR="00212429">
        <w:t>links</w:t>
      </w:r>
      <w:r w:rsidR="00772579">
        <w:t xml:space="preserve"> </w:t>
      </w:r>
      <w:r w:rsidR="00E07A23">
        <w:t xml:space="preserve">(for convenience) </w:t>
      </w:r>
      <w:r w:rsidR="00772579">
        <w:t>to the Hub to create invoices and orders directly from the product</w:t>
      </w:r>
      <w:r w:rsidR="00E07A23">
        <w:t>(s) page(s).</w:t>
      </w:r>
    </w:p>
    <w:p w:rsidR="00F47C25" w:rsidP="00F47C25" w:rsidRDefault="00F47C25" w14:paraId="0CB03CD5" w14:textId="77777777">
      <w:pPr>
        <w:pStyle w:val="Heading6"/>
        <w:ind w:left="1440"/>
      </w:pPr>
      <w:r>
        <w:t>Important Fields:</w:t>
      </w:r>
    </w:p>
    <w:p w:rsidR="00F47C25" w:rsidP="00F47C25" w:rsidRDefault="00F47C25" w14:paraId="601A6F80" w14:textId="55155927">
      <w:pPr>
        <w:pStyle w:val="NoSpacing"/>
        <w:ind w:left="1440" w:firstLine="720"/>
      </w:pPr>
      <w:r>
        <w:t>[</w:t>
      </w:r>
      <w:r w:rsidR="00E07A23">
        <w:t>Create Invoice</w:t>
      </w:r>
      <w:r>
        <w:t>]</w:t>
      </w:r>
    </w:p>
    <w:p w:rsidR="00F47C25" w:rsidP="00D96459" w:rsidRDefault="00E07A23" w14:paraId="72F48F9A" w14:textId="5AC0AF6A">
      <w:pPr>
        <w:ind w:left="1440" w:firstLine="720"/>
      </w:pPr>
      <w:r>
        <w:t>[Create Quote]</w:t>
      </w:r>
    </w:p>
    <w:p w:rsidR="006874A1" w:rsidP="006874A1" w:rsidRDefault="0016094D" w14:paraId="653CF8D1" w14:textId="7D192089">
      <w:pPr>
        <w:pStyle w:val="Heading4"/>
        <w:rPr>
          <w:rStyle w:val="Heading3Char"/>
          <w:color w:val="CA6D07" w:themeColor="accent1" w:themeShade="BF"/>
          <w:sz w:val="22"/>
          <w:szCs w:val="22"/>
        </w:rPr>
      </w:pPr>
      <w:r>
        <w:rPr>
          <w:rStyle w:val="Heading3Char"/>
          <w:color w:val="CA6D07" w:themeColor="accent1" w:themeShade="BF"/>
          <w:sz w:val="22"/>
          <w:szCs w:val="22"/>
        </w:rPr>
        <w:t>Orde</w:t>
      </w:r>
      <w:r w:rsidRPr="00180B0D" w:rsidR="006874A1">
        <w:rPr>
          <w:rStyle w:val="Heading3Char"/>
          <w:color w:val="CA6D07" w:themeColor="accent1" w:themeShade="BF"/>
          <w:sz w:val="22"/>
          <w:szCs w:val="22"/>
        </w:rPr>
        <w:t xml:space="preserve">r Handling - </w:t>
      </w:r>
      <w:r w:rsidR="006874A1">
        <w:rPr>
          <w:rStyle w:val="Heading3Char"/>
          <w:color w:val="CA6D07" w:themeColor="accent1" w:themeShade="BF"/>
          <w:sz w:val="22"/>
          <w:szCs w:val="22"/>
        </w:rPr>
        <w:t>Notifications</w:t>
      </w:r>
    </w:p>
    <w:p w:rsidRPr="008C5FAF" w:rsidR="00CB1D1D" w:rsidP="00CB1D1D" w:rsidRDefault="00B57376" w14:paraId="1B7179B7" w14:textId="7F794AC7">
      <w:pPr>
        <w:pStyle w:val="Heading5"/>
        <w:ind w:left="720"/>
        <w:rPr>
          <w:b/>
          <w:bCs/>
          <w:color w:val="auto"/>
        </w:rPr>
      </w:pPr>
      <w:r>
        <w:rPr>
          <w:b/>
          <w:bCs/>
          <w:color w:val="auto"/>
        </w:rPr>
        <w:t xml:space="preserve">Order </w:t>
      </w:r>
      <w:r w:rsidR="002B6606">
        <w:rPr>
          <w:b/>
          <w:bCs/>
          <w:color w:val="auto"/>
        </w:rPr>
        <w:t>Summary Notifications</w:t>
      </w:r>
    </w:p>
    <w:p w:rsidR="00750062" w:rsidP="00750062" w:rsidRDefault="00CB1D1D" w14:paraId="62DFF99F" w14:textId="77777777">
      <w:pPr>
        <w:ind w:left="720"/>
      </w:pPr>
      <w:r>
        <w:t xml:space="preserve">We </w:t>
      </w:r>
      <w:r w:rsidR="00E62F34">
        <w:t xml:space="preserve">send </w:t>
      </w:r>
      <w:r w:rsidR="00B57376">
        <w:t xml:space="preserve">order </w:t>
      </w:r>
      <w:r w:rsidR="002B6606">
        <w:t xml:space="preserve">summary </w:t>
      </w:r>
      <w:r w:rsidR="00B57376">
        <w:t>confirmations for every order</w:t>
      </w:r>
      <w:r w:rsidR="00063952">
        <w:t xml:space="preserve">. Currently handled by QB, but being migrated </w:t>
      </w:r>
      <w:r w:rsidR="00750062">
        <w:t>to delivery</w:t>
      </w:r>
      <w:r w:rsidR="00A96C6B">
        <w:t xml:space="preserve"> </w:t>
      </w:r>
      <w:r w:rsidR="00E62F34">
        <w:t>via Mailchimp/Hub</w:t>
      </w:r>
      <w:r w:rsidR="002B1ACF">
        <w:t>.</w:t>
      </w:r>
    </w:p>
    <w:p w:rsidR="00750062" w:rsidP="00750062" w:rsidRDefault="00750062" w14:paraId="45784152" w14:textId="77777777">
      <w:pPr>
        <w:pStyle w:val="Heading6"/>
        <w:ind w:left="720" w:firstLine="720"/>
      </w:pPr>
      <w:r>
        <w:t>Notifications</w:t>
      </w:r>
      <w:r w:rsidRPr="00FF05E2">
        <w:t xml:space="preserve">: </w:t>
      </w:r>
    </w:p>
    <w:p w:rsidR="00E62F34" w:rsidP="00750062" w:rsidRDefault="00750062" w14:paraId="122F55B3" w14:textId="207D7273">
      <w:pPr>
        <w:pStyle w:val="NoSpacing"/>
        <w:ind w:left="1440" w:firstLine="720"/>
        <w:rPr>
          <w:color w:val="808080" w:themeColor="background1" w:themeShade="80"/>
        </w:rPr>
      </w:pPr>
      <w:r>
        <w:rPr>
          <w:color w:val="808080" w:themeColor="background1" w:themeShade="80"/>
        </w:rPr>
        <w:t>(Toilets) Order Summary 2.0</w:t>
      </w:r>
    </w:p>
    <w:p w:rsidR="00306047" w:rsidP="00306047" w:rsidRDefault="00306047" w14:paraId="51259E27" w14:textId="31083F7D">
      <w:pPr>
        <w:pStyle w:val="NoSpacing"/>
        <w:ind w:left="1440" w:firstLine="720"/>
        <w:rPr>
          <w:color w:val="808080" w:themeColor="background1" w:themeShade="80"/>
        </w:rPr>
      </w:pPr>
      <w:r>
        <w:rPr>
          <w:color w:val="808080" w:themeColor="background1" w:themeShade="80"/>
        </w:rPr>
        <w:t>(Roll-offs) Order Summary 2.0</w:t>
      </w:r>
    </w:p>
    <w:p w:rsidR="00306047" w:rsidP="00306047" w:rsidRDefault="00306047" w14:paraId="498BD288" w14:textId="4EC9ADE7">
      <w:pPr>
        <w:pStyle w:val="NoSpacing"/>
        <w:ind w:left="1440" w:firstLine="720"/>
        <w:rPr>
          <w:color w:val="808080" w:themeColor="background1" w:themeShade="80"/>
        </w:rPr>
      </w:pPr>
      <w:r>
        <w:rPr>
          <w:color w:val="808080" w:themeColor="background1" w:themeShade="80"/>
        </w:rPr>
        <w:t>(Containers) Order Summary 2.0</w:t>
      </w:r>
    </w:p>
    <w:p w:rsidR="00306047" w:rsidP="009927C5" w:rsidRDefault="00306047" w14:paraId="12C5CE66" w14:textId="6AA7880A">
      <w:pPr>
        <w:pStyle w:val="NoSpacing"/>
        <w:ind w:left="1440" w:firstLine="720"/>
        <w:rPr>
          <w:color w:val="808080" w:themeColor="background1" w:themeShade="80"/>
        </w:rPr>
      </w:pPr>
      <w:r>
        <w:rPr>
          <w:color w:val="808080" w:themeColor="background1" w:themeShade="80"/>
        </w:rPr>
        <w:t>(Fencing) Order Summary 2.0</w:t>
      </w:r>
    </w:p>
    <w:p w:rsidRPr="00FF05E2" w:rsidR="0041008E" w:rsidP="0041008E" w:rsidRDefault="0041008E" w14:paraId="430B09F1" w14:textId="5E94ED70">
      <w:pPr>
        <w:pStyle w:val="Heading6"/>
        <w:ind w:left="1440"/>
      </w:pPr>
      <w:r>
        <w:t>Form Rules</w:t>
      </w:r>
      <w:r w:rsidRPr="00FF05E2">
        <w:t>:</w:t>
      </w:r>
    </w:p>
    <w:p w:rsidR="0041008E" w:rsidP="0041008E" w:rsidRDefault="006C4ACA" w14:paraId="66841CEF" w14:textId="77777777">
      <w:pPr>
        <w:pStyle w:val="NoSpacing"/>
        <w:ind w:left="2160"/>
        <w:rPr>
          <w:color w:val="808080" w:themeColor="background1" w:themeShade="80"/>
        </w:rPr>
      </w:pPr>
      <w:r>
        <w:rPr>
          <w:color w:val="808080" w:themeColor="background1" w:themeShade="80"/>
        </w:rPr>
        <w:t>(Toilets) #16</w:t>
      </w:r>
      <w:r w:rsidR="00D26ED3">
        <w:rPr>
          <w:color w:val="808080" w:themeColor="background1" w:themeShade="80"/>
        </w:rPr>
        <w:t xml:space="preserve"> </w:t>
      </w:r>
    </w:p>
    <w:p w:rsidR="0041008E" w:rsidP="0041008E" w:rsidRDefault="00D26ED3" w14:paraId="21E2ED7F" w14:textId="77777777">
      <w:pPr>
        <w:pStyle w:val="NoSpacing"/>
        <w:ind w:left="2160"/>
        <w:rPr>
          <w:color w:val="808080" w:themeColor="background1" w:themeShade="80"/>
        </w:rPr>
      </w:pPr>
      <w:r>
        <w:rPr>
          <w:color w:val="808080" w:themeColor="background1" w:themeShade="80"/>
        </w:rPr>
        <w:t>(Equipment Rentals) #</w:t>
      </w:r>
      <w:r w:rsidR="00527510">
        <w:rPr>
          <w:color w:val="808080" w:themeColor="background1" w:themeShade="80"/>
        </w:rPr>
        <w:t>16</w:t>
      </w:r>
      <w:r w:rsidR="00B156F6">
        <w:rPr>
          <w:color w:val="808080" w:themeColor="background1" w:themeShade="80"/>
        </w:rPr>
        <w:t xml:space="preserve"> </w:t>
      </w:r>
    </w:p>
    <w:p w:rsidR="006C4ACA" w:rsidP="0041008E" w:rsidRDefault="00B156F6" w14:paraId="76C0989B" w14:textId="7556E6D8">
      <w:pPr>
        <w:pStyle w:val="NoSpacing"/>
        <w:ind w:left="2160"/>
        <w:rPr>
          <w:color w:val="808080" w:themeColor="background1" w:themeShade="80"/>
        </w:rPr>
      </w:pPr>
      <w:r>
        <w:rPr>
          <w:color w:val="808080" w:themeColor="background1" w:themeShade="80"/>
        </w:rPr>
        <w:t>(Other Services) #33</w:t>
      </w:r>
    </w:p>
    <w:p w:rsidRPr="00FF05E2" w:rsidR="0041008E" w:rsidP="0041008E" w:rsidRDefault="0041008E" w14:paraId="514A2A03" w14:textId="5514E433">
      <w:pPr>
        <w:pStyle w:val="Heading6"/>
        <w:ind w:left="1440"/>
      </w:pPr>
      <w:r>
        <w:t>Webhooks</w:t>
      </w:r>
      <w:r w:rsidRPr="00FF05E2">
        <w:t>:</w:t>
      </w:r>
    </w:p>
    <w:p w:rsidRPr="00094BD2" w:rsidR="0043133D" w:rsidP="0041008E" w:rsidRDefault="0043133D" w14:paraId="2330289E" w14:textId="74EC7525">
      <w:pPr>
        <w:pStyle w:val="NoSpacing"/>
        <w:ind w:left="1440" w:firstLine="720"/>
        <w:rPr>
          <w:color w:val="808080" w:themeColor="background1" w:themeShade="80"/>
        </w:rPr>
      </w:pPr>
      <w:r>
        <w:rPr>
          <w:color w:val="808080" w:themeColor="background1" w:themeShade="80"/>
        </w:rPr>
        <w:t>(Toilets</w:t>
      </w:r>
      <w:r w:rsidR="002B13F1">
        <w:rPr>
          <w:color w:val="808080" w:themeColor="background1" w:themeShade="80"/>
        </w:rPr>
        <w:t>,Roll-offs</w:t>
      </w:r>
      <w:r w:rsidR="00B15082">
        <w:rPr>
          <w:color w:val="808080" w:themeColor="background1" w:themeShade="80"/>
        </w:rPr>
        <w:t>,Fencing,Containers</w:t>
      </w:r>
      <w:r>
        <w:rPr>
          <w:color w:val="808080" w:themeColor="background1" w:themeShade="80"/>
        </w:rPr>
        <w:t>): Set Order Confirmation Date</w:t>
      </w:r>
    </w:p>
    <w:p w:rsidR="00A96C6B" w:rsidP="00A96C6B" w:rsidRDefault="00A96C6B" w14:paraId="75D0F87D" w14:textId="77777777">
      <w:pPr>
        <w:pStyle w:val="Heading6"/>
        <w:ind w:left="1440"/>
      </w:pPr>
      <w:r>
        <w:t>Important Fields:</w:t>
      </w:r>
    </w:p>
    <w:p w:rsidRPr="002B6606" w:rsidR="002B6606" w:rsidP="002B6606" w:rsidRDefault="002B6606" w14:paraId="7B65DF26" w14:textId="619AAF13">
      <w:pPr>
        <w:pStyle w:val="NoSpacing"/>
        <w:ind w:left="1440" w:firstLine="720"/>
      </w:pPr>
      <w:r w:rsidRPr="00650C66">
        <w:t>[</w:t>
      </w:r>
      <w:r>
        <w:t xml:space="preserve">Site ID - </w:t>
      </w:r>
      <w:r w:rsidRPr="00650C66">
        <w:t>Contact’s Email Address (Formula)]</w:t>
      </w:r>
    </w:p>
    <w:p w:rsidR="00711843" w:rsidP="00393D26" w:rsidRDefault="00711843" w14:paraId="5F5B2D42" w14:textId="5D3E89B3">
      <w:r>
        <w:tab/>
      </w:r>
      <w:r>
        <w:tab/>
      </w:r>
      <w:r>
        <w:tab/>
      </w:r>
      <w:r w:rsidR="00210449">
        <w:t>[Order Confirmation Sent]</w:t>
      </w:r>
    </w:p>
    <w:p w:rsidR="00393D26" w:rsidP="00393D26" w:rsidRDefault="00393D26" w14:paraId="6AADE36B" w14:textId="54AB3014">
      <w:pPr>
        <w:ind w:left="1440" w:firstLine="720"/>
      </w:pPr>
      <w:r>
        <w:t>[Ready For Summa</w:t>
      </w:r>
      <w:r w:rsidR="005930A1">
        <w:t>r</w:t>
      </w:r>
      <w:r>
        <w:t>y Email]</w:t>
      </w:r>
    </w:p>
    <w:p w:rsidR="00FE26FF" w:rsidP="00393D26" w:rsidRDefault="00FE26FF" w14:paraId="3C917B44" w14:textId="09823369">
      <w:pPr>
        <w:ind w:left="1440" w:firstLine="720"/>
      </w:pPr>
      <w:r>
        <w:t xml:space="preserve">[Order Summary Sent </w:t>
      </w:r>
      <w:r w:rsidR="002B6606">
        <w:t>On]</w:t>
      </w:r>
    </w:p>
    <w:p w:rsidR="00CB56A3" w:rsidP="00393D26" w:rsidRDefault="00CB56A3" w14:paraId="1A63FD79" w14:textId="362B2C93">
      <w:pPr>
        <w:ind w:left="1440" w:firstLine="720"/>
      </w:pPr>
      <w:r>
        <w:t xml:space="preserve">[Order </w:t>
      </w:r>
      <w:r w:rsidR="00F729C5">
        <w:t>Summary – user]</w:t>
      </w:r>
    </w:p>
    <w:p w:rsidR="00F729C5" w:rsidP="00393D26" w:rsidRDefault="00F729C5" w14:paraId="5D531EAC" w14:textId="2E47341C">
      <w:pPr>
        <w:ind w:left="1440" w:firstLine="720"/>
      </w:pPr>
      <w:r>
        <w:t>[Order Summary – Account Manager Email]</w:t>
      </w:r>
    </w:p>
    <w:p w:rsidR="00F729C5" w:rsidP="00393D26" w:rsidRDefault="00F729C5" w14:paraId="2897F431" w14:textId="45A138ED">
      <w:pPr>
        <w:ind w:left="1440" w:firstLine="720"/>
      </w:pPr>
      <w:r>
        <w:t xml:space="preserve">[Order </w:t>
      </w:r>
      <w:r w:rsidR="00DE27FA">
        <w:t>Summary Account Manager Ext Phone #]</w:t>
      </w:r>
    </w:p>
    <w:p w:rsidRPr="00711843" w:rsidR="00393D26" w:rsidP="00BB0B45" w:rsidRDefault="00173E42" w14:paraId="0E1C901F" w14:textId="3E073B7F">
      <w:pPr>
        <w:ind w:left="1440" w:firstLine="720"/>
      </w:pPr>
      <w:r>
        <w:t>[Receipt or Invoice]</w:t>
      </w:r>
    </w:p>
    <w:p w:rsidR="006874A1" w:rsidP="006874A1" w:rsidRDefault="0016094D" w14:paraId="4C18907F" w14:textId="129BC675">
      <w:pPr>
        <w:pStyle w:val="Heading4"/>
        <w:rPr>
          <w:rStyle w:val="Heading3Char"/>
          <w:color w:val="CA6D07" w:themeColor="accent1" w:themeShade="BF"/>
          <w:sz w:val="22"/>
          <w:szCs w:val="22"/>
        </w:rPr>
      </w:pPr>
      <w:r>
        <w:rPr>
          <w:rStyle w:val="Heading3Char"/>
          <w:color w:val="CA6D07" w:themeColor="accent1" w:themeShade="BF"/>
          <w:sz w:val="22"/>
          <w:szCs w:val="22"/>
        </w:rPr>
        <w:t>Order</w:t>
      </w:r>
      <w:r w:rsidRPr="00180B0D" w:rsidR="006874A1">
        <w:rPr>
          <w:rStyle w:val="Heading3Char"/>
          <w:color w:val="CA6D07" w:themeColor="accent1" w:themeShade="BF"/>
          <w:sz w:val="22"/>
          <w:szCs w:val="22"/>
        </w:rPr>
        <w:t xml:space="preserve"> Handling - </w:t>
      </w:r>
      <w:r w:rsidR="006874A1">
        <w:rPr>
          <w:rStyle w:val="Heading3Char"/>
          <w:color w:val="CA6D07" w:themeColor="accent1" w:themeShade="BF"/>
          <w:sz w:val="22"/>
          <w:szCs w:val="22"/>
        </w:rPr>
        <w:t>Pricing</w:t>
      </w:r>
    </w:p>
    <w:p w:rsidR="002758D2" w:rsidP="002758D2" w:rsidRDefault="002758D2" w14:paraId="0A01A0AA" w14:textId="7E4A58D0">
      <w:pPr>
        <w:pStyle w:val="Heading5"/>
        <w:ind w:left="720"/>
        <w:rPr>
          <w:b/>
          <w:bCs/>
          <w:color w:val="auto"/>
        </w:rPr>
      </w:pPr>
      <w:r>
        <w:rPr>
          <w:b/>
          <w:bCs/>
          <w:color w:val="auto"/>
        </w:rPr>
        <w:t>Pricing Tool</w:t>
      </w:r>
      <w:r w:rsidR="003B1B22">
        <w:rPr>
          <w:b/>
          <w:bCs/>
          <w:color w:val="auto"/>
        </w:rPr>
        <w:t xml:space="preserve">  - Toilets, Roll-offs</w:t>
      </w:r>
      <w:r w:rsidR="002E7771">
        <w:rPr>
          <w:b/>
          <w:bCs/>
          <w:color w:val="auto"/>
        </w:rPr>
        <w:t xml:space="preserve"> (Expanding to more product lines)</w:t>
      </w:r>
    </w:p>
    <w:p w:rsidR="00033FE7" w:rsidP="000456D6" w:rsidRDefault="00033FE7" w14:paraId="595F806E" w14:textId="236165C1">
      <w:pPr>
        <w:ind w:left="720"/>
      </w:pPr>
      <w:r>
        <w:t>We re</w:t>
      </w:r>
      <w:r w:rsidR="00160BF2">
        <w:t>cord hauler pricing from the pricing tool in the Hub via API</w:t>
      </w:r>
      <w:r w:rsidR="00D66ECC">
        <w:t>, as well as ancillary information about the pricing tool selection.</w:t>
      </w:r>
    </w:p>
    <w:p w:rsidR="000456D6" w:rsidP="000456D6" w:rsidRDefault="000456D6" w14:paraId="5A2A1387" w14:textId="77777777">
      <w:pPr>
        <w:pStyle w:val="Heading6"/>
        <w:ind w:left="1440"/>
      </w:pPr>
      <w:r>
        <w:t>Important Fields:</w:t>
      </w:r>
    </w:p>
    <w:p w:rsidRPr="006C104A" w:rsidR="006C104A" w:rsidP="006C104A" w:rsidRDefault="006C104A" w14:paraId="509275CD" w14:textId="747FBCD9">
      <w:pPr>
        <w:pStyle w:val="NoSpacing"/>
        <w:ind w:left="1440" w:firstLine="720"/>
        <w:rPr>
          <w:color w:val="808080" w:themeColor="background1" w:themeShade="80"/>
        </w:rPr>
      </w:pPr>
      <w:r w:rsidRPr="00D42AA5">
        <w:rPr>
          <w:color w:val="808080" w:themeColor="background1" w:themeShade="80"/>
        </w:rPr>
        <w:t xml:space="preserve">(Many) </w:t>
      </w:r>
      <w:r>
        <w:rPr>
          <w:color w:val="808080" w:themeColor="background1" w:themeShade="80"/>
        </w:rPr>
        <w:t xml:space="preserve">Pricing Tool </w:t>
      </w:r>
      <w:r w:rsidRPr="00D42AA5">
        <w:rPr>
          <w:color w:val="808080" w:themeColor="background1" w:themeShade="80"/>
        </w:rPr>
        <w:t xml:space="preserve">fields – labels contain the string </w:t>
      </w:r>
      <w:r w:rsidR="003F4E36">
        <w:rPr>
          <w:color w:val="808080" w:themeColor="background1" w:themeShade="80"/>
        </w:rPr>
        <w:t>“Pricing Tool”</w:t>
      </w:r>
    </w:p>
    <w:p w:rsidRPr="00D42AA5" w:rsidR="00E767A3" w:rsidP="00E767A3" w:rsidRDefault="00E767A3" w14:paraId="21E568E4" w14:textId="77777777">
      <w:pPr>
        <w:pStyle w:val="NoSpacing"/>
        <w:ind w:left="1440" w:firstLine="720"/>
        <w:rPr>
          <w:color w:val="808080" w:themeColor="background1" w:themeShade="80"/>
        </w:rPr>
      </w:pPr>
      <w:r w:rsidRPr="00D42AA5">
        <w:rPr>
          <w:color w:val="808080" w:themeColor="background1" w:themeShade="80"/>
        </w:rPr>
        <w:t xml:space="preserve">(Many) </w:t>
      </w:r>
      <w:r>
        <w:rPr>
          <w:color w:val="808080" w:themeColor="background1" w:themeShade="80"/>
        </w:rPr>
        <w:t xml:space="preserve">Vendor Rates </w:t>
      </w:r>
      <w:r w:rsidRPr="00D42AA5">
        <w:rPr>
          <w:color w:val="808080" w:themeColor="background1" w:themeShade="80"/>
        </w:rPr>
        <w:t xml:space="preserve">fields – labels </w:t>
      </w:r>
      <w:r>
        <w:rPr>
          <w:color w:val="808080" w:themeColor="background1" w:themeShade="80"/>
        </w:rPr>
        <w:t>often</w:t>
      </w:r>
      <w:r w:rsidRPr="00D42AA5">
        <w:rPr>
          <w:color w:val="808080" w:themeColor="background1" w:themeShade="80"/>
        </w:rPr>
        <w:t xml:space="preserve"> contain the string “</w:t>
      </w:r>
      <w:r>
        <w:rPr>
          <w:color w:val="808080" w:themeColor="background1" w:themeShade="80"/>
        </w:rPr>
        <w:t>(Hauler)”</w:t>
      </w:r>
    </w:p>
    <w:p w:rsidR="000456D6" w:rsidP="000456D6" w:rsidRDefault="00C54A7F" w14:paraId="6A45DBB9" w14:textId="189C91A3">
      <w:pPr>
        <w:pStyle w:val="NoSpacing"/>
        <w:ind w:left="1440" w:firstLine="720"/>
      </w:pPr>
      <w:r>
        <w:t>[Vendor Pricing RID]</w:t>
      </w:r>
    </w:p>
    <w:p w:rsidR="00DF5CDF" w:rsidP="000456D6" w:rsidRDefault="00DF5CDF" w14:paraId="7F3C6E26" w14:textId="00359818">
      <w:pPr>
        <w:pStyle w:val="NoSpacing"/>
        <w:ind w:left="1440" w:firstLine="720"/>
      </w:pPr>
      <w:r>
        <w:t>[Percent increase over quote]</w:t>
      </w:r>
    </w:p>
    <w:p w:rsidR="000E0399" w:rsidP="000E0399" w:rsidRDefault="000E0399" w14:paraId="2D7B0A31" w14:textId="7ADE8762">
      <w:pPr>
        <w:pStyle w:val="Heading5"/>
        <w:ind w:left="720"/>
        <w:rPr>
          <w:b/>
          <w:bCs/>
          <w:color w:val="auto"/>
        </w:rPr>
      </w:pPr>
      <w:r>
        <w:rPr>
          <w:b/>
          <w:bCs/>
          <w:color w:val="auto"/>
        </w:rPr>
        <w:t xml:space="preserve">Pricing Tool  - </w:t>
      </w:r>
      <w:r>
        <w:rPr>
          <w:b/>
          <w:bCs/>
          <w:color w:val="auto"/>
        </w:rPr>
        <w:t>Price Adjustment</w:t>
      </w:r>
      <w:r w:rsidR="00E8439D">
        <w:rPr>
          <w:b/>
          <w:bCs/>
          <w:color w:val="auto"/>
        </w:rPr>
        <w:t xml:space="preserve"> and Negotiation</w:t>
      </w:r>
    </w:p>
    <w:p w:rsidR="000E0399" w:rsidP="000E0399" w:rsidRDefault="000E0399" w14:paraId="6442C69A" w14:textId="62448E97">
      <w:pPr>
        <w:ind w:left="720"/>
      </w:pPr>
      <w:r>
        <w:t xml:space="preserve">We </w:t>
      </w:r>
      <w:r w:rsidR="00F77D1F">
        <w:t xml:space="preserve">buffer the pricing tool provided price if an exact address is not provided. Additionally, </w:t>
      </w:r>
      <w:r w:rsidR="00B3587C">
        <w:t>we allow certain AMs to negotiate price within a prefefined range (to avoid a Quote Request Fulfillment Ticket)</w:t>
      </w:r>
      <w:r w:rsidR="008C3765">
        <w:t>.</w:t>
      </w:r>
    </w:p>
    <w:p w:rsidR="000E0399" w:rsidP="000E0399" w:rsidRDefault="000E0399" w14:paraId="70C9E2C0" w14:textId="77777777">
      <w:pPr>
        <w:pStyle w:val="Heading6"/>
        <w:ind w:left="1440"/>
      </w:pPr>
      <w:r>
        <w:t>Important Fields:</w:t>
      </w:r>
    </w:p>
    <w:p w:rsidR="000E0399" w:rsidP="000E0399" w:rsidRDefault="000E0399" w14:paraId="033A9142" w14:textId="0B8B4227">
      <w:pPr>
        <w:pStyle w:val="NoSpacing"/>
        <w:ind w:left="1440" w:firstLine="720"/>
      </w:pPr>
      <w:r>
        <w:t>[</w:t>
      </w:r>
      <w:r w:rsidR="006D0E7C">
        <w:t>Price Estimate (Customer)</w:t>
      </w:r>
      <w:r>
        <w:t>]</w:t>
      </w:r>
    </w:p>
    <w:p w:rsidR="00B44036" w:rsidP="000E0399" w:rsidRDefault="00DF1575" w14:paraId="3C285C76" w14:textId="6E7607D6">
      <w:pPr>
        <w:pStyle w:val="NoSpacing"/>
        <w:ind w:left="1440" w:firstLine="720"/>
      </w:pPr>
      <w:r>
        <w:t>[</w:t>
      </w:r>
      <w:r w:rsidR="00B44036">
        <w:t xml:space="preserve">Site ID </w:t>
      </w:r>
      <w:r>
        <w:t>– Coordinates]</w:t>
      </w:r>
    </w:p>
    <w:p w:rsidR="00DB3913" w:rsidP="000E0399" w:rsidRDefault="00DB3913" w14:paraId="4689466C" w14:textId="0BF0053C">
      <w:pPr>
        <w:pStyle w:val="NoSpacing"/>
        <w:ind w:left="1440" w:firstLine="720"/>
      </w:pPr>
      <w:r>
        <w:t xml:space="preserve">[Site ID </w:t>
      </w:r>
      <w:r w:rsidR="00931381">
        <w:t>–</w:t>
      </w:r>
      <w:r>
        <w:t xml:space="preserve"> Se</w:t>
      </w:r>
      <w:r w:rsidR="00931381">
        <w:t>rvice Address]</w:t>
      </w:r>
    </w:p>
    <w:p w:rsidR="00931381" w:rsidP="000E0399" w:rsidRDefault="00931381" w14:paraId="76DC9AB0" w14:textId="2C4B4370">
      <w:pPr>
        <w:pStyle w:val="NoSpacing"/>
        <w:ind w:left="1440" w:firstLine="720"/>
      </w:pPr>
      <w:r>
        <w:t>[Pricing Tool]</w:t>
      </w:r>
    </w:p>
    <w:p w:rsidR="000E0399" w:rsidP="000456D6" w:rsidRDefault="008C3765" w14:paraId="23311839" w14:textId="5F4013DF">
      <w:pPr>
        <w:pStyle w:val="NoSpacing"/>
        <w:ind w:left="1440" w:firstLine="720"/>
      </w:pPr>
      <w:r w:rsidRPr="008C3765">
        <w:t>[Site ID - Quickbase Customer ID - Record Owner2 - Price Negotiation]</w:t>
      </w:r>
    </w:p>
    <w:p w:rsidR="00F220A8" w:rsidP="00F220A8" w:rsidRDefault="00F220A8" w14:paraId="5DA70603" w14:textId="593C33C7">
      <w:pPr>
        <w:pStyle w:val="Heading5"/>
        <w:ind w:left="720"/>
        <w:rPr>
          <w:b/>
          <w:bCs/>
          <w:color w:val="auto"/>
        </w:rPr>
      </w:pPr>
      <w:r>
        <w:rPr>
          <w:b/>
          <w:bCs/>
          <w:color w:val="auto"/>
        </w:rPr>
        <w:t>Re-Quotation</w:t>
      </w:r>
    </w:p>
    <w:p w:rsidR="00F220A8" w:rsidP="00F220A8" w:rsidRDefault="00F220A8" w14:paraId="6B9E7BFA" w14:textId="620CF6A8">
      <w:pPr>
        <w:ind w:left="720"/>
      </w:pPr>
      <w:r>
        <w:t xml:space="preserve">We </w:t>
      </w:r>
      <w:r>
        <w:t>record i</w:t>
      </w:r>
      <w:r w:rsidR="006B7071">
        <w:t>f we must requote the customer for any reason (franchised area, etc.)</w:t>
      </w:r>
    </w:p>
    <w:p w:rsidR="00F220A8" w:rsidP="00F220A8" w:rsidRDefault="00F220A8" w14:paraId="3A070C53" w14:textId="77777777">
      <w:pPr>
        <w:pStyle w:val="Heading6"/>
        <w:ind w:left="1440"/>
      </w:pPr>
      <w:r>
        <w:t>Important Fields:</w:t>
      </w:r>
    </w:p>
    <w:p w:rsidR="00F220A8" w:rsidP="00474C49" w:rsidRDefault="00F220A8" w14:paraId="518104EE" w14:textId="661B0B4D">
      <w:pPr>
        <w:pStyle w:val="NoSpacing"/>
        <w:ind w:left="1440" w:firstLine="720"/>
      </w:pPr>
      <w:r>
        <w:t>[</w:t>
      </w:r>
      <w:r w:rsidR="00474C49">
        <w:t>Requoted</w:t>
      </w:r>
      <w:r>
        <w:t>]</w:t>
      </w:r>
    </w:p>
    <w:p w:rsidRPr="008C5FAF" w:rsidR="00742A90" w:rsidP="00742A90" w:rsidRDefault="00742A90" w14:paraId="0A3FA858" w14:textId="77777777">
      <w:pPr>
        <w:pStyle w:val="Heading5"/>
        <w:ind w:left="720"/>
        <w:rPr>
          <w:b/>
          <w:bCs/>
          <w:color w:val="auto"/>
        </w:rPr>
      </w:pPr>
      <w:r>
        <w:rPr>
          <w:b/>
          <w:bCs/>
          <w:color w:val="auto"/>
        </w:rPr>
        <w:t>Low Margin Approval</w:t>
      </w:r>
    </w:p>
    <w:p w:rsidR="00742A90" w:rsidP="00742A90" w:rsidRDefault="00742A90" w14:paraId="4729E680" w14:textId="77777777">
      <w:pPr>
        <w:pStyle w:val="NoSpacing"/>
        <w:ind w:left="720"/>
      </w:pPr>
      <w:r>
        <w:t xml:space="preserve">We automatically calculate margins for various aspects of a sale, and require CSS approval for overrides below the threshold(s). The thresholds vary per product line/sale aspect. </w:t>
      </w:r>
    </w:p>
    <w:p w:rsidRPr="00FF05E2" w:rsidR="001935D9" w:rsidP="001935D9" w:rsidRDefault="001935D9" w14:paraId="0E2AA084" w14:textId="0DF7C846">
      <w:pPr>
        <w:pStyle w:val="Heading6"/>
        <w:ind w:left="1440"/>
      </w:pPr>
      <w:r>
        <w:t>Form Rules</w:t>
      </w:r>
      <w:r w:rsidRPr="00FF05E2">
        <w:t>:</w:t>
      </w:r>
    </w:p>
    <w:p w:rsidR="001935D9" w:rsidP="001935D9" w:rsidRDefault="00770E7A" w14:paraId="003B219D" w14:textId="77777777">
      <w:pPr>
        <w:pStyle w:val="NoSpacing"/>
        <w:ind w:left="2160"/>
        <w:rPr>
          <w:color w:val="808080" w:themeColor="background1" w:themeShade="80"/>
        </w:rPr>
      </w:pPr>
      <w:r>
        <w:rPr>
          <w:color w:val="808080" w:themeColor="background1" w:themeShade="80"/>
        </w:rPr>
        <w:t>(Toilets) #11,12</w:t>
      </w:r>
      <w:r w:rsidR="00906936">
        <w:rPr>
          <w:color w:val="808080" w:themeColor="background1" w:themeShade="80"/>
        </w:rPr>
        <w:t xml:space="preserve"> </w:t>
      </w:r>
    </w:p>
    <w:p w:rsidR="001935D9" w:rsidP="001935D9" w:rsidRDefault="00906936" w14:paraId="4E86D90E" w14:textId="77777777">
      <w:pPr>
        <w:pStyle w:val="NoSpacing"/>
        <w:ind w:left="2160"/>
        <w:rPr>
          <w:color w:val="808080" w:themeColor="background1" w:themeShade="80"/>
        </w:rPr>
      </w:pPr>
      <w:r>
        <w:rPr>
          <w:color w:val="808080" w:themeColor="background1" w:themeShade="80"/>
        </w:rPr>
        <w:t>(Roll-offs) #4,5</w:t>
      </w:r>
      <w:r w:rsidR="00BF6BB2">
        <w:rPr>
          <w:color w:val="808080" w:themeColor="background1" w:themeShade="80"/>
        </w:rPr>
        <w:t xml:space="preserve"> </w:t>
      </w:r>
    </w:p>
    <w:p w:rsidR="001935D9" w:rsidP="001935D9" w:rsidRDefault="00BF6BB2" w14:paraId="4329F195" w14:textId="77777777">
      <w:pPr>
        <w:pStyle w:val="NoSpacing"/>
        <w:ind w:left="2160"/>
        <w:rPr>
          <w:color w:val="808080" w:themeColor="background1" w:themeShade="80"/>
        </w:rPr>
      </w:pPr>
      <w:r>
        <w:rPr>
          <w:color w:val="808080" w:themeColor="background1" w:themeShade="80"/>
        </w:rPr>
        <w:t>(Containers) #9</w:t>
      </w:r>
      <w:r w:rsidR="00906E33">
        <w:rPr>
          <w:color w:val="808080" w:themeColor="background1" w:themeShade="80"/>
        </w:rPr>
        <w:t xml:space="preserve"> </w:t>
      </w:r>
    </w:p>
    <w:p w:rsidR="001935D9" w:rsidP="001935D9" w:rsidRDefault="00906E33" w14:paraId="313D90DF" w14:textId="77777777">
      <w:pPr>
        <w:pStyle w:val="NoSpacing"/>
        <w:ind w:left="2160"/>
        <w:rPr>
          <w:color w:val="808080" w:themeColor="background1" w:themeShade="80"/>
        </w:rPr>
      </w:pPr>
      <w:r>
        <w:rPr>
          <w:color w:val="808080" w:themeColor="background1" w:themeShade="80"/>
        </w:rPr>
        <w:t>(Front Loads) #3</w:t>
      </w:r>
      <w:r w:rsidR="001704C0">
        <w:rPr>
          <w:color w:val="808080" w:themeColor="background1" w:themeShade="80"/>
        </w:rPr>
        <w:t xml:space="preserve"> </w:t>
      </w:r>
    </w:p>
    <w:p w:rsidR="001935D9" w:rsidP="001935D9" w:rsidRDefault="001704C0" w14:paraId="633C1D93" w14:textId="77777777">
      <w:pPr>
        <w:pStyle w:val="NoSpacing"/>
        <w:ind w:left="2160"/>
        <w:rPr>
          <w:color w:val="808080" w:themeColor="background1" w:themeShade="80"/>
        </w:rPr>
      </w:pPr>
      <w:r>
        <w:rPr>
          <w:color w:val="808080" w:themeColor="background1" w:themeShade="80"/>
        </w:rPr>
        <w:t>(Equipment Rentals) #10</w:t>
      </w:r>
      <w:r w:rsidR="002A7FF9">
        <w:rPr>
          <w:color w:val="808080" w:themeColor="background1" w:themeShade="80"/>
        </w:rPr>
        <w:t xml:space="preserve"> </w:t>
      </w:r>
    </w:p>
    <w:p w:rsidR="001935D9" w:rsidP="001935D9" w:rsidRDefault="002A7FF9" w14:paraId="1791E6D9" w14:textId="77777777">
      <w:pPr>
        <w:pStyle w:val="NoSpacing"/>
        <w:ind w:left="2160"/>
        <w:rPr>
          <w:color w:val="808080" w:themeColor="background1" w:themeShade="80"/>
        </w:rPr>
      </w:pPr>
      <w:r>
        <w:rPr>
          <w:color w:val="808080" w:themeColor="background1" w:themeShade="80"/>
        </w:rPr>
        <w:t>(Other Services) #3</w:t>
      </w:r>
      <w:r w:rsidR="00AC1936">
        <w:rPr>
          <w:color w:val="808080" w:themeColor="background1" w:themeShade="80"/>
        </w:rPr>
        <w:t xml:space="preserve"> </w:t>
      </w:r>
    </w:p>
    <w:p w:rsidRPr="00770E7A" w:rsidR="00770E7A" w:rsidP="001935D9" w:rsidRDefault="00AC1936" w14:paraId="6801D6C8" w14:textId="14478A50">
      <w:pPr>
        <w:pStyle w:val="NoSpacing"/>
        <w:ind w:left="2160"/>
        <w:rPr>
          <w:color w:val="808080" w:themeColor="background1" w:themeShade="80"/>
        </w:rPr>
      </w:pPr>
      <w:r>
        <w:rPr>
          <w:color w:val="808080" w:themeColor="background1" w:themeShade="80"/>
        </w:rPr>
        <w:t>(Perm Roll-offs) #4</w:t>
      </w:r>
    </w:p>
    <w:p w:rsidRPr="00FF05E2" w:rsidR="00742A90" w:rsidP="00742A90" w:rsidRDefault="00742A90" w14:paraId="2D7C8E9F" w14:textId="77777777">
      <w:pPr>
        <w:pStyle w:val="Heading6"/>
        <w:ind w:left="1440"/>
      </w:pPr>
      <w:r w:rsidRPr="00FF05E2">
        <w:t>Important Fields:</w:t>
      </w:r>
    </w:p>
    <w:p w:rsidR="00742A90" w:rsidP="00742A90" w:rsidRDefault="00742A90" w14:paraId="1E78469A" w14:textId="77777777">
      <w:pPr>
        <w:pStyle w:val="NoSpacing"/>
        <w:ind w:left="1440" w:firstLine="720"/>
        <w:rPr>
          <w:color w:val="808080" w:themeColor="background1" w:themeShade="80"/>
        </w:rPr>
      </w:pPr>
      <w:r w:rsidRPr="00D42AA5">
        <w:rPr>
          <w:color w:val="808080" w:themeColor="background1" w:themeShade="80"/>
        </w:rPr>
        <w:t>(Many</w:t>
      </w:r>
      <w:r>
        <w:rPr>
          <w:color w:val="808080" w:themeColor="background1" w:themeShade="80"/>
        </w:rPr>
        <w:t xml:space="preserve">) Rates </w:t>
      </w:r>
      <w:r w:rsidRPr="00D42AA5">
        <w:rPr>
          <w:color w:val="808080" w:themeColor="background1" w:themeShade="80"/>
        </w:rPr>
        <w:t>fields – labels contain the string</w:t>
      </w:r>
      <w:r>
        <w:rPr>
          <w:color w:val="808080" w:themeColor="background1" w:themeShade="80"/>
        </w:rPr>
        <w:t>s</w:t>
      </w:r>
      <w:r w:rsidRPr="00D42AA5">
        <w:rPr>
          <w:color w:val="808080" w:themeColor="background1" w:themeShade="80"/>
        </w:rPr>
        <w:t xml:space="preserve"> “</w:t>
      </w:r>
      <w:r>
        <w:rPr>
          <w:color w:val="808080" w:themeColor="background1" w:themeShade="80"/>
        </w:rPr>
        <w:t>Total” and “Charge”</w:t>
      </w:r>
    </w:p>
    <w:p w:rsidR="00742A90" w:rsidP="00742A90" w:rsidRDefault="00742A90" w14:paraId="07393773" w14:textId="77777777">
      <w:pPr>
        <w:pStyle w:val="NoSpacing"/>
        <w:ind w:left="1440" w:firstLine="720"/>
        <w:rPr>
          <w:color w:val="808080" w:themeColor="background1" w:themeShade="80"/>
        </w:rPr>
      </w:pPr>
      <w:r w:rsidRPr="00D42AA5">
        <w:rPr>
          <w:color w:val="808080" w:themeColor="background1" w:themeShade="80"/>
        </w:rPr>
        <w:t>(Many</w:t>
      </w:r>
      <w:r>
        <w:rPr>
          <w:color w:val="808080" w:themeColor="background1" w:themeShade="80"/>
        </w:rPr>
        <w:t xml:space="preserve">) margin </w:t>
      </w:r>
      <w:r w:rsidRPr="00D42AA5">
        <w:rPr>
          <w:color w:val="808080" w:themeColor="background1" w:themeShade="80"/>
        </w:rPr>
        <w:t xml:space="preserve">fields – labels contain the </w:t>
      </w:r>
      <w:r>
        <w:rPr>
          <w:color w:val="808080" w:themeColor="background1" w:themeShade="80"/>
        </w:rPr>
        <w:t>string “Margin”</w:t>
      </w:r>
    </w:p>
    <w:p w:rsidR="00742A90" w:rsidP="00194E09" w:rsidRDefault="00742A90" w14:paraId="2E6F98A4" w14:textId="0C25C695">
      <w:pPr>
        <w:pStyle w:val="NoSpacing"/>
        <w:ind w:left="2160"/>
      </w:pPr>
      <w:r w:rsidRPr="007B0446">
        <w:t>[</w:t>
      </w:r>
      <w:r>
        <w:t xml:space="preserve">Low Margin Approved?] </w:t>
      </w:r>
    </w:p>
    <w:p w:rsidR="00482D49" w:rsidP="00194E09" w:rsidRDefault="00482D49" w14:paraId="3379A910" w14:textId="2CF9B02D">
      <w:pPr>
        <w:pStyle w:val="NoSpacing"/>
        <w:ind w:left="2160"/>
      </w:pPr>
      <w:r>
        <w:t xml:space="preserve">[Low </w:t>
      </w:r>
      <w:r w:rsidR="00AD2CE8">
        <w:t>Margin Approval]</w:t>
      </w:r>
    </w:p>
    <w:p w:rsidR="00AD2CE8" w:rsidP="00194E09" w:rsidRDefault="00AD2CE8" w14:paraId="4FE8B4AE" w14:textId="6B54EE0D">
      <w:pPr>
        <w:pStyle w:val="NoSpacing"/>
        <w:ind w:left="2160"/>
      </w:pPr>
      <w:r>
        <w:t>[Low Margin Reason]</w:t>
      </w:r>
    </w:p>
    <w:p w:rsidRPr="008C5FAF" w:rsidR="00E06B08" w:rsidP="00E06B08" w:rsidRDefault="00E06B08" w14:paraId="24C34C48" w14:textId="62698A62">
      <w:pPr>
        <w:pStyle w:val="Heading5"/>
        <w:ind w:left="720"/>
        <w:rPr>
          <w:b/>
          <w:bCs/>
          <w:color w:val="auto"/>
        </w:rPr>
      </w:pPr>
      <w:r>
        <w:rPr>
          <w:b/>
          <w:bCs/>
          <w:color w:val="auto"/>
        </w:rPr>
        <w:t>Apply Suggested Price</w:t>
      </w:r>
    </w:p>
    <w:p w:rsidR="00E06B08" w:rsidP="00174AFF" w:rsidRDefault="00E06B08" w14:paraId="73523055" w14:textId="0DFB2CB5">
      <w:pPr>
        <w:pStyle w:val="NoSpacing"/>
        <w:ind w:left="720"/>
      </w:pPr>
      <w:r>
        <w:t xml:space="preserve">We automatically calculate </w:t>
      </w:r>
      <w:r w:rsidR="00764081">
        <w:t xml:space="preserve">suggested </w:t>
      </w:r>
      <w:r>
        <w:t>margins for various aspects of a sale</w:t>
      </w:r>
      <w:r w:rsidR="00764081">
        <w:t xml:space="preserve">, and provide the ability to conveniently set </w:t>
      </w:r>
      <w:r w:rsidR="009C2CF1">
        <w:t xml:space="preserve">the customer rates if the </w:t>
      </w:r>
      <w:r w:rsidR="00EB6AA3">
        <w:t xml:space="preserve">hauler rates are known/filled. The </w:t>
      </w:r>
      <w:r w:rsidR="00174AFF">
        <w:t>suggested rates</w:t>
      </w:r>
      <w:r w:rsidR="00EB6AA3">
        <w:t xml:space="preserve"> vary per product line/sale aspect. </w:t>
      </w:r>
    </w:p>
    <w:p w:rsidRPr="00FF05E2" w:rsidR="001935D9" w:rsidP="001935D9" w:rsidRDefault="001935D9" w14:paraId="46CCDD07" w14:textId="5CF9CB18">
      <w:pPr>
        <w:pStyle w:val="Heading6"/>
        <w:ind w:left="1440"/>
      </w:pPr>
      <w:r>
        <w:t>Form Rules</w:t>
      </w:r>
      <w:r w:rsidRPr="00FF05E2">
        <w:t>:</w:t>
      </w:r>
    </w:p>
    <w:p w:rsidR="001935D9" w:rsidP="001935D9" w:rsidRDefault="004D641E" w14:paraId="44B02DED" w14:textId="77777777">
      <w:pPr>
        <w:pStyle w:val="NoSpacing"/>
        <w:ind w:left="2160"/>
        <w:rPr>
          <w:color w:val="808080" w:themeColor="background1" w:themeShade="80"/>
        </w:rPr>
      </w:pPr>
      <w:r>
        <w:rPr>
          <w:color w:val="808080" w:themeColor="background1" w:themeShade="80"/>
        </w:rPr>
        <w:t>(Toilets) #24</w:t>
      </w:r>
      <w:r w:rsidR="00771589">
        <w:rPr>
          <w:color w:val="808080" w:themeColor="background1" w:themeShade="80"/>
        </w:rPr>
        <w:t>,36</w:t>
      </w:r>
      <w:r w:rsidR="0055012B">
        <w:rPr>
          <w:color w:val="808080" w:themeColor="background1" w:themeShade="80"/>
        </w:rPr>
        <w:t xml:space="preserve"> </w:t>
      </w:r>
    </w:p>
    <w:p w:rsidR="001935D9" w:rsidP="001935D9" w:rsidRDefault="0055012B" w14:paraId="1147AE9C" w14:textId="77777777">
      <w:pPr>
        <w:pStyle w:val="NoSpacing"/>
        <w:ind w:left="2160"/>
        <w:rPr>
          <w:color w:val="808080" w:themeColor="background1" w:themeShade="80"/>
        </w:rPr>
      </w:pPr>
      <w:r>
        <w:rPr>
          <w:color w:val="808080" w:themeColor="background1" w:themeShade="80"/>
        </w:rPr>
        <w:t>(Roll-offs) #17</w:t>
      </w:r>
      <w:r w:rsidR="007778FC">
        <w:rPr>
          <w:color w:val="808080" w:themeColor="background1" w:themeShade="80"/>
        </w:rPr>
        <w:t>,24</w:t>
      </w:r>
      <w:r w:rsidR="00205851">
        <w:rPr>
          <w:color w:val="808080" w:themeColor="background1" w:themeShade="80"/>
        </w:rPr>
        <w:t xml:space="preserve"> </w:t>
      </w:r>
    </w:p>
    <w:p w:rsidR="001935D9" w:rsidP="001935D9" w:rsidRDefault="00205851" w14:paraId="2230D67A" w14:textId="77777777">
      <w:pPr>
        <w:pStyle w:val="NoSpacing"/>
        <w:ind w:left="2160"/>
        <w:rPr>
          <w:color w:val="808080" w:themeColor="background1" w:themeShade="80"/>
        </w:rPr>
      </w:pPr>
      <w:r>
        <w:rPr>
          <w:color w:val="808080" w:themeColor="background1" w:themeShade="80"/>
        </w:rPr>
        <w:t>(Containers) #22</w:t>
      </w:r>
      <w:r w:rsidR="004B5C61">
        <w:rPr>
          <w:color w:val="808080" w:themeColor="background1" w:themeShade="80"/>
        </w:rPr>
        <w:t>,28</w:t>
      </w:r>
      <w:r w:rsidR="000800C2">
        <w:rPr>
          <w:color w:val="808080" w:themeColor="background1" w:themeShade="80"/>
        </w:rPr>
        <w:t xml:space="preserve"> </w:t>
      </w:r>
    </w:p>
    <w:p w:rsidR="001935D9" w:rsidP="001935D9" w:rsidRDefault="000800C2" w14:paraId="220CB5DE" w14:textId="77777777">
      <w:pPr>
        <w:pStyle w:val="NoSpacing"/>
        <w:ind w:left="2160"/>
        <w:rPr>
          <w:color w:val="808080" w:themeColor="background1" w:themeShade="80"/>
        </w:rPr>
      </w:pPr>
      <w:r>
        <w:rPr>
          <w:color w:val="808080" w:themeColor="background1" w:themeShade="80"/>
        </w:rPr>
        <w:t>(Fencing) #41</w:t>
      </w:r>
      <w:r w:rsidR="001364E5">
        <w:rPr>
          <w:color w:val="808080" w:themeColor="background1" w:themeShade="80"/>
        </w:rPr>
        <w:t>,51</w:t>
      </w:r>
      <w:r w:rsidR="003847B8">
        <w:rPr>
          <w:color w:val="808080" w:themeColor="background1" w:themeShade="80"/>
        </w:rPr>
        <w:t xml:space="preserve"> </w:t>
      </w:r>
    </w:p>
    <w:p w:rsidR="001935D9" w:rsidP="001935D9" w:rsidRDefault="003847B8" w14:paraId="7618D354" w14:textId="77777777">
      <w:pPr>
        <w:pStyle w:val="NoSpacing"/>
        <w:ind w:left="2160"/>
        <w:rPr>
          <w:color w:val="808080" w:themeColor="background1" w:themeShade="80"/>
        </w:rPr>
      </w:pPr>
      <w:r>
        <w:rPr>
          <w:color w:val="808080" w:themeColor="background1" w:themeShade="80"/>
        </w:rPr>
        <w:t>(Front Loads) #22,25</w:t>
      </w:r>
      <w:r w:rsidR="00D90B46">
        <w:rPr>
          <w:color w:val="808080" w:themeColor="background1" w:themeShade="80"/>
        </w:rPr>
        <w:t xml:space="preserve"> </w:t>
      </w:r>
    </w:p>
    <w:p w:rsidR="001935D9" w:rsidP="001935D9" w:rsidRDefault="00D90B46" w14:paraId="391C57AE" w14:textId="77777777">
      <w:pPr>
        <w:pStyle w:val="NoSpacing"/>
        <w:ind w:left="2160"/>
        <w:rPr>
          <w:color w:val="808080" w:themeColor="background1" w:themeShade="80"/>
        </w:rPr>
      </w:pPr>
      <w:r>
        <w:rPr>
          <w:color w:val="808080" w:themeColor="background1" w:themeShade="80"/>
        </w:rPr>
        <w:t>(Equipment Rentals) #21</w:t>
      </w:r>
      <w:r w:rsidR="00DC17AF">
        <w:rPr>
          <w:color w:val="808080" w:themeColor="background1" w:themeShade="80"/>
        </w:rPr>
        <w:t>,33</w:t>
      </w:r>
    </w:p>
    <w:p w:rsidR="001935D9" w:rsidP="001935D9" w:rsidRDefault="00233486" w14:paraId="77166B56" w14:textId="77777777">
      <w:pPr>
        <w:pStyle w:val="NoSpacing"/>
        <w:ind w:left="2160"/>
        <w:rPr>
          <w:color w:val="808080" w:themeColor="background1" w:themeShade="80"/>
        </w:rPr>
      </w:pPr>
      <w:r>
        <w:rPr>
          <w:color w:val="808080" w:themeColor="background1" w:themeShade="80"/>
        </w:rPr>
        <w:t>(Other Services) #46</w:t>
      </w:r>
      <w:r w:rsidR="004C35D8">
        <w:rPr>
          <w:color w:val="808080" w:themeColor="background1" w:themeShade="80"/>
        </w:rPr>
        <w:t>,56</w:t>
      </w:r>
      <w:r w:rsidR="005F3C91">
        <w:rPr>
          <w:color w:val="808080" w:themeColor="background1" w:themeShade="80"/>
        </w:rPr>
        <w:t xml:space="preserve"> </w:t>
      </w:r>
    </w:p>
    <w:p w:rsidRPr="00233486" w:rsidR="004D641E" w:rsidP="001935D9" w:rsidRDefault="005F3C91" w14:paraId="0DC68C61" w14:textId="69442A44">
      <w:pPr>
        <w:pStyle w:val="NoSpacing"/>
        <w:ind w:left="2160"/>
        <w:rPr>
          <w:color w:val="808080" w:themeColor="background1" w:themeShade="80"/>
        </w:rPr>
      </w:pPr>
      <w:r>
        <w:rPr>
          <w:color w:val="808080" w:themeColor="background1" w:themeShade="80"/>
        </w:rPr>
        <w:t>(Perm Roll-offs) #7</w:t>
      </w:r>
      <w:r w:rsidR="00C9789C">
        <w:rPr>
          <w:color w:val="808080" w:themeColor="background1" w:themeShade="80"/>
        </w:rPr>
        <w:t>,10</w:t>
      </w:r>
    </w:p>
    <w:p w:rsidRPr="00FF05E2" w:rsidR="00E06B08" w:rsidP="00E06B08" w:rsidRDefault="00E06B08" w14:paraId="33152657" w14:textId="77777777">
      <w:pPr>
        <w:pStyle w:val="Heading6"/>
        <w:ind w:left="1440"/>
      </w:pPr>
      <w:r w:rsidRPr="00FF05E2">
        <w:t>Important Fields:</w:t>
      </w:r>
    </w:p>
    <w:p w:rsidR="00E06B08" w:rsidP="00E06B08" w:rsidRDefault="00E06B08" w14:paraId="4D6C9C04" w14:textId="5153EDFF">
      <w:pPr>
        <w:pStyle w:val="NoSpacing"/>
        <w:ind w:left="1440" w:firstLine="720"/>
        <w:rPr>
          <w:color w:val="808080" w:themeColor="background1" w:themeShade="80"/>
        </w:rPr>
      </w:pPr>
      <w:r w:rsidRPr="00D42AA5">
        <w:rPr>
          <w:color w:val="808080" w:themeColor="background1" w:themeShade="80"/>
        </w:rPr>
        <w:t>(Many</w:t>
      </w:r>
      <w:r>
        <w:rPr>
          <w:color w:val="808080" w:themeColor="background1" w:themeShade="80"/>
        </w:rPr>
        <w:t xml:space="preserve">) </w:t>
      </w:r>
      <w:r w:rsidR="00174AFF">
        <w:rPr>
          <w:color w:val="808080" w:themeColor="background1" w:themeShade="80"/>
        </w:rPr>
        <w:t xml:space="preserve">Customer </w:t>
      </w:r>
      <w:r>
        <w:rPr>
          <w:color w:val="808080" w:themeColor="background1" w:themeShade="80"/>
        </w:rPr>
        <w:t xml:space="preserve">Rates </w:t>
      </w:r>
      <w:r w:rsidRPr="00D42AA5">
        <w:rPr>
          <w:color w:val="808080" w:themeColor="background1" w:themeShade="80"/>
        </w:rPr>
        <w:t xml:space="preserve">fields – labels </w:t>
      </w:r>
      <w:r w:rsidR="00174AFF">
        <w:rPr>
          <w:color w:val="808080" w:themeColor="background1" w:themeShade="80"/>
        </w:rPr>
        <w:t xml:space="preserve">often </w:t>
      </w:r>
      <w:r w:rsidRPr="00D42AA5">
        <w:rPr>
          <w:color w:val="808080" w:themeColor="background1" w:themeShade="80"/>
        </w:rPr>
        <w:t>contain the string “</w:t>
      </w:r>
      <w:r w:rsidR="00174AFF">
        <w:rPr>
          <w:color w:val="808080" w:themeColor="background1" w:themeShade="80"/>
        </w:rPr>
        <w:t>(Customer)”</w:t>
      </w:r>
    </w:p>
    <w:p w:rsidR="00E06B08" w:rsidP="00E06B08" w:rsidRDefault="00E06B08" w14:paraId="5AAA1912" w14:textId="04378C61">
      <w:pPr>
        <w:pStyle w:val="NoSpacing"/>
        <w:ind w:left="1440" w:firstLine="720"/>
        <w:rPr>
          <w:color w:val="808080" w:themeColor="background1" w:themeShade="80"/>
        </w:rPr>
      </w:pPr>
      <w:r w:rsidRPr="00D42AA5">
        <w:rPr>
          <w:color w:val="808080" w:themeColor="background1" w:themeShade="80"/>
        </w:rPr>
        <w:t>(Many</w:t>
      </w:r>
      <w:r>
        <w:rPr>
          <w:color w:val="808080" w:themeColor="background1" w:themeShade="80"/>
        </w:rPr>
        <w:t xml:space="preserve">) </w:t>
      </w:r>
      <w:r w:rsidR="00174AFF">
        <w:rPr>
          <w:color w:val="808080" w:themeColor="background1" w:themeShade="80"/>
        </w:rPr>
        <w:t>Hauler Rates</w:t>
      </w:r>
      <w:r>
        <w:rPr>
          <w:color w:val="808080" w:themeColor="background1" w:themeShade="80"/>
        </w:rPr>
        <w:t xml:space="preserve"> </w:t>
      </w:r>
      <w:r w:rsidRPr="00D42AA5">
        <w:rPr>
          <w:color w:val="808080" w:themeColor="background1" w:themeShade="80"/>
        </w:rPr>
        <w:t xml:space="preserve">fields – labels </w:t>
      </w:r>
      <w:r w:rsidR="00174AFF">
        <w:rPr>
          <w:color w:val="808080" w:themeColor="background1" w:themeShade="80"/>
        </w:rPr>
        <w:t xml:space="preserve">often </w:t>
      </w:r>
      <w:r w:rsidRPr="00D42AA5">
        <w:rPr>
          <w:color w:val="808080" w:themeColor="background1" w:themeShade="80"/>
        </w:rPr>
        <w:t xml:space="preserve">contain the </w:t>
      </w:r>
      <w:r>
        <w:rPr>
          <w:color w:val="808080" w:themeColor="background1" w:themeShade="80"/>
        </w:rPr>
        <w:t xml:space="preserve">string </w:t>
      </w:r>
      <w:r w:rsidR="00174AFF">
        <w:rPr>
          <w:color w:val="808080" w:themeColor="background1" w:themeShade="80"/>
        </w:rPr>
        <w:t>“(Hauler</w:t>
      </w:r>
      <w:r w:rsidR="006239D6">
        <w:rPr>
          <w:color w:val="808080" w:themeColor="background1" w:themeShade="80"/>
        </w:rPr>
        <w:t>)</w:t>
      </w:r>
      <w:r w:rsidR="00174AFF">
        <w:rPr>
          <w:color w:val="808080" w:themeColor="background1" w:themeShade="80"/>
        </w:rPr>
        <w:t>”</w:t>
      </w:r>
    </w:p>
    <w:p w:rsidRPr="002758D2" w:rsidR="00E06B08" w:rsidP="006239D6" w:rsidRDefault="006239D6" w14:paraId="4855F5CB" w14:textId="515B9178">
      <w:pPr>
        <w:pStyle w:val="NoSpacing"/>
        <w:ind w:left="1440" w:firstLine="720"/>
      </w:pPr>
      <w:r>
        <w:rPr>
          <w:color w:val="808080" w:themeColor="background1" w:themeShade="80"/>
        </w:rPr>
        <w:t>(Many</w:t>
      </w:r>
      <w:r w:rsidR="00432C97">
        <w:rPr>
          <w:color w:val="808080" w:themeColor="background1" w:themeShade="80"/>
        </w:rPr>
        <w:t>)</w:t>
      </w:r>
      <w:r>
        <w:rPr>
          <w:color w:val="808080" w:themeColor="background1" w:themeShade="80"/>
        </w:rPr>
        <w:t xml:space="preserve"> Suggested Rates fields – labels contain the string “Suggested”</w:t>
      </w:r>
    </w:p>
    <w:p w:rsidRPr="008C5FAF" w:rsidR="005E1B30" w:rsidP="005E1B30" w:rsidRDefault="005E1B30" w14:paraId="52BCEAD5" w14:textId="77777777">
      <w:pPr>
        <w:pStyle w:val="Heading5"/>
        <w:ind w:left="720"/>
        <w:rPr>
          <w:b/>
          <w:bCs/>
          <w:color w:val="auto"/>
        </w:rPr>
      </w:pPr>
      <w:r>
        <w:rPr>
          <w:b/>
          <w:bCs/>
          <w:color w:val="auto"/>
        </w:rPr>
        <w:t>Tax Exemption</w:t>
      </w:r>
    </w:p>
    <w:p w:rsidRPr="00FF05E2" w:rsidR="005E1B30" w:rsidP="005E1B30" w:rsidRDefault="005E1B30" w14:paraId="3489D95A" w14:textId="003EBFE9">
      <w:pPr>
        <w:pStyle w:val="NoSpacing"/>
        <w:ind w:left="720"/>
      </w:pPr>
      <w:r>
        <w:t xml:space="preserve">We document if the customer’s site is tax exempt and charge accordingly. </w:t>
      </w:r>
      <w:r w:rsidRPr="00FF05E2">
        <w:t xml:space="preserve">The data </w:t>
      </w:r>
      <w:r w:rsidR="003B6511">
        <w:t>is fed from Sites and feeds the product tickets.</w:t>
      </w:r>
    </w:p>
    <w:p w:rsidRPr="00FF05E2" w:rsidR="005E1B30" w:rsidP="005E1B30" w:rsidRDefault="005E1B30" w14:paraId="276421B8" w14:textId="77777777">
      <w:pPr>
        <w:pStyle w:val="Heading6"/>
        <w:ind w:left="1440"/>
      </w:pPr>
      <w:r w:rsidRPr="00FF05E2">
        <w:t>Important Fields:</w:t>
      </w:r>
    </w:p>
    <w:p w:rsidRPr="005E1B30" w:rsidR="005E1B30" w:rsidP="005E1B30" w:rsidRDefault="005E1B30" w14:paraId="49EAE0BF" w14:textId="2FF96685">
      <w:pPr>
        <w:pStyle w:val="NoSpacing"/>
        <w:ind w:left="2160"/>
      </w:pPr>
      <w:r w:rsidRPr="003B6511">
        <w:t>[Tax Exempt #]</w:t>
      </w:r>
    </w:p>
    <w:p w:rsidR="00D931E7" w:rsidP="00D931E7" w:rsidRDefault="00D931E7" w14:paraId="166DD98A" w14:textId="6610EDC1">
      <w:pPr>
        <w:pStyle w:val="Heading5"/>
        <w:ind w:left="720"/>
        <w:rPr>
          <w:b/>
          <w:bCs/>
          <w:color w:val="auto"/>
        </w:rPr>
      </w:pPr>
      <w:r>
        <w:rPr>
          <w:b/>
          <w:bCs/>
          <w:color w:val="auto"/>
        </w:rPr>
        <w:t>Pricing History Log</w:t>
      </w:r>
    </w:p>
    <w:p w:rsidR="005C5353" w:rsidP="00455058" w:rsidRDefault="005C5353" w14:paraId="5506E2C3" w14:textId="19C00B36">
      <w:pPr>
        <w:ind w:left="720"/>
      </w:pPr>
      <w:r>
        <w:t>We record any changes to customer or vendor rates automatically via pipelines and “(Product) Pricing History Log” tables.</w:t>
      </w:r>
    </w:p>
    <w:p w:rsidRPr="00FF05E2" w:rsidR="00434988" w:rsidP="00434988" w:rsidRDefault="00434988" w14:paraId="0BE404F1" w14:textId="23F19B60">
      <w:pPr>
        <w:pStyle w:val="Heading6"/>
        <w:ind w:left="1440"/>
      </w:pPr>
      <w:r>
        <w:t>Pipelines</w:t>
      </w:r>
      <w:r w:rsidRPr="00FF05E2">
        <w:t>:</w:t>
      </w:r>
    </w:p>
    <w:p w:rsidRPr="00455058" w:rsidR="00D931E7" w:rsidP="00434988" w:rsidRDefault="00AB112A" w14:paraId="1B974CE6" w14:textId="6DDC4C3A">
      <w:pPr>
        <w:pStyle w:val="NoSpacing"/>
        <w:ind w:left="1440" w:firstLine="720"/>
        <w:rPr>
          <w:color w:val="808080" w:themeColor="background1" w:themeShade="80"/>
        </w:rPr>
      </w:pPr>
      <w:r>
        <w:rPr>
          <w:color w:val="808080" w:themeColor="background1" w:themeShade="80"/>
        </w:rPr>
        <w:t xml:space="preserve">(Many) </w:t>
      </w:r>
      <w:r w:rsidR="00455058">
        <w:rPr>
          <w:color w:val="808080" w:themeColor="background1" w:themeShade="80"/>
        </w:rPr>
        <w:t>Vendor Pricing – Add (Product) History</w:t>
      </w:r>
    </w:p>
    <w:p w:rsidRPr="008C5FAF" w:rsidR="004B71B7" w:rsidP="004B71B7" w:rsidRDefault="004B71B7" w14:paraId="626BBC1F" w14:textId="4CBE8863">
      <w:pPr>
        <w:pStyle w:val="Heading5"/>
        <w:ind w:left="720"/>
        <w:rPr>
          <w:b/>
          <w:bCs/>
          <w:color w:val="auto"/>
        </w:rPr>
      </w:pPr>
      <w:r>
        <w:rPr>
          <w:b/>
          <w:bCs/>
          <w:color w:val="auto"/>
        </w:rPr>
        <w:t xml:space="preserve">Fulfillment Hauler Quote </w:t>
      </w:r>
      <w:r w:rsidR="00464527">
        <w:rPr>
          <w:b/>
          <w:bCs/>
          <w:color w:val="auto"/>
        </w:rPr>
        <w:t>Entry</w:t>
      </w:r>
    </w:p>
    <w:p w:rsidR="004B71B7" w:rsidP="005C5353" w:rsidRDefault="00275088" w14:paraId="7A030F37" w14:textId="66770234">
      <w:pPr>
        <w:ind w:left="720"/>
      </w:pPr>
      <w:r>
        <w:t xml:space="preserve">We record </w:t>
      </w:r>
      <w:r w:rsidR="00021BB8">
        <w:t>vendor rates directly from the chosen “Hauler Quote” of an associated fulfillment ticket</w:t>
      </w:r>
      <w:r w:rsidR="00962425">
        <w:t xml:space="preserve"> via </w:t>
      </w:r>
      <w:r w:rsidR="005C5353">
        <w:t>formula URL button</w:t>
      </w:r>
      <w:r w:rsidR="00021BB8">
        <w:t>.</w:t>
      </w:r>
    </w:p>
    <w:p w:rsidRPr="00FF05E2" w:rsidR="00782439" w:rsidP="00782439" w:rsidRDefault="00782439" w14:paraId="797BCEB9" w14:textId="77777777">
      <w:pPr>
        <w:pStyle w:val="Heading6"/>
        <w:ind w:left="1440"/>
      </w:pPr>
      <w:r w:rsidRPr="00FF05E2">
        <w:t>Important Fields:</w:t>
      </w:r>
    </w:p>
    <w:p w:rsidRPr="00194E09" w:rsidR="00782439" w:rsidP="00194E09" w:rsidRDefault="00782439" w14:paraId="68C5708D" w14:textId="67D5DBF1">
      <w:pPr>
        <w:pStyle w:val="NoSpacing"/>
        <w:ind w:left="1440" w:firstLine="720"/>
        <w:rPr>
          <w:color w:val="808080" w:themeColor="background1" w:themeShade="80"/>
        </w:rPr>
      </w:pPr>
      <w:r w:rsidRPr="00D42AA5">
        <w:rPr>
          <w:color w:val="808080" w:themeColor="background1" w:themeShade="80"/>
        </w:rPr>
        <w:t xml:space="preserve">(Many) </w:t>
      </w:r>
      <w:r w:rsidR="00117574">
        <w:rPr>
          <w:color w:val="808080" w:themeColor="background1" w:themeShade="80"/>
        </w:rPr>
        <w:t xml:space="preserve">Vendor Rates </w:t>
      </w:r>
      <w:r w:rsidRPr="00D42AA5">
        <w:rPr>
          <w:color w:val="808080" w:themeColor="background1" w:themeShade="80"/>
        </w:rPr>
        <w:t xml:space="preserve">fields – labels </w:t>
      </w:r>
      <w:r w:rsidR="007F4ECC">
        <w:rPr>
          <w:color w:val="808080" w:themeColor="background1" w:themeShade="80"/>
        </w:rPr>
        <w:t>often</w:t>
      </w:r>
      <w:r w:rsidRPr="00D42AA5">
        <w:rPr>
          <w:color w:val="808080" w:themeColor="background1" w:themeShade="80"/>
        </w:rPr>
        <w:t xml:space="preserve"> contain the string “</w:t>
      </w:r>
      <w:r w:rsidR="007F4ECC">
        <w:rPr>
          <w:color w:val="808080" w:themeColor="background1" w:themeShade="80"/>
        </w:rPr>
        <w:t>(Hauler)”</w:t>
      </w:r>
    </w:p>
    <w:p w:rsidRPr="008C5FAF" w:rsidR="008C5FAF" w:rsidP="00C11DFB" w:rsidRDefault="007E6769" w14:paraId="04B492D3" w14:textId="50F80101">
      <w:pPr>
        <w:pStyle w:val="Heading5"/>
        <w:ind w:left="720"/>
        <w:rPr>
          <w:b/>
          <w:bCs/>
          <w:color w:val="auto"/>
        </w:rPr>
      </w:pPr>
      <w:r w:rsidRPr="008C5FAF">
        <w:rPr>
          <w:b/>
          <w:bCs/>
          <w:color w:val="auto"/>
        </w:rPr>
        <w:t xml:space="preserve">CWS </w:t>
      </w:r>
      <w:r w:rsidRPr="008C5FAF" w:rsidR="006874A1">
        <w:rPr>
          <w:b/>
          <w:bCs/>
          <w:color w:val="auto"/>
        </w:rPr>
        <w:t>Price Increase Process</w:t>
      </w:r>
      <w:r w:rsidR="00086632">
        <w:rPr>
          <w:b/>
          <w:bCs/>
          <w:color w:val="auto"/>
        </w:rPr>
        <w:t xml:space="preserve">  - </w:t>
      </w:r>
      <w:r w:rsidR="008A2956">
        <w:rPr>
          <w:b/>
          <w:bCs/>
          <w:color w:val="auto"/>
        </w:rPr>
        <w:t xml:space="preserve">(Primarily) </w:t>
      </w:r>
      <w:r w:rsidR="00086632">
        <w:rPr>
          <w:b/>
          <w:bCs/>
          <w:color w:val="auto"/>
        </w:rPr>
        <w:t>Front Loads, Perm Roll-offs</w:t>
      </w:r>
    </w:p>
    <w:p w:rsidRPr="00FF05E2" w:rsidR="006874A1" w:rsidP="00C11DFB" w:rsidRDefault="007E6769" w14:paraId="58EF0EBE" w14:textId="53878067">
      <w:pPr>
        <w:pStyle w:val="NoSpacing"/>
        <w:ind w:left="720"/>
      </w:pPr>
      <w:r w:rsidRPr="00FF05E2">
        <w:t>We have a</w:t>
      </w:r>
      <w:r w:rsidRPr="00FF05E2" w:rsidR="007336A5">
        <w:t>n automated</w:t>
      </w:r>
      <w:r w:rsidRPr="00FF05E2">
        <w:t xml:space="preserve"> process </w:t>
      </w:r>
      <w:r w:rsidRPr="00FF05E2" w:rsidR="003D1574">
        <w:t xml:space="preserve">to automatically increase CWS customer pricing based on </w:t>
      </w:r>
      <w:r w:rsidRPr="00FF05E2" w:rsidR="006A497E">
        <w:t xml:space="preserve">contract dates and </w:t>
      </w:r>
      <w:r w:rsidRPr="00FF05E2" w:rsidR="00B41FAE">
        <w:t xml:space="preserve">pre-set amounts. The process and </w:t>
      </w:r>
      <w:r w:rsidRPr="00FF05E2" w:rsidR="007336A5">
        <w:t>d</w:t>
      </w:r>
      <w:r w:rsidRPr="00FF05E2" w:rsidR="00647550">
        <w:t xml:space="preserve">ata </w:t>
      </w:r>
      <w:r w:rsidR="00ED4CA3">
        <w:t xml:space="preserve">is fed from (and interacts with) </w:t>
      </w:r>
      <w:r w:rsidR="003E23E8">
        <w:t>Sites.</w:t>
      </w:r>
    </w:p>
    <w:p w:rsidRPr="00FF05E2" w:rsidR="00434988" w:rsidP="00434988" w:rsidRDefault="00434988" w14:paraId="36C87D96" w14:textId="21DDD11A">
      <w:pPr>
        <w:pStyle w:val="Heading6"/>
        <w:ind w:left="1440"/>
      </w:pPr>
      <w:r>
        <w:t>Pipelines</w:t>
      </w:r>
      <w:r w:rsidRPr="00FF05E2">
        <w:t>:</w:t>
      </w:r>
    </w:p>
    <w:p w:rsidR="00434988" w:rsidP="00434988" w:rsidRDefault="00144809" w14:paraId="0F0DBAD6" w14:textId="77777777">
      <w:pPr>
        <w:pStyle w:val="NoSpacing"/>
        <w:ind w:left="2160"/>
        <w:rPr>
          <w:color w:val="808080" w:themeColor="background1" w:themeShade="80"/>
        </w:rPr>
      </w:pPr>
      <w:r w:rsidRPr="00960501">
        <w:rPr>
          <w:color w:val="808080" w:themeColor="background1" w:themeShade="80"/>
        </w:rPr>
        <w:t>SM – Front Load Price Increases</w:t>
      </w:r>
    </w:p>
    <w:p w:rsidR="00434988" w:rsidP="00434988" w:rsidRDefault="00144809" w14:paraId="69D36526" w14:textId="77777777">
      <w:pPr>
        <w:pStyle w:val="NoSpacing"/>
        <w:ind w:left="2160"/>
        <w:rPr>
          <w:color w:val="808080" w:themeColor="background1" w:themeShade="80"/>
        </w:rPr>
      </w:pPr>
      <w:r w:rsidRPr="00960501">
        <w:rPr>
          <w:color w:val="808080" w:themeColor="background1" w:themeShade="80"/>
        </w:rPr>
        <w:t>SM – Prem Roll-off Price Increases</w:t>
      </w:r>
    </w:p>
    <w:p w:rsidR="007336A5" w:rsidP="00434988" w:rsidRDefault="001232F8" w14:paraId="6C0B219E" w14:textId="62A4DD87">
      <w:pPr>
        <w:pStyle w:val="NoSpacing"/>
        <w:ind w:left="2160"/>
        <w:rPr>
          <w:color w:val="808080" w:themeColor="background1" w:themeShade="80"/>
        </w:rPr>
      </w:pPr>
      <w:r w:rsidRPr="00960501">
        <w:rPr>
          <w:color w:val="808080" w:themeColor="background1" w:themeShade="80"/>
        </w:rPr>
        <w:t>SM – Price Increase Increment</w:t>
      </w:r>
      <w:r w:rsidR="001C39B1">
        <w:rPr>
          <w:color w:val="808080" w:themeColor="background1" w:themeShade="80"/>
        </w:rPr>
        <w:t xml:space="preserve"> </w:t>
      </w:r>
      <w:r w:rsidRPr="00960501" w:rsidR="00B41FAE">
        <w:rPr>
          <w:color w:val="808080" w:themeColor="background1" w:themeShade="80"/>
        </w:rPr>
        <w:t xml:space="preserve">process </w:t>
      </w:r>
    </w:p>
    <w:p w:rsidRPr="00FF05E2" w:rsidR="00434988" w:rsidP="00434988" w:rsidRDefault="00434988" w14:paraId="3D336FCE" w14:textId="653F6AD7">
      <w:pPr>
        <w:pStyle w:val="Heading6"/>
        <w:ind w:left="1440"/>
      </w:pPr>
      <w:r>
        <w:t>Form Rules</w:t>
      </w:r>
      <w:r w:rsidRPr="00FF05E2">
        <w:t>:</w:t>
      </w:r>
    </w:p>
    <w:p w:rsidR="00434988" w:rsidP="00434988" w:rsidRDefault="00F1352E" w14:paraId="15D126A9" w14:textId="77777777">
      <w:pPr>
        <w:pStyle w:val="NoSpacing"/>
        <w:ind w:left="2160"/>
        <w:rPr>
          <w:color w:val="808080" w:themeColor="background1" w:themeShade="80"/>
        </w:rPr>
      </w:pPr>
      <w:r>
        <w:rPr>
          <w:color w:val="808080" w:themeColor="background1" w:themeShade="80"/>
        </w:rPr>
        <w:t>(Toilets) #</w:t>
      </w:r>
      <w:r w:rsidR="009C06D9">
        <w:rPr>
          <w:color w:val="808080" w:themeColor="background1" w:themeShade="80"/>
        </w:rPr>
        <w:t>64</w:t>
      </w:r>
      <w:r w:rsidR="00E20756">
        <w:rPr>
          <w:color w:val="808080" w:themeColor="background1" w:themeShade="80"/>
        </w:rPr>
        <w:t xml:space="preserve"> </w:t>
      </w:r>
    </w:p>
    <w:p w:rsidR="00434988" w:rsidP="00434988" w:rsidRDefault="00E20756" w14:paraId="0243D3E2" w14:textId="77777777">
      <w:pPr>
        <w:pStyle w:val="NoSpacing"/>
        <w:ind w:left="2160"/>
        <w:rPr>
          <w:color w:val="808080" w:themeColor="background1" w:themeShade="80"/>
        </w:rPr>
      </w:pPr>
      <w:r>
        <w:rPr>
          <w:color w:val="808080" w:themeColor="background1" w:themeShade="80"/>
        </w:rPr>
        <w:t xml:space="preserve">(Roll-offs) </w:t>
      </w:r>
      <w:r w:rsidR="00AF7481">
        <w:rPr>
          <w:color w:val="808080" w:themeColor="background1" w:themeShade="80"/>
        </w:rPr>
        <w:t>#48</w:t>
      </w:r>
      <w:r w:rsidR="0048671C">
        <w:rPr>
          <w:color w:val="808080" w:themeColor="background1" w:themeShade="80"/>
        </w:rPr>
        <w:t xml:space="preserve"> </w:t>
      </w:r>
    </w:p>
    <w:p w:rsidR="00434988" w:rsidP="00434988" w:rsidRDefault="0048671C" w14:paraId="2DA3A009" w14:textId="77777777">
      <w:pPr>
        <w:pStyle w:val="NoSpacing"/>
        <w:ind w:left="2160"/>
        <w:rPr>
          <w:color w:val="808080" w:themeColor="background1" w:themeShade="80"/>
        </w:rPr>
      </w:pPr>
      <w:r>
        <w:rPr>
          <w:color w:val="808080" w:themeColor="background1" w:themeShade="80"/>
        </w:rPr>
        <w:t>(Front Loads) #46,#47</w:t>
      </w:r>
      <w:r w:rsidR="0021105D">
        <w:rPr>
          <w:color w:val="808080" w:themeColor="background1" w:themeShade="80"/>
        </w:rPr>
        <w:t xml:space="preserve"> </w:t>
      </w:r>
    </w:p>
    <w:p w:rsidR="00434988" w:rsidP="00434988" w:rsidRDefault="0021105D" w14:paraId="0879237E" w14:textId="77777777">
      <w:pPr>
        <w:pStyle w:val="NoSpacing"/>
        <w:ind w:left="2160"/>
        <w:rPr>
          <w:color w:val="808080" w:themeColor="background1" w:themeShade="80"/>
        </w:rPr>
      </w:pPr>
      <w:r>
        <w:rPr>
          <w:color w:val="808080" w:themeColor="background1" w:themeShade="80"/>
        </w:rPr>
        <w:t>(Equipment Rentals) #45,46</w:t>
      </w:r>
      <w:r w:rsidR="00CE6624">
        <w:rPr>
          <w:color w:val="808080" w:themeColor="background1" w:themeShade="80"/>
        </w:rPr>
        <w:t xml:space="preserve"> </w:t>
      </w:r>
    </w:p>
    <w:p w:rsidR="00434988" w:rsidP="00434988" w:rsidRDefault="00CE6624" w14:paraId="58DA8256" w14:textId="77777777">
      <w:pPr>
        <w:pStyle w:val="NoSpacing"/>
        <w:ind w:left="2160"/>
        <w:rPr>
          <w:color w:val="808080" w:themeColor="background1" w:themeShade="80"/>
        </w:rPr>
      </w:pPr>
      <w:r>
        <w:rPr>
          <w:color w:val="808080" w:themeColor="background1" w:themeShade="80"/>
        </w:rPr>
        <w:t>(Other Services) #68,69</w:t>
      </w:r>
      <w:r w:rsidR="00766E84">
        <w:rPr>
          <w:color w:val="808080" w:themeColor="background1" w:themeShade="80"/>
        </w:rPr>
        <w:t xml:space="preserve"> </w:t>
      </w:r>
    </w:p>
    <w:p w:rsidRPr="00960501" w:rsidR="00F1352E" w:rsidP="00434988" w:rsidRDefault="00766E84" w14:paraId="254BFC3B" w14:textId="2A534DC0">
      <w:pPr>
        <w:pStyle w:val="NoSpacing"/>
        <w:ind w:left="2160"/>
        <w:rPr>
          <w:color w:val="808080" w:themeColor="background1" w:themeShade="80"/>
        </w:rPr>
      </w:pPr>
      <w:r>
        <w:rPr>
          <w:color w:val="808080" w:themeColor="background1" w:themeShade="80"/>
        </w:rPr>
        <w:t>(Perm Roll-offs) #</w:t>
      </w:r>
      <w:r w:rsidR="00E21353">
        <w:rPr>
          <w:color w:val="808080" w:themeColor="background1" w:themeShade="80"/>
        </w:rPr>
        <w:t>51,52</w:t>
      </w:r>
    </w:p>
    <w:p w:rsidRPr="00FF05E2" w:rsidR="007336A5" w:rsidP="00C11DFB" w:rsidRDefault="007336A5" w14:paraId="134A52C3" w14:textId="74DD3BFE">
      <w:pPr>
        <w:pStyle w:val="Heading6"/>
        <w:ind w:left="1440"/>
      </w:pPr>
      <w:r w:rsidRPr="00FF05E2">
        <w:t>Important Fields:</w:t>
      </w:r>
    </w:p>
    <w:p w:rsidR="00B41FAE" w:rsidP="00C11DFB" w:rsidRDefault="00575926" w14:paraId="39BC6C73" w14:textId="56AEF70F">
      <w:pPr>
        <w:pStyle w:val="NoSpacing"/>
        <w:ind w:left="1440" w:firstLine="720"/>
        <w:rPr>
          <w:color w:val="808080" w:themeColor="background1" w:themeShade="80"/>
        </w:rPr>
      </w:pPr>
      <w:r w:rsidRPr="00D42AA5">
        <w:rPr>
          <w:color w:val="808080" w:themeColor="background1" w:themeShade="80"/>
        </w:rPr>
        <w:t xml:space="preserve">(Many) fields – </w:t>
      </w:r>
      <w:r w:rsidRPr="00D42AA5" w:rsidR="002F3C8C">
        <w:rPr>
          <w:color w:val="808080" w:themeColor="background1" w:themeShade="80"/>
        </w:rPr>
        <w:t>labels all contain the string “PI”</w:t>
      </w:r>
      <w:r w:rsidR="0043664E">
        <w:rPr>
          <w:color w:val="808080" w:themeColor="background1" w:themeShade="80"/>
        </w:rPr>
        <w:t xml:space="preserve"> or “Price Increase”</w:t>
      </w:r>
    </w:p>
    <w:p w:rsidR="00C070E0" w:rsidP="00C070E0" w:rsidRDefault="00C070E0" w14:paraId="7C6E1506" w14:textId="4293EEC2">
      <w:pPr>
        <w:pStyle w:val="NoSpacing"/>
        <w:ind w:left="2160"/>
      </w:pPr>
      <w:r w:rsidRPr="00DB6362">
        <w:t>[</w:t>
      </w:r>
      <w:r>
        <w:t>Ignore Service Level Change</w:t>
      </w:r>
      <w:r w:rsidRPr="00DB6362">
        <w:t>]</w:t>
      </w:r>
    </w:p>
    <w:p w:rsidRPr="00C070E0" w:rsidR="009765E0" w:rsidP="00C070E0" w:rsidRDefault="009765E0" w14:paraId="43820BB8" w14:textId="0DC7C9ED">
      <w:pPr>
        <w:pStyle w:val="NoSpacing"/>
        <w:ind w:left="2160"/>
      </w:pPr>
      <w:r>
        <w:t>[Most Recent Service Level Change]</w:t>
      </w:r>
    </w:p>
    <w:p w:rsidR="00C7766F" w:rsidP="00C7766F" w:rsidRDefault="00C7766F" w14:paraId="6FD71240" w14:textId="32B9F96C">
      <w:pPr>
        <w:pStyle w:val="Heading4"/>
      </w:pPr>
      <w:r>
        <w:t>CWS Delineation</w:t>
      </w:r>
    </w:p>
    <w:p w:rsidRPr="008C5FAF" w:rsidR="008C5FAF" w:rsidP="00C11DFB" w:rsidRDefault="00DD2E36" w14:paraId="7FE2675E" w14:textId="77777777">
      <w:pPr>
        <w:pStyle w:val="Heading5"/>
        <w:ind w:left="720"/>
        <w:rPr>
          <w:b/>
          <w:bCs/>
        </w:rPr>
      </w:pPr>
      <w:r w:rsidRPr="008C5FAF">
        <w:rPr>
          <w:b/>
          <w:bCs/>
          <w:color w:val="auto"/>
        </w:rPr>
        <w:t>CWS Internal Contact</w:t>
      </w:r>
    </w:p>
    <w:p w:rsidR="00DD2E36" w:rsidP="00C11DFB" w:rsidRDefault="00DD2E36" w14:paraId="6FC980BA" w14:textId="63639F48">
      <w:pPr>
        <w:pStyle w:val="NoSpacing"/>
        <w:ind w:left="720"/>
      </w:pPr>
      <w:r>
        <w:t xml:space="preserve">We display the </w:t>
      </w:r>
      <w:r w:rsidR="00B6229E">
        <w:t xml:space="preserve">Inside sales counterpart to our CWS reps. </w:t>
      </w:r>
    </w:p>
    <w:p w:rsidR="00DD02D8" w:rsidP="00C11DFB" w:rsidRDefault="00DD02D8" w14:paraId="2EE939AD" w14:textId="77777777">
      <w:pPr>
        <w:pStyle w:val="Heading6"/>
        <w:ind w:left="1440"/>
      </w:pPr>
      <w:r>
        <w:t>Important Fields:</w:t>
      </w:r>
    </w:p>
    <w:p w:rsidR="005D1906" w:rsidP="00C11DFB" w:rsidRDefault="00070403" w14:paraId="7476940F" w14:textId="41DE855C">
      <w:pPr>
        <w:pStyle w:val="NoSpacing"/>
        <w:ind w:left="2160"/>
      </w:pPr>
      <w:r w:rsidRPr="00DB6362">
        <w:t xml:space="preserve">FID </w:t>
      </w:r>
      <w:r w:rsidRPr="00DB6362" w:rsidR="0041164E">
        <w:t>[</w:t>
      </w:r>
      <w:r w:rsidRPr="00DB6362" w:rsidR="005906C4">
        <w:t>Quickbase Customer ID - CWS</w:t>
      </w:r>
      <w:r w:rsidRPr="00DB6362" w:rsidR="0041164E">
        <w:t>]</w:t>
      </w:r>
    </w:p>
    <w:p w:rsidR="00B55079" w:rsidP="00D7445C" w:rsidRDefault="00070403" w14:paraId="0A944862" w14:textId="03815244">
      <w:pPr>
        <w:pStyle w:val="NoSpacing"/>
        <w:ind w:left="2160"/>
      </w:pPr>
      <w:r w:rsidRPr="00DB6362">
        <w:t xml:space="preserve">FID </w:t>
      </w:r>
      <w:r w:rsidRPr="00DB6362" w:rsidR="0041164E">
        <w:t>[</w:t>
      </w:r>
      <w:r w:rsidRPr="00DB6362" w:rsidR="00DD02D8">
        <w:t>CWS Internal Contact</w:t>
      </w:r>
      <w:r w:rsidRPr="00DB6362" w:rsidR="0041164E">
        <w:t>]</w:t>
      </w:r>
    </w:p>
    <w:p w:rsidRPr="008C5FAF" w:rsidR="008C5FAF" w:rsidP="00C11DFB" w:rsidRDefault="00356686" w14:paraId="06E0EFF1" w14:textId="08700821">
      <w:pPr>
        <w:pStyle w:val="Heading5"/>
        <w:ind w:left="720"/>
        <w:rPr>
          <w:b/>
          <w:bCs/>
          <w:color w:val="auto"/>
        </w:rPr>
      </w:pPr>
      <w:r w:rsidRPr="008C5FAF">
        <w:rPr>
          <w:b/>
          <w:bCs/>
          <w:color w:val="auto"/>
        </w:rPr>
        <w:t xml:space="preserve">CWS </w:t>
      </w:r>
      <w:r w:rsidR="00DB6362">
        <w:rPr>
          <w:b/>
          <w:bCs/>
          <w:color w:val="auto"/>
        </w:rPr>
        <w:t>Vendor Quote Requests</w:t>
      </w:r>
    </w:p>
    <w:p w:rsidR="00A3723D" w:rsidP="00A3723D" w:rsidRDefault="008A31E6" w14:paraId="591C0FAE" w14:textId="77777777">
      <w:pPr>
        <w:ind w:left="720"/>
      </w:pPr>
      <w:r>
        <w:t>We currently add</w:t>
      </w:r>
      <w:r w:rsidR="00D7445C">
        <w:t xml:space="preserve"> VQRs</w:t>
      </w:r>
      <w:r w:rsidR="00765109">
        <w:t xml:space="preserve"> for </w:t>
      </w:r>
      <w:r>
        <w:t xml:space="preserve">CWS leads directly into the CRM application and maintain them separately. </w:t>
      </w:r>
      <w:r w:rsidR="00F010B4">
        <w:t xml:space="preserve">We use pipelines to send the data back and forth between apps. </w:t>
      </w:r>
      <w:r w:rsidR="003679AD">
        <w:t xml:space="preserve">We anticipate a </w:t>
      </w:r>
      <w:r w:rsidR="00B3223B">
        <w:t>NEW</w:t>
      </w:r>
      <w:r w:rsidR="003679AD">
        <w:t xml:space="preserve"> delineation process to house these concurrently </w:t>
      </w:r>
      <w:r w:rsidR="00DF3E24">
        <w:t xml:space="preserve">in the </w:t>
      </w:r>
      <w:r w:rsidR="00623232">
        <w:t>Orders</w:t>
      </w:r>
      <w:r w:rsidR="00DF3E24">
        <w:t xml:space="preserve"> Module.</w:t>
      </w:r>
    </w:p>
    <w:p w:rsidR="00A3723D" w:rsidP="00A3723D" w:rsidRDefault="00A3723D" w14:paraId="24925A5B" w14:textId="77777777">
      <w:pPr>
        <w:pStyle w:val="Heading6"/>
        <w:ind w:left="720" w:firstLine="720"/>
      </w:pPr>
      <w:r>
        <w:t>Notifications</w:t>
      </w:r>
      <w:r w:rsidRPr="00FF05E2">
        <w:t xml:space="preserve">: </w:t>
      </w:r>
    </w:p>
    <w:p w:rsidRPr="00A3723D" w:rsidR="005D1906" w:rsidP="00A3723D" w:rsidRDefault="00A3723D" w14:paraId="7B29CE21" w14:textId="54D80AC5">
      <w:pPr>
        <w:pStyle w:val="NoSpacing"/>
        <w:ind w:left="1440" w:firstLine="720"/>
        <w:rPr>
          <w:color w:val="808080" w:themeColor="background1" w:themeShade="80"/>
        </w:rPr>
      </w:pPr>
      <w:r>
        <w:rPr>
          <w:color w:val="808080" w:themeColor="background1" w:themeShade="80"/>
        </w:rPr>
        <w:t>(Many) CRM – New VQR</w:t>
      </w:r>
      <w:r w:rsidR="002D2B3B">
        <w:rPr>
          <w:color w:val="808080" w:themeColor="background1" w:themeShade="80"/>
        </w:rPr>
        <w:t xml:space="preserve"> – (Name)</w:t>
      </w:r>
    </w:p>
    <w:p w:rsidRPr="00FF05E2" w:rsidR="00172F73" w:rsidP="00172F73" w:rsidRDefault="00172F73" w14:paraId="55F9F7F6" w14:textId="70D80BE7">
      <w:pPr>
        <w:pStyle w:val="Heading6"/>
        <w:ind w:left="1440"/>
      </w:pPr>
      <w:r>
        <w:t>Pipelines</w:t>
      </w:r>
      <w:r w:rsidRPr="00FF05E2">
        <w:t>:</w:t>
      </w:r>
    </w:p>
    <w:p w:rsidR="00172F73" w:rsidP="00172F73" w:rsidRDefault="005A78ED" w14:paraId="7A82974E" w14:textId="77777777">
      <w:pPr>
        <w:pStyle w:val="NoSpacing"/>
        <w:ind w:left="2160"/>
        <w:rPr>
          <w:color w:val="808080" w:themeColor="background1" w:themeShade="80"/>
        </w:rPr>
      </w:pPr>
      <w:r>
        <w:rPr>
          <w:color w:val="808080" w:themeColor="background1" w:themeShade="80"/>
        </w:rPr>
        <w:t xml:space="preserve">(Many) </w:t>
      </w:r>
      <w:r w:rsidRPr="000131DE" w:rsidR="00D91775">
        <w:rPr>
          <w:color w:val="808080" w:themeColor="background1" w:themeShade="80"/>
        </w:rPr>
        <w:t xml:space="preserve">CRM - Send </w:t>
      </w:r>
      <w:r w:rsidR="00F63A0B">
        <w:rPr>
          <w:color w:val="808080" w:themeColor="background1" w:themeShade="80"/>
        </w:rPr>
        <w:t xml:space="preserve">VQR [Product Type] </w:t>
      </w:r>
      <w:r>
        <w:rPr>
          <w:color w:val="808080" w:themeColor="background1" w:themeShade="80"/>
        </w:rPr>
        <w:t>To Sales Management</w:t>
      </w:r>
    </w:p>
    <w:p w:rsidRPr="00DD2E36" w:rsidR="00D91775" w:rsidP="00172F73" w:rsidRDefault="00172F73" w14:paraId="7C3F62BB" w14:textId="4CB74E4C">
      <w:pPr>
        <w:pStyle w:val="NoSpacing"/>
        <w:ind w:left="2160"/>
      </w:pPr>
      <w:r>
        <w:rPr>
          <w:color w:val="808080" w:themeColor="background1" w:themeShade="80"/>
        </w:rPr>
        <w:t xml:space="preserve">(Many) </w:t>
      </w:r>
      <w:r w:rsidR="005A78ED">
        <w:rPr>
          <w:color w:val="808080" w:themeColor="background1" w:themeShade="80"/>
        </w:rPr>
        <w:t>Send VQR [Product Type] Back To CRM</w:t>
      </w:r>
    </w:p>
    <w:p w:rsidR="00DF3E24" w:rsidP="00C11DFB" w:rsidRDefault="00DF3E24" w14:paraId="023C067A" w14:textId="77777777">
      <w:pPr>
        <w:pStyle w:val="Heading6"/>
        <w:ind w:left="1440"/>
      </w:pPr>
      <w:r>
        <w:t>Important Fields:</w:t>
      </w:r>
    </w:p>
    <w:p w:rsidRPr="00623232" w:rsidR="00623232" w:rsidP="00623232" w:rsidRDefault="00623232" w14:paraId="1ABCD0F2" w14:textId="2EDAC66B">
      <w:pPr>
        <w:pStyle w:val="NoSpacing"/>
      </w:pPr>
      <w:r>
        <w:tab/>
      </w:r>
      <w:r>
        <w:tab/>
      </w:r>
      <w:r>
        <w:tab/>
      </w:r>
      <w:r w:rsidRPr="003D4672">
        <w:rPr>
          <w:color w:val="808080" w:themeColor="background1" w:themeShade="80"/>
        </w:rPr>
        <w:t xml:space="preserve">CRM </w:t>
      </w:r>
      <w:r w:rsidRPr="003D4672" w:rsidR="003D4672">
        <w:rPr>
          <w:color w:val="808080" w:themeColor="background1" w:themeShade="80"/>
        </w:rPr>
        <w:t>–</w:t>
      </w:r>
      <w:r w:rsidRPr="003D4672">
        <w:rPr>
          <w:color w:val="808080" w:themeColor="background1" w:themeShade="80"/>
        </w:rPr>
        <w:t xml:space="preserve"> </w:t>
      </w:r>
      <w:r w:rsidRPr="003D4672" w:rsidR="003D4672">
        <w:rPr>
          <w:color w:val="808080" w:themeColor="background1" w:themeShade="80"/>
        </w:rPr>
        <w:t>“VQRs” table</w:t>
      </w:r>
    </w:p>
    <w:p w:rsidR="00480B89" w:rsidP="006A7975" w:rsidRDefault="00DF3E24" w14:paraId="552960B0" w14:textId="53A46F67">
      <w:pPr>
        <w:pStyle w:val="NoSpacing"/>
        <w:ind w:left="2160"/>
        <w:rPr>
          <w:color w:val="808080" w:themeColor="background1" w:themeShade="80"/>
        </w:rPr>
      </w:pPr>
      <w:r w:rsidRPr="003A7836">
        <w:rPr>
          <w:color w:val="808080" w:themeColor="background1" w:themeShade="80"/>
        </w:rPr>
        <w:t>(Many) additional CRM “</w:t>
      </w:r>
      <w:r w:rsidR="003D4672">
        <w:rPr>
          <w:color w:val="808080" w:themeColor="background1" w:themeShade="80"/>
        </w:rPr>
        <w:t>VQRs</w:t>
      </w:r>
      <w:r w:rsidRPr="003A7836">
        <w:rPr>
          <w:color w:val="808080" w:themeColor="background1" w:themeShade="80"/>
        </w:rPr>
        <w:t>” fields</w:t>
      </w:r>
    </w:p>
    <w:p w:rsidR="00966B94" w:rsidP="006A7975" w:rsidRDefault="00966B94" w14:paraId="2770B073" w14:textId="25F4ABDD">
      <w:pPr>
        <w:pStyle w:val="NoSpacing"/>
        <w:ind w:left="2160"/>
      </w:pPr>
      <w:r w:rsidRPr="00DB6362">
        <w:t>[</w:t>
      </w:r>
      <w:r>
        <w:t>Added by CRM</w:t>
      </w:r>
      <w:r w:rsidRPr="00DB6362">
        <w:t>]</w:t>
      </w:r>
    </w:p>
    <w:p w:rsidR="00B935F1" w:rsidP="00B935F1" w:rsidRDefault="00966B94" w14:paraId="317A6DE5" w14:textId="3BDDAD96">
      <w:pPr>
        <w:pStyle w:val="NoSpacing"/>
        <w:ind w:left="2160"/>
      </w:pPr>
      <w:r>
        <w:t>[CRM RID]</w:t>
      </w:r>
    </w:p>
    <w:p w:rsidR="00B935F1" w:rsidP="00B935F1" w:rsidRDefault="00B935F1" w14:paraId="40D6AA8E" w14:textId="4DC9816C">
      <w:pPr>
        <w:pStyle w:val="Heading3"/>
        <w:rPr>
          <w:sz w:val="44"/>
          <w:szCs w:val="44"/>
        </w:rPr>
      </w:pPr>
      <w:r>
        <w:rPr>
          <w:sz w:val="44"/>
          <w:szCs w:val="44"/>
        </w:rPr>
        <w:t xml:space="preserve">Toilets </w:t>
      </w:r>
      <w:r w:rsidR="002209C4">
        <w:rPr>
          <w:sz w:val="44"/>
          <w:szCs w:val="44"/>
        </w:rPr>
        <w:t>Specific</w:t>
      </w:r>
    </w:p>
    <w:p w:rsidRPr="00180B0D" w:rsidR="002209C4" w:rsidP="002209C4" w:rsidRDefault="0016094D" w14:paraId="17612875" w14:textId="382824E5">
      <w:pPr>
        <w:pStyle w:val="Heading4"/>
      </w:pPr>
      <w:r>
        <w:rPr>
          <w:rStyle w:val="Heading3Char"/>
          <w:color w:val="CA6D07" w:themeColor="accent1" w:themeShade="BF"/>
          <w:sz w:val="22"/>
          <w:szCs w:val="22"/>
        </w:rPr>
        <w:t>Orde</w:t>
      </w:r>
      <w:r w:rsidRPr="00180B0D" w:rsidR="002209C4">
        <w:rPr>
          <w:rStyle w:val="Heading3Char"/>
          <w:color w:val="CA6D07" w:themeColor="accent1" w:themeShade="BF"/>
          <w:sz w:val="22"/>
          <w:szCs w:val="22"/>
        </w:rPr>
        <w:t>r Instruction</w:t>
      </w:r>
    </w:p>
    <w:p w:rsidRPr="00BC2EB2" w:rsidR="002209C4" w:rsidP="002209C4" w:rsidRDefault="002209C4" w14:paraId="0559D7B1" w14:textId="295192AF">
      <w:pPr>
        <w:pStyle w:val="Heading5"/>
        <w:ind w:left="720"/>
        <w:rPr>
          <w:b/>
          <w:bCs/>
        </w:rPr>
      </w:pPr>
      <w:r>
        <w:rPr>
          <w:b/>
          <w:bCs/>
          <w:color w:val="auto"/>
        </w:rPr>
        <w:t>Winterization Fee Reminder</w:t>
      </w:r>
    </w:p>
    <w:p w:rsidRPr="00DF086C" w:rsidR="002209C4" w:rsidP="002209C4" w:rsidRDefault="002209C4" w14:paraId="62B443D7" w14:textId="77777777">
      <w:pPr>
        <w:pStyle w:val="NoSpacing"/>
        <w:ind w:left="720"/>
      </w:pPr>
      <w:r w:rsidRPr="00DF086C">
        <w:t xml:space="preserve">We </w:t>
      </w:r>
      <w:r>
        <w:t>remind</w:t>
      </w:r>
      <w:r w:rsidRPr="00DF086C">
        <w:t xml:space="preserve"> the team</w:t>
      </w:r>
      <w:r>
        <w:t xml:space="preserve"> to quote winter service fees during the applicable months.</w:t>
      </w:r>
    </w:p>
    <w:p w:rsidR="002209C4" w:rsidP="002209C4" w:rsidRDefault="002209C4" w14:paraId="389B8531" w14:textId="77777777">
      <w:pPr>
        <w:pStyle w:val="Heading6"/>
        <w:ind w:left="1440"/>
      </w:pPr>
      <w:r w:rsidRPr="00DF086C">
        <w:t>Important Fields:</w:t>
      </w:r>
    </w:p>
    <w:p w:rsidR="002209C4" w:rsidP="002209C4" w:rsidRDefault="002209C4" w14:paraId="41518CD5" w14:textId="77777777">
      <w:pPr>
        <w:pStyle w:val="NoSpacing"/>
        <w:ind w:left="1440" w:firstLine="720"/>
      </w:pPr>
      <w:r>
        <w:t>[Winter Service Fee Form Reminder]</w:t>
      </w:r>
    </w:p>
    <w:p w:rsidR="007B22E7" w:rsidP="007B22E7" w:rsidRDefault="0016094D" w14:paraId="27C38324" w14:textId="553FFB62">
      <w:pPr>
        <w:pStyle w:val="Heading4"/>
        <w:rPr>
          <w:rStyle w:val="Heading3Char"/>
          <w:color w:val="CA6D07" w:themeColor="accent1" w:themeShade="BF"/>
          <w:sz w:val="22"/>
          <w:szCs w:val="22"/>
        </w:rPr>
      </w:pPr>
      <w:r>
        <w:rPr>
          <w:rStyle w:val="Heading3Char"/>
          <w:color w:val="CA6D07" w:themeColor="accent1" w:themeShade="BF"/>
          <w:sz w:val="22"/>
          <w:szCs w:val="22"/>
        </w:rPr>
        <w:t>Order</w:t>
      </w:r>
      <w:r w:rsidRPr="00180B0D" w:rsidR="007B22E7">
        <w:rPr>
          <w:rStyle w:val="Heading3Char"/>
          <w:color w:val="CA6D07" w:themeColor="accent1" w:themeShade="BF"/>
          <w:sz w:val="22"/>
          <w:szCs w:val="22"/>
        </w:rPr>
        <w:t xml:space="preserve"> Handling - </w:t>
      </w:r>
      <w:r w:rsidR="007B22E7">
        <w:rPr>
          <w:rStyle w:val="Heading3Char"/>
          <w:color w:val="CA6D07" w:themeColor="accent1" w:themeShade="BF"/>
          <w:sz w:val="22"/>
          <w:szCs w:val="22"/>
        </w:rPr>
        <w:t>Order Processing</w:t>
      </w:r>
    </w:p>
    <w:p w:rsidRPr="008C5FAF" w:rsidR="00A47FB7" w:rsidP="00A47FB7" w:rsidRDefault="00A47FB7" w14:paraId="73A0A909" w14:textId="48FCC8CA">
      <w:pPr>
        <w:pStyle w:val="Heading5"/>
        <w:ind w:left="720"/>
        <w:rPr>
          <w:b/>
          <w:bCs/>
          <w:color w:val="auto"/>
        </w:rPr>
      </w:pPr>
      <w:r>
        <w:rPr>
          <w:b/>
          <w:bCs/>
          <w:color w:val="auto"/>
        </w:rPr>
        <w:t>Automatic Recurring Ticket Creation</w:t>
      </w:r>
    </w:p>
    <w:p w:rsidR="00A47FB7" w:rsidP="00A47FB7" w:rsidRDefault="00A47FB7" w14:paraId="7581C643" w14:textId="77777777">
      <w:pPr>
        <w:pStyle w:val="NoSpacing"/>
        <w:ind w:left="720"/>
      </w:pPr>
      <w:r>
        <w:t>We automatically create the next service ticket for products on a recurring monthly cycle for these product lines via T2T imports.</w:t>
      </w:r>
    </w:p>
    <w:p w:rsidRPr="00FF05E2" w:rsidR="003E7F37" w:rsidP="003E7F37" w:rsidRDefault="003E7F37" w14:paraId="11C85BFD" w14:textId="5EA020AF">
      <w:pPr>
        <w:pStyle w:val="Heading6"/>
        <w:ind w:left="1440"/>
      </w:pPr>
      <w:r>
        <w:t>Table</w:t>
      </w:r>
      <w:r w:rsidR="001C403F">
        <w:t>-To-Table Imports</w:t>
      </w:r>
      <w:r w:rsidRPr="00FF05E2">
        <w:t>:</w:t>
      </w:r>
    </w:p>
    <w:p w:rsidR="001C403F" w:rsidP="00172F73" w:rsidRDefault="00A47FB7" w14:paraId="67B618ED" w14:textId="77777777">
      <w:pPr>
        <w:pStyle w:val="NoSpacing"/>
        <w:ind w:left="2160"/>
        <w:rPr>
          <w:color w:val="808080" w:themeColor="background1" w:themeShade="80"/>
        </w:rPr>
      </w:pPr>
      <w:r>
        <w:rPr>
          <w:color w:val="808080" w:themeColor="background1" w:themeShade="80"/>
        </w:rPr>
        <w:t>(Toilet Tickets): Create Next Cycle</w:t>
      </w:r>
    </w:p>
    <w:p w:rsidRPr="00FF05E2" w:rsidR="00520C2E" w:rsidP="00520C2E" w:rsidRDefault="00520C2E" w14:paraId="4444BD5A" w14:textId="4FE73721">
      <w:pPr>
        <w:pStyle w:val="Heading6"/>
        <w:ind w:left="1440"/>
      </w:pPr>
      <w:r>
        <w:t>Form Rule</w:t>
      </w:r>
      <w:r w:rsidR="001C403F">
        <w:t>s</w:t>
      </w:r>
      <w:r w:rsidRPr="00FF05E2">
        <w:t>:</w:t>
      </w:r>
    </w:p>
    <w:p w:rsidR="00520C2E" w:rsidP="00172F73" w:rsidRDefault="00A47FB7" w14:paraId="77F2D920" w14:textId="77777777">
      <w:pPr>
        <w:pStyle w:val="NoSpacing"/>
        <w:ind w:left="1440" w:firstLine="720"/>
        <w:rPr>
          <w:color w:val="808080" w:themeColor="background1" w:themeShade="80"/>
        </w:rPr>
      </w:pPr>
      <w:r>
        <w:rPr>
          <w:color w:val="808080" w:themeColor="background1" w:themeShade="80"/>
        </w:rPr>
        <w:t xml:space="preserve">(Toilets) #2 </w:t>
      </w:r>
    </w:p>
    <w:p w:rsidR="00520C2E" w:rsidP="00172F73" w:rsidRDefault="00A47FB7" w14:paraId="70E67685" w14:textId="77777777">
      <w:pPr>
        <w:pStyle w:val="NoSpacing"/>
        <w:ind w:left="1440" w:firstLine="720"/>
        <w:rPr>
          <w:color w:val="808080" w:themeColor="background1" w:themeShade="80"/>
        </w:rPr>
      </w:pPr>
      <w:r>
        <w:rPr>
          <w:color w:val="808080" w:themeColor="background1" w:themeShade="80"/>
        </w:rPr>
        <w:t xml:space="preserve">(Containers) #2 </w:t>
      </w:r>
    </w:p>
    <w:p w:rsidR="00520C2E" w:rsidP="00172F73" w:rsidRDefault="00A47FB7" w14:paraId="2B9611FF" w14:textId="77777777">
      <w:pPr>
        <w:pStyle w:val="NoSpacing"/>
        <w:ind w:left="1440" w:firstLine="720"/>
        <w:rPr>
          <w:color w:val="808080" w:themeColor="background1" w:themeShade="80"/>
        </w:rPr>
      </w:pPr>
      <w:r>
        <w:rPr>
          <w:color w:val="808080" w:themeColor="background1" w:themeShade="80"/>
        </w:rPr>
        <w:t xml:space="preserve">(Fencing) #2 </w:t>
      </w:r>
    </w:p>
    <w:p w:rsidR="00A47FB7" w:rsidP="00172F73" w:rsidRDefault="00A47FB7" w14:paraId="28375374" w14:textId="545DBFDB">
      <w:pPr>
        <w:pStyle w:val="NoSpacing"/>
        <w:ind w:left="1440" w:firstLine="720"/>
        <w:rPr>
          <w:color w:val="808080" w:themeColor="background1" w:themeShade="80"/>
        </w:rPr>
      </w:pPr>
      <w:r>
        <w:rPr>
          <w:color w:val="808080" w:themeColor="background1" w:themeShade="80"/>
        </w:rPr>
        <w:t>(Equipment Rentals) #2</w:t>
      </w:r>
    </w:p>
    <w:p w:rsidRPr="00FF05E2" w:rsidR="009E13D2" w:rsidP="009E13D2" w:rsidRDefault="009E13D2" w14:paraId="0B3A9CE5" w14:textId="5246F222">
      <w:pPr>
        <w:pStyle w:val="Heading6"/>
        <w:ind w:left="1440"/>
      </w:pPr>
      <w:r w:rsidRPr="00FF05E2">
        <w:t>Important Fields:</w:t>
      </w:r>
    </w:p>
    <w:p w:rsidR="00A47FB7" w:rsidP="00A47FB7" w:rsidRDefault="00A47FB7" w14:paraId="6D895ACF" w14:textId="77777777">
      <w:pPr>
        <w:pStyle w:val="NoSpacing"/>
        <w:ind w:left="1440" w:firstLine="720"/>
      </w:pPr>
      <w:r>
        <w:t>[Recurring Bill]</w:t>
      </w:r>
    </w:p>
    <w:p w:rsidR="00A47FB7" w:rsidP="00A47FB7" w:rsidRDefault="00A47FB7" w14:paraId="496DB6F4" w14:textId="77777777">
      <w:pPr>
        <w:pStyle w:val="NoSpacing"/>
        <w:ind w:left="1440" w:firstLine="720"/>
      </w:pPr>
      <w:r>
        <w:t>[Recurring Bill Process]</w:t>
      </w:r>
    </w:p>
    <w:p w:rsidR="00A47FB7" w:rsidP="00A47FB7" w:rsidRDefault="00A47FB7" w14:paraId="11107CF2" w14:textId="77777777">
      <w:pPr>
        <w:pStyle w:val="NoSpacing"/>
        <w:ind w:left="1440" w:firstLine="720"/>
      </w:pPr>
      <w:r>
        <w:t>[Approved For Recurring]</w:t>
      </w:r>
    </w:p>
    <w:p w:rsidRPr="00214B88" w:rsidR="00A47FB7" w:rsidP="00A47FB7" w:rsidRDefault="00A47FB7" w14:paraId="4095FC46" w14:textId="77777777">
      <w:pPr>
        <w:pStyle w:val="NoSpacing"/>
        <w:ind w:left="1440" w:firstLine="720"/>
      </w:pPr>
      <w:r>
        <w:t>[Intacct_sync]</w:t>
      </w:r>
    </w:p>
    <w:p w:rsidR="009729ED" w:rsidP="009729ED" w:rsidRDefault="009729ED" w14:paraId="4A5C348A" w14:textId="0B17B19D">
      <w:pPr>
        <w:pStyle w:val="Heading5"/>
        <w:ind w:left="720"/>
        <w:rPr>
          <w:b/>
          <w:bCs/>
          <w:color w:val="auto"/>
        </w:rPr>
      </w:pPr>
      <w:r>
        <w:rPr>
          <w:b/>
          <w:bCs/>
          <w:color w:val="auto"/>
        </w:rPr>
        <w:t xml:space="preserve">Automatic Removal Dispatching (ZBOT) </w:t>
      </w:r>
    </w:p>
    <w:p w:rsidR="009729ED" w:rsidP="009729ED" w:rsidRDefault="009729ED" w14:paraId="4E588140" w14:textId="77777777">
      <w:pPr>
        <w:ind w:left="720"/>
      </w:pPr>
      <w:r>
        <w:t>We document dispatch information and have automations to call haulers to schedule toilet and roll-off removals. This is accomplished via pipelines and “Bot Calls” record(s).</w:t>
      </w:r>
    </w:p>
    <w:p w:rsidRPr="00FF05E2" w:rsidR="009729ED" w:rsidP="009729ED" w:rsidRDefault="009729ED" w14:paraId="34635C67" w14:textId="77777777">
      <w:pPr>
        <w:pStyle w:val="Heading6"/>
        <w:ind w:left="1440"/>
      </w:pPr>
      <w:r>
        <w:t>Form Rules</w:t>
      </w:r>
      <w:r w:rsidRPr="00FF05E2">
        <w:t>:</w:t>
      </w:r>
    </w:p>
    <w:p w:rsidR="009729ED" w:rsidP="009729ED" w:rsidRDefault="009729ED" w14:paraId="62DCA153" w14:textId="77777777">
      <w:pPr>
        <w:pStyle w:val="NoSpacing"/>
        <w:ind w:left="2160"/>
        <w:rPr>
          <w:color w:val="808080" w:themeColor="background1" w:themeShade="80"/>
        </w:rPr>
      </w:pPr>
      <w:r>
        <w:rPr>
          <w:color w:val="808080" w:themeColor="background1" w:themeShade="80"/>
        </w:rPr>
        <w:t xml:space="preserve">(Toilets) #58,62 </w:t>
      </w:r>
    </w:p>
    <w:p w:rsidRPr="00094BD2" w:rsidR="009729ED" w:rsidP="009729ED" w:rsidRDefault="009729ED" w14:paraId="4525D90D" w14:textId="77777777">
      <w:pPr>
        <w:pStyle w:val="NoSpacing"/>
        <w:ind w:left="2160"/>
        <w:rPr>
          <w:color w:val="808080" w:themeColor="background1" w:themeShade="80"/>
        </w:rPr>
      </w:pPr>
      <w:r>
        <w:rPr>
          <w:color w:val="808080" w:themeColor="background1" w:themeShade="80"/>
        </w:rPr>
        <w:t>(Roll-offs) #56</w:t>
      </w:r>
    </w:p>
    <w:p w:rsidRPr="00DF086C" w:rsidR="009729ED" w:rsidP="009729ED" w:rsidRDefault="009729ED" w14:paraId="580490C7" w14:textId="77777777">
      <w:pPr>
        <w:pStyle w:val="Heading6"/>
        <w:spacing w:before="0"/>
        <w:ind w:left="1440"/>
      </w:pPr>
      <w:r w:rsidRPr="00DF086C">
        <w:t>Important Fields:</w:t>
      </w:r>
    </w:p>
    <w:p w:rsidRPr="00A23432" w:rsidR="009729ED" w:rsidP="009729ED" w:rsidRDefault="009729ED" w14:paraId="4232FFF4" w14:textId="77777777">
      <w:pPr>
        <w:pStyle w:val="NoSpacing"/>
        <w:ind w:left="1440" w:firstLine="720"/>
        <w:rPr>
          <w:color w:val="808080" w:themeColor="background1" w:themeShade="80"/>
        </w:rPr>
      </w:pPr>
      <w:r w:rsidRPr="00D42AA5">
        <w:rPr>
          <w:color w:val="808080" w:themeColor="background1" w:themeShade="80"/>
        </w:rPr>
        <w:t>(Many) fields – labels all contain the string “</w:t>
      </w:r>
      <w:r>
        <w:rPr>
          <w:color w:val="808080" w:themeColor="background1" w:themeShade="80"/>
        </w:rPr>
        <w:t>Bot</w:t>
      </w:r>
      <w:r w:rsidRPr="00D42AA5">
        <w:rPr>
          <w:color w:val="808080" w:themeColor="background1" w:themeShade="80"/>
        </w:rPr>
        <w:t>”</w:t>
      </w:r>
      <w:r>
        <w:rPr>
          <w:color w:val="808080" w:themeColor="background1" w:themeShade="80"/>
        </w:rPr>
        <w:t xml:space="preserve"> or “ZBot”</w:t>
      </w:r>
    </w:p>
    <w:p w:rsidRPr="008C5FAF" w:rsidR="00F219FC" w:rsidP="00F219FC" w:rsidRDefault="00F219FC" w14:paraId="0445899B" w14:textId="60BDEAC3">
      <w:pPr>
        <w:pStyle w:val="Heading5"/>
        <w:ind w:left="720"/>
        <w:rPr>
          <w:b/>
          <w:bCs/>
          <w:color w:val="auto"/>
        </w:rPr>
      </w:pPr>
      <w:r>
        <w:rPr>
          <w:b/>
          <w:bCs/>
          <w:color w:val="auto"/>
        </w:rPr>
        <w:t>Historical Children Removed</w:t>
      </w:r>
    </w:p>
    <w:p w:rsidR="00F219FC" w:rsidP="00F219FC" w:rsidRDefault="00F219FC" w14:paraId="7ABCA31F" w14:textId="77777777">
      <w:pPr>
        <w:pStyle w:val="NoSpacing"/>
        <w:ind w:left="720"/>
      </w:pPr>
      <w:r>
        <w:t xml:space="preserve">We have removed old child service ticket records from these product lines and flattened the data. The flattened fields are marked by pipelines and referenced in other formulas to satisfy logic conditions. </w:t>
      </w:r>
    </w:p>
    <w:p w:rsidRPr="00FF05E2" w:rsidR="00F219FC" w:rsidP="00F219FC" w:rsidRDefault="00F219FC" w14:paraId="31CAD5B9" w14:textId="77777777">
      <w:pPr>
        <w:pStyle w:val="Heading6"/>
        <w:ind w:left="1440"/>
      </w:pPr>
      <w:r>
        <w:t>Pipelines</w:t>
      </w:r>
      <w:r w:rsidRPr="00FF05E2">
        <w:t>:</w:t>
      </w:r>
    </w:p>
    <w:p w:rsidR="00F219FC" w:rsidP="00F219FC" w:rsidRDefault="00F219FC" w14:paraId="4D75DE9E" w14:textId="77777777">
      <w:pPr>
        <w:pStyle w:val="NoSpacing"/>
        <w:ind w:left="1440" w:firstLine="720"/>
        <w:rPr>
          <w:color w:val="808080" w:themeColor="background1" w:themeShade="80"/>
        </w:rPr>
      </w:pPr>
      <w:r>
        <w:rPr>
          <w:color w:val="808080" w:themeColor="background1" w:themeShade="80"/>
        </w:rPr>
        <w:t>Mark All Toilets with History Data</w:t>
      </w:r>
    </w:p>
    <w:p w:rsidRPr="00FF05E2" w:rsidR="00F219FC" w:rsidP="00F219FC" w:rsidRDefault="00F219FC" w14:paraId="5AE7B991" w14:textId="77777777">
      <w:pPr>
        <w:pStyle w:val="Heading6"/>
        <w:ind w:left="1440"/>
      </w:pPr>
      <w:r w:rsidRPr="00FF05E2">
        <w:t>Important Fields:</w:t>
      </w:r>
    </w:p>
    <w:p w:rsidRPr="00AB7EDA" w:rsidR="002209C4" w:rsidP="00AB7EDA" w:rsidRDefault="00F219FC" w14:paraId="5C7BE085" w14:textId="1B15ADF6">
      <w:pPr>
        <w:pStyle w:val="NoSpacing"/>
        <w:ind w:left="1440" w:firstLine="720"/>
        <w:rPr>
          <w:color w:val="808080" w:themeColor="background1" w:themeShade="80"/>
        </w:rPr>
      </w:pPr>
      <w:r w:rsidRPr="00D42AA5">
        <w:rPr>
          <w:color w:val="808080" w:themeColor="background1" w:themeShade="80"/>
        </w:rPr>
        <w:t>(Many) fields – labels all contain the string “</w:t>
      </w:r>
      <w:r>
        <w:rPr>
          <w:color w:val="808080" w:themeColor="background1" w:themeShade="80"/>
        </w:rPr>
        <w:t>History”</w:t>
      </w:r>
    </w:p>
    <w:p w:rsidR="00966B94" w:rsidP="00886A77" w:rsidRDefault="0016094D" w14:paraId="24E5898B" w14:textId="5A21AB11">
      <w:pPr>
        <w:pStyle w:val="Heading4"/>
        <w:spacing w:before="0"/>
        <w:rPr>
          <w:rStyle w:val="Heading3Char"/>
          <w:color w:val="CA6D07" w:themeColor="accent1" w:themeShade="BF"/>
          <w:sz w:val="22"/>
          <w:szCs w:val="22"/>
        </w:rPr>
      </w:pPr>
      <w:r>
        <w:rPr>
          <w:rStyle w:val="Heading3Char"/>
          <w:color w:val="CA6D07" w:themeColor="accent1" w:themeShade="BF"/>
          <w:sz w:val="22"/>
          <w:szCs w:val="22"/>
        </w:rPr>
        <w:t>Order</w:t>
      </w:r>
      <w:r w:rsidR="00AB7EDA">
        <w:rPr>
          <w:rStyle w:val="Heading3Char"/>
          <w:color w:val="CA6D07" w:themeColor="accent1" w:themeShade="BF"/>
          <w:sz w:val="22"/>
          <w:szCs w:val="22"/>
        </w:rPr>
        <w:t xml:space="preserve"> Handling - Notifications</w:t>
      </w:r>
    </w:p>
    <w:p w:rsidRPr="008C5FAF" w:rsidR="00CD0D14" w:rsidP="00CD0D14" w:rsidRDefault="00CD0D14" w14:paraId="1E9EDBA5" w14:textId="3C5462AB">
      <w:pPr>
        <w:pStyle w:val="Heading5"/>
        <w:ind w:left="720"/>
        <w:rPr>
          <w:b/>
          <w:bCs/>
          <w:color w:val="auto"/>
        </w:rPr>
      </w:pPr>
      <w:r>
        <w:rPr>
          <w:b/>
          <w:bCs/>
          <w:color w:val="auto"/>
        </w:rPr>
        <w:t>Recurring Billing/Cycle Reminder CHECK ON THIS</w:t>
      </w:r>
    </w:p>
    <w:p w:rsidR="00CD0D14" w:rsidP="00CD0D14" w:rsidRDefault="00CD0D14" w14:paraId="4F5D0EA0" w14:textId="77777777">
      <w:pPr>
        <w:pStyle w:val="NoSpacing"/>
        <w:ind w:left="720"/>
      </w:pPr>
      <w:r>
        <w:t>We send recurring billing reminders to our customers 2 days before the next cycle date via Mailchimp/Hub.</w:t>
      </w:r>
    </w:p>
    <w:p w:rsidR="00CD0D14" w:rsidP="00CD0D14" w:rsidRDefault="00CD0D14" w14:paraId="4006E71E" w14:textId="77777777">
      <w:pPr>
        <w:pStyle w:val="Heading6"/>
        <w:ind w:left="1440"/>
      </w:pPr>
      <w:r>
        <w:t>Important Fields:</w:t>
      </w:r>
    </w:p>
    <w:p w:rsidR="00CD0D14" w:rsidP="00CD0D14" w:rsidRDefault="00CD0D14" w14:paraId="63DD3F51" w14:textId="77777777">
      <w:pPr>
        <w:pStyle w:val="NoSpacing"/>
        <w:ind w:left="1440" w:firstLine="720"/>
      </w:pPr>
      <w:r>
        <w:t>[Recurring Email Notification Sent]</w:t>
      </w:r>
    </w:p>
    <w:p w:rsidR="00CD0D14" w:rsidP="00CD0D14" w:rsidRDefault="00CD0D14" w14:paraId="39D2E2F7" w14:textId="77777777">
      <w:pPr>
        <w:pStyle w:val="NoSpacing"/>
        <w:ind w:left="1440" w:firstLine="720"/>
      </w:pPr>
      <w:r>
        <w:t>[Recurring Email Notification Sent Time]</w:t>
      </w:r>
    </w:p>
    <w:p w:rsidR="00CD0D14" w:rsidP="00CD0D14" w:rsidRDefault="00CD0D14" w14:paraId="6A59DDB8" w14:textId="77777777">
      <w:pPr>
        <w:pStyle w:val="NoSpacing"/>
        <w:ind w:left="1440" w:firstLine="720"/>
      </w:pPr>
      <w:r w:rsidRPr="00650C66">
        <w:t>[</w:t>
      </w:r>
      <w:r>
        <w:t>Monday Email API check</w:t>
      </w:r>
      <w:r w:rsidRPr="00650C66">
        <w:t>]</w:t>
      </w:r>
    </w:p>
    <w:p w:rsidR="00CD0D14" w:rsidP="00CD0D14" w:rsidRDefault="00CD0D14" w14:paraId="149BBA55" w14:textId="77777777">
      <w:pPr>
        <w:pStyle w:val="NoSpacing"/>
        <w:ind w:left="1440" w:firstLine="720"/>
      </w:pPr>
      <w:r>
        <w:t>[Removal Date]</w:t>
      </w:r>
    </w:p>
    <w:p w:rsidR="00CD0D14" w:rsidP="00CD0D14" w:rsidRDefault="00CD0D14" w14:paraId="3548043B" w14:textId="77777777">
      <w:pPr>
        <w:pStyle w:val="NoSpacing"/>
        <w:ind w:left="1440" w:firstLine="720"/>
      </w:pPr>
      <w:r>
        <w:t>[Next Cycle Start Date]</w:t>
      </w:r>
    </w:p>
    <w:p w:rsidR="00CD0D14" w:rsidP="00CD0D14" w:rsidRDefault="00CD0D14" w14:paraId="26D70B80" w14:textId="77777777">
      <w:pPr>
        <w:pStyle w:val="NoSpacing"/>
        <w:ind w:left="1440" w:firstLine="720"/>
      </w:pPr>
      <w:r>
        <w:t>[Status]</w:t>
      </w:r>
    </w:p>
    <w:p w:rsidR="00CD0D14" w:rsidP="00CD0D14" w:rsidRDefault="00CD0D14" w14:paraId="22E0EC97" w14:textId="77777777">
      <w:pPr>
        <w:pStyle w:val="NoSpacing"/>
        <w:ind w:left="1440" w:firstLine="720"/>
      </w:pPr>
      <w:r>
        <w:t>[Category]</w:t>
      </w:r>
    </w:p>
    <w:p w:rsidRPr="00AB7EDA" w:rsidR="00EA2775" w:rsidP="00EA2775" w:rsidRDefault="00CD0D14" w14:paraId="14F03298" w14:textId="77777777">
      <w:pPr>
        <w:pStyle w:val="NoSpacing"/>
        <w:ind w:left="1440" w:firstLine="720"/>
        <w:rPr>
          <w:color w:val="808080" w:themeColor="background1" w:themeShade="80"/>
        </w:rPr>
      </w:pPr>
      <w:r>
        <w:t>[# of Monthly Services]</w:t>
      </w:r>
    </w:p>
    <w:p w:rsidR="00EA2775" w:rsidP="00EA2775" w:rsidRDefault="0016094D" w14:paraId="6C884D5B" w14:textId="338D9275">
      <w:pPr>
        <w:pStyle w:val="Heading4"/>
        <w:spacing w:before="0"/>
      </w:pPr>
      <w:r>
        <w:rPr>
          <w:rStyle w:val="Heading3Char"/>
          <w:color w:val="CA6D07" w:themeColor="accent1" w:themeShade="BF"/>
          <w:sz w:val="22"/>
          <w:szCs w:val="22"/>
        </w:rPr>
        <w:t xml:space="preserve">Order </w:t>
      </w:r>
      <w:r w:rsidR="00EA2775">
        <w:rPr>
          <w:rStyle w:val="Heading3Char"/>
          <w:color w:val="CA6D07" w:themeColor="accent1" w:themeShade="BF"/>
          <w:sz w:val="22"/>
          <w:szCs w:val="22"/>
        </w:rPr>
        <w:t>Handling - Pricing</w:t>
      </w:r>
    </w:p>
    <w:p w:rsidRPr="008C5FAF" w:rsidR="005D4B63" w:rsidP="005D4B63" w:rsidRDefault="005D4B63" w14:paraId="184EB923" w14:textId="196904ED">
      <w:pPr>
        <w:pStyle w:val="Heading5"/>
        <w:ind w:left="720"/>
        <w:rPr>
          <w:b/>
          <w:bCs/>
          <w:color w:val="auto"/>
        </w:rPr>
      </w:pPr>
      <w:r>
        <w:rPr>
          <w:b/>
          <w:bCs/>
          <w:color w:val="auto"/>
        </w:rPr>
        <w:t>Winterization Schedule</w:t>
      </w:r>
    </w:p>
    <w:p w:rsidR="005D4B63" w:rsidP="005D4B63" w:rsidRDefault="005D4B63" w14:paraId="1F212B8A" w14:textId="70E429BB">
      <w:pPr>
        <w:pStyle w:val="NoSpacing"/>
        <w:ind w:left="720"/>
      </w:pPr>
      <w:r>
        <w:t xml:space="preserve">We calculate if/when we need to charge applicable winterization fees based on the [Zip Code] and related temperature data. </w:t>
      </w:r>
      <w:r w:rsidRPr="00FF05E2">
        <w:t xml:space="preserve">The data </w:t>
      </w:r>
      <w:r>
        <w:t xml:space="preserve">is fed from Sites then </w:t>
      </w:r>
      <w:r w:rsidRPr="00FF05E2">
        <w:t xml:space="preserve">feeds </w:t>
      </w:r>
      <w:r>
        <w:t>the product tickets.</w:t>
      </w:r>
    </w:p>
    <w:p w:rsidRPr="00FF05E2" w:rsidR="005D4B63" w:rsidP="005D4B63" w:rsidRDefault="005D4B63" w14:paraId="56900CF8" w14:textId="77777777">
      <w:pPr>
        <w:pStyle w:val="Heading6"/>
        <w:ind w:left="1440"/>
      </w:pPr>
      <w:r>
        <w:t>Form Rules</w:t>
      </w:r>
      <w:r w:rsidRPr="00FF05E2">
        <w:t>:</w:t>
      </w:r>
    </w:p>
    <w:p w:rsidRPr="009B4F14" w:rsidR="005D4B63" w:rsidP="005D4B63" w:rsidRDefault="005D4B63" w14:paraId="6F4E7D01" w14:textId="77777777">
      <w:pPr>
        <w:pStyle w:val="NoSpacing"/>
        <w:ind w:left="1440" w:firstLine="720"/>
        <w:rPr>
          <w:color w:val="808080" w:themeColor="background1" w:themeShade="80"/>
        </w:rPr>
      </w:pPr>
      <w:r>
        <w:rPr>
          <w:color w:val="808080" w:themeColor="background1" w:themeShade="80"/>
        </w:rPr>
        <w:t>#53</w:t>
      </w:r>
    </w:p>
    <w:p w:rsidRPr="00FF05E2" w:rsidR="005D4B63" w:rsidP="005D4B63" w:rsidRDefault="005D4B63" w14:paraId="311E7352" w14:textId="77777777">
      <w:pPr>
        <w:pStyle w:val="Heading6"/>
        <w:ind w:left="1440"/>
      </w:pPr>
      <w:r w:rsidRPr="00FF05E2">
        <w:t>Important Fields:</w:t>
      </w:r>
    </w:p>
    <w:p w:rsidRPr="00FF05E2" w:rsidR="005D4B63" w:rsidP="005D4B63" w:rsidRDefault="005D4B63" w14:paraId="783AD040" w14:textId="77777777">
      <w:pPr>
        <w:pStyle w:val="NoSpacing"/>
        <w:ind w:left="2160"/>
      </w:pPr>
      <w:r w:rsidRPr="00AC4224">
        <w:t>[</w:t>
      </w:r>
      <w:r>
        <w:t xml:space="preserve">Site </w:t>
      </w:r>
      <w:r w:rsidRPr="00AC4224">
        <w:t>Zip]</w:t>
      </w:r>
    </w:p>
    <w:p w:rsidR="005D4B63" w:rsidP="005D4B63" w:rsidRDefault="005D4B63" w14:paraId="035421B0" w14:textId="77777777">
      <w:pPr>
        <w:pStyle w:val="NoSpacing"/>
        <w:ind w:left="2160"/>
      </w:pPr>
      <w:r w:rsidRPr="00AC4224">
        <w:t>[</w:t>
      </w:r>
      <w:r>
        <w:t xml:space="preserve">Site ID - </w:t>
      </w:r>
      <w:r w:rsidRPr="00AC4224">
        <w:t>Zip – Cold Months List]</w:t>
      </w:r>
    </w:p>
    <w:p w:rsidR="005D4B63" w:rsidP="005D4B63" w:rsidRDefault="005D4B63" w14:paraId="4D9D08EB" w14:textId="77777777">
      <w:pPr>
        <w:pStyle w:val="NoSpacing"/>
        <w:ind w:left="2160"/>
      </w:pPr>
      <w:r>
        <w:t>[Numeric Cold Months List]</w:t>
      </w:r>
    </w:p>
    <w:p w:rsidR="005D4B63" w:rsidP="005D4B63" w:rsidRDefault="005D4B63" w14:paraId="1C6C111E" w14:textId="77777777">
      <w:pPr>
        <w:pStyle w:val="NoSpacing"/>
        <w:ind w:left="2160"/>
      </w:pPr>
      <w:r>
        <w:t>[Next Cycle Winter]</w:t>
      </w:r>
    </w:p>
    <w:p w:rsidR="005D4B63" w:rsidP="005D4B63" w:rsidRDefault="005D4B63" w14:paraId="78D96C09" w14:textId="77777777">
      <w:pPr>
        <w:pStyle w:val="NoSpacing"/>
        <w:ind w:left="2160"/>
      </w:pPr>
      <w:r>
        <w:t>[Winter Service Fee]</w:t>
      </w:r>
    </w:p>
    <w:p w:rsidR="005D4B63" w:rsidP="005D4B63" w:rsidRDefault="005D4B63" w14:paraId="481281B1" w14:textId="77777777">
      <w:pPr>
        <w:pStyle w:val="NoSpacing"/>
        <w:ind w:left="2160"/>
      </w:pPr>
      <w:r>
        <w:t>[Winterization Dates]</w:t>
      </w:r>
    </w:p>
    <w:p w:rsidR="005D4B63" w:rsidP="005D4B63" w:rsidRDefault="005D4B63" w14:paraId="090636D9" w14:textId="3B13AA8B">
      <w:pPr>
        <w:pStyle w:val="Heading5"/>
        <w:ind w:left="720"/>
        <w:rPr>
          <w:b/>
          <w:bCs/>
          <w:color w:val="auto"/>
        </w:rPr>
      </w:pPr>
      <w:r>
        <w:rPr>
          <w:b/>
          <w:bCs/>
          <w:color w:val="auto"/>
        </w:rPr>
        <w:t xml:space="preserve">Rental Protection </w:t>
      </w:r>
    </w:p>
    <w:p w:rsidR="005D4B63" w:rsidP="005D4B63" w:rsidRDefault="005D4B63" w14:paraId="4E72EA9D" w14:textId="5E3AAA5B">
      <w:pPr>
        <w:ind w:left="720"/>
      </w:pPr>
      <w:r>
        <w:t>We offer rental protection and require the customer to accept or decline it. The data is fed to the service tickets.</w:t>
      </w:r>
    </w:p>
    <w:p w:rsidRPr="00FF05E2" w:rsidR="005D4B63" w:rsidP="005D4B63" w:rsidRDefault="005D4B63" w14:paraId="299F6353" w14:textId="77777777">
      <w:pPr>
        <w:pStyle w:val="Heading6"/>
        <w:ind w:left="1440"/>
      </w:pPr>
      <w:r>
        <w:t>Form Rules</w:t>
      </w:r>
      <w:r w:rsidRPr="00FF05E2">
        <w:t>:</w:t>
      </w:r>
    </w:p>
    <w:p w:rsidRPr="00E11E35" w:rsidR="005D4B63" w:rsidP="005D4B63" w:rsidRDefault="005D4B63" w14:paraId="62B23C45" w14:textId="77777777">
      <w:pPr>
        <w:pStyle w:val="NoSpacing"/>
        <w:ind w:left="1440" w:firstLine="720"/>
        <w:rPr>
          <w:color w:val="808080" w:themeColor="background1" w:themeShade="80"/>
        </w:rPr>
      </w:pPr>
      <w:r>
        <w:rPr>
          <w:color w:val="808080" w:themeColor="background1" w:themeShade="80"/>
        </w:rPr>
        <w:t>#69,71,75</w:t>
      </w:r>
    </w:p>
    <w:p w:rsidRPr="00FF05E2" w:rsidR="005D4B63" w:rsidP="005D4B63" w:rsidRDefault="005D4B63" w14:paraId="6ABF0A17" w14:textId="77777777">
      <w:pPr>
        <w:pStyle w:val="Heading6"/>
        <w:ind w:left="1440"/>
      </w:pPr>
      <w:r w:rsidRPr="00FF05E2">
        <w:t>Important Fields:</w:t>
      </w:r>
    </w:p>
    <w:p w:rsidR="005D4B63" w:rsidP="005D4B63" w:rsidRDefault="005D4B63" w14:paraId="3DF30B31" w14:textId="77777777">
      <w:pPr>
        <w:pStyle w:val="NoSpacing"/>
        <w:ind w:left="2160"/>
      </w:pPr>
      <w:r w:rsidRPr="00AC4224">
        <w:t>[</w:t>
      </w:r>
      <w:r>
        <w:t>Rental Protection Choice</w:t>
      </w:r>
      <w:r w:rsidRPr="00AC4224">
        <w:t>]</w:t>
      </w:r>
    </w:p>
    <w:p w:rsidRPr="00FF05E2" w:rsidR="005D4B63" w:rsidP="005D4B63" w:rsidRDefault="005D4B63" w14:paraId="300133CA" w14:textId="77777777">
      <w:pPr>
        <w:pStyle w:val="NoSpacing"/>
        <w:ind w:left="2160"/>
      </w:pPr>
      <w:r w:rsidRPr="00AC4224">
        <w:t>[</w:t>
      </w:r>
      <w:r>
        <w:t>Rental Protection Charge</w:t>
      </w:r>
      <w:r w:rsidRPr="00AC4224">
        <w:t>]</w:t>
      </w:r>
    </w:p>
    <w:p w:rsidRPr="006933EB" w:rsidR="005D4B63" w:rsidP="005D4B63" w:rsidRDefault="005D4B63" w14:paraId="392C8FD2" w14:textId="77777777">
      <w:pPr>
        <w:pStyle w:val="NoSpacing"/>
        <w:ind w:left="2160"/>
      </w:pPr>
      <w:r w:rsidRPr="00AC4224">
        <w:t>[</w:t>
      </w:r>
      <w:r>
        <w:t>Rental Protection</w:t>
      </w:r>
      <w:r w:rsidRPr="00AC4224">
        <w:t>]</w:t>
      </w:r>
    </w:p>
    <w:p w:rsidRPr="00AB7EDA" w:rsidR="00790D25" w:rsidP="00790D25" w:rsidRDefault="00790D25" w14:paraId="11A07909" w14:textId="77777777">
      <w:pPr>
        <w:pStyle w:val="NoSpacing"/>
        <w:ind w:left="1440" w:firstLine="720"/>
        <w:rPr>
          <w:color w:val="808080" w:themeColor="background1" w:themeShade="80"/>
        </w:rPr>
      </w:pPr>
    </w:p>
    <w:p w:rsidR="00F64E6C" w:rsidP="00F64E6C" w:rsidRDefault="0016094D" w14:paraId="49559CC3" w14:textId="38D4A6F5">
      <w:pPr>
        <w:pStyle w:val="Heading4"/>
        <w:spacing w:before="0"/>
      </w:pPr>
      <w:r>
        <w:rPr>
          <w:rStyle w:val="Heading3Char"/>
          <w:color w:val="CA6D07" w:themeColor="accent1" w:themeShade="BF"/>
          <w:sz w:val="22"/>
          <w:szCs w:val="22"/>
        </w:rPr>
        <w:t>Record Handling</w:t>
      </w:r>
    </w:p>
    <w:p w:rsidRPr="008C5FAF" w:rsidR="00F64E6C" w:rsidP="00F64E6C" w:rsidRDefault="00A249E4" w14:paraId="746BD036" w14:textId="4D7904EA">
      <w:pPr>
        <w:pStyle w:val="Heading5"/>
        <w:ind w:left="720"/>
        <w:rPr>
          <w:b/>
          <w:bCs/>
          <w:color w:val="auto"/>
        </w:rPr>
      </w:pPr>
      <w:r>
        <w:rPr>
          <w:b/>
          <w:bCs/>
          <w:color w:val="auto"/>
        </w:rPr>
        <w:t>Product Line</w:t>
      </w:r>
      <w:r w:rsidR="005A2AF8">
        <w:rPr>
          <w:b/>
          <w:bCs/>
          <w:color w:val="auto"/>
        </w:rPr>
        <w:t xml:space="preserve"> Information</w:t>
      </w:r>
    </w:p>
    <w:p w:rsidR="006152B3" w:rsidP="006152B3" w:rsidRDefault="00677EDF" w14:paraId="143A717F" w14:textId="77777777">
      <w:pPr>
        <w:ind w:left="720"/>
      </w:pPr>
      <w:r>
        <w:t xml:space="preserve">Toilets have </w:t>
      </w:r>
      <w:r w:rsidR="00BD49A3">
        <w:t xml:space="preserve">unique </w:t>
      </w:r>
      <w:r w:rsidR="00ED190A">
        <w:t xml:space="preserve">information </w:t>
      </w:r>
      <w:r w:rsidR="007E519D">
        <w:t xml:space="preserve">requirements, primarily </w:t>
      </w:r>
      <w:r w:rsidR="005B2761">
        <w:t>accessories and setup requirements delineating be</w:t>
      </w:r>
      <w:r w:rsidR="006152B3">
        <w:t>tween Construction (recurring) and Event.</w:t>
      </w:r>
    </w:p>
    <w:p w:rsidRPr="00FF05E2" w:rsidR="006152B3" w:rsidP="006152B3" w:rsidRDefault="00C93F93" w14:paraId="2120C9F7" w14:textId="133955D3">
      <w:pPr>
        <w:pStyle w:val="Heading6"/>
        <w:ind w:left="1440"/>
      </w:pPr>
      <w:r>
        <w:t xml:space="preserve">(Additional Setup) </w:t>
      </w:r>
      <w:r w:rsidR="006152B3">
        <w:t>Form Rules</w:t>
      </w:r>
      <w:r w:rsidRPr="00FF05E2" w:rsidR="006152B3">
        <w:t>:</w:t>
      </w:r>
    </w:p>
    <w:p w:rsidRPr="00E11E35" w:rsidR="001F3E0D" w:rsidP="001F3E0D" w:rsidRDefault="00A27BC7" w14:paraId="79D10A5F" w14:textId="2D9D1DA1">
      <w:pPr>
        <w:ind w:left="1440" w:firstLine="720"/>
        <w:rPr>
          <w:color w:val="808080" w:themeColor="background1" w:themeShade="80"/>
        </w:rPr>
      </w:pPr>
      <w:r>
        <w:rPr>
          <w:color w:val="808080" w:themeColor="background1" w:themeShade="80"/>
        </w:rPr>
        <w:t>#</w:t>
      </w:r>
      <w:r w:rsidR="00997587">
        <w:rPr>
          <w:color w:val="808080" w:themeColor="background1" w:themeShade="80"/>
        </w:rPr>
        <w:t>5</w:t>
      </w:r>
      <w:r w:rsidR="0042467D">
        <w:rPr>
          <w:color w:val="808080" w:themeColor="background1" w:themeShade="80"/>
        </w:rPr>
        <w:t>-</w:t>
      </w:r>
      <w:r w:rsidR="00997587">
        <w:rPr>
          <w:color w:val="808080" w:themeColor="background1" w:themeShade="80"/>
        </w:rPr>
        <w:t>8,</w:t>
      </w:r>
      <w:r w:rsidR="006571F8">
        <w:rPr>
          <w:color w:val="808080" w:themeColor="background1" w:themeShade="80"/>
        </w:rPr>
        <w:t>18,20,</w:t>
      </w:r>
      <w:r w:rsidR="00F86DFA">
        <w:rPr>
          <w:color w:val="808080" w:themeColor="background1" w:themeShade="80"/>
        </w:rPr>
        <w:t>24</w:t>
      </w:r>
      <w:r w:rsidR="002F7442">
        <w:rPr>
          <w:color w:val="808080" w:themeColor="background1" w:themeShade="80"/>
        </w:rPr>
        <w:t>-</w:t>
      </w:r>
      <w:r w:rsidR="00F86DFA">
        <w:rPr>
          <w:color w:val="808080" w:themeColor="background1" w:themeShade="80"/>
        </w:rPr>
        <w:t>29,33,34,</w:t>
      </w:r>
      <w:r w:rsidR="00F341A7">
        <w:rPr>
          <w:color w:val="808080" w:themeColor="background1" w:themeShade="80"/>
        </w:rPr>
        <w:t>36,37,40</w:t>
      </w:r>
      <w:r w:rsidR="002F7442">
        <w:rPr>
          <w:color w:val="808080" w:themeColor="background1" w:themeShade="80"/>
        </w:rPr>
        <w:t>-</w:t>
      </w:r>
      <w:r w:rsidR="000E362D">
        <w:rPr>
          <w:color w:val="808080" w:themeColor="background1" w:themeShade="80"/>
        </w:rPr>
        <w:t>44,47</w:t>
      </w:r>
      <w:r w:rsidR="002F7442">
        <w:rPr>
          <w:color w:val="808080" w:themeColor="background1" w:themeShade="80"/>
        </w:rPr>
        <w:t>-</w:t>
      </w:r>
      <w:r w:rsidR="000E362D">
        <w:rPr>
          <w:color w:val="808080" w:themeColor="background1" w:themeShade="80"/>
        </w:rPr>
        <w:t>50,</w:t>
      </w:r>
      <w:r w:rsidR="0093748B">
        <w:rPr>
          <w:color w:val="808080" w:themeColor="background1" w:themeShade="80"/>
        </w:rPr>
        <w:t>53,54,58,60</w:t>
      </w:r>
      <w:r w:rsidR="002F7442">
        <w:rPr>
          <w:color w:val="808080" w:themeColor="background1" w:themeShade="80"/>
        </w:rPr>
        <w:t>-</w:t>
      </w:r>
      <w:r w:rsidR="00086882">
        <w:rPr>
          <w:color w:val="808080" w:themeColor="background1" w:themeShade="80"/>
        </w:rPr>
        <w:t>63,65</w:t>
      </w:r>
      <w:r w:rsidR="002F7442">
        <w:rPr>
          <w:color w:val="808080" w:themeColor="background1" w:themeShade="80"/>
        </w:rPr>
        <w:t>-</w:t>
      </w:r>
      <w:r w:rsidR="00086882">
        <w:rPr>
          <w:color w:val="808080" w:themeColor="background1" w:themeShade="80"/>
        </w:rPr>
        <w:t>67,69</w:t>
      </w:r>
      <w:r w:rsidR="002F7442">
        <w:rPr>
          <w:color w:val="808080" w:themeColor="background1" w:themeShade="80"/>
        </w:rPr>
        <w:t>-</w:t>
      </w:r>
      <w:r w:rsidR="00ED15DA">
        <w:rPr>
          <w:color w:val="808080" w:themeColor="background1" w:themeShade="80"/>
        </w:rPr>
        <w:t>73,</w:t>
      </w:r>
      <w:r w:rsidR="0006025F">
        <w:rPr>
          <w:color w:val="808080" w:themeColor="background1" w:themeShade="80"/>
        </w:rPr>
        <w:t>75</w:t>
      </w:r>
      <w:r w:rsidR="002F7442">
        <w:rPr>
          <w:color w:val="808080" w:themeColor="background1" w:themeShade="80"/>
        </w:rPr>
        <w:t>-</w:t>
      </w:r>
      <w:r w:rsidR="0006025F">
        <w:rPr>
          <w:color w:val="808080" w:themeColor="background1" w:themeShade="80"/>
        </w:rPr>
        <w:t>79</w:t>
      </w:r>
    </w:p>
    <w:p w:rsidRPr="001F3E0D" w:rsidR="001F3E0D" w:rsidP="001F3E0D" w:rsidRDefault="001F3E0D" w14:paraId="06BAFC56" w14:textId="02A2B4AE">
      <w:pPr>
        <w:pStyle w:val="Heading6"/>
        <w:ind w:left="1440"/>
      </w:pPr>
      <w:r>
        <w:t xml:space="preserve">(Somewhat Unique) </w:t>
      </w:r>
      <w:r w:rsidRPr="00FF05E2">
        <w:t>Important Fields:</w:t>
      </w:r>
    </w:p>
    <w:p w:rsidR="00F35DA2" w:rsidP="001F3E0D" w:rsidRDefault="00F35DA2" w14:paraId="0369DBFE" w14:textId="3F75CB02">
      <w:pPr>
        <w:ind w:left="2160"/>
      </w:pPr>
      <w:r>
        <w:t>[Gallons For Holding Tanks]</w:t>
      </w:r>
    </w:p>
    <w:p w:rsidR="003C626F" w:rsidP="001F3E0D" w:rsidRDefault="003C626F" w14:paraId="5E1D26CE" w14:textId="0EAE134D">
      <w:pPr>
        <w:ind w:left="2160"/>
      </w:pPr>
      <w:r>
        <w:t>[Service Days]</w:t>
      </w:r>
      <w:r w:rsidR="0081223F">
        <w:t xml:space="preserve"> </w:t>
      </w:r>
    </w:p>
    <w:p w:rsidR="00491D82" w:rsidP="001F3E0D" w:rsidRDefault="00491D82" w14:paraId="006774C9" w14:textId="5D5913B5">
      <w:pPr>
        <w:ind w:left="2160"/>
      </w:pPr>
      <w:r>
        <w:t>[Service Days Verified on:]</w:t>
      </w:r>
    </w:p>
    <w:p w:rsidR="00B67FC1" w:rsidP="001F3E0D" w:rsidRDefault="00B67FC1" w14:paraId="77BC402A" w14:textId="483D1559">
      <w:pPr>
        <w:ind w:left="2160"/>
      </w:pPr>
      <w:r>
        <w:t>[Check Toilet Duration]</w:t>
      </w:r>
    </w:p>
    <w:p w:rsidR="00DE7FDC" w:rsidP="001F3E0D" w:rsidRDefault="00DE7FDC" w14:paraId="07F85D4E" w14:textId="3EA0CAD9">
      <w:pPr>
        <w:ind w:left="2160"/>
      </w:pPr>
      <w:r>
        <w:t>[Containment Tray Rate]</w:t>
      </w:r>
    </w:p>
    <w:p w:rsidR="00DE7FDC" w:rsidP="001F3E0D" w:rsidRDefault="00DE7FDC" w14:paraId="1B5080FD" w14:textId="1D2BB6E5">
      <w:pPr>
        <w:ind w:left="2160"/>
      </w:pPr>
      <w:r>
        <w:t>[Containment Tray Rate (Calculated)]</w:t>
      </w:r>
    </w:p>
    <w:p w:rsidR="00E22BDF" w:rsidP="001F3E0D" w:rsidRDefault="00E22BDF" w14:paraId="15911C2F" w14:textId="7E3DDA46">
      <w:pPr>
        <w:ind w:left="2160"/>
      </w:pPr>
      <w:r>
        <w:t>[Customer Delivery Cost is Per Unit]</w:t>
      </w:r>
    </w:p>
    <w:p w:rsidR="00C51191" w:rsidP="001F3E0D" w:rsidRDefault="00C51191" w14:paraId="267D668D" w14:textId="7222DCD3">
      <w:pPr>
        <w:ind w:left="2160"/>
      </w:pPr>
      <w:r>
        <w:t>[Event Type &amp; Time]</w:t>
      </w:r>
    </w:p>
    <w:p w:rsidR="00E22BDF" w:rsidP="001F3E0D" w:rsidRDefault="007404A0" w14:paraId="5D8FADAB" w14:textId="1D6EDC70">
      <w:pPr>
        <w:ind w:left="2160"/>
      </w:pPr>
      <w:r>
        <w:t>[Extra</w:t>
      </w:r>
      <w:r w:rsidR="00EB6A4B">
        <w:t xml:space="preserve"> Service Charge (Customer)]</w:t>
      </w:r>
    </w:p>
    <w:p w:rsidR="00EB6A4B" w:rsidP="001F3E0D" w:rsidRDefault="00EB6A4B" w14:paraId="62276089" w14:textId="20EE299C">
      <w:pPr>
        <w:ind w:left="2160"/>
      </w:pPr>
      <w:r>
        <w:t>[Extra Service Charge (Hauler)]</w:t>
      </w:r>
    </w:p>
    <w:p w:rsidR="00EB6A4B" w:rsidP="001F3E0D" w:rsidRDefault="00EB6A4B" w14:paraId="692B2DE0" w14:textId="6E3D3227">
      <w:pPr>
        <w:ind w:left="2160"/>
      </w:pPr>
      <w:r>
        <w:t>[Extra Service Charge</w:t>
      </w:r>
      <w:r w:rsidR="002C6AAB">
        <w:t xml:space="preserve"> (Hauler) (Calculated)</w:t>
      </w:r>
      <w:r>
        <w:t>]</w:t>
      </w:r>
    </w:p>
    <w:p w:rsidR="003251C5" w:rsidP="001F3E0D" w:rsidRDefault="003251C5" w14:paraId="205C5C10" w14:textId="704C2F77">
      <w:pPr>
        <w:ind w:left="2160"/>
      </w:pPr>
      <w:r>
        <w:t>[Hand Sanitizer Rate]</w:t>
      </w:r>
    </w:p>
    <w:p w:rsidR="003251C5" w:rsidP="001F3E0D" w:rsidRDefault="003251C5" w14:paraId="02A6D0C4" w14:textId="206CEADA">
      <w:pPr>
        <w:ind w:left="2160"/>
      </w:pPr>
      <w:r>
        <w:t>[Hand Sanitizer Rate (Calculated)]</w:t>
      </w:r>
    </w:p>
    <w:p w:rsidR="008048C5" w:rsidP="001F3E0D" w:rsidRDefault="008048C5" w14:paraId="45F5E765" w14:textId="61A4D26D">
      <w:pPr>
        <w:ind w:left="2160"/>
      </w:pPr>
      <w:r>
        <w:t>[Locking Hasp Rate]</w:t>
      </w:r>
    </w:p>
    <w:p w:rsidR="008048C5" w:rsidP="001F3E0D" w:rsidRDefault="008048C5" w14:paraId="53CDD0B5" w14:textId="1291793B">
      <w:pPr>
        <w:ind w:left="2160"/>
      </w:pPr>
      <w:r>
        <w:t>[Locking Hasp Rate (Calculated)]</w:t>
      </w:r>
    </w:p>
    <w:p w:rsidR="00947A63" w:rsidP="001F3E0D" w:rsidRDefault="00947A63" w14:paraId="28231D75" w14:textId="73D70400">
      <w:pPr>
        <w:ind w:left="2160"/>
      </w:pPr>
      <w:r>
        <w:t>[Per Unit Delivery (Vendor)]</w:t>
      </w:r>
      <w:r w:rsidR="002026EE">
        <w:t xml:space="preserve"> </w:t>
      </w:r>
    </w:p>
    <w:p w:rsidR="00947A63" w:rsidP="001F3E0D" w:rsidRDefault="00947A63" w14:paraId="3A093DBC" w14:textId="0C9CBBA3">
      <w:pPr>
        <w:ind w:left="2160"/>
      </w:pPr>
      <w:r>
        <w:t>[Per Unit Delivery (ZTERS)]</w:t>
      </w:r>
      <w:r w:rsidR="00817500">
        <w:t xml:space="preserve"> </w:t>
      </w:r>
    </w:p>
    <w:p w:rsidR="00A27746" w:rsidP="001F3E0D" w:rsidRDefault="00A27746" w14:paraId="7EE72823" w14:textId="5F4C639F">
      <w:pPr>
        <w:ind w:left="2160"/>
      </w:pPr>
      <w:r>
        <w:t>[Power Accessibility]</w:t>
      </w:r>
    </w:p>
    <w:p w:rsidR="00BB6283" w:rsidP="001F3E0D" w:rsidRDefault="00BB6283" w14:paraId="68F0CBA0" w14:textId="29E4A582">
      <w:pPr>
        <w:ind w:left="2160"/>
      </w:pPr>
      <w:r>
        <w:t>[Pump Rate]</w:t>
      </w:r>
    </w:p>
    <w:p w:rsidR="00BB6283" w:rsidP="001F3E0D" w:rsidRDefault="00BB6283" w14:paraId="0F63F01E" w14:textId="06AA04B3">
      <w:pPr>
        <w:ind w:left="2160"/>
      </w:pPr>
      <w:r>
        <w:t>[Pump Rate (Calculated)</w:t>
      </w:r>
      <w:r w:rsidR="00BC569D">
        <w:t>]</w:t>
      </w:r>
    </w:p>
    <w:p w:rsidR="00BC569D" w:rsidP="001F3E0D" w:rsidRDefault="00C37623" w14:paraId="19E1EDFE" w14:textId="3FDBAD2D">
      <w:pPr>
        <w:ind w:left="2160"/>
      </w:pPr>
      <w:r>
        <w:t>[Restroom Trailer Type]</w:t>
      </w:r>
    </w:p>
    <w:p w:rsidR="00C37623" w:rsidP="001F3E0D" w:rsidRDefault="00C37623" w14:paraId="410F97ED" w14:textId="6FDE9907">
      <w:pPr>
        <w:ind w:left="2160"/>
      </w:pPr>
      <w:r>
        <w:t>[Rigging Cage Rate]</w:t>
      </w:r>
    </w:p>
    <w:p w:rsidR="00C37623" w:rsidP="001F3E0D" w:rsidRDefault="00C37623" w14:paraId="57627E2B" w14:textId="2942AB37">
      <w:pPr>
        <w:ind w:left="2160"/>
      </w:pPr>
      <w:r>
        <w:t>[Rigging Cage Rate (Calculated)]</w:t>
      </w:r>
    </w:p>
    <w:p w:rsidR="00A74541" w:rsidP="001F3E0D" w:rsidRDefault="00A74541" w14:paraId="6C3761DB" w14:textId="4706DACA">
      <w:pPr>
        <w:ind w:left="2160"/>
      </w:pPr>
      <w:r>
        <w:t>[Water Accessibility]</w:t>
      </w:r>
    </w:p>
    <w:p w:rsidR="00D97F77" w:rsidP="00D97F77" w:rsidRDefault="00D97F77" w14:paraId="0BAA42FA" w14:textId="20759D81">
      <w:pPr>
        <w:pStyle w:val="Heading3"/>
        <w:rPr>
          <w:sz w:val="44"/>
          <w:szCs w:val="44"/>
        </w:rPr>
      </w:pPr>
      <w:r>
        <w:rPr>
          <w:sz w:val="44"/>
          <w:szCs w:val="44"/>
        </w:rPr>
        <w:t xml:space="preserve">Roll-offs </w:t>
      </w:r>
      <w:r w:rsidR="00AD67D0">
        <w:rPr>
          <w:sz w:val="44"/>
          <w:szCs w:val="44"/>
        </w:rPr>
        <w:t>Specific</w:t>
      </w:r>
    </w:p>
    <w:p w:rsidR="00F219FC" w:rsidP="00F219FC" w:rsidRDefault="003D4ABA" w14:paraId="096C0C4A" w14:textId="6E242F83">
      <w:pPr>
        <w:pStyle w:val="Heading4"/>
      </w:pPr>
      <w:r>
        <w:rPr>
          <w:rStyle w:val="Heading3Char"/>
          <w:color w:val="CA6D07" w:themeColor="accent1" w:themeShade="BF"/>
          <w:sz w:val="22"/>
          <w:szCs w:val="22"/>
        </w:rPr>
        <w:t>Order</w:t>
      </w:r>
      <w:r w:rsidRPr="00180B0D" w:rsidR="00F219FC">
        <w:rPr>
          <w:rStyle w:val="Heading3Char"/>
          <w:color w:val="CA6D07" w:themeColor="accent1" w:themeShade="BF"/>
          <w:sz w:val="22"/>
          <w:szCs w:val="22"/>
        </w:rPr>
        <w:t xml:space="preserve"> Handling - </w:t>
      </w:r>
      <w:r w:rsidR="00F219FC">
        <w:rPr>
          <w:rStyle w:val="Heading3Char"/>
          <w:color w:val="CA6D07" w:themeColor="accent1" w:themeShade="BF"/>
          <w:sz w:val="22"/>
          <w:szCs w:val="22"/>
        </w:rPr>
        <w:t>Order Processing</w:t>
      </w:r>
    </w:p>
    <w:p w:rsidRPr="008C5FAF" w:rsidR="00F219FC" w:rsidP="00F219FC" w:rsidRDefault="00F219FC" w14:paraId="0657BC4E" w14:textId="5AA26126">
      <w:pPr>
        <w:pStyle w:val="Heading5"/>
        <w:ind w:left="720"/>
        <w:rPr>
          <w:b/>
          <w:bCs/>
          <w:color w:val="auto"/>
        </w:rPr>
      </w:pPr>
      <w:r>
        <w:rPr>
          <w:b/>
          <w:bCs/>
          <w:color w:val="auto"/>
        </w:rPr>
        <w:t>Historical Children Removed</w:t>
      </w:r>
    </w:p>
    <w:p w:rsidR="00F219FC" w:rsidP="00F219FC" w:rsidRDefault="00F219FC" w14:paraId="6EDFBE45" w14:textId="77777777">
      <w:pPr>
        <w:pStyle w:val="NoSpacing"/>
        <w:ind w:left="720"/>
      </w:pPr>
      <w:r>
        <w:t xml:space="preserve">We have removed old child service ticket records from these product lines and flattened the data. The flattened fields are marked by pipelines and referenced in other formulas to satisfy logic conditions. </w:t>
      </w:r>
    </w:p>
    <w:p w:rsidRPr="00FF05E2" w:rsidR="00F219FC" w:rsidP="00F219FC" w:rsidRDefault="00F219FC" w14:paraId="18935747" w14:textId="77777777">
      <w:pPr>
        <w:pStyle w:val="Heading6"/>
        <w:ind w:left="1440"/>
      </w:pPr>
      <w:r>
        <w:t>Pipelines</w:t>
      </w:r>
      <w:r w:rsidRPr="00FF05E2">
        <w:t>:</w:t>
      </w:r>
    </w:p>
    <w:p w:rsidRPr="00FF05E2" w:rsidR="00F219FC" w:rsidP="00F219FC" w:rsidRDefault="00F219FC" w14:paraId="66E181AA" w14:textId="77777777">
      <w:pPr>
        <w:pStyle w:val="NoSpacing"/>
        <w:ind w:left="1440" w:firstLine="720"/>
      </w:pPr>
      <w:r>
        <w:rPr>
          <w:color w:val="808080" w:themeColor="background1" w:themeShade="80"/>
        </w:rPr>
        <w:t>Mark All Roll-offs with History Data</w:t>
      </w:r>
    </w:p>
    <w:p w:rsidRPr="00FF05E2" w:rsidR="00F219FC" w:rsidP="00F219FC" w:rsidRDefault="00F219FC" w14:paraId="74384F9D" w14:textId="77777777">
      <w:pPr>
        <w:pStyle w:val="Heading6"/>
        <w:ind w:left="1440"/>
      </w:pPr>
      <w:r w:rsidRPr="00FF05E2">
        <w:t>Important Fields:</w:t>
      </w:r>
    </w:p>
    <w:p w:rsidR="007533F4" w:rsidP="007533F4" w:rsidRDefault="00F219FC" w14:paraId="633FB9A0" w14:textId="77777777">
      <w:pPr>
        <w:ind w:left="2160"/>
      </w:pPr>
      <w:r w:rsidRPr="00D42AA5">
        <w:rPr>
          <w:color w:val="808080" w:themeColor="background1" w:themeShade="80"/>
        </w:rPr>
        <w:t>(Many) fields – labels all contain the string “</w:t>
      </w:r>
      <w:r>
        <w:rPr>
          <w:color w:val="808080" w:themeColor="background1" w:themeShade="80"/>
        </w:rPr>
        <w:t>History”</w:t>
      </w:r>
    </w:p>
    <w:p w:rsidRPr="008C5FAF" w:rsidR="007533F4" w:rsidP="007533F4" w:rsidRDefault="007533F4" w14:paraId="1EC11D59" w14:textId="77777777">
      <w:pPr>
        <w:pStyle w:val="Heading5"/>
        <w:ind w:left="720"/>
        <w:rPr>
          <w:b/>
          <w:bCs/>
          <w:color w:val="auto"/>
        </w:rPr>
      </w:pPr>
      <w:r>
        <w:rPr>
          <w:b/>
          <w:bCs/>
          <w:color w:val="auto"/>
        </w:rPr>
        <w:t>New Jersey Vendor Approval</w:t>
      </w:r>
    </w:p>
    <w:p w:rsidR="007533F4" w:rsidP="007533F4" w:rsidRDefault="007533F4" w14:paraId="718F9A39" w14:textId="77777777">
      <w:pPr>
        <w:ind w:left="720"/>
      </w:pPr>
      <w:r>
        <w:t>We require vendor approval by the NJ Team for any orders in New Jersey.</w:t>
      </w:r>
    </w:p>
    <w:p w:rsidRPr="00FF05E2" w:rsidR="007533F4" w:rsidP="007533F4" w:rsidRDefault="007533F4" w14:paraId="2D1C7412" w14:textId="77777777">
      <w:pPr>
        <w:pStyle w:val="Heading6"/>
        <w:ind w:left="1440"/>
      </w:pPr>
      <w:r>
        <w:t>(Additional Setup) Form Rules</w:t>
      </w:r>
      <w:r w:rsidRPr="00FF05E2">
        <w:t>:</w:t>
      </w:r>
    </w:p>
    <w:p w:rsidR="007533F4" w:rsidP="007533F4" w:rsidRDefault="007533F4" w14:paraId="379D97A7" w14:textId="5A89FDBD">
      <w:pPr>
        <w:pStyle w:val="NoSpacing"/>
        <w:ind w:left="1440" w:firstLine="720"/>
        <w:rPr>
          <w:color w:val="808080" w:themeColor="background1" w:themeShade="80"/>
        </w:rPr>
      </w:pPr>
      <w:r>
        <w:rPr>
          <w:color w:val="808080" w:themeColor="background1" w:themeShade="80"/>
        </w:rPr>
        <w:t>#43-45</w:t>
      </w:r>
    </w:p>
    <w:p w:rsidRPr="00FF05E2" w:rsidR="007533F4" w:rsidP="007533F4" w:rsidRDefault="007533F4" w14:paraId="33CFB597" w14:textId="77777777">
      <w:pPr>
        <w:pStyle w:val="Heading6"/>
        <w:ind w:left="1440"/>
      </w:pPr>
      <w:r w:rsidRPr="00FF05E2">
        <w:t>Important Fields:</w:t>
      </w:r>
    </w:p>
    <w:p w:rsidR="007533F4" w:rsidP="007533F4" w:rsidRDefault="007533F4" w14:paraId="4276261E" w14:textId="77777777">
      <w:pPr>
        <w:ind w:left="2160"/>
      </w:pPr>
      <w:r>
        <w:t>[NJ Approval Log]</w:t>
      </w:r>
    </w:p>
    <w:p w:rsidR="007533F4" w:rsidP="007533F4" w:rsidRDefault="007533F4" w14:paraId="49A11295" w14:textId="77777777">
      <w:pPr>
        <w:ind w:left="2160"/>
      </w:pPr>
      <w:r>
        <w:t>[Approved NJ Vendor]</w:t>
      </w:r>
    </w:p>
    <w:p w:rsidR="005803AC" w:rsidP="007533F4" w:rsidRDefault="007533F4" w14:paraId="76275B1A" w14:textId="08D4101D">
      <w:pPr>
        <w:ind w:left="2160"/>
      </w:pPr>
      <w:r>
        <w:t>[Approved NJ Customer Quote]</w:t>
      </w:r>
    </w:p>
    <w:p w:rsidR="00572EEF" w:rsidP="00572EEF" w:rsidRDefault="00572EEF" w14:paraId="6B9F7EA0" w14:textId="77777777">
      <w:pPr>
        <w:pStyle w:val="Heading5"/>
        <w:ind w:left="720"/>
        <w:rPr>
          <w:b/>
          <w:bCs/>
          <w:color w:val="auto"/>
        </w:rPr>
      </w:pPr>
      <w:r>
        <w:rPr>
          <w:b/>
          <w:bCs/>
          <w:color w:val="auto"/>
        </w:rPr>
        <w:t>Rebates</w:t>
      </w:r>
    </w:p>
    <w:p w:rsidR="00572EEF" w:rsidP="00572EEF" w:rsidRDefault="00572EEF" w14:paraId="60C9A5A7" w14:textId="77777777">
      <w:pPr>
        <w:ind w:left="720"/>
      </w:pPr>
      <w:r>
        <w:t>We record information about rebates if they are expected. This information feeds the Service Tickets.</w:t>
      </w:r>
    </w:p>
    <w:p w:rsidRPr="00FF05E2" w:rsidR="009815BF" w:rsidP="009815BF" w:rsidRDefault="009815BF" w14:paraId="3187F512" w14:textId="77777777">
      <w:pPr>
        <w:pStyle w:val="Heading6"/>
        <w:ind w:left="1440"/>
      </w:pPr>
      <w:r>
        <w:t>(Additional Setup) Form Rules</w:t>
      </w:r>
      <w:r w:rsidRPr="00FF05E2">
        <w:t>:</w:t>
      </w:r>
    </w:p>
    <w:p w:rsidR="009815BF" w:rsidP="009815BF" w:rsidRDefault="009815BF" w14:paraId="47D16E6F" w14:textId="4190E114">
      <w:pPr>
        <w:pStyle w:val="NoSpacing"/>
        <w:ind w:left="1440" w:firstLine="720"/>
        <w:rPr>
          <w:color w:val="808080" w:themeColor="background1" w:themeShade="80"/>
        </w:rPr>
      </w:pPr>
      <w:r>
        <w:rPr>
          <w:color w:val="808080" w:themeColor="background1" w:themeShade="80"/>
        </w:rPr>
        <w:t>#</w:t>
      </w:r>
      <w:r w:rsidR="00E658AB">
        <w:rPr>
          <w:color w:val="808080" w:themeColor="background1" w:themeShade="80"/>
        </w:rPr>
        <w:t>71</w:t>
      </w:r>
    </w:p>
    <w:p w:rsidR="00572EEF" w:rsidP="00572EEF" w:rsidRDefault="00572EEF" w14:paraId="32E4D64E" w14:textId="77777777">
      <w:pPr>
        <w:pStyle w:val="Heading6"/>
        <w:ind w:left="1440"/>
      </w:pPr>
      <w:r>
        <w:t>Important Fields:</w:t>
      </w:r>
    </w:p>
    <w:p w:rsidRPr="00572EEF" w:rsidR="00572EEF" w:rsidP="00572EEF" w:rsidRDefault="00572EEF" w14:paraId="7782AFCF" w14:textId="618C7358">
      <w:pPr>
        <w:pStyle w:val="NoSpacing"/>
        <w:ind w:left="1440" w:firstLine="720"/>
        <w:rPr>
          <w:color w:val="808080" w:themeColor="background1" w:themeShade="80"/>
        </w:rPr>
      </w:pPr>
      <w:r w:rsidRPr="00D42AA5">
        <w:rPr>
          <w:color w:val="808080" w:themeColor="background1" w:themeShade="80"/>
        </w:rPr>
        <w:t>(Many</w:t>
      </w:r>
      <w:r>
        <w:rPr>
          <w:color w:val="808080" w:themeColor="background1" w:themeShade="80"/>
        </w:rPr>
        <w:t xml:space="preserve">) Rates </w:t>
      </w:r>
      <w:r w:rsidRPr="00D42AA5">
        <w:rPr>
          <w:color w:val="808080" w:themeColor="background1" w:themeShade="80"/>
        </w:rPr>
        <w:t>fields – labels contain the string</w:t>
      </w:r>
      <w:r>
        <w:rPr>
          <w:color w:val="808080" w:themeColor="background1" w:themeShade="80"/>
        </w:rPr>
        <w:t xml:space="preserve"> “Rebate”</w:t>
      </w:r>
    </w:p>
    <w:p w:rsidR="005818EC" w:rsidP="005818EC" w:rsidRDefault="005818EC" w14:paraId="343D37CC" w14:textId="77777777">
      <w:pPr>
        <w:pStyle w:val="Heading4"/>
        <w:spacing w:before="0"/>
        <w:rPr>
          <w:rStyle w:val="Heading3Char"/>
          <w:color w:val="CA6D07" w:themeColor="accent1" w:themeShade="BF"/>
          <w:sz w:val="22"/>
          <w:szCs w:val="22"/>
        </w:rPr>
      </w:pPr>
      <w:r>
        <w:rPr>
          <w:rStyle w:val="Heading3Char"/>
          <w:color w:val="CA6D07" w:themeColor="accent1" w:themeShade="BF"/>
          <w:sz w:val="22"/>
          <w:szCs w:val="22"/>
        </w:rPr>
        <w:t>Order Handling - Notifications</w:t>
      </w:r>
    </w:p>
    <w:p w:rsidRPr="008C5FAF" w:rsidR="005818EC" w:rsidP="005818EC" w:rsidRDefault="004212EF" w14:paraId="2B926E11" w14:textId="12EADEF5">
      <w:pPr>
        <w:pStyle w:val="Heading5"/>
        <w:ind w:left="720"/>
        <w:rPr>
          <w:b/>
          <w:bCs/>
          <w:color w:val="auto"/>
        </w:rPr>
      </w:pPr>
      <w:r>
        <w:rPr>
          <w:b/>
          <w:bCs/>
          <w:color w:val="auto"/>
        </w:rPr>
        <w:t>Rental Period Ending/Auto-Pull</w:t>
      </w:r>
    </w:p>
    <w:p w:rsidR="005818EC" w:rsidP="005818EC" w:rsidRDefault="005818EC" w14:paraId="2B955DAA" w14:textId="0887C068">
      <w:pPr>
        <w:pStyle w:val="NoSpacing"/>
        <w:ind w:left="720"/>
      </w:pPr>
      <w:r>
        <w:t xml:space="preserve">We send reminders to our </w:t>
      </w:r>
      <w:r w:rsidR="005C053C">
        <w:t>AMs</w:t>
      </w:r>
      <w:r>
        <w:t xml:space="preserve"> 2 days before </w:t>
      </w:r>
      <w:r w:rsidR="005C053C">
        <w:t>a rental period end</w:t>
      </w:r>
      <w:r w:rsidR="008F69BE">
        <w:t>,</w:t>
      </w:r>
      <w:r w:rsidR="005C053C">
        <w:t xml:space="preserve"> and one day before an automatic pull.</w:t>
      </w:r>
    </w:p>
    <w:p w:rsidR="005818EC" w:rsidP="005818EC" w:rsidRDefault="005C053C" w14:paraId="1C371448" w14:textId="26FDD3BB">
      <w:pPr>
        <w:pStyle w:val="Heading6"/>
        <w:ind w:left="1440"/>
      </w:pPr>
      <w:r>
        <w:t>Notifications</w:t>
      </w:r>
      <w:r w:rsidR="005818EC">
        <w:t>:</w:t>
      </w:r>
    </w:p>
    <w:p w:rsidR="005C053C" w:rsidP="005C053C" w:rsidRDefault="00AA2404" w14:paraId="28FD2BB3" w14:textId="37760460">
      <w:pPr>
        <w:pStyle w:val="NoSpacing"/>
        <w:ind w:left="1440" w:firstLine="720"/>
        <w:rPr>
          <w:color w:val="808080" w:themeColor="background1" w:themeShade="80"/>
        </w:rPr>
      </w:pPr>
      <w:r>
        <w:rPr>
          <w:color w:val="808080" w:themeColor="background1" w:themeShade="80"/>
        </w:rPr>
        <w:t>Upcoming Rolloff</w:t>
      </w:r>
    </w:p>
    <w:p w:rsidRPr="007533F4" w:rsidR="005818EC" w:rsidP="008F69BE" w:rsidRDefault="00AA2404" w14:paraId="65276AE8" w14:textId="7A757EA0">
      <w:pPr>
        <w:pStyle w:val="NoSpacing"/>
        <w:ind w:left="1440" w:firstLine="720"/>
      </w:pPr>
      <w:r>
        <w:rPr>
          <w:color w:val="808080" w:themeColor="background1" w:themeShade="80"/>
        </w:rPr>
        <w:t>Auto</w:t>
      </w:r>
      <w:r w:rsidR="008F69BE">
        <w:rPr>
          <w:color w:val="808080" w:themeColor="background1" w:themeShade="80"/>
        </w:rPr>
        <w:t xml:space="preserve"> P</w:t>
      </w:r>
      <w:r>
        <w:rPr>
          <w:color w:val="808080" w:themeColor="background1" w:themeShade="80"/>
        </w:rPr>
        <w:t>ull</w:t>
      </w:r>
    </w:p>
    <w:p w:rsidR="005803AC" w:rsidP="005803AC" w:rsidRDefault="005803AC" w14:paraId="5EDEF70B" w14:textId="77777777">
      <w:pPr>
        <w:pStyle w:val="Heading4"/>
        <w:spacing w:before="0"/>
      </w:pPr>
      <w:r>
        <w:rPr>
          <w:rStyle w:val="Heading3Char"/>
          <w:color w:val="CA6D07" w:themeColor="accent1" w:themeShade="BF"/>
          <w:sz w:val="22"/>
          <w:szCs w:val="22"/>
        </w:rPr>
        <w:t>Record Handling</w:t>
      </w:r>
    </w:p>
    <w:p w:rsidRPr="008C5FAF" w:rsidR="005803AC" w:rsidP="005803AC" w:rsidRDefault="005803AC" w14:paraId="2AB851EA" w14:textId="77777777">
      <w:pPr>
        <w:pStyle w:val="Heading5"/>
        <w:ind w:left="720"/>
        <w:rPr>
          <w:b/>
          <w:bCs/>
          <w:color w:val="auto"/>
        </w:rPr>
      </w:pPr>
      <w:r>
        <w:rPr>
          <w:b/>
          <w:bCs/>
          <w:color w:val="auto"/>
        </w:rPr>
        <w:t>Product Line Information</w:t>
      </w:r>
    </w:p>
    <w:p w:rsidR="000D26BA" w:rsidP="000D26BA" w:rsidRDefault="000D26BA" w14:paraId="1A12637A" w14:textId="77777777">
      <w:pPr>
        <w:ind w:left="720"/>
      </w:pPr>
      <w:r>
        <w:t>Roll-offs have unique information requirements, primarily billing requirements based around debris, tonnages, and rental length.</w:t>
      </w:r>
    </w:p>
    <w:p w:rsidRPr="00FF05E2" w:rsidR="005803AC" w:rsidP="005803AC" w:rsidRDefault="00C93F93" w14:paraId="244C2339" w14:textId="64365501">
      <w:pPr>
        <w:pStyle w:val="Heading6"/>
        <w:ind w:left="1440"/>
      </w:pPr>
      <w:r>
        <w:t xml:space="preserve">(Additional Setup) </w:t>
      </w:r>
      <w:r w:rsidR="005803AC">
        <w:t>Form Rules</w:t>
      </w:r>
      <w:r w:rsidRPr="00FF05E2" w:rsidR="005803AC">
        <w:t>:</w:t>
      </w:r>
    </w:p>
    <w:p w:rsidRPr="00C91972" w:rsidR="00C93F93" w:rsidP="00C93F93" w:rsidRDefault="00C93F93" w14:paraId="1CAED8C8" w14:textId="30FB4ACD">
      <w:pPr>
        <w:ind w:left="1440" w:firstLine="720"/>
        <w:rPr>
          <w:color w:val="808080" w:themeColor="background1" w:themeShade="80"/>
        </w:rPr>
      </w:pPr>
      <w:r>
        <w:rPr>
          <w:color w:val="808080" w:themeColor="background1" w:themeShade="80"/>
        </w:rPr>
        <w:t>#1,3,10,16-22,24,26,28,31,34-36,42</w:t>
      </w:r>
      <w:r w:rsidR="00C92B23">
        <w:rPr>
          <w:color w:val="808080" w:themeColor="background1" w:themeShade="80"/>
        </w:rPr>
        <w:t>-</w:t>
      </w:r>
      <w:r>
        <w:rPr>
          <w:color w:val="808080" w:themeColor="background1" w:themeShade="80"/>
        </w:rPr>
        <w:t>47,49,54,56,57,61,63,65-70</w:t>
      </w:r>
    </w:p>
    <w:p w:rsidRPr="001F3E0D" w:rsidR="005803AC" w:rsidP="005803AC" w:rsidRDefault="005803AC" w14:paraId="6FAE6EED" w14:textId="77777777">
      <w:pPr>
        <w:pStyle w:val="Heading6"/>
        <w:ind w:left="1440"/>
      </w:pPr>
      <w:r>
        <w:t xml:space="preserve">(Somewhat Unique) </w:t>
      </w:r>
      <w:r w:rsidRPr="00FF05E2">
        <w:t>Important Fields:</w:t>
      </w:r>
    </w:p>
    <w:p w:rsidRPr="00B7786D" w:rsidR="00B7786D" w:rsidP="00C92B23" w:rsidRDefault="00B27572" w14:paraId="0C4FB999" w14:textId="7B1C0BAA">
      <w:pPr>
        <w:ind w:left="2160"/>
      </w:pPr>
      <w:r>
        <w:t>[Size]</w:t>
      </w:r>
    </w:p>
    <w:p w:rsidR="00893190" w:rsidP="00C92B23" w:rsidRDefault="00E31FD0" w14:paraId="7084B6E4" w14:textId="6FF043C0">
      <w:pPr>
        <w:ind w:left="2160"/>
      </w:pPr>
      <w:r>
        <w:t>[Automatic Pull]</w:t>
      </w:r>
    </w:p>
    <w:p w:rsidR="0039688F" w:rsidP="00C92B23" w:rsidRDefault="0039688F" w14:paraId="6DAC6AEB" w14:textId="44F956AF">
      <w:pPr>
        <w:ind w:left="2160"/>
      </w:pPr>
      <w:r>
        <w:t>[Automatically Pulled]</w:t>
      </w:r>
    </w:p>
    <w:p w:rsidR="00FC5743" w:rsidP="00C92B23" w:rsidRDefault="00FC5743" w14:paraId="1E80F01D" w14:textId="5792A8DE">
      <w:pPr>
        <w:ind w:left="2160"/>
      </w:pPr>
      <w:r>
        <w:t>[Franchised]</w:t>
      </w:r>
    </w:p>
    <w:p w:rsidR="003251C5" w:rsidP="00C92B23" w:rsidRDefault="00A9156C" w14:paraId="2C4B679B" w14:textId="6058D98C">
      <w:pPr>
        <w:ind w:left="2160"/>
      </w:pPr>
      <w:r>
        <w:t>[Debris Restricted Items]</w:t>
      </w:r>
    </w:p>
    <w:p w:rsidR="00A9156C" w:rsidP="00C92B23" w:rsidRDefault="00A9156C" w14:paraId="23D7E78F" w14:textId="3C962DF5">
      <w:pPr>
        <w:ind w:left="2160"/>
      </w:pPr>
      <w:r>
        <w:t>[Debris]</w:t>
      </w:r>
    </w:p>
    <w:p w:rsidR="00A9156C" w:rsidP="00C92B23" w:rsidRDefault="00A9156C" w14:paraId="596F0F22" w14:textId="379F123F">
      <w:pPr>
        <w:ind w:left="2160"/>
      </w:pPr>
      <w:r>
        <w:t>[Debris Type]</w:t>
      </w:r>
    </w:p>
    <w:p w:rsidR="00615919" w:rsidP="00C92B23" w:rsidRDefault="00615919" w14:paraId="6D991E26" w14:textId="59AF5584">
      <w:pPr>
        <w:ind w:left="2160"/>
      </w:pPr>
      <w:r>
        <w:t>[Roll Off Accessories]</w:t>
      </w:r>
    </w:p>
    <w:p w:rsidR="00F63099" w:rsidP="00C92B23" w:rsidRDefault="00F63099" w14:paraId="3D031A3E" w14:textId="1C5A3E05">
      <w:pPr>
        <w:ind w:left="2160"/>
      </w:pPr>
      <w:r>
        <w:t>[Days Allowed (Customer)]</w:t>
      </w:r>
    </w:p>
    <w:p w:rsidR="00912F16" w:rsidP="00C92B23" w:rsidRDefault="00912F16" w14:paraId="47FF4224" w14:textId="1CFBE77B">
      <w:pPr>
        <w:ind w:left="2160"/>
      </w:pPr>
      <w:r>
        <w:t>[Days Allowed (Hauler)]</w:t>
      </w:r>
    </w:p>
    <w:p w:rsidR="00B12C13" w:rsidP="00C92B23" w:rsidRDefault="00B12C13" w14:paraId="7B6D66DA" w14:textId="7F87B8E0">
      <w:pPr>
        <w:ind w:left="2160"/>
      </w:pPr>
      <w:r>
        <w:t>[Days Allowed (Suggested)]</w:t>
      </w:r>
    </w:p>
    <w:p w:rsidR="00F63099" w:rsidP="00C92B23" w:rsidRDefault="00F63099" w14:paraId="1445B18F" w14:textId="245E1A2C">
      <w:pPr>
        <w:ind w:left="2160"/>
      </w:pPr>
      <w:r>
        <w:t>[Disposal Type</w:t>
      </w:r>
      <w:r w:rsidR="00C1422A">
        <w:t xml:space="preserve"> (Customer)]</w:t>
      </w:r>
    </w:p>
    <w:p w:rsidR="00912F16" w:rsidP="00C92B23" w:rsidRDefault="00912F16" w14:paraId="126434B0" w14:textId="7F44DE68">
      <w:pPr>
        <w:ind w:left="2160"/>
      </w:pPr>
      <w:r>
        <w:t>[Rental Charge (Customer)]</w:t>
      </w:r>
    </w:p>
    <w:p w:rsidR="00912F16" w:rsidP="00C92B23" w:rsidRDefault="00912F16" w14:paraId="1710224D" w14:textId="6A905EC6">
      <w:pPr>
        <w:ind w:left="2160"/>
      </w:pPr>
      <w:r>
        <w:t>[Rental Charge (Hauler)]</w:t>
      </w:r>
    </w:p>
    <w:p w:rsidR="00C1422A" w:rsidP="00C92B23" w:rsidRDefault="00C1422A" w14:paraId="40D7AA2B" w14:textId="111E3691">
      <w:pPr>
        <w:ind w:left="2160"/>
      </w:pPr>
      <w:r>
        <w:t>[Rental Interval (Customer)]</w:t>
      </w:r>
    </w:p>
    <w:p w:rsidR="00417D90" w:rsidP="00C92B23" w:rsidRDefault="00417D90" w14:paraId="736C2A3C" w14:textId="47BD7E8D">
      <w:pPr>
        <w:ind w:left="2160"/>
      </w:pPr>
      <w:r>
        <w:t>[Rental Type]</w:t>
      </w:r>
    </w:p>
    <w:p w:rsidR="00C1422A" w:rsidP="00C92B23" w:rsidRDefault="00C1422A" w14:paraId="1C427D0C" w14:textId="5C594226">
      <w:pPr>
        <w:ind w:left="2160"/>
      </w:pPr>
      <w:r>
        <w:t xml:space="preserve">[Rental Period Days </w:t>
      </w:r>
      <w:r w:rsidR="00BF7A44">
        <w:t>(Customer)]</w:t>
      </w:r>
    </w:p>
    <w:p w:rsidR="00F913E1" w:rsidP="00C92B23" w:rsidRDefault="00F913E1" w14:paraId="698153D2" w14:textId="6C319D2D">
      <w:pPr>
        <w:ind w:left="2160"/>
      </w:pPr>
      <w:r>
        <w:t>[Rental Period Days]</w:t>
      </w:r>
    </w:p>
    <w:p w:rsidR="00F913E1" w:rsidP="00C92B23" w:rsidRDefault="00F913E1" w14:paraId="1DC1FD7D" w14:textId="412BFF92">
      <w:pPr>
        <w:ind w:left="2160"/>
      </w:pPr>
      <w:r>
        <w:t>[Rental Period Days - Formula]</w:t>
      </w:r>
    </w:p>
    <w:p w:rsidR="00F07B88" w:rsidP="00C92B23" w:rsidRDefault="00F07B88" w14:paraId="1BC5E4B7" w14:textId="1A3AFF07">
      <w:pPr>
        <w:ind w:left="2160"/>
      </w:pPr>
      <w:r>
        <w:t>[Rental Rate Per Day]</w:t>
      </w:r>
    </w:p>
    <w:p w:rsidR="00F07B88" w:rsidP="00C92B23" w:rsidRDefault="00F07B88" w14:paraId="314A220D" w14:textId="75D1E47E">
      <w:pPr>
        <w:ind w:left="2160"/>
      </w:pPr>
      <w:r>
        <w:t>[Rental Rate Per Day] (Calculated)</w:t>
      </w:r>
    </w:p>
    <w:p w:rsidR="00BF7A44" w:rsidP="00C92B23" w:rsidRDefault="00672E08" w14:paraId="5C3DE3F8" w14:textId="6E56DF37">
      <w:pPr>
        <w:ind w:left="2160"/>
      </w:pPr>
      <w:r>
        <w:t>[</w:t>
      </w:r>
      <w:r w:rsidR="00BF7A44">
        <w:t>Disposal Type (Customer)</w:t>
      </w:r>
      <w:r w:rsidR="003D5073">
        <w:t>]</w:t>
      </w:r>
    </w:p>
    <w:p w:rsidR="00417D90" w:rsidP="00C92B23" w:rsidRDefault="00417D90" w14:paraId="3F4BDF68" w14:textId="3E4D01B2">
      <w:pPr>
        <w:ind w:left="2160"/>
      </w:pPr>
      <w:r>
        <w:t>[Disposal Type (Hauler)]</w:t>
      </w:r>
    </w:p>
    <w:p w:rsidR="003D5073" w:rsidP="00C92B23" w:rsidRDefault="003D5073" w14:paraId="3CB6CD78" w14:textId="5DB9DA51">
      <w:pPr>
        <w:ind w:left="2160"/>
      </w:pPr>
      <w:r>
        <w:t>[</w:t>
      </w:r>
      <w:r w:rsidR="00971EEC">
        <w:t>Tons Included (Customer)]</w:t>
      </w:r>
    </w:p>
    <w:p w:rsidR="007F5E07" w:rsidP="00C92B23" w:rsidRDefault="007F5E07" w14:paraId="7E64D07A" w14:textId="6360C968">
      <w:pPr>
        <w:ind w:left="2160"/>
      </w:pPr>
      <w:r>
        <w:t>[Tons Included (Hauler)]</w:t>
      </w:r>
    </w:p>
    <w:p w:rsidR="00FA144B" w:rsidP="00C92B23" w:rsidRDefault="00FA144B" w14:paraId="753932C3" w14:textId="77F5587A">
      <w:pPr>
        <w:ind w:left="2160"/>
      </w:pPr>
      <w:r>
        <w:t>[Tons Included (Suggested)]</w:t>
      </w:r>
    </w:p>
    <w:p w:rsidR="00543B55" w:rsidP="00C92B23" w:rsidRDefault="00543B55" w14:paraId="4EE250E3" w14:textId="4253DF1B">
      <w:pPr>
        <w:ind w:left="2160"/>
      </w:pPr>
      <w:r>
        <w:t>[Initial Tons Included]</w:t>
      </w:r>
    </w:p>
    <w:p w:rsidR="00971EEC" w:rsidP="00C92B23" w:rsidRDefault="00672E08" w14:paraId="1C718B8C" w14:textId="0E9E6A0B">
      <w:pPr>
        <w:ind w:left="2160"/>
      </w:pPr>
      <w:r>
        <w:t>[Ton Rate (Customer)]</w:t>
      </w:r>
    </w:p>
    <w:p w:rsidR="007F5E07" w:rsidP="00C92B23" w:rsidRDefault="007F5E07" w14:paraId="230D3EA1" w14:textId="484A7D53">
      <w:pPr>
        <w:ind w:left="2160"/>
      </w:pPr>
      <w:r>
        <w:t>[Ton Rate (Hauler)]</w:t>
      </w:r>
    </w:p>
    <w:p w:rsidR="00FA144B" w:rsidP="00C92B23" w:rsidRDefault="00FA144B" w14:paraId="460518C2" w14:textId="05E0BE3C">
      <w:pPr>
        <w:ind w:left="2160"/>
      </w:pPr>
      <w:r>
        <w:t>[Ton Rate (Calculated)]</w:t>
      </w:r>
    </w:p>
    <w:p w:rsidR="007F5E07" w:rsidP="00C92B23" w:rsidRDefault="00EB673E" w14:paraId="3A7BAF3C" w14:textId="34B04AFF">
      <w:pPr>
        <w:ind w:left="2160"/>
      </w:pPr>
      <w:r>
        <w:t>[Activity Check]</w:t>
      </w:r>
    </w:p>
    <w:p w:rsidR="009133DA" w:rsidP="00C92B23" w:rsidRDefault="009133DA" w14:paraId="2B56D1D3" w14:textId="1508B42A">
      <w:pPr>
        <w:ind w:left="2160"/>
      </w:pPr>
      <w:r>
        <w:t>[Case Tonnage]</w:t>
      </w:r>
    </w:p>
    <w:p w:rsidR="009133DA" w:rsidP="00C92B23" w:rsidRDefault="009133DA" w14:paraId="7F293BB7" w14:textId="7C4C5448">
      <w:pPr>
        <w:ind w:left="2160"/>
      </w:pPr>
      <w:r>
        <w:t>[Conditional Ton Rate]</w:t>
      </w:r>
    </w:p>
    <w:p w:rsidR="002258DA" w:rsidP="00C92B23" w:rsidRDefault="002258DA" w14:paraId="1CF663BC" w14:textId="0ABE68DC">
      <w:pPr>
        <w:ind w:left="2160"/>
      </w:pPr>
      <w:r>
        <w:t>[Standard Ton Rate Cu</w:t>
      </w:r>
      <w:r w:rsidR="0055012B">
        <w:t>toff]</w:t>
      </w:r>
    </w:p>
    <w:p w:rsidR="00AE3460" w:rsidP="00C92B23" w:rsidRDefault="00AE3460" w14:paraId="1F4F4FAC" w14:textId="1A5B0697">
      <w:pPr>
        <w:ind w:left="2160"/>
      </w:pPr>
      <w:r>
        <w:t>[Diversion Report Required]</w:t>
      </w:r>
    </w:p>
    <w:p w:rsidR="00FC5743" w:rsidP="00C92B23" w:rsidRDefault="00FC5743" w14:paraId="7FA4D6A9" w14:textId="1BAB2DEC">
      <w:pPr>
        <w:ind w:left="2160"/>
      </w:pPr>
      <w:r>
        <w:t>[Final Days]</w:t>
      </w:r>
    </w:p>
    <w:p w:rsidR="00FC5743" w:rsidP="00C92B23" w:rsidRDefault="00FC5743" w14:paraId="4EF0C79F" w14:textId="0B1C2222">
      <w:pPr>
        <w:ind w:left="2160"/>
      </w:pPr>
      <w:r>
        <w:t>[Final Days Over]</w:t>
      </w:r>
    </w:p>
    <w:p w:rsidRPr="00CD0D14" w:rsidR="00CD0D14" w:rsidP="00CD0D14" w:rsidRDefault="002C24C8" w14:paraId="72E7B426" w14:textId="6F050462">
      <w:pPr>
        <w:pStyle w:val="Heading3"/>
        <w:rPr>
          <w:sz w:val="44"/>
          <w:szCs w:val="44"/>
        </w:rPr>
      </w:pPr>
      <w:r>
        <w:rPr>
          <w:sz w:val="44"/>
          <w:szCs w:val="44"/>
        </w:rPr>
        <w:t xml:space="preserve">Containers </w:t>
      </w:r>
      <w:r w:rsidR="00AD67D0">
        <w:rPr>
          <w:sz w:val="44"/>
          <w:szCs w:val="44"/>
        </w:rPr>
        <w:t>Specific</w:t>
      </w:r>
    </w:p>
    <w:p w:rsidR="00CD0D14" w:rsidP="00CD0D14" w:rsidRDefault="005A127B" w14:paraId="3DF7000E" w14:textId="209930ED">
      <w:pPr>
        <w:pStyle w:val="Heading4"/>
        <w:spacing w:before="0"/>
        <w:rPr>
          <w:rStyle w:val="Heading3Char"/>
          <w:color w:val="CA6D07" w:themeColor="accent1" w:themeShade="BF"/>
          <w:sz w:val="22"/>
          <w:szCs w:val="22"/>
        </w:rPr>
      </w:pPr>
      <w:r>
        <w:rPr>
          <w:rStyle w:val="Heading3Char"/>
          <w:color w:val="CA6D07" w:themeColor="accent1" w:themeShade="BF"/>
          <w:sz w:val="22"/>
          <w:szCs w:val="22"/>
        </w:rPr>
        <w:t>Order</w:t>
      </w:r>
      <w:r w:rsidR="00CD0D14">
        <w:rPr>
          <w:rStyle w:val="Heading3Char"/>
          <w:color w:val="CA6D07" w:themeColor="accent1" w:themeShade="BF"/>
          <w:sz w:val="22"/>
          <w:szCs w:val="22"/>
        </w:rPr>
        <w:t xml:space="preserve"> Handling - Notifications</w:t>
      </w:r>
    </w:p>
    <w:p w:rsidRPr="008C5FAF" w:rsidR="00CD0D14" w:rsidP="00CD0D14" w:rsidRDefault="00CD0D14" w14:paraId="76E540C5" w14:textId="23321EDE">
      <w:pPr>
        <w:pStyle w:val="Heading5"/>
        <w:ind w:left="720"/>
        <w:rPr>
          <w:b/>
          <w:bCs/>
          <w:color w:val="auto"/>
        </w:rPr>
      </w:pPr>
      <w:r>
        <w:rPr>
          <w:b/>
          <w:bCs/>
          <w:color w:val="auto"/>
        </w:rPr>
        <w:t>Recurring Billing/Cycle Reminder CHECK ON THIS</w:t>
      </w:r>
    </w:p>
    <w:p w:rsidR="00CD0D14" w:rsidP="00CD0D14" w:rsidRDefault="00CD0D14" w14:paraId="53F2CE16" w14:textId="77777777">
      <w:pPr>
        <w:pStyle w:val="NoSpacing"/>
        <w:ind w:left="720"/>
      </w:pPr>
      <w:r>
        <w:t>We send recurring billing reminders to our customers 2 days before the next cycle date via Mailchimp/Hub.</w:t>
      </w:r>
    </w:p>
    <w:p w:rsidR="00CD0D14" w:rsidP="00CD0D14" w:rsidRDefault="00CD0D14" w14:paraId="24D8FA09" w14:textId="77777777">
      <w:pPr>
        <w:pStyle w:val="Heading6"/>
        <w:ind w:left="1440"/>
      </w:pPr>
      <w:r>
        <w:t>Important Fields:</w:t>
      </w:r>
    </w:p>
    <w:p w:rsidR="00CD0D14" w:rsidP="00CD0D14" w:rsidRDefault="00CD0D14" w14:paraId="32FCEF28" w14:textId="77777777">
      <w:pPr>
        <w:pStyle w:val="NoSpacing"/>
        <w:ind w:left="1440" w:firstLine="720"/>
      </w:pPr>
      <w:r>
        <w:t>[Recurring Email Notification Sent]</w:t>
      </w:r>
    </w:p>
    <w:p w:rsidR="00CD0D14" w:rsidP="00CD0D14" w:rsidRDefault="00CD0D14" w14:paraId="2C6F9ABD" w14:textId="77777777">
      <w:pPr>
        <w:pStyle w:val="NoSpacing"/>
        <w:ind w:left="1440" w:firstLine="720"/>
      </w:pPr>
      <w:r>
        <w:t>[Recurring Email Notification Sent Time]</w:t>
      </w:r>
    </w:p>
    <w:p w:rsidR="00CD0D14" w:rsidP="00CD0D14" w:rsidRDefault="00CD0D14" w14:paraId="509009E5" w14:textId="77777777">
      <w:pPr>
        <w:pStyle w:val="NoSpacing"/>
        <w:ind w:left="1440" w:firstLine="720"/>
      </w:pPr>
      <w:r w:rsidRPr="00650C66">
        <w:t>[</w:t>
      </w:r>
      <w:r>
        <w:t>Monday Email API check</w:t>
      </w:r>
      <w:r w:rsidRPr="00650C66">
        <w:t>]</w:t>
      </w:r>
    </w:p>
    <w:p w:rsidR="00CD0D14" w:rsidP="00CD0D14" w:rsidRDefault="00CD0D14" w14:paraId="40D869BD" w14:textId="77777777">
      <w:pPr>
        <w:pStyle w:val="NoSpacing"/>
        <w:ind w:left="1440" w:firstLine="720"/>
      </w:pPr>
      <w:r>
        <w:t>[Removal Date]</w:t>
      </w:r>
    </w:p>
    <w:p w:rsidR="00CD0D14" w:rsidP="00CD0D14" w:rsidRDefault="00CD0D14" w14:paraId="495D3F71" w14:textId="77777777">
      <w:pPr>
        <w:pStyle w:val="NoSpacing"/>
        <w:ind w:left="1440" w:firstLine="720"/>
      </w:pPr>
      <w:r>
        <w:t>[Next Cycle Start Date]</w:t>
      </w:r>
    </w:p>
    <w:p w:rsidR="00CD0D14" w:rsidP="00CD0D14" w:rsidRDefault="00CD0D14" w14:paraId="1957AC58" w14:textId="77777777">
      <w:pPr>
        <w:pStyle w:val="NoSpacing"/>
        <w:ind w:left="1440" w:firstLine="720"/>
      </w:pPr>
      <w:r>
        <w:t>[Status]</w:t>
      </w:r>
    </w:p>
    <w:p w:rsidR="00CD0D14" w:rsidP="00CD0D14" w:rsidRDefault="00CD0D14" w14:paraId="537B5AB9" w14:textId="77777777">
      <w:pPr>
        <w:pStyle w:val="NoSpacing"/>
        <w:ind w:left="1440" w:firstLine="720"/>
      </w:pPr>
      <w:r>
        <w:t>[Category]</w:t>
      </w:r>
    </w:p>
    <w:p w:rsidRPr="00062D0E" w:rsidR="005803AC" w:rsidP="00062D0E" w:rsidRDefault="00CD0D14" w14:paraId="60F83050" w14:textId="7C1DEDA0">
      <w:pPr>
        <w:pStyle w:val="NoSpacing"/>
        <w:ind w:left="1440" w:firstLine="720"/>
      </w:pPr>
      <w:r>
        <w:t>[# of Monthly Services]</w:t>
      </w:r>
    </w:p>
    <w:p w:rsidR="005803AC" w:rsidP="005803AC" w:rsidRDefault="005803AC" w14:paraId="2C62622D" w14:textId="77777777">
      <w:pPr>
        <w:pStyle w:val="Heading4"/>
        <w:spacing w:before="0"/>
      </w:pPr>
      <w:r>
        <w:rPr>
          <w:rStyle w:val="Heading3Char"/>
          <w:color w:val="CA6D07" w:themeColor="accent1" w:themeShade="BF"/>
          <w:sz w:val="22"/>
          <w:szCs w:val="22"/>
        </w:rPr>
        <w:t>Record Handling</w:t>
      </w:r>
    </w:p>
    <w:p w:rsidRPr="008C5FAF" w:rsidR="005803AC" w:rsidP="005803AC" w:rsidRDefault="005803AC" w14:paraId="555D2E84" w14:textId="77777777">
      <w:pPr>
        <w:pStyle w:val="Heading5"/>
        <w:ind w:left="720"/>
        <w:rPr>
          <w:b/>
          <w:bCs/>
          <w:color w:val="auto"/>
        </w:rPr>
      </w:pPr>
      <w:r>
        <w:rPr>
          <w:b/>
          <w:bCs/>
          <w:color w:val="auto"/>
        </w:rPr>
        <w:t>Product Line Information</w:t>
      </w:r>
    </w:p>
    <w:p w:rsidR="005803AC" w:rsidP="005803AC" w:rsidRDefault="00062D0E" w14:paraId="72CE5372" w14:textId="7FDB620E">
      <w:pPr>
        <w:ind w:left="720"/>
      </w:pPr>
      <w:r>
        <w:t>Containers</w:t>
      </w:r>
      <w:r w:rsidR="005803AC">
        <w:t xml:space="preserve"> have </w:t>
      </w:r>
      <w:r>
        <w:t xml:space="preserve">very little </w:t>
      </w:r>
      <w:r w:rsidR="005803AC">
        <w:t>unique information requirements</w:t>
      </w:r>
      <w:r w:rsidR="00A95A36">
        <w:t>; other than a few</w:t>
      </w:r>
      <w:r w:rsidR="005803AC">
        <w:t xml:space="preserve"> accessories</w:t>
      </w:r>
      <w:r w:rsidR="00A95A36">
        <w:t xml:space="preserve">, they are set up very similarly to </w:t>
      </w:r>
      <w:r w:rsidR="00A11930">
        <w:t>Toilets.</w:t>
      </w:r>
    </w:p>
    <w:p w:rsidRPr="00FF05E2" w:rsidR="005803AC" w:rsidP="005803AC" w:rsidRDefault="00C93F93" w14:paraId="70641FEB" w14:textId="2B6B061F">
      <w:pPr>
        <w:pStyle w:val="Heading6"/>
        <w:ind w:left="1440"/>
      </w:pPr>
      <w:r>
        <w:t xml:space="preserve">(Additional Setup) </w:t>
      </w:r>
      <w:r w:rsidR="005803AC">
        <w:t>Form Rules</w:t>
      </w:r>
      <w:r w:rsidRPr="00FF05E2" w:rsidR="005803AC">
        <w:t>:</w:t>
      </w:r>
    </w:p>
    <w:p w:rsidRPr="00E11E35" w:rsidR="005803AC" w:rsidP="00A11930" w:rsidRDefault="00A11930" w14:paraId="4C295C9A" w14:textId="2153364D">
      <w:pPr>
        <w:pStyle w:val="NoSpacing"/>
        <w:ind w:left="1440" w:firstLine="720"/>
        <w:rPr>
          <w:color w:val="808080" w:themeColor="background1" w:themeShade="80"/>
        </w:rPr>
      </w:pPr>
      <w:r>
        <w:rPr>
          <w:color w:val="808080" w:themeColor="background1" w:themeShade="80"/>
        </w:rPr>
        <w:t>#1,5,9,22,25,26,28- 31,34,35,40-49</w:t>
      </w:r>
    </w:p>
    <w:p w:rsidRPr="001F3E0D" w:rsidR="005803AC" w:rsidP="005803AC" w:rsidRDefault="005803AC" w14:paraId="69D25EE1" w14:textId="77777777">
      <w:pPr>
        <w:pStyle w:val="Heading6"/>
        <w:ind w:left="1440"/>
      </w:pPr>
      <w:r>
        <w:t xml:space="preserve">(Somewhat Unique) </w:t>
      </w:r>
      <w:r w:rsidRPr="00FF05E2">
        <w:t>Important Fields:</w:t>
      </w:r>
    </w:p>
    <w:p w:rsidR="00EB6A4B" w:rsidP="00A11930" w:rsidRDefault="004C37C4" w14:paraId="26BCA0A0" w14:textId="287B1067">
      <w:pPr>
        <w:ind w:left="2160"/>
      </w:pPr>
      <w:r>
        <w:t>[Single Delivery Fee]</w:t>
      </w:r>
    </w:p>
    <w:p w:rsidR="004E5161" w:rsidP="00A11930" w:rsidRDefault="004E5161" w14:paraId="5B7DF22D" w14:textId="123C6408">
      <w:pPr>
        <w:ind w:left="2160"/>
      </w:pPr>
      <w:r>
        <w:t>[Mounted]</w:t>
      </w:r>
    </w:p>
    <w:p w:rsidR="00A273D0" w:rsidP="00A11930" w:rsidRDefault="00A273D0" w14:paraId="1C2F649E" w14:textId="7DE77651">
      <w:pPr>
        <w:ind w:left="2160"/>
      </w:pPr>
      <w:r>
        <w:t>[Stairs]</w:t>
      </w:r>
    </w:p>
    <w:p w:rsidRPr="00224100" w:rsidR="005803AC" w:rsidP="00224100" w:rsidRDefault="0055509F" w14:paraId="4164D15D" w14:textId="22E918D0">
      <w:pPr>
        <w:pStyle w:val="Heading3"/>
        <w:rPr>
          <w:sz w:val="44"/>
          <w:szCs w:val="44"/>
        </w:rPr>
      </w:pPr>
      <w:r>
        <w:rPr>
          <w:sz w:val="44"/>
          <w:szCs w:val="44"/>
        </w:rPr>
        <w:t xml:space="preserve">Fencing </w:t>
      </w:r>
      <w:r w:rsidR="00AD67D0">
        <w:rPr>
          <w:sz w:val="44"/>
          <w:szCs w:val="44"/>
        </w:rPr>
        <w:t>Specific</w:t>
      </w:r>
    </w:p>
    <w:p w:rsidR="005803AC" w:rsidP="005803AC" w:rsidRDefault="005803AC" w14:paraId="53C0B4AD" w14:textId="77777777">
      <w:pPr>
        <w:pStyle w:val="Heading4"/>
        <w:spacing w:before="0"/>
      </w:pPr>
      <w:r>
        <w:rPr>
          <w:rStyle w:val="Heading3Char"/>
          <w:color w:val="CA6D07" w:themeColor="accent1" w:themeShade="BF"/>
          <w:sz w:val="22"/>
          <w:szCs w:val="22"/>
        </w:rPr>
        <w:t>Record Handling</w:t>
      </w:r>
    </w:p>
    <w:p w:rsidRPr="008C5FAF" w:rsidR="005803AC" w:rsidP="005803AC" w:rsidRDefault="005803AC" w14:paraId="22E02D29" w14:textId="77777777">
      <w:pPr>
        <w:pStyle w:val="Heading5"/>
        <w:ind w:left="720"/>
        <w:rPr>
          <w:b/>
          <w:bCs/>
          <w:color w:val="auto"/>
        </w:rPr>
      </w:pPr>
      <w:r>
        <w:rPr>
          <w:b/>
          <w:bCs/>
          <w:color w:val="auto"/>
        </w:rPr>
        <w:t>Product Line Information</w:t>
      </w:r>
    </w:p>
    <w:p w:rsidR="005803AC" w:rsidP="005803AC" w:rsidRDefault="00E369C4" w14:paraId="0D314F58" w14:textId="381A9C5F">
      <w:pPr>
        <w:ind w:left="720"/>
      </w:pPr>
      <w:r>
        <w:t>Fencing</w:t>
      </w:r>
      <w:r w:rsidR="005803AC">
        <w:t xml:space="preserve"> have </w:t>
      </w:r>
      <w:r w:rsidR="00224100">
        <w:t>many</w:t>
      </w:r>
      <w:r>
        <w:t xml:space="preserve"> </w:t>
      </w:r>
      <w:r w:rsidR="005803AC">
        <w:t xml:space="preserve">unique information requirements, </w:t>
      </w:r>
      <w:r w:rsidR="00AB42B4">
        <w:t xml:space="preserve">due to a drastic number of </w:t>
      </w:r>
      <w:r w:rsidR="006C2E70">
        <w:t xml:space="preserve">variations in rental terms, </w:t>
      </w:r>
      <w:r w:rsidR="00AB42B4">
        <w:t>accessories, quantities, and variables in how they are quoted.</w:t>
      </w:r>
    </w:p>
    <w:p w:rsidRPr="00FF05E2" w:rsidR="005803AC" w:rsidP="005803AC" w:rsidRDefault="00C93F93" w14:paraId="37BDA774" w14:textId="2A4B8444">
      <w:pPr>
        <w:pStyle w:val="Heading6"/>
        <w:ind w:left="1440"/>
      </w:pPr>
      <w:r>
        <w:t xml:space="preserve">(Additional Setup) </w:t>
      </w:r>
      <w:r w:rsidR="005803AC">
        <w:t>Form Rules</w:t>
      </w:r>
      <w:r w:rsidRPr="00FF05E2" w:rsidR="005803AC">
        <w:t>:</w:t>
      </w:r>
    </w:p>
    <w:p w:rsidRPr="004976FF" w:rsidR="006C2E70" w:rsidP="006C2E70" w:rsidRDefault="006C2E70" w14:paraId="154263E3" w14:textId="77777777">
      <w:pPr>
        <w:pStyle w:val="NoSpacing"/>
        <w:ind w:left="1440" w:firstLine="720"/>
        <w:rPr>
          <w:color w:val="808080" w:themeColor="background1" w:themeShade="80"/>
        </w:rPr>
      </w:pPr>
      <w:r>
        <w:rPr>
          <w:color w:val="808080" w:themeColor="background1" w:themeShade="80"/>
        </w:rPr>
        <w:t>#1,6-14,16,17,19,27,35,37,39,40,42-44,47,49,52,57,64,66-68,70,72,74</w:t>
      </w:r>
    </w:p>
    <w:p w:rsidRPr="001F3E0D" w:rsidR="005803AC" w:rsidP="005803AC" w:rsidRDefault="005803AC" w14:paraId="533FBB90" w14:textId="77777777">
      <w:pPr>
        <w:pStyle w:val="Heading6"/>
        <w:ind w:left="1440"/>
      </w:pPr>
      <w:r>
        <w:t xml:space="preserve">(Somewhat Unique) </w:t>
      </w:r>
      <w:r w:rsidRPr="00FF05E2">
        <w:t>Important Fields:</w:t>
      </w:r>
    </w:p>
    <w:p w:rsidR="0055509F" w:rsidP="006C2E70" w:rsidRDefault="0055509F" w14:paraId="4479A555" w14:textId="42CE53B1">
      <w:pPr>
        <w:ind w:left="2160"/>
      </w:pPr>
      <w:r>
        <w:t>[</w:t>
      </w:r>
      <w:r w:rsidR="00496D95">
        <w:t>Length</w:t>
      </w:r>
      <w:r>
        <w:t>]</w:t>
      </w:r>
    </w:p>
    <w:p w:rsidR="0055509F" w:rsidP="006C2E70" w:rsidRDefault="0055509F" w14:paraId="09C87524" w14:textId="53D55BDD">
      <w:pPr>
        <w:ind w:left="2160"/>
      </w:pPr>
      <w:r>
        <w:t>[</w:t>
      </w:r>
      <w:r w:rsidR="00496D95">
        <w:t>Height</w:t>
      </w:r>
      <w:r>
        <w:t>]</w:t>
      </w:r>
    </w:p>
    <w:p w:rsidR="0055509F" w:rsidP="006C2E70" w:rsidRDefault="0055509F" w14:paraId="6A428F96" w14:textId="1A097480">
      <w:pPr>
        <w:ind w:left="2160"/>
      </w:pPr>
      <w:r>
        <w:t>[</w:t>
      </w:r>
      <w:r w:rsidR="00496D95">
        <w:t>Prevailing Wages</w:t>
      </w:r>
      <w:r>
        <w:t>]</w:t>
      </w:r>
    </w:p>
    <w:p w:rsidR="00496D95" w:rsidP="006C2E70" w:rsidRDefault="00496D95" w14:paraId="2956F854" w14:textId="62CFB231">
      <w:pPr>
        <w:ind w:left="2160"/>
      </w:pPr>
      <w:r>
        <w:t>[Gate?]</w:t>
      </w:r>
    </w:p>
    <w:p w:rsidR="00E736D7" w:rsidP="006C2E70" w:rsidRDefault="00E736D7" w14:paraId="20C7D4F5" w14:textId="77777777">
      <w:pPr>
        <w:ind w:left="2160"/>
      </w:pPr>
      <w:r>
        <w:t>[Personnel Gate]</w:t>
      </w:r>
    </w:p>
    <w:p w:rsidR="00E736D7" w:rsidP="006C2E70" w:rsidRDefault="00E736D7" w14:paraId="44725344" w14:textId="55044B41">
      <w:pPr>
        <w:ind w:left="2160"/>
      </w:pPr>
      <w:r>
        <w:t>[Equipment Gate]</w:t>
      </w:r>
    </w:p>
    <w:p w:rsidR="00E736D7" w:rsidP="006C2E70" w:rsidRDefault="00E736D7" w14:paraId="431B4C24" w14:textId="3BDF7068">
      <w:pPr>
        <w:ind w:left="2160"/>
      </w:pPr>
      <w:r>
        <w:t>[Type of Gate]</w:t>
      </w:r>
    </w:p>
    <w:p w:rsidR="00254978" w:rsidP="006C2E70" w:rsidRDefault="00254978" w14:paraId="6EC91F29" w14:textId="6E899573">
      <w:pPr>
        <w:ind w:left="2160"/>
      </w:pPr>
      <w:r>
        <w:t>[Style of Fence]</w:t>
      </w:r>
    </w:p>
    <w:p w:rsidR="00254978" w:rsidP="006C2E70" w:rsidRDefault="00254978" w14:paraId="76D1FF23" w14:textId="118C6758">
      <w:pPr>
        <w:ind w:left="2160"/>
      </w:pPr>
      <w:r>
        <w:t>[Secondary Cycle Time (Customer)]</w:t>
      </w:r>
    </w:p>
    <w:p w:rsidR="00DE7FDC" w:rsidP="006C2E70" w:rsidRDefault="00061741" w14:paraId="4E1316DD" w14:textId="457F60DB">
      <w:pPr>
        <w:ind w:left="2160"/>
      </w:pPr>
      <w:r>
        <w:t>[Secondary Rental Rate (Customer)]</w:t>
      </w:r>
    </w:p>
    <w:p w:rsidR="00F6743F" w:rsidP="006C2E70" w:rsidRDefault="00F6743F" w14:paraId="2C1B6BFF" w14:textId="3D2C285E">
      <w:pPr>
        <w:ind w:left="2160"/>
      </w:pPr>
      <w:r>
        <w:t>[Secondary Rental Rate]</w:t>
      </w:r>
    </w:p>
    <w:p w:rsidR="00C94271" w:rsidP="006C2E70" w:rsidRDefault="00C94271" w14:paraId="2C96D8BD" w14:textId="6907EE1C">
      <w:pPr>
        <w:ind w:left="2160"/>
      </w:pPr>
      <w:r>
        <w:t>[Secondary Rental Length]</w:t>
      </w:r>
    </w:p>
    <w:p w:rsidR="00061741" w:rsidP="006C2E70" w:rsidRDefault="003C7B30" w14:paraId="7B03703A" w14:textId="2F607683">
      <w:pPr>
        <w:ind w:left="2160"/>
      </w:pPr>
      <w:r>
        <w:t>[Order Details]</w:t>
      </w:r>
    </w:p>
    <w:p w:rsidR="003C626F" w:rsidP="006C2E70" w:rsidRDefault="007E58F5" w14:paraId="20FEB2A7" w14:textId="60AEEA01">
      <w:pPr>
        <w:ind w:left="2160"/>
      </w:pPr>
      <w:r>
        <w:t>[Billing Type]</w:t>
      </w:r>
    </w:p>
    <w:p w:rsidR="007E58F5" w:rsidP="006C2E70" w:rsidRDefault="007E58F5" w14:paraId="7F1ED3F9" w14:textId="00C659AE">
      <w:pPr>
        <w:ind w:left="2160"/>
      </w:pPr>
      <w:r>
        <w:t>[Initial Rental Length]</w:t>
      </w:r>
    </w:p>
    <w:p w:rsidR="00F35DA2" w:rsidP="006C2E70" w:rsidRDefault="00C6294B" w14:paraId="17800755" w14:textId="7174F426">
      <w:pPr>
        <w:ind w:left="2160"/>
      </w:pPr>
      <w:r>
        <w:t>[Minimum Order Requirement]</w:t>
      </w:r>
    </w:p>
    <w:p w:rsidR="00C6294B" w:rsidP="006C2E70" w:rsidRDefault="00C6294B" w14:paraId="30411C37" w14:textId="7F37471B">
      <w:pPr>
        <w:ind w:left="2160"/>
      </w:pPr>
      <w:r>
        <w:t>[Cost Per Foot]</w:t>
      </w:r>
    </w:p>
    <w:p w:rsidR="00C6294B" w:rsidP="006C2E70" w:rsidRDefault="00C6294B" w14:paraId="21403234" w14:textId="380935AA">
      <w:pPr>
        <w:ind w:left="2160"/>
      </w:pPr>
      <w:r>
        <w:t>[Delivery Rate Unit]</w:t>
      </w:r>
    </w:p>
    <w:p w:rsidR="00CF5C2D" w:rsidP="006C2E70" w:rsidRDefault="00CF5C2D" w14:paraId="3BE295A3" w14:textId="0977A2F7">
      <w:pPr>
        <w:ind w:left="2160"/>
      </w:pPr>
      <w:r>
        <w:t>[Sandbag Rate (per bag)]</w:t>
      </w:r>
    </w:p>
    <w:p w:rsidR="008A2847" w:rsidP="006C2E70" w:rsidRDefault="008A2847" w14:paraId="07C4FE88" w14:textId="26983153">
      <w:pPr>
        <w:ind w:left="2160"/>
      </w:pPr>
      <w:r>
        <w:t>[Sandbag Rate (per bag) (Calculated)]</w:t>
      </w:r>
    </w:p>
    <w:p w:rsidR="007414E5" w:rsidP="006C2E70" w:rsidRDefault="007414E5" w14:paraId="344122E7" w14:textId="7EE3D693">
      <w:pPr>
        <w:ind w:left="2160"/>
      </w:pPr>
      <w:r>
        <w:t>[Sandbag Quantity]</w:t>
      </w:r>
    </w:p>
    <w:p w:rsidR="00630A67" w:rsidP="006C2E70" w:rsidRDefault="00630A67" w14:paraId="44843EBC" w14:textId="2C0FC79F">
      <w:pPr>
        <w:ind w:left="2160"/>
      </w:pPr>
      <w:r>
        <w:t>[Windscreen]</w:t>
      </w:r>
    </w:p>
    <w:p w:rsidR="007414E5" w:rsidP="006C2E70" w:rsidRDefault="007414E5" w14:paraId="26F43DA6" w14:textId="08C34154">
      <w:pPr>
        <w:ind w:left="2160"/>
      </w:pPr>
      <w:r>
        <w:t>[Windscreen Rate (per linear ft)]</w:t>
      </w:r>
    </w:p>
    <w:p w:rsidR="00630A67" w:rsidP="006C2E70" w:rsidRDefault="00630A67" w14:paraId="414BAD89" w14:textId="35FBD20E">
      <w:pPr>
        <w:ind w:left="2160"/>
      </w:pPr>
      <w:r>
        <w:t>[Windscreen Rate (per linear ft) (Calculated)]</w:t>
      </w:r>
    </w:p>
    <w:p w:rsidR="00C031F6" w:rsidP="006C2E70" w:rsidRDefault="00C031F6" w14:paraId="3DB3F6BA" w14:textId="439EBCB2">
      <w:pPr>
        <w:ind w:left="2160"/>
      </w:pPr>
      <w:r>
        <w:t>[Windscreen Quantity (linear ft)]</w:t>
      </w:r>
    </w:p>
    <w:p w:rsidR="00C031F6" w:rsidP="006C2E70" w:rsidRDefault="00C031F6" w14:paraId="60498D81" w14:textId="69479348">
      <w:pPr>
        <w:ind w:left="2160"/>
      </w:pPr>
      <w:r>
        <w:t>[Personnel Gate Rate (per gate)]</w:t>
      </w:r>
    </w:p>
    <w:p w:rsidRPr="00886A77" w:rsidR="00316638" w:rsidP="006C2E70" w:rsidRDefault="00316638" w14:paraId="5D46CA51" w14:textId="37F8670B">
      <w:pPr>
        <w:ind w:left="2160"/>
      </w:pPr>
      <w:r>
        <w:t>[Personnel Gate Rate (per gate) (Calculated)]</w:t>
      </w:r>
    </w:p>
    <w:p w:rsidR="00886A77" w:rsidP="006C2E70" w:rsidRDefault="00C031F6" w14:paraId="1F85EB1B" w14:textId="65630238">
      <w:pPr>
        <w:ind w:left="2160"/>
      </w:pPr>
      <w:r>
        <w:t>[Equipment Gate Rate (per gate)]</w:t>
      </w:r>
    </w:p>
    <w:p w:rsidR="00C92934" w:rsidP="006C2E70" w:rsidRDefault="00C92934" w14:paraId="29DD610F" w14:textId="27BCB101">
      <w:pPr>
        <w:ind w:left="2160"/>
      </w:pPr>
      <w:r>
        <w:t>[Equipment Gate Rate (per gate) (Calculated)]</w:t>
      </w:r>
    </w:p>
    <w:p w:rsidR="008D43B9" w:rsidP="006C2E70" w:rsidRDefault="008D43B9" w14:paraId="348F614A" w14:textId="6BF2A940">
      <w:pPr>
        <w:ind w:left="2160"/>
      </w:pPr>
      <w:r>
        <w:t>[Barbwire Rate (per linear ft)]</w:t>
      </w:r>
    </w:p>
    <w:p w:rsidR="005567F2" w:rsidP="006C2E70" w:rsidRDefault="005567F2" w14:paraId="24A1747D" w14:textId="247F4A1E">
      <w:pPr>
        <w:ind w:left="2160"/>
      </w:pPr>
      <w:r>
        <w:t>[Barbwire Rate (per linear ft) (Calculated)]</w:t>
      </w:r>
    </w:p>
    <w:p w:rsidR="008D43B9" w:rsidP="006C2E70" w:rsidRDefault="008D43B9" w14:paraId="4A25D59D" w14:textId="5C4E254A">
      <w:pPr>
        <w:ind w:left="2160"/>
      </w:pPr>
      <w:r>
        <w:t>[Barbwire Quantity (linear ft)]</w:t>
      </w:r>
    </w:p>
    <w:p w:rsidR="00B5772B" w:rsidP="006C2E70" w:rsidRDefault="00B5772B" w14:paraId="414B1876" w14:textId="6C08EB96">
      <w:pPr>
        <w:ind w:left="2160"/>
      </w:pPr>
      <w:r>
        <w:t>[Barb</w:t>
      </w:r>
      <w:r w:rsidR="005567F2">
        <w:t xml:space="preserve"> Wired]</w:t>
      </w:r>
    </w:p>
    <w:p w:rsidR="003F511B" w:rsidP="006C2E70" w:rsidRDefault="003F511B" w14:paraId="3E6F89F1" w14:textId="68B23BF5">
      <w:pPr>
        <w:ind w:left="2160"/>
      </w:pPr>
      <w:r>
        <w:t xml:space="preserve">[Tension </w:t>
      </w:r>
      <w:r w:rsidR="00275CCF">
        <w:t>Bars Rate]</w:t>
      </w:r>
    </w:p>
    <w:p w:rsidR="00275CCF" w:rsidP="006C2E70" w:rsidRDefault="00275CCF" w14:paraId="2A8E7F48" w14:textId="2E5CDA35">
      <w:pPr>
        <w:ind w:left="2160"/>
      </w:pPr>
      <w:r>
        <w:t>[Tension Bars Quantity (per linear ft)]</w:t>
      </w:r>
    </w:p>
    <w:p w:rsidR="00275CCF" w:rsidP="006C2E70" w:rsidRDefault="00275CCF" w14:paraId="20D5DC30" w14:textId="67883D43">
      <w:pPr>
        <w:ind w:left="2160"/>
      </w:pPr>
      <w:r>
        <w:t>[Terrain]</w:t>
      </w:r>
    </w:p>
    <w:p w:rsidR="0002269D" w:rsidP="006C2E70" w:rsidRDefault="0002269D" w14:paraId="571F172B" w14:textId="6A04584D">
      <w:pPr>
        <w:ind w:left="2160"/>
      </w:pPr>
      <w:r>
        <w:t>[Check Fencing Duration]</w:t>
      </w:r>
    </w:p>
    <w:p w:rsidR="005141FA" w:rsidP="006C2E70" w:rsidRDefault="005141FA" w14:paraId="21875581" w14:textId="270D0E48">
      <w:pPr>
        <w:ind w:left="2160"/>
      </w:pPr>
      <w:r>
        <w:t>[Driven]</w:t>
      </w:r>
    </w:p>
    <w:p w:rsidR="009039C7" w:rsidP="006C2E70" w:rsidRDefault="009039C7" w14:paraId="4BA471F8" w14:textId="0F2EE817">
      <w:pPr>
        <w:ind w:left="2160"/>
      </w:pPr>
      <w:r>
        <w:t>[Fencing Rate (per linear ft)]</w:t>
      </w:r>
    </w:p>
    <w:p w:rsidR="009C233A" w:rsidP="006C2E70" w:rsidRDefault="009C233A" w14:paraId="287BF6E1" w14:textId="309EDB6B">
      <w:pPr>
        <w:ind w:left="2160"/>
      </w:pPr>
      <w:r>
        <w:t>[Installation]</w:t>
      </w:r>
    </w:p>
    <w:p w:rsidR="009C233A" w:rsidP="006C2E70" w:rsidRDefault="009C233A" w14:paraId="139BD2D5" w14:textId="69BB1BCA">
      <w:pPr>
        <w:ind w:left="2160"/>
      </w:pPr>
      <w:r>
        <w:t>[Miles]</w:t>
      </w:r>
    </w:p>
    <w:p w:rsidR="008258E1" w:rsidP="006C2E70" w:rsidRDefault="008258E1" w14:paraId="16B01379" w14:textId="702AEDB3">
      <w:pPr>
        <w:ind w:left="2160"/>
      </w:pPr>
      <w:r>
        <w:t>[Panel Height]</w:t>
      </w:r>
    </w:p>
    <w:p w:rsidR="008258E1" w:rsidP="006C2E70" w:rsidRDefault="008258E1" w14:paraId="740B8D87" w14:textId="4C3E5E59">
      <w:pPr>
        <w:ind w:left="2160"/>
      </w:pPr>
      <w:r>
        <w:t>[Panel Length]</w:t>
      </w:r>
    </w:p>
    <w:p w:rsidR="008A2847" w:rsidP="006C2E70" w:rsidRDefault="008A2847" w14:paraId="6CDAFF79" w14:textId="52A4A895">
      <w:pPr>
        <w:ind w:left="2160"/>
      </w:pPr>
      <w:r>
        <w:t>[Rental Rate]</w:t>
      </w:r>
    </w:p>
    <w:p w:rsidR="006351A5" w:rsidP="006C2E70" w:rsidRDefault="008A2847" w14:paraId="541AEB42" w14:textId="58E941A0">
      <w:pPr>
        <w:ind w:left="2160"/>
      </w:pPr>
      <w:r>
        <w:t>[Rental Type]</w:t>
      </w:r>
    </w:p>
    <w:p w:rsidR="009A65E9" w:rsidP="006C2E70" w:rsidRDefault="009731CD" w14:paraId="2AB16843" w14:textId="645E327A">
      <w:pPr>
        <w:ind w:left="2160"/>
      </w:pPr>
      <w:r>
        <w:t>[Special Trip Fee]</w:t>
      </w:r>
    </w:p>
    <w:p w:rsidR="006351A5" w:rsidP="006351A5" w:rsidRDefault="006351A5" w14:paraId="2E9CCA37" w14:textId="76F4F58D">
      <w:pPr>
        <w:pStyle w:val="Heading3"/>
        <w:rPr>
          <w:sz w:val="44"/>
          <w:szCs w:val="44"/>
        </w:rPr>
      </w:pPr>
      <w:r>
        <w:rPr>
          <w:sz w:val="44"/>
          <w:szCs w:val="44"/>
        </w:rPr>
        <w:t xml:space="preserve">Front Loads </w:t>
      </w:r>
      <w:r w:rsidR="00AD67D0">
        <w:rPr>
          <w:sz w:val="44"/>
          <w:szCs w:val="44"/>
        </w:rPr>
        <w:t>Specific</w:t>
      </w:r>
    </w:p>
    <w:p w:rsidR="009729ED" w:rsidP="009729ED" w:rsidRDefault="005A127B" w14:paraId="4969B501" w14:textId="7D3F9DF0">
      <w:pPr>
        <w:pStyle w:val="Heading4"/>
        <w:rPr>
          <w:rStyle w:val="Heading3Char"/>
          <w:color w:val="CA6D07" w:themeColor="accent1" w:themeShade="BF"/>
          <w:sz w:val="22"/>
          <w:szCs w:val="22"/>
        </w:rPr>
      </w:pPr>
      <w:r>
        <w:rPr>
          <w:rStyle w:val="Heading3Char"/>
          <w:color w:val="CA6D07" w:themeColor="accent1" w:themeShade="BF"/>
          <w:sz w:val="22"/>
          <w:szCs w:val="22"/>
        </w:rPr>
        <w:t>Order</w:t>
      </w:r>
      <w:r w:rsidRPr="00180B0D" w:rsidR="009729ED">
        <w:rPr>
          <w:rStyle w:val="Heading3Char"/>
          <w:color w:val="CA6D07" w:themeColor="accent1" w:themeShade="BF"/>
          <w:sz w:val="22"/>
          <w:szCs w:val="22"/>
        </w:rPr>
        <w:t xml:space="preserve"> Handling - </w:t>
      </w:r>
      <w:r w:rsidR="009729ED">
        <w:rPr>
          <w:rStyle w:val="Heading3Char"/>
          <w:color w:val="CA6D07" w:themeColor="accent1" w:themeShade="BF"/>
          <w:sz w:val="22"/>
          <w:szCs w:val="22"/>
        </w:rPr>
        <w:t>Order Processing</w:t>
      </w:r>
    </w:p>
    <w:p w:rsidRPr="008C5FAF" w:rsidR="009729ED" w:rsidP="009729ED" w:rsidRDefault="009729ED" w14:paraId="7751C612" w14:textId="2B12A4F0">
      <w:pPr>
        <w:pStyle w:val="Heading5"/>
        <w:ind w:left="720"/>
        <w:rPr>
          <w:b/>
          <w:bCs/>
          <w:color w:val="auto"/>
        </w:rPr>
      </w:pPr>
      <w:r>
        <w:rPr>
          <w:b/>
          <w:bCs/>
          <w:color w:val="auto"/>
        </w:rPr>
        <w:t>Automatic Recurring Ticket Creation</w:t>
      </w:r>
    </w:p>
    <w:p w:rsidR="009729ED" w:rsidP="009729ED" w:rsidRDefault="009729ED" w14:paraId="17289129" w14:textId="77777777">
      <w:pPr>
        <w:pStyle w:val="NoSpacing"/>
        <w:ind w:left="720"/>
      </w:pPr>
      <w:r>
        <w:t>We automatically create the next service ticket for products on a recurring monthly cycle for these product lines via T2T imports.</w:t>
      </w:r>
    </w:p>
    <w:p w:rsidRPr="00FF05E2" w:rsidR="009729ED" w:rsidP="009729ED" w:rsidRDefault="009729ED" w14:paraId="0A5585AC" w14:textId="77777777">
      <w:pPr>
        <w:pStyle w:val="Heading6"/>
        <w:ind w:left="1440"/>
      </w:pPr>
      <w:r>
        <w:t>Table-To-Table Imports</w:t>
      </w:r>
      <w:r w:rsidRPr="00FF05E2">
        <w:t>:</w:t>
      </w:r>
    </w:p>
    <w:p w:rsidR="009729ED" w:rsidP="009729ED" w:rsidRDefault="009729ED" w14:paraId="2C6C0F07" w14:textId="77777777">
      <w:pPr>
        <w:pStyle w:val="NoSpacing"/>
        <w:ind w:left="2160"/>
        <w:rPr>
          <w:color w:val="808080" w:themeColor="background1" w:themeShade="80"/>
        </w:rPr>
      </w:pPr>
      <w:r>
        <w:rPr>
          <w:color w:val="808080" w:themeColor="background1" w:themeShade="80"/>
        </w:rPr>
        <w:t xml:space="preserve">(Front Load Tickets): Create Next Cycle </w:t>
      </w:r>
    </w:p>
    <w:p w:rsidRPr="00FF05E2" w:rsidR="009729ED" w:rsidP="009729ED" w:rsidRDefault="009729ED" w14:paraId="48894F44" w14:textId="77777777">
      <w:pPr>
        <w:pStyle w:val="Heading6"/>
        <w:ind w:left="1440"/>
      </w:pPr>
      <w:r>
        <w:t>Form Rules</w:t>
      </w:r>
      <w:r w:rsidRPr="00FF05E2">
        <w:t>:</w:t>
      </w:r>
    </w:p>
    <w:p w:rsidR="009729ED" w:rsidP="009729ED" w:rsidRDefault="009729ED" w14:paraId="56B2C7BB" w14:textId="77777777">
      <w:pPr>
        <w:pStyle w:val="NoSpacing"/>
        <w:ind w:left="1440" w:firstLine="720"/>
        <w:rPr>
          <w:color w:val="808080" w:themeColor="background1" w:themeShade="80"/>
        </w:rPr>
      </w:pPr>
      <w:r>
        <w:rPr>
          <w:color w:val="808080" w:themeColor="background1" w:themeShade="80"/>
        </w:rPr>
        <w:t xml:space="preserve">(Toilets) #2 </w:t>
      </w:r>
    </w:p>
    <w:p w:rsidR="009729ED" w:rsidP="009729ED" w:rsidRDefault="009729ED" w14:paraId="23A53D95" w14:textId="77777777">
      <w:pPr>
        <w:pStyle w:val="NoSpacing"/>
        <w:ind w:left="1440" w:firstLine="720"/>
        <w:rPr>
          <w:color w:val="808080" w:themeColor="background1" w:themeShade="80"/>
        </w:rPr>
      </w:pPr>
      <w:r>
        <w:rPr>
          <w:color w:val="808080" w:themeColor="background1" w:themeShade="80"/>
        </w:rPr>
        <w:t xml:space="preserve">(Containers) #2 </w:t>
      </w:r>
    </w:p>
    <w:p w:rsidR="009729ED" w:rsidP="009729ED" w:rsidRDefault="009729ED" w14:paraId="15383F25" w14:textId="77777777">
      <w:pPr>
        <w:pStyle w:val="NoSpacing"/>
        <w:ind w:left="1440" w:firstLine="720"/>
        <w:rPr>
          <w:color w:val="808080" w:themeColor="background1" w:themeShade="80"/>
        </w:rPr>
      </w:pPr>
      <w:r>
        <w:rPr>
          <w:color w:val="808080" w:themeColor="background1" w:themeShade="80"/>
        </w:rPr>
        <w:t xml:space="preserve">(Fencing) #2 </w:t>
      </w:r>
    </w:p>
    <w:p w:rsidR="009729ED" w:rsidP="009729ED" w:rsidRDefault="009729ED" w14:paraId="29DB22E5" w14:textId="77777777">
      <w:pPr>
        <w:pStyle w:val="NoSpacing"/>
        <w:ind w:left="1440" w:firstLine="720"/>
        <w:rPr>
          <w:color w:val="808080" w:themeColor="background1" w:themeShade="80"/>
        </w:rPr>
      </w:pPr>
      <w:r>
        <w:rPr>
          <w:color w:val="808080" w:themeColor="background1" w:themeShade="80"/>
        </w:rPr>
        <w:t>(Equipment Rentals) #2</w:t>
      </w:r>
    </w:p>
    <w:p w:rsidRPr="00FF05E2" w:rsidR="009729ED" w:rsidP="009729ED" w:rsidRDefault="009729ED" w14:paraId="56D6645C" w14:textId="77777777">
      <w:pPr>
        <w:pStyle w:val="Heading6"/>
        <w:ind w:left="1440"/>
      </w:pPr>
      <w:r w:rsidRPr="00FF05E2">
        <w:t>Important Fields:</w:t>
      </w:r>
    </w:p>
    <w:p w:rsidR="009729ED" w:rsidP="009729ED" w:rsidRDefault="009729ED" w14:paraId="79D50DF6" w14:textId="77777777">
      <w:pPr>
        <w:pStyle w:val="NoSpacing"/>
        <w:ind w:left="1440" w:firstLine="720"/>
      </w:pPr>
      <w:r>
        <w:t>[Recurring Bill]</w:t>
      </w:r>
    </w:p>
    <w:p w:rsidR="009729ED" w:rsidP="009729ED" w:rsidRDefault="009729ED" w14:paraId="7D858FD3" w14:textId="77777777">
      <w:pPr>
        <w:pStyle w:val="NoSpacing"/>
        <w:ind w:left="1440" w:firstLine="720"/>
      </w:pPr>
      <w:r>
        <w:t>[Recurring Bill Process]</w:t>
      </w:r>
    </w:p>
    <w:p w:rsidR="009729ED" w:rsidP="009729ED" w:rsidRDefault="009729ED" w14:paraId="07EB7C6E" w14:textId="77777777">
      <w:pPr>
        <w:pStyle w:val="NoSpacing"/>
        <w:ind w:left="1440" w:firstLine="720"/>
      </w:pPr>
      <w:r>
        <w:t>[Approved For Recurring]</w:t>
      </w:r>
    </w:p>
    <w:p w:rsidRPr="00214B88" w:rsidR="009729ED" w:rsidP="009729ED" w:rsidRDefault="009729ED" w14:paraId="7011354A" w14:textId="77777777">
      <w:pPr>
        <w:pStyle w:val="NoSpacing"/>
        <w:ind w:left="1440" w:firstLine="720"/>
      </w:pPr>
      <w:r>
        <w:t>[Intacct_sync]</w:t>
      </w:r>
    </w:p>
    <w:p w:rsidRPr="008C5FAF" w:rsidR="006B0FFB" w:rsidP="006B0FFB" w:rsidRDefault="00D04B98" w14:paraId="450E5059" w14:textId="38719148">
      <w:pPr>
        <w:pStyle w:val="Heading5"/>
        <w:ind w:left="720"/>
        <w:rPr>
          <w:b/>
          <w:bCs/>
          <w:color w:val="auto"/>
        </w:rPr>
      </w:pPr>
      <w:r>
        <w:rPr>
          <w:b/>
          <w:bCs/>
          <w:color w:val="auto"/>
        </w:rPr>
        <w:t>Was</w:t>
      </w:r>
      <w:r w:rsidR="005D68DE">
        <w:rPr>
          <w:b/>
          <w:bCs/>
          <w:color w:val="auto"/>
        </w:rPr>
        <w:t>te Monitors</w:t>
      </w:r>
    </w:p>
    <w:p w:rsidR="00AB33A1" w:rsidP="00823AD3" w:rsidRDefault="006B0FFB" w14:paraId="11678660" w14:textId="77777777">
      <w:pPr>
        <w:pStyle w:val="NoSpacing"/>
        <w:ind w:firstLine="720"/>
        <w:rPr>
          <w:color w:val="808080" w:themeColor="background1" w:themeShade="80"/>
        </w:rPr>
      </w:pPr>
      <w:r>
        <w:t xml:space="preserve">We </w:t>
      </w:r>
      <w:r w:rsidR="005D68DE">
        <w:t>link and display</w:t>
      </w:r>
      <w:r w:rsidR="000B2066">
        <w:t xml:space="preserve"> information from </w:t>
      </w:r>
      <w:r w:rsidR="00F5543D">
        <w:t>the “Waste Monitors” table</w:t>
      </w:r>
      <w:r w:rsidR="00AB33A1">
        <w:t>.</w:t>
      </w:r>
    </w:p>
    <w:p w:rsidRPr="00FF05E2" w:rsidR="00AB33A1" w:rsidP="00AB33A1" w:rsidRDefault="00AB33A1" w14:paraId="4B9AB8A9" w14:textId="77777777">
      <w:pPr>
        <w:pStyle w:val="Heading6"/>
        <w:ind w:left="1440"/>
      </w:pPr>
      <w:r w:rsidRPr="00FF05E2">
        <w:t>Important Fields:</w:t>
      </w:r>
    </w:p>
    <w:p w:rsidR="00BC620A" w:rsidP="00BC620A" w:rsidRDefault="00BC620A" w14:paraId="60D3CFC3" w14:textId="158D0C8F">
      <w:pPr>
        <w:pStyle w:val="NoSpacing"/>
        <w:ind w:left="1440" w:firstLine="720"/>
        <w:rPr>
          <w:color w:val="808080" w:themeColor="background1" w:themeShade="80"/>
        </w:rPr>
      </w:pPr>
      <w:r w:rsidRPr="00D42AA5">
        <w:rPr>
          <w:color w:val="808080" w:themeColor="background1" w:themeShade="80"/>
        </w:rPr>
        <w:t xml:space="preserve">(Many) fields – labels contain the string </w:t>
      </w:r>
      <w:r>
        <w:rPr>
          <w:color w:val="808080" w:themeColor="background1" w:themeShade="80"/>
        </w:rPr>
        <w:t>“Camera”</w:t>
      </w:r>
    </w:p>
    <w:p w:rsidR="00BC620A" w:rsidP="00BC620A" w:rsidRDefault="00BC620A" w14:paraId="75A10F42" w14:textId="77777777">
      <w:pPr>
        <w:pStyle w:val="NoSpacing"/>
        <w:ind w:left="1440" w:firstLine="720"/>
      </w:pPr>
      <w:r>
        <w:t>[Compology ID]</w:t>
      </w:r>
    </w:p>
    <w:p w:rsidR="006D3899" w:rsidP="006D3899" w:rsidRDefault="00BC620A" w14:paraId="10B6E389" w14:textId="77777777">
      <w:pPr>
        <w:ind w:left="2160"/>
      </w:pPr>
      <w:r>
        <w:t>[No Compology]</w:t>
      </w:r>
    </w:p>
    <w:p w:rsidRPr="008C5FAF" w:rsidR="006D3899" w:rsidP="006D3899" w:rsidRDefault="006D3899" w14:paraId="5343A74E" w14:textId="77777777">
      <w:pPr>
        <w:pStyle w:val="Heading5"/>
        <w:ind w:left="720"/>
        <w:rPr>
          <w:b/>
          <w:bCs/>
          <w:color w:val="auto"/>
        </w:rPr>
      </w:pPr>
      <w:r>
        <w:rPr>
          <w:b/>
          <w:bCs/>
          <w:color w:val="auto"/>
        </w:rPr>
        <w:t>New Jersey Vendor Approval</w:t>
      </w:r>
    </w:p>
    <w:p w:rsidR="006D3899" w:rsidP="006D3899" w:rsidRDefault="006D3899" w14:paraId="65763F70" w14:textId="77777777">
      <w:pPr>
        <w:ind w:left="720"/>
      </w:pPr>
      <w:r>
        <w:t>We require vendor approval by the NJ Team for any orders in New Jersey.</w:t>
      </w:r>
    </w:p>
    <w:p w:rsidRPr="00FF05E2" w:rsidR="006D3899" w:rsidP="006D3899" w:rsidRDefault="006D3899" w14:paraId="046C9F4E" w14:textId="77777777">
      <w:pPr>
        <w:pStyle w:val="Heading6"/>
        <w:ind w:left="1440"/>
      </w:pPr>
      <w:r>
        <w:t>(Additional Setup) Form Rules</w:t>
      </w:r>
      <w:r w:rsidRPr="00FF05E2">
        <w:t>:</w:t>
      </w:r>
    </w:p>
    <w:p w:rsidR="006D3899" w:rsidP="006D3899" w:rsidRDefault="006D3899" w14:paraId="5628313A" w14:textId="3E8B6F3B">
      <w:pPr>
        <w:pStyle w:val="NoSpacing"/>
        <w:ind w:left="1440" w:firstLine="720"/>
        <w:rPr>
          <w:color w:val="808080" w:themeColor="background1" w:themeShade="80"/>
        </w:rPr>
      </w:pPr>
      <w:r>
        <w:rPr>
          <w:color w:val="808080" w:themeColor="background1" w:themeShade="80"/>
        </w:rPr>
        <w:t>#</w:t>
      </w:r>
      <w:r w:rsidR="0026000F">
        <w:rPr>
          <w:color w:val="808080" w:themeColor="background1" w:themeShade="80"/>
        </w:rPr>
        <w:t>42-44</w:t>
      </w:r>
    </w:p>
    <w:p w:rsidRPr="00FF05E2" w:rsidR="006D3899" w:rsidP="006D3899" w:rsidRDefault="006D3899" w14:paraId="5EF55942" w14:textId="77777777">
      <w:pPr>
        <w:pStyle w:val="Heading6"/>
        <w:ind w:left="1440"/>
      </w:pPr>
      <w:r w:rsidRPr="00FF05E2">
        <w:t>Important Fields:</w:t>
      </w:r>
    </w:p>
    <w:p w:rsidR="006D3899" w:rsidP="006D3899" w:rsidRDefault="006D3899" w14:paraId="056E14FE" w14:textId="77777777">
      <w:pPr>
        <w:ind w:left="2160"/>
      </w:pPr>
      <w:r>
        <w:t>[NJ Approval Log]</w:t>
      </w:r>
    </w:p>
    <w:p w:rsidR="006D3899" w:rsidP="006D3899" w:rsidRDefault="006D3899" w14:paraId="6B2809D8" w14:textId="77777777">
      <w:pPr>
        <w:ind w:left="2160"/>
      </w:pPr>
      <w:r>
        <w:t>[Approved NJ Vendor]</w:t>
      </w:r>
    </w:p>
    <w:p w:rsidR="00AB0551" w:rsidP="006D3899" w:rsidRDefault="006D3899" w14:paraId="4A2FFDD0" w14:textId="535BA3E4">
      <w:pPr>
        <w:ind w:left="2160"/>
      </w:pPr>
      <w:r>
        <w:t>[Approved NJ Customer Quote]</w:t>
      </w:r>
    </w:p>
    <w:p w:rsidRPr="008C5FAF" w:rsidR="00DA711A" w:rsidP="00DA711A" w:rsidRDefault="006868E4" w14:paraId="2405ECE7" w14:textId="76E5A07B">
      <w:pPr>
        <w:pStyle w:val="Heading5"/>
        <w:ind w:left="720"/>
        <w:rPr>
          <w:b/>
          <w:bCs/>
          <w:color w:val="auto"/>
        </w:rPr>
      </w:pPr>
      <w:r>
        <w:rPr>
          <w:b/>
          <w:bCs/>
          <w:color w:val="auto"/>
        </w:rPr>
        <w:t>Removal Approval</w:t>
      </w:r>
    </w:p>
    <w:p w:rsidR="007F78DD" w:rsidP="007F78DD" w:rsidRDefault="00DA711A" w14:paraId="552B2E07" w14:textId="77777777">
      <w:pPr>
        <w:ind w:left="720"/>
      </w:pPr>
      <w:r>
        <w:t xml:space="preserve">We </w:t>
      </w:r>
      <w:r w:rsidR="00726453">
        <w:t>require approval in order to create a removal ticket</w:t>
      </w:r>
      <w:r w:rsidR="006868E4">
        <w:t>.</w:t>
      </w:r>
    </w:p>
    <w:p w:rsidRPr="00FF05E2" w:rsidR="007F78DD" w:rsidP="007F78DD" w:rsidRDefault="007F78DD" w14:paraId="74919E8D" w14:textId="7D7E8E04">
      <w:pPr>
        <w:pStyle w:val="Heading6"/>
        <w:ind w:left="1440"/>
      </w:pPr>
      <w:r>
        <w:t>Notifications</w:t>
      </w:r>
      <w:r w:rsidRPr="00FF05E2">
        <w:t>:</w:t>
      </w:r>
    </w:p>
    <w:p w:rsidR="00A61BDF" w:rsidP="007F78DD" w:rsidRDefault="00586F2B" w14:paraId="3DF0BCBA" w14:textId="56198386">
      <w:pPr>
        <w:pStyle w:val="NoSpacing"/>
        <w:ind w:left="1440" w:firstLine="720"/>
        <w:rPr>
          <w:color w:val="808080" w:themeColor="background1" w:themeShade="80"/>
        </w:rPr>
      </w:pPr>
      <w:r>
        <w:rPr>
          <w:color w:val="808080" w:themeColor="background1" w:themeShade="80"/>
        </w:rPr>
        <w:t xml:space="preserve">FL - </w:t>
      </w:r>
      <w:r w:rsidR="00CC67FD">
        <w:rPr>
          <w:color w:val="808080" w:themeColor="background1" w:themeShade="80"/>
        </w:rPr>
        <w:t>Removal Request</w:t>
      </w:r>
      <w:r>
        <w:rPr>
          <w:color w:val="808080" w:themeColor="background1" w:themeShade="80"/>
        </w:rPr>
        <w:t xml:space="preserve"> - Request</w:t>
      </w:r>
    </w:p>
    <w:p w:rsidRPr="007F78DD" w:rsidR="00CC67FD" w:rsidP="007F78DD" w:rsidRDefault="00586F2B" w14:paraId="53224D7A" w14:textId="11C235C8">
      <w:pPr>
        <w:pStyle w:val="NoSpacing"/>
        <w:ind w:left="1440" w:firstLine="720"/>
        <w:rPr>
          <w:color w:val="808080" w:themeColor="background1" w:themeShade="80"/>
        </w:rPr>
      </w:pPr>
      <w:r>
        <w:rPr>
          <w:color w:val="808080" w:themeColor="background1" w:themeShade="80"/>
        </w:rPr>
        <w:t xml:space="preserve">FL - </w:t>
      </w:r>
      <w:r w:rsidR="00CC67FD">
        <w:rPr>
          <w:color w:val="808080" w:themeColor="background1" w:themeShade="80"/>
        </w:rPr>
        <w:t xml:space="preserve">Removal </w:t>
      </w:r>
      <w:r>
        <w:rPr>
          <w:color w:val="808080" w:themeColor="background1" w:themeShade="80"/>
        </w:rPr>
        <w:t xml:space="preserve">Request - </w:t>
      </w:r>
      <w:r w:rsidR="00CC67FD">
        <w:rPr>
          <w:color w:val="808080" w:themeColor="background1" w:themeShade="80"/>
        </w:rPr>
        <w:t>Approved</w:t>
      </w:r>
    </w:p>
    <w:p w:rsidRPr="00FF05E2" w:rsidR="00A61BDF" w:rsidP="00A61BDF" w:rsidRDefault="00A61BDF" w14:paraId="5784F8E5" w14:textId="77777777">
      <w:pPr>
        <w:pStyle w:val="Heading6"/>
        <w:ind w:left="1440"/>
      </w:pPr>
      <w:r>
        <w:t>(Additional Setup) Form Rules</w:t>
      </w:r>
      <w:r w:rsidRPr="00FF05E2">
        <w:t>:</w:t>
      </w:r>
    </w:p>
    <w:p w:rsidR="00DA711A" w:rsidP="00A61BDF" w:rsidRDefault="00A61BDF" w14:paraId="125E29B8" w14:textId="555A2F65">
      <w:pPr>
        <w:pStyle w:val="NoSpacing"/>
        <w:ind w:left="1440" w:firstLine="720"/>
        <w:rPr>
          <w:color w:val="808080" w:themeColor="background1" w:themeShade="80"/>
        </w:rPr>
      </w:pPr>
      <w:r>
        <w:rPr>
          <w:color w:val="808080" w:themeColor="background1" w:themeShade="80"/>
        </w:rPr>
        <w:t>#50,52,53</w:t>
      </w:r>
    </w:p>
    <w:p w:rsidRPr="00FF05E2" w:rsidR="00DA711A" w:rsidP="00DA711A" w:rsidRDefault="00DA711A" w14:paraId="41733C7A" w14:textId="77777777">
      <w:pPr>
        <w:pStyle w:val="Heading6"/>
        <w:ind w:left="1440"/>
      </w:pPr>
      <w:r w:rsidRPr="00FF05E2">
        <w:t>Important Fields:</w:t>
      </w:r>
    </w:p>
    <w:p w:rsidR="00823AD3" w:rsidP="00823AD3" w:rsidRDefault="00823AD3" w14:paraId="7E91E403" w14:textId="77777777">
      <w:pPr>
        <w:ind w:left="2160"/>
      </w:pPr>
      <w:r>
        <w:t>[Removal Request]</w:t>
      </w:r>
    </w:p>
    <w:p w:rsidR="00823AD3" w:rsidP="00823AD3" w:rsidRDefault="00823AD3" w14:paraId="3DE5421F" w14:textId="77777777">
      <w:pPr>
        <w:ind w:left="2160"/>
      </w:pPr>
      <w:r>
        <w:t>[Removal Reason]</w:t>
      </w:r>
    </w:p>
    <w:p w:rsidR="00823AD3" w:rsidP="00823AD3" w:rsidRDefault="00823AD3" w14:paraId="1F2682FE" w14:textId="77777777">
      <w:pPr>
        <w:ind w:left="2160"/>
      </w:pPr>
      <w:r>
        <w:t>[Removal Requested By]</w:t>
      </w:r>
    </w:p>
    <w:p w:rsidR="00823AD3" w:rsidP="00823AD3" w:rsidRDefault="00823AD3" w14:paraId="237C1B0C" w14:textId="77777777">
      <w:pPr>
        <w:ind w:left="2160"/>
      </w:pPr>
      <w:r>
        <w:t>[Removal Requested On]</w:t>
      </w:r>
    </w:p>
    <w:p w:rsidRPr="00823AD3" w:rsidR="00DA711A" w:rsidP="00823AD3" w:rsidRDefault="00823AD3" w14:paraId="1DCB86FA" w14:textId="11105FBD">
      <w:pPr>
        <w:ind w:left="2160"/>
      </w:pPr>
      <w:r>
        <w:t>[Removal Approved]</w:t>
      </w:r>
    </w:p>
    <w:p w:rsidR="005803AC" w:rsidP="005803AC" w:rsidRDefault="005803AC" w14:paraId="6D8C2FF6" w14:textId="77777777">
      <w:pPr>
        <w:pStyle w:val="Heading4"/>
        <w:spacing w:before="0"/>
      </w:pPr>
      <w:r>
        <w:rPr>
          <w:rStyle w:val="Heading3Char"/>
          <w:color w:val="CA6D07" w:themeColor="accent1" w:themeShade="BF"/>
          <w:sz w:val="22"/>
          <w:szCs w:val="22"/>
        </w:rPr>
        <w:t>Record Handling</w:t>
      </w:r>
    </w:p>
    <w:p w:rsidRPr="008C5FAF" w:rsidR="005803AC" w:rsidP="005803AC" w:rsidRDefault="005803AC" w14:paraId="3618DAB1" w14:textId="77777777">
      <w:pPr>
        <w:pStyle w:val="Heading5"/>
        <w:ind w:left="720"/>
        <w:rPr>
          <w:b/>
          <w:bCs/>
          <w:color w:val="auto"/>
        </w:rPr>
      </w:pPr>
      <w:r>
        <w:rPr>
          <w:b/>
          <w:bCs/>
          <w:color w:val="auto"/>
        </w:rPr>
        <w:t>Product Line Information</w:t>
      </w:r>
    </w:p>
    <w:p w:rsidR="00056DD7" w:rsidP="00056DD7" w:rsidRDefault="00056DD7" w14:paraId="014F2A2B" w14:textId="75AE49FA">
      <w:pPr>
        <w:ind w:left="720"/>
      </w:pPr>
      <w:r>
        <w:t>Front Loads have unique information requirements, primarily billing requirements based around debris, tonnages, and rental length.</w:t>
      </w:r>
      <w:r w:rsidR="00B62DC6">
        <w:t xml:space="preserve"> There are many additional </w:t>
      </w:r>
      <w:r w:rsidR="00711F5C">
        <w:t xml:space="preserve">unique </w:t>
      </w:r>
      <w:r w:rsidR="00B62DC6">
        <w:t>service rates</w:t>
      </w:r>
      <w:r w:rsidR="00D07A34">
        <w:t xml:space="preserve">, and data is </w:t>
      </w:r>
      <w:r w:rsidR="00B53319">
        <w:t>similar to roll</w:t>
      </w:r>
      <w:r w:rsidR="00711F5C">
        <w:t>-offs with additional rental considerations.</w:t>
      </w:r>
    </w:p>
    <w:p w:rsidRPr="00FF05E2" w:rsidR="005803AC" w:rsidP="005803AC" w:rsidRDefault="00C93F93" w14:paraId="47A5514E" w14:textId="3B9AC5E2">
      <w:pPr>
        <w:pStyle w:val="Heading6"/>
        <w:ind w:left="1440"/>
      </w:pPr>
      <w:r>
        <w:t xml:space="preserve">(Additional Setup) </w:t>
      </w:r>
      <w:r w:rsidR="005803AC">
        <w:t>Form Rules</w:t>
      </w:r>
      <w:r w:rsidRPr="00FF05E2" w:rsidR="005803AC">
        <w:t>:</w:t>
      </w:r>
    </w:p>
    <w:p w:rsidRPr="004976FF" w:rsidR="00DA1286" w:rsidP="00DA1286" w:rsidRDefault="00DA1286" w14:paraId="0C2AC34A" w14:textId="36F15AC1">
      <w:pPr>
        <w:pStyle w:val="NoSpacing"/>
        <w:ind w:left="1440" w:firstLine="720"/>
        <w:rPr>
          <w:color w:val="808080" w:themeColor="background1" w:themeShade="80"/>
        </w:rPr>
      </w:pPr>
      <w:r>
        <w:rPr>
          <w:color w:val="808080" w:themeColor="background1" w:themeShade="80"/>
        </w:rPr>
        <w:t>#1,5,7-12,15,23,29,31,32,38,40,48</w:t>
      </w:r>
      <w:r w:rsidR="00A61BDF">
        <w:rPr>
          <w:color w:val="808080" w:themeColor="background1" w:themeShade="80"/>
        </w:rPr>
        <w:t>,49</w:t>
      </w:r>
      <w:r>
        <w:rPr>
          <w:color w:val="808080" w:themeColor="background1" w:themeShade="80"/>
        </w:rPr>
        <w:t>,5</w:t>
      </w:r>
      <w:r w:rsidR="0013794D">
        <w:rPr>
          <w:color w:val="808080" w:themeColor="background1" w:themeShade="80"/>
        </w:rPr>
        <w:t>4,</w:t>
      </w:r>
      <w:r>
        <w:rPr>
          <w:color w:val="808080" w:themeColor="background1" w:themeShade="80"/>
        </w:rPr>
        <w:t>55</w:t>
      </w:r>
    </w:p>
    <w:p w:rsidR="00B14B48" w:rsidP="00252102" w:rsidRDefault="005803AC" w14:paraId="1769A02F" w14:textId="10401D58">
      <w:pPr>
        <w:pStyle w:val="Heading6"/>
        <w:ind w:left="1440"/>
      </w:pPr>
      <w:r>
        <w:t xml:space="preserve">(Somewhat Unique) </w:t>
      </w:r>
      <w:r w:rsidRPr="00FF05E2">
        <w:t>Important Fields:</w:t>
      </w:r>
    </w:p>
    <w:p w:rsidR="009670EC" w:rsidP="009670EC" w:rsidRDefault="009670EC" w14:paraId="00490B99" w14:textId="09A23A45">
      <w:pPr>
        <w:pStyle w:val="NoSpacing"/>
        <w:ind w:left="1440" w:firstLine="720"/>
        <w:rPr>
          <w:color w:val="808080" w:themeColor="background1" w:themeShade="80"/>
        </w:rPr>
      </w:pPr>
      <w:r w:rsidRPr="00D42AA5">
        <w:rPr>
          <w:color w:val="808080" w:themeColor="background1" w:themeShade="80"/>
        </w:rPr>
        <w:t xml:space="preserve">(Many) fields – labels contain the string </w:t>
      </w:r>
      <w:r>
        <w:rPr>
          <w:color w:val="808080" w:themeColor="background1" w:themeShade="80"/>
        </w:rPr>
        <w:t>“Original”</w:t>
      </w:r>
    </w:p>
    <w:p w:rsidR="00EF2255" w:rsidP="00252102" w:rsidRDefault="00EF2255" w14:paraId="72A2FE08" w14:textId="443D5114">
      <w:pPr>
        <w:ind w:left="2160"/>
      </w:pPr>
      <w:r>
        <w:t>[Size]</w:t>
      </w:r>
    </w:p>
    <w:p w:rsidR="006351A5" w:rsidP="00252102" w:rsidRDefault="006351A5" w14:paraId="2DEC20E0" w14:textId="4B7C179F">
      <w:pPr>
        <w:ind w:left="2160"/>
      </w:pPr>
      <w:r>
        <w:t>[</w:t>
      </w:r>
      <w:r w:rsidR="003E0264">
        <w:t>Debris</w:t>
      </w:r>
      <w:r>
        <w:t>]</w:t>
      </w:r>
    </w:p>
    <w:p w:rsidR="006351A5" w:rsidP="00252102" w:rsidRDefault="006351A5" w14:paraId="56B60764" w14:textId="2B658751">
      <w:pPr>
        <w:ind w:left="2160"/>
      </w:pPr>
      <w:r>
        <w:t>[</w:t>
      </w:r>
      <w:r w:rsidR="003E0264">
        <w:t>Debris (Detail)</w:t>
      </w:r>
      <w:r>
        <w:t>]</w:t>
      </w:r>
    </w:p>
    <w:p w:rsidR="006351A5" w:rsidP="00252102" w:rsidRDefault="006351A5" w14:paraId="20467540" w14:textId="34C90670">
      <w:pPr>
        <w:ind w:left="2160"/>
      </w:pPr>
      <w:r>
        <w:t>[</w:t>
      </w:r>
      <w:r w:rsidR="00C742A0">
        <w:t>Divertible?</w:t>
      </w:r>
      <w:r>
        <w:t>]</w:t>
      </w:r>
    </w:p>
    <w:p w:rsidR="00C742A0" w:rsidP="00252102" w:rsidRDefault="00C742A0" w14:paraId="2C4F2998" w14:textId="1358407C">
      <w:pPr>
        <w:ind w:left="2160"/>
      </w:pPr>
      <w:r>
        <w:t>[Lockbar]</w:t>
      </w:r>
    </w:p>
    <w:p w:rsidR="00C64033" w:rsidP="00252102" w:rsidRDefault="00C64033" w14:paraId="13DB343C" w14:textId="00C5C5EC">
      <w:pPr>
        <w:ind w:left="2160"/>
      </w:pPr>
      <w:r>
        <w:t>[Lockbar Rate]</w:t>
      </w:r>
    </w:p>
    <w:p w:rsidR="00D10251" w:rsidP="00252102" w:rsidRDefault="00D10251" w14:paraId="689B50BE" w14:textId="16C3F86A">
      <w:pPr>
        <w:ind w:left="2160"/>
      </w:pPr>
      <w:r>
        <w:t>[Lockbar Rate (Calculated)]</w:t>
      </w:r>
    </w:p>
    <w:p w:rsidR="00C742A0" w:rsidP="00252102" w:rsidRDefault="00C742A0" w14:paraId="315692C0" w14:textId="2ADAF9CB">
      <w:pPr>
        <w:ind w:left="2160"/>
      </w:pPr>
      <w:r>
        <w:t>[Castors]</w:t>
      </w:r>
    </w:p>
    <w:p w:rsidR="00151DDF" w:rsidP="00252102" w:rsidRDefault="00151DDF" w14:paraId="1AEB17FA" w14:textId="34DDF155">
      <w:pPr>
        <w:ind w:left="2160"/>
      </w:pPr>
      <w:r>
        <w:t>[Casters Rate (Cu</w:t>
      </w:r>
      <w:r w:rsidR="00116801">
        <w:t>s</w:t>
      </w:r>
      <w:r>
        <w:t>tomer)]</w:t>
      </w:r>
    </w:p>
    <w:p w:rsidR="008D024E" w:rsidP="00252102" w:rsidRDefault="00151DDF" w14:paraId="1B76CD35" w14:textId="579B89F8">
      <w:pPr>
        <w:ind w:left="2160"/>
      </w:pPr>
      <w:r>
        <w:t>[Casters Rate (Hauler</w:t>
      </w:r>
      <w:r w:rsidR="00116801">
        <w:t>)]</w:t>
      </w:r>
    </w:p>
    <w:p w:rsidR="006351A5" w:rsidP="00252102" w:rsidRDefault="009C7495" w14:paraId="125A55DD" w14:textId="222F83E3">
      <w:pPr>
        <w:ind w:left="2160"/>
      </w:pPr>
      <w:r>
        <w:t>[Pre ZTERS Pricing]</w:t>
      </w:r>
    </w:p>
    <w:p w:rsidR="007804D6" w:rsidP="00252102" w:rsidRDefault="007804D6" w14:paraId="285FDB67" w14:textId="74449DE3">
      <w:pPr>
        <w:ind w:left="2160"/>
      </w:pPr>
      <w:r>
        <w:t>[Contamination (Customer)]</w:t>
      </w:r>
    </w:p>
    <w:p w:rsidR="00DC23A8" w:rsidP="00252102" w:rsidRDefault="00C76CAC" w14:paraId="12061CAB" w14:textId="2A735335">
      <w:pPr>
        <w:ind w:left="2160"/>
      </w:pPr>
      <w:r>
        <w:t>[Contamination (Suggested)]</w:t>
      </w:r>
    </w:p>
    <w:p w:rsidR="00DC4BE7" w:rsidP="00252102" w:rsidRDefault="00DC4BE7" w14:paraId="2D2B0CC6" w14:textId="4B22DA50">
      <w:pPr>
        <w:ind w:left="2160"/>
      </w:pPr>
      <w:r>
        <w:t>[Contamination (Hauler)]</w:t>
      </w:r>
    </w:p>
    <w:p w:rsidR="00F93BB1" w:rsidP="00252102" w:rsidRDefault="00C70E77" w14:paraId="79F4A313" w14:textId="436F5709">
      <w:pPr>
        <w:ind w:left="2160"/>
      </w:pPr>
      <w:r>
        <w:t>[</w:t>
      </w:r>
      <w:r w:rsidR="00F93BB1">
        <w:t>Cont</w:t>
      </w:r>
      <w:r>
        <w:t>a</w:t>
      </w:r>
      <w:r w:rsidR="00F93BB1">
        <w:t xml:space="preserve">mination </w:t>
      </w:r>
      <w:r>
        <w:t>%</w:t>
      </w:r>
      <w:r w:rsidR="00F93BB1">
        <w:t xml:space="preserve"> Margin]</w:t>
      </w:r>
    </w:p>
    <w:p w:rsidR="00F93BB1" w:rsidP="00252102" w:rsidRDefault="00C70E77" w14:paraId="2C9D0865" w14:textId="7875B99C">
      <w:pPr>
        <w:ind w:left="2160"/>
      </w:pPr>
      <w:r>
        <w:t>[Contamination Margin]</w:t>
      </w:r>
    </w:p>
    <w:p w:rsidR="007804D6" w:rsidP="00252102" w:rsidRDefault="006D6A0B" w14:paraId="0814680B" w14:textId="6D3055CE">
      <w:pPr>
        <w:ind w:left="2160"/>
      </w:pPr>
      <w:r>
        <w:t>[Overage Rate (Customer)]</w:t>
      </w:r>
    </w:p>
    <w:p w:rsidR="004537EC" w:rsidP="00252102" w:rsidRDefault="004537EC" w14:paraId="46B66B8F" w14:textId="45DF86CA">
      <w:pPr>
        <w:ind w:left="2160"/>
      </w:pPr>
      <w:r>
        <w:t>[Over</w:t>
      </w:r>
      <w:r w:rsidR="000512A2">
        <w:t>age</w:t>
      </w:r>
      <w:r>
        <w:t xml:space="preserve"> </w:t>
      </w:r>
      <w:r w:rsidR="00DC4BE7">
        <w:t>Rate (Hauler)</w:t>
      </w:r>
      <w:r w:rsidR="000512A2">
        <w:t>]</w:t>
      </w:r>
    </w:p>
    <w:p w:rsidR="000512A2" w:rsidP="00252102" w:rsidRDefault="000512A2" w14:paraId="038D3E05" w14:textId="0E431B65">
      <w:pPr>
        <w:ind w:left="2160"/>
      </w:pPr>
      <w:r>
        <w:t>[Overage Rate (Hauler) (Calculated</w:t>
      </w:r>
      <w:r w:rsidR="00821527">
        <w:t>)]</w:t>
      </w:r>
    </w:p>
    <w:p w:rsidR="00821527" w:rsidP="00252102" w:rsidRDefault="00821527" w14:paraId="7787E051" w14:textId="4D38F144">
      <w:pPr>
        <w:ind w:left="2160"/>
      </w:pPr>
      <w:r>
        <w:t>[Overage Rate (Suggested)]</w:t>
      </w:r>
    </w:p>
    <w:p w:rsidR="00821527" w:rsidP="00252102" w:rsidRDefault="00821527" w14:paraId="5BCBFC91" w14:textId="2513967C">
      <w:pPr>
        <w:ind w:left="2160"/>
      </w:pPr>
      <w:r>
        <w:t>[Overage Unit (Customer)]</w:t>
      </w:r>
    </w:p>
    <w:p w:rsidR="00821527" w:rsidP="00252102" w:rsidRDefault="00821527" w14:paraId="18B6D88D" w14:textId="5468D821">
      <w:pPr>
        <w:ind w:left="2160"/>
      </w:pPr>
      <w:r>
        <w:t>[Overage Unit (Hauler)]</w:t>
      </w:r>
    </w:p>
    <w:p w:rsidR="007339EB" w:rsidP="00252102" w:rsidRDefault="007339EB" w14:paraId="38A9CFE5" w14:textId="0F3713F3">
      <w:pPr>
        <w:ind w:left="2160"/>
      </w:pPr>
      <w:r>
        <w:t>[Overage Unit (Suggested)]</w:t>
      </w:r>
    </w:p>
    <w:p w:rsidR="006D6A0B" w:rsidP="00252102" w:rsidRDefault="006D6A0B" w14:paraId="4F81ABC3" w14:textId="05F954F6">
      <w:pPr>
        <w:ind w:left="2160"/>
      </w:pPr>
      <w:r>
        <w:t>[Exchange (Customer)]</w:t>
      </w:r>
    </w:p>
    <w:p w:rsidR="00C91C07" w:rsidP="00252102" w:rsidRDefault="00C91C07" w14:paraId="327DC742" w14:textId="327779C1">
      <w:pPr>
        <w:ind w:left="2160"/>
      </w:pPr>
      <w:r>
        <w:t>[Exchange (Suggested)]</w:t>
      </w:r>
    </w:p>
    <w:p w:rsidR="00112228" w:rsidP="00252102" w:rsidRDefault="00112228" w14:paraId="770D648B" w14:textId="254EC596">
      <w:pPr>
        <w:ind w:left="2160"/>
      </w:pPr>
      <w:r>
        <w:t>[Exchange (Hauler)]</w:t>
      </w:r>
    </w:p>
    <w:p w:rsidR="006740AC" w:rsidP="00252102" w:rsidRDefault="006740AC" w14:paraId="1D0DC07A" w14:textId="4EFEAE1E">
      <w:pPr>
        <w:ind w:left="2160"/>
      </w:pPr>
      <w:r>
        <w:t>[Extra Pickup (Customer)]</w:t>
      </w:r>
    </w:p>
    <w:p w:rsidR="006740AC" w:rsidP="00252102" w:rsidRDefault="006740AC" w14:paraId="6525F579" w14:textId="4C5207A1">
      <w:pPr>
        <w:ind w:left="2160"/>
      </w:pPr>
      <w:r>
        <w:t>[Extra Pickup (Hauler)]</w:t>
      </w:r>
    </w:p>
    <w:p w:rsidR="00040D15" w:rsidP="00252102" w:rsidRDefault="00040D15" w14:paraId="097F83F7" w14:textId="6E033888">
      <w:pPr>
        <w:ind w:left="2160"/>
      </w:pPr>
      <w:r>
        <w:t xml:space="preserve">[Extra Service Charge (Customer)] </w:t>
      </w:r>
    </w:p>
    <w:p w:rsidR="00040D15" w:rsidP="00252102" w:rsidRDefault="00040D15" w14:paraId="7BF64D4E" w14:textId="77777777">
      <w:pPr>
        <w:ind w:left="2160"/>
      </w:pPr>
      <w:r>
        <w:t>[Extra Service Charge (Hauler)]</w:t>
      </w:r>
    </w:p>
    <w:p w:rsidR="00040D15" w:rsidP="00252102" w:rsidRDefault="00040D15" w14:paraId="7292EC48" w14:textId="3442494F">
      <w:pPr>
        <w:ind w:left="2160"/>
      </w:pPr>
      <w:r>
        <w:t>[Extra Service Charge (Hauler) (Calculated)]</w:t>
      </w:r>
    </w:p>
    <w:p w:rsidR="00AF424A" w:rsidP="00252102" w:rsidRDefault="00AF424A" w14:paraId="6D3B364B" w14:textId="643483B9">
      <w:pPr>
        <w:ind w:left="2160"/>
      </w:pPr>
      <w:r>
        <w:t>[Suggested Extra Service Charge 35%</w:t>
      </w:r>
      <w:r w:rsidR="00C91C07">
        <w:t>]</w:t>
      </w:r>
    </w:p>
    <w:p w:rsidR="00C64033" w:rsidP="00252102" w:rsidRDefault="00C64033" w14:paraId="05B00EFD" w14:textId="7C56D7B5">
      <w:pPr>
        <w:ind w:left="2160"/>
      </w:pPr>
      <w:r>
        <w:t>[Franchised Market]</w:t>
      </w:r>
    </w:p>
    <w:p w:rsidR="00104239" w:rsidP="00252102" w:rsidRDefault="00104239" w14:paraId="00035533" w14:textId="3C0A1425">
      <w:pPr>
        <w:ind w:left="2160"/>
      </w:pPr>
      <w:r>
        <w:t>[Franchise Fee Percent]</w:t>
      </w:r>
    </w:p>
    <w:p w:rsidR="00104239" w:rsidP="00252102" w:rsidRDefault="00104239" w14:paraId="29EB3DEE" w14:textId="5A23F877">
      <w:pPr>
        <w:ind w:left="2160"/>
      </w:pPr>
      <w:r>
        <w:t>[Franchise Fee Dollars]</w:t>
      </w:r>
    </w:p>
    <w:p w:rsidR="006740AC" w:rsidP="00252102" w:rsidRDefault="006740AC" w14:paraId="2B1C8355" w14:textId="5A2E89E3">
      <w:pPr>
        <w:ind w:left="2160"/>
      </w:pPr>
      <w:r>
        <w:t>[Franchise Fee Dollars (Calculated)]</w:t>
      </w:r>
    </w:p>
    <w:p w:rsidR="00C64033" w:rsidP="00252102" w:rsidRDefault="00C64033" w14:paraId="38DAAB7F" w14:textId="16DED812">
      <w:pPr>
        <w:ind w:left="2160"/>
      </w:pPr>
      <w:r>
        <w:t>[Administrative Rate]</w:t>
      </w:r>
    </w:p>
    <w:p w:rsidR="00695BFA" w:rsidP="00252102" w:rsidRDefault="00695BFA" w14:paraId="110B6A9F" w14:textId="2A46AA56">
      <w:pPr>
        <w:ind w:left="2160"/>
      </w:pPr>
      <w:r>
        <w:t>[Administrative Fee (Calculated)]</w:t>
      </w:r>
    </w:p>
    <w:p w:rsidR="0075130B" w:rsidP="00252102" w:rsidRDefault="0075130B" w14:paraId="116A7B1A" w14:textId="793D6478">
      <w:pPr>
        <w:ind w:left="2160"/>
      </w:pPr>
      <w:r>
        <w:t>[Fuel/Environmental – Fixed or Fluctuating]</w:t>
      </w:r>
    </w:p>
    <w:p w:rsidR="006740AC" w:rsidP="00252102" w:rsidRDefault="006740AC" w14:paraId="71353A71" w14:textId="20BD984F">
      <w:pPr>
        <w:ind w:left="2160"/>
      </w:pPr>
      <w:r>
        <w:t>[Fuel/Environmental Percent - Type]</w:t>
      </w:r>
    </w:p>
    <w:p w:rsidR="00C70E77" w:rsidP="00050579" w:rsidRDefault="00116801" w14:paraId="43F1BB43" w14:textId="0E93E54B">
      <w:pPr>
        <w:ind w:left="2160"/>
      </w:pPr>
      <w:r>
        <w:t>[Check Front Load Duration]</w:t>
      </w:r>
    </w:p>
    <w:p w:rsidR="00CC4549" w:rsidP="00252102" w:rsidRDefault="00CC4549" w14:paraId="528C6467" w14:textId="2DC2AECF">
      <w:pPr>
        <w:ind w:left="2160"/>
      </w:pPr>
      <w:r>
        <w:t>[Hauler Account #]</w:t>
      </w:r>
    </w:p>
    <w:p w:rsidR="000761A5" w:rsidP="00252102" w:rsidRDefault="000761A5" w14:paraId="36E9C7F2" w14:textId="2F4A4FFF">
      <w:pPr>
        <w:ind w:left="2160"/>
      </w:pPr>
      <w:r>
        <w:t>[Hauler Payment]</w:t>
      </w:r>
    </w:p>
    <w:p w:rsidR="00BE6944" w:rsidP="00252102" w:rsidRDefault="00BE6944" w14:paraId="70CA24F2" w14:textId="069ABE5D">
      <w:pPr>
        <w:ind w:left="2160"/>
      </w:pPr>
      <w:r>
        <w:t>[Days Of Service]</w:t>
      </w:r>
    </w:p>
    <w:p w:rsidRPr="008C5FAF" w:rsidR="00ED3CA2" w:rsidP="00ED3CA2" w:rsidRDefault="00ED3CA2" w14:paraId="32062D6B" w14:textId="300E8F25">
      <w:pPr>
        <w:pStyle w:val="Heading5"/>
        <w:ind w:left="720"/>
        <w:rPr>
          <w:b/>
          <w:bCs/>
          <w:color w:val="auto"/>
        </w:rPr>
      </w:pPr>
      <w:r>
        <w:rPr>
          <w:b/>
          <w:bCs/>
          <w:color w:val="auto"/>
        </w:rPr>
        <w:t>New Service</w:t>
      </w:r>
    </w:p>
    <w:p w:rsidR="00ED3CA2" w:rsidP="00ED3CA2" w:rsidRDefault="00ED3CA2" w14:paraId="32094321" w14:textId="1DAC1F54">
      <w:pPr>
        <w:ind w:left="720"/>
      </w:pPr>
      <w:r>
        <w:t>For permanent Front Loads, w</w:t>
      </w:r>
      <w:r>
        <w:t xml:space="preserve">e require </w:t>
      </w:r>
      <w:r w:rsidR="00283184">
        <w:t>the reason new service is being set up</w:t>
      </w:r>
      <w:r>
        <w:t>.</w:t>
      </w:r>
    </w:p>
    <w:p w:rsidRPr="00FF05E2" w:rsidR="00ED3CA2" w:rsidP="00ED3CA2" w:rsidRDefault="00ED3CA2" w14:paraId="286119FD" w14:textId="77777777">
      <w:pPr>
        <w:pStyle w:val="Heading6"/>
        <w:ind w:left="1440"/>
      </w:pPr>
      <w:r>
        <w:t>(Additional Setup) Form Rules</w:t>
      </w:r>
      <w:r w:rsidRPr="00FF05E2">
        <w:t>:</w:t>
      </w:r>
    </w:p>
    <w:p w:rsidR="00ED3CA2" w:rsidP="00ED3CA2" w:rsidRDefault="00ED3CA2" w14:paraId="302EBFF3" w14:textId="26CBFE5F">
      <w:pPr>
        <w:pStyle w:val="NoSpacing"/>
        <w:ind w:left="1440" w:firstLine="720"/>
        <w:rPr>
          <w:color w:val="808080" w:themeColor="background1" w:themeShade="80"/>
        </w:rPr>
      </w:pPr>
      <w:r>
        <w:rPr>
          <w:color w:val="808080" w:themeColor="background1" w:themeShade="80"/>
        </w:rPr>
        <w:t>#</w:t>
      </w:r>
      <w:r>
        <w:rPr>
          <w:color w:val="808080" w:themeColor="background1" w:themeShade="80"/>
        </w:rPr>
        <w:t>56</w:t>
      </w:r>
    </w:p>
    <w:p w:rsidRPr="00FF05E2" w:rsidR="00ED3CA2" w:rsidP="00ED3CA2" w:rsidRDefault="00ED3CA2" w14:paraId="0C869A3B" w14:textId="77777777">
      <w:pPr>
        <w:pStyle w:val="Heading6"/>
        <w:ind w:left="1440"/>
      </w:pPr>
      <w:r w:rsidRPr="00FF05E2">
        <w:t>Important Fields:</w:t>
      </w:r>
    </w:p>
    <w:p w:rsidR="00ED3CA2" w:rsidP="00283184" w:rsidRDefault="00ED3CA2" w14:paraId="3CEB82D0" w14:textId="30B45520">
      <w:pPr>
        <w:ind w:left="2160"/>
      </w:pPr>
      <w:r>
        <w:t>[N</w:t>
      </w:r>
      <w:r w:rsidR="00283184">
        <w:t>ew Service</w:t>
      </w:r>
      <w:r>
        <w:t>]</w:t>
      </w:r>
    </w:p>
    <w:p w:rsidRPr="00DD69C3" w:rsidR="005803AC" w:rsidP="00DD69C3" w:rsidRDefault="00B3129D" w14:paraId="1FDD4B0C" w14:textId="450DC8F0">
      <w:pPr>
        <w:pStyle w:val="Heading3"/>
        <w:rPr>
          <w:sz w:val="44"/>
          <w:szCs w:val="44"/>
        </w:rPr>
      </w:pPr>
      <w:r>
        <w:rPr>
          <w:sz w:val="44"/>
          <w:szCs w:val="44"/>
        </w:rPr>
        <w:t xml:space="preserve">Equipment Rentals </w:t>
      </w:r>
      <w:r w:rsidR="00AD67D0">
        <w:rPr>
          <w:sz w:val="44"/>
          <w:szCs w:val="44"/>
        </w:rPr>
        <w:t>Specific</w:t>
      </w:r>
    </w:p>
    <w:p w:rsidR="005803AC" w:rsidP="005803AC" w:rsidRDefault="005803AC" w14:paraId="0794CDAD" w14:textId="77777777">
      <w:pPr>
        <w:pStyle w:val="Heading4"/>
        <w:spacing w:before="0"/>
      </w:pPr>
      <w:r>
        <w:rPr>
          <w:rStyle w:val="Heading3Char"/>
          <w:color w:val="CA6D07" w:themeColor="accent1" w:themeShade="BF"/>
          <w:sz w:val="22"/>
          <w:szCs w:val="22"/>
        </w:rPr>
        <w:t>Record Handling</w:t>
      </w:r>
    </w:p>
    <w:p w:rsidRPr="008C5FAF" w:rsidR="005803AC" w:rsidP="005803AC" w:rsidRDefault="005803AC" w14:paraId="72A30FCE" w14:textId="77777777">
      <w:pPr>
        <w:pStyle w:val="Heading5"/>
        <w:ind w:left="720"/>
        <w:rPr>
          <w:b/>
          <w:bCs/>
          <w:color w:val="auto"/>
        </w:rPr>
      </w:pPr>
      <w:r>
        <w:rPr>
          <w:b/>
          <w:bCs/>
          <w:color w:val="auto"/>
        </w:rPr>
        <w:t>Product Line Information</w:t>
      </w:r>
    </w:p>
    <w:p w:rsidR="005803AC" w:rsidP="005803AC" w:rsidRDefault="003D2C0F" w14:paraId="74A2473F" w14:textId="3BEDA00F">
      <w:pPr>
        <w:ind w:left="720"/>
      </w:pPr>
      <w:r>
        <w:t>Equipment Rentals</w:t>
      </w:r>
      <w:r w:rsidR="005803AC">
        <w:t xml:space="preserve"> have </w:t>
      </w:r>
      <w:r>
        <w:t xml:space="preserve">little </w:t>
      </w:r>
      <w:r w:rsidR="005803AC">
        <w:t>unique information requirements</w:t>
      </w:r>
      <w:r w:rsidR="00A94A60">
        <w:t xml:space="preserve">, with a few </w:t>
      </w:r>
      <w:r w:rsidR="00EC676E">
        <w:t>fields relating to quotation and AM assignment.</w:t>
      </w:r>
      <w:r w:rsidR="00D93F6B">
        <w:t xml:space="preserve"> </w:t>
      </w:r>
      <w:r w:rsidR="00EC676E">
        <w:t>T</w:t>
      </w:r>
      <w:r w:rsidR="00D93F6B">
        <w:t xml:space="preserve">he </w:t>
      </w:r>
      <w:r w:rsidR="00EC676E">
        <w:t>table</w:t>
      </w:r>
      <w:r w:rsidR="00D93F6B">
        <w:t xml:space="preserve"> is modeled </w:t>
      </w:r>
      <w:r w:rsidR="00EC676E">
        <w:t xml:space="preserve">primarily </w:t>
      </w:r>
      <w:r w:rsidR="00A94A60">
        <w:t>after roll-offs</w:t>
      </w:r>
      <w:r w:rsidR="00EC676E">
        <w:t>.</w:t>
      </w:r>
    </w:p>
    <w:p w:rsidRPr="00FF05E2" w:rsidR="005803AC" w:rsidP="005803AC" w:rsidRDefault="00C93F93" w14:paraId="10942E01" w14:textId="6D352469">
      <w:pPr>
        <w:pStyle w:val="Heading6"/>
        <w:ind w:left="1440"/>
      </w:pPr>
      <w:r>
        <w:t xml:space="preserve">(Additional Setup) </w:t>
      </w:r>
      <w:r w:rsidR="005803AC">
        <w:t>Form Rules</w:t>
      </w:r>
      <w:r w:rsidRPr="00FF05E2" w:rsidR="005803AC">
        <w:t>:</w:t>
      </w:r>
    </w:p>
    <w:p w:rsidRPr="004976FF" w:rsidR="003D2C0F" w:rsidP="003D2C0F" w:rsidRDefault="003D2C0F" w14:paraId="6BF593E9" w14:textId="77777777">
      <w:pPr>
        <w:pStyle w:val="NoSpacing"/>
        <w:ind w:left="1440" w:firstLine="720"/>
        <w:rPr>
          <w:color w:val="808080" w:themeColor="background1" w:themeShade="80"/>
        </w:rPr>
      </w:pPr>
      <w:r>
        <w:rPr>
          <w:color w:val="808080" w:themeColor="background1" w:themeShade="80"/>
        </w:rPr>
        <w:t>#1,5,6,8,9,18,22-25,30,31,34,37,38,47</w:t>
      </w:r>
    </w:p>
    <w:p w:rsidRPr="001F3E0D" w:rsidR="005803AC" w:rsidP="005803AC" w:rsidRDefault="005803AC" w14:paraId="170AD25C" w14:textId="77777777">
      <w:pPr>
        <w:pStyle w:val="Heading6"/>
        <w:ind w:left="1440"/>
      </w:pPr>
      <w:r>
        <w:t xml:space="preserve">(Somewhat Unique) </w:t>
      </w:r>
      <w:r w:rsidRPr="00FF05E2">
        <w:t>Important Fields:</w:t>
      </w:r>
    </w:p>
    <w:p w:rsidR="00B3129D" w:rsidP="00EC676E" w:rsidRDefault="00B3129D" w14:paraId="3F76C728" w14:textId="3F198DE9">
      <w:pPr>
        <w:ind w:left="2160"/>
      </w:pPr>
      <w:r>
        <w:t>[Weight]</w:t>
      </w:r>
    </w:p>
    <w:p w:rsidR="00340F2A" w:rsidP="00EC676E" w:rsidRDefault="00340F2A" w14:paraId="37E7E301" w14:textId="3997C3A6">
      <w:pPr>
        <w:ind w:left="2160"/>
      </w:pPr>
      <w:r>
        <w:t>[</w:t>
      </w:r>
      <w:r w:rsidR="00E37864">
        <w:t>Assign Account Manager and Notify]</w:t>
      </w:r>
    </w:p>
    <w:p w:rsidR="00E37864" w:rsidP="00EC676E" w:rsidRDefault="00E37864" w14:paraId="4F546334" w14:textId="6D06BE8F">
      <w:pPr>
        <w:ind w:left="2160"/>
      </w:pPr>
      <w:r>
        <w:t>[Account Manager to be Assigned]</w:t>
      </w:r>
    </w:p>
    <w:p w:rsidR="00873BDA" w:rsidP="00EC676E" w:rsidRDefault="00873BDA" w14:paraId="0DC84F00" w14:textId="513646FD">
      <w:pPr>
        <w:ind w:left="2160"/>
      </w:pPr>
      <w:r>
        <w:t>[AM Unavailable]</w:t>
      </w:r>
    </w:p>
    <w:p w:rsidR="00EC0EB4" w:rsidP="00EC676E" w:rsidRDefault="00EC0EB4" w14:paraId="524C79BD" w14:textId="3798BAA3">
      <w:pPr>
        <w:ind w:left="2160"/>
      </w:pPr>
      <w:r>
        <w:t xml:space="preserve">[Customer Delivery Cost </w:t>
      </w:r>
      <w:r w:rsidR="00B26D0F">
        <w:t>is Per Unit]</w:t>
      </w:r>
    </w:p>
    <w:p w:rsidR="00CD23B9" w:rsidP="00EC676E" w:rsidRDefault="00CD23B9" w14:paraId="1F984303" w14:textId="77777777">
      <w:pPr>
        <w:ind w:left="2160"/>
      </w:pPr>
      <w:r>
        <w:t xml:space="preserve">[Per Unit Delivery (Vendor)] </w:t>
      </w:r>
    </w:p>
    <w:p w:rsidR="00040D15" w:rsidP="00EC676E" w:rsidRDefault="00CD23B9" w14:paraId="7361EB6B" w14:textId="08CF2AEA">
      <w:pPr>
        <w:ind w:left="2160"/>
      </w:pPr>
      <w:r>
        <w:t xml:space="preserve">[Per Unit Delivery (ZTERS)] </w:t>
      </w:r>
    </w:p>
    <w:p w:rsidR="00697354" w:rsidP="00EC676E" w:rsidRDefault="00697354" w14:paraId="7E9C0581" w14:textId="756B229E">
      <w:pPr>
        <w:ind w:left="2160"/>
      </w:pPr>
      <w:r>
        <w:t>[Next Step]</w:t>
      </w:r>
    </w:p>
    <w:p w:rsidR="00697354" w:rsidP="00EC676E" w:rsidRDefault="006D6897" w14:paraId="0F5F7C13" w14:textId="58D175F9">
      <w:pPr>
        <w:ind w:left="2160"/>
      </w:pPr>
      <w:r>
        <w:t>[Next Step Complete]</w:t>
      </w:r>
    </w:p>
    <w:p w:rsidR="00433038" w:rsidP="00EC676E" w:rsidRDefault="00433038" w14:paraId="46C1C73B" w14:textId="2BB4083D">
      <w:pPr>
        <w:ind w:left="2160"/>
      </w:pPr>
      <w:r>
        <w:t>[Pricing Expiration Date]</w:t>
      </w:r>
    </w:p>
    <w:p w:rsidR="00433038" w:rsidP="00EC676E" w:rsidRDefault="00433038" w14:paraId="683F9CD3" w14:textId="1F6D5879">
      <w:pPr>
        <w:ind w:left="2160"/>
      </w:pPr>
      <w:r>
        <w:t>[Pricing Provided By</w:t>
      </w:r>
      <w:r w:rsidR="00746846">
        <w:t>:</w:t>
      </w:r>
      <w:r>
        <w:t>]</w:t>
      </w:r>
    </w:p>
    <w:p w:rsidR="00AE0D42" w:rsidP="00EC676E" w:rsidRDefault="00AE0D42" w14:paraId="448C2720" w14:textId="3B365FE4">
      <w:pPr>
        <w:ind w:left="2160"/>
      </w:pPr>
      <w:r>
        <w:t>[Quote Progress]</w:t>
      </w:r>
    </w:p>
    <w:p w:rsidR="00AE0D42" w:rsidP="00EC676E" w:rsidRDefault="00AE0D42" w14:paraId="767E959F" w14:textId="23DF38D6">
      <w:pPr>
        <w:ind w:left="2160"/>
      </w:pPr>
      <w:r>
        <w:t xml:space="preserve">[Quoting </w:t>
      </w:r>
      <w:r w:rsidR="003D0998">
        <w:t>App Comments]</w:t>
      </w:r>
    </w:p>
    <w:p w:rsidR="006D6897" w:rsidP="00EC676E" w:rsidRDefault="00F96F92" w14:paraId="1C883013" w14:textId="785CAD1A">
      <w:pPr>
        <w:ind w:left="2160"/>
      </w:pPr>
      <w:r>
        <w:t>[Used Quoting App</w:t>
      </w:r>
      <w:r w:rsidR="009E5198">
        <w:t>?]</w:t>
      </w:r>
    </w:p>
    <w:p w:rsidR="00D11310" w:rsidP="00D11310" w:rsidRDefault="00D11310" w14:paraId="2E84E13C" w14:textId="4FB6B4AA">
      <w:pPr>
        <w:pStyle w:val="Heading3"/>
        <w:rPr>
          <w:sz w:val="44"/>
          <w:szCs w:val="44"/>
        </w:rPr>
      </w:pPr>
      <w:r>
        <w:rPr>
          <w:sz w:val="44"/>
          <w:szCs w:val="44"/>
        </w:rPr>
        <w:t xml:space="preserve">Other Services </w:t>
      </w:r>
      <w:r w:rsidR="00AD67D0">
        <w:rPr>
          <w:sz w:val="44"/>
          <w:szCs w:val="44"/>
        </w:rPr>
        <w:t>Specific</w:t>
      </w:r>
    </w:p>
    <w:p w:rsidRPr="00AB7EDA" w:rsidR="005803AC" w:rsidP="005803AC" w:rsidRDefault="005803AC" w14:paraId="05A4CF95" w14:textId="77777777">
      <w:pPr>
        <w:pStyle w:val="NoSpacing"/>
        <w:ind w:left="1440" w:firstLine="720"/>
        <w:rPr>
          <w:color w:val="808080" w:themeColor="background1" w:themeShade="80"/>
        </w:rPr>
      </w:pPr>
    </w:p>
    <w:p w:rsidR="005803AC" w:rsidP="005803AC" w:rsidRDefault="005803AC" w14:paraId="1EBC336A" w14:textId="77777777">
      <w:pPr>
        <w:pStyle w:val="Heading4"/>
        <w:spacing w:before="0"/>
      </w:pPr>
      <w:r>
        <w:rPr>
          <w:rStyle w:val="Heading3Char"/>
          <w:color w:val="CA6D07" w:themeColor="accent1" w:themeShade="BF"/>
          <w:sz w:val="22"/>
          <w:szCs w:val="22"/>
        </w:rPr>
        <w:t>Record Handling</w:t>
      </w:r>
    </w:p>
    <w:p w:rsidRPr="008C5FAF" w:rsidR="005803AC" w:rsidP="005803AC" w:rsidRDefault="005803AC" w14:paraId="350D2A66" w14:textId="77777777">
      <w:pPr>
        <w:pStyle w:val="Heading5"/>
        <w:ind w:left="720"/>
        <w:rPr>
          <w:b/>
          <w:bCs/>
          <w:color w:val="auto"/>
        </w:rPr>
      </w:pPr>
      <w:r>
        <w:rPr>
          <w:b/>
          <w:bCs/>
          <w:color w:val="auto"/>
        </w:rPr>
        <w:t>Product Line Information</w:t>
      </w:r>
    </w:p>
    <w:p w:rsidR="005803AC" w:rsidP="005803AC" w:rsidRDefault="00DD69C3" w14:paraId="55204A12" w14:textId="28BB47AC">
      <w:pPr>
        <w:ind w:left="720"/>
      </w:pPr>
      <w:r>
        <w:t>Other Services</w:t>
      </w:r>
      <w:r w:rsidR="005803AC">
        <w:t xml:space="preserve"> have </w:t>
      </w:r>
      <w:r w:rsidR="00550947">
        <w:t>little unique</w:t>
      </w:r>
      <w:r w:rsidR="005803AC">
        <w:t xml:space="preserve"> information requirements, </w:t>
      </w:r>
      <w:r w:rsidR="00AD10A4">
        <w:t xml:space="preserve">and </w:t>
      </w:r>
      <w:r w:rsidR="00DC46FE">
        <w:t>contains less processes and flexibility than other product lines.</w:t>
      </w:r>
    </w:p>
    <w:p w:rsidRPr="00FF05E2" w:rsidR="005803AC" w:rsidP="005803AC" w:rsidRDefault="00095B96" w14:paraId="52C66529" w14:textId="3E205DCC">
      <w:pPr>
        <w:pStyle w:val="Heading6"/>
        <w:ind w:left="1440"/>
      </w:pPr>
      <w:r>
        <w:t xml:space="preserve">(Additional Setup) </w:t>
      </w:r>
      <w:r w:rsidR="005803AC">
        <w:t>Form Rules</w:t>
      </w:r>
      <w:r w:rsidRPr="00FF05E2" w:rsidR="005803AC">
        <w:t>:</w:t>
      </w:r>
    </w:p>
    <w:p w:rsidRPr="004976FF" w:rsidR="00095B96" w:rsidP="00095B96" w:rsidRDefault="00095B96" w14:paraId="37069FFE" w14:textId="77777777">
      <w:pPr>
        <w:pStyle w:val="NoSpacing"/>
        <w:ind w:left="1440" w:firstLine="720"/>
        <w:rPr>
          <w:color w:val="808080" w:themeColor="background1" w:themeShade="80"/>
        </w:rPr>
      </w:pPr>
      <w:r>
        <w:rPr>
          <w:color w:val="808080" w:themeColor="background1" w:themeShade="80"/>
        </w:rPr>
        <w:t>#1,5-14,16-19,22,24,32,35,41,44,47-49,52-55,57,61,70,74-76</w:t>
      </w:r>
    </w:p>
    <w:p w:rsidRPr="001F3E0D" w:rsidR="005803AC" w:rsidP="005803AC" w:rsidRDefault="005803AC" w14:paraId="16A8F37C" w14:textId="77777777">
      <w:pPr>
        <w:pStyle w:val="Heading6"/>
        <w:ind w:left="1440"/>
      </w:pPr>
      <w:r>
        <w:t xml:space="preserve">(Somewhat Unique) </w:t>
      </w:r>
      <w:r w:rsidRPr="00FF05E2">
        <w:t>Important Fields:</w:t>
      </w:r>
    </w:p>
    <w:p w:rsidR="00D11310" w:rsidP="00DC46FE" w:rsidRDefault="00D11310" w14:paraId="2B1C40C3" w14:textId="120AC3C0">
      <w:pPr>
        <w:ind w:left="2160"/>
      </w:pPr>
      <w:r>
        <w:t>[</w:t>
      </w:r>
      <w:r w:rsidR="00412D8F">
        <w:t>Other Description</w:t>
      </w:r>
      <w:r>
        <w:t>]</w:t>
      </w:r>
    </w:p>
    <w:p w:rsidR="00270D8A" w:rsidP="00DC46FE" w:rsidRDefault="00270D8A" w14:paraId="00A30523" w14:textId="69CE92AA">
      <w:pPr>
        <w:ind w:left="2160"/>
      </w:pPr>
      <w:r>
        <w:t>[Per Unit]</w:t>
      </w:r>
    </w:p>
    <w:p w:rsidR="004F35D0" w:rsidP="00DC46FE" w:rsidRDefault="004F35D0" w14:paraId="5B48BBAA" w14:textId="77777777">
      <w:pPr>
        <w:ind w:left="2160"/>
      </w:pPr>
      <w:r>
        <w:t>[Pricing Expiration Date]</w:t>
      </w:r>
    </w:p>
    <w:p w:rsidR="00270D8A" w:rsidP="00DC46FE" w:rsidRDefault="004F35D0" w14:paraId="2C0060E2" w14:textId="548730D2">
      <w:pPr>
        <w:ind w:left="2160"/>
      </w:pPr>
      <w:r>
        <w:t>[Pricing Provided By:]</w:t>
      </w:r>
    </w:p>
    <w:p w:rsidR="0013794D" w:rsidP="0013794D" w:rsidRDefault="0013794D" w14:paraId="406795FB" w14:textId="67689CB4">
      <w:pPr>
        <w:pStyle w:val="Heading3"/>
        <w:rPr>
          <w:sz w:val="44"/>
          <w:szCs w:val="44"/>
        </w:rPr>
      </w:pPr>
      <w:r>
        <w:rPr>
          <w:sz w:val="44"/>
          <w:szCs w:val="44"/>
        </w:rPr>
        <w:t>Perm Roll-offs Specific</w:t>
      </w:r>
    </w:p>
    <w:p w:rsidRPr="0013794D" w:rsidR="0013794D" w:rsidP="0013794D" w:rsidRDefault="0013794D" w14:paraId="790D1F43" w14:textId="1F2759BC">
      <w:pPr>
        <w:pStyle w:val="Heading4"/>
      </w:pPr>
      <w:r>
        <w:rPr>
          <w:rStyle w:val="Heading3Char"/>
          <w:color w:val="CA6D07" w:themeColor="accent1" w:themeShade="BF"/>
          <w:sz w:val="22"/>
          <w:szCs w:val="22"/>
        </w:rPr>
        <w:t>Order</w:t>
      </w:r>
      <w:r w:rsidRPr="00180B0D">
        <w:rPr>
          <w:rStyle w:val="Heading3Char"/>
          <w:color w:val="CA6D07" w:themeColor="accent1" w:themeShade="BF"/>
          <w:sz w:val="22"/>
          <w:szCs w:val="22"/>
        </w:rPr>
        <w:t xml:space="preserve"> Handling - </w:t>
      </w:r>
      <w:r>
        <w:rPr>
          <w:rStyle w:val="Heading3Char"/>
          <w:color w:val="CA6D07" w:themeColor="accent1" w:themeShade="BF"/>
          <w:sz w:val="22"/>
          <w:szCs w:val="22"/>
        </w:rPr>
        <w:t>Order Processing</w:t>
      </w:r>
    </w:p>
    <w:p w:rsidRPr="008C5FAF" w:rsidR="0013794D" w:rsidP="0013794D" w:rsidRDefault="0013794D" w14:paraId="7E2F5345" w14:textId="77777777">
      <w:pPr>
        <w:pStyle w:val="Heading5"/>
        <w:ind w:left="720"/>
        <w:rPr>
          <w:b/>
          <w:bCs/>
          <w:color w:val="auto"/>
        </w:rPr>
      </w:pPr>
      <w:r>
        <w:rPr>
          <w:b/>
          <w:bCs/>
          <w:color w:val="auto"/>
        </w:rPr>
        <w:t>Removal Approval</w:t>
      </w:r>
    </w:p>
    <w:p w:rsidR="00027D14" w:rsidP="00027D14" w:rsidRDefault="0013794D" w14:paraId="7CA0C546" w14:textId="77777777">
      <w:pPr>
        <w:ind w:left="720"/>
      </w:pPr>
      <w:r>
        <w:t>We require approval in order to create a removal ticket.</w:t>
      </w:r>
    </w:p>
    <w:p w:rsidRPr="00FF05E2" w:rsidR="00027D14" w:rsidP="00027D14" w:rsidRDefault="00027D14" w14:paraId="3EBD07BD" w14:textId="77777777">
      <w:pPr>
        <w:pStyle w:val="Heading6"/>
        <w:ind w:left="1440"/>
      </w:pPr>
      <w:r>
        <w:t>Notifications</w:t>
      </w:r>
      <w:r w:rsidRPr="00FF05E2">
        <w:t>:</w:t>
      </w:r>
    </w:p>
    <w:p w:rsidR="00027D14" w:rsidP="00027D14" w:rsidRDefault="00027D14" w14:paraId="74DEBA7E" w14:textId="77777777">
      <w:pPr>
        <w:pStyle w:val="NoSpacing"/>
        <w:ind w:left="1440" w:firstLine="720"/>
        <w:rPr>
          <w:color w:val="808080" w:themeColor="background1" w:themeShade="80"/>
        </w:rPr>
      </w:pPr>
      <w:r>
        <w:rPr>
          <w:color w:val="808080" w:themeColor="background1" w:themeShade="80"/>
        </w:rPr>
        <w:t>FL - Removal Request - Request</w:t>
      </w:r>
    </w:p>
    <w:p w:rsidRPr="00027D14" w:rsidR="0013794D" w:rsidP="00027D14" w:rsidRDefault="00027D14" w14:paraId="789A6E02" w14:textId="72181CAB">
      <w:pPr>
        <w:pStyle w:val="NoSpacing"/>
        <w:ind w:left="1440" w:firstLine="720"/>
        <w:rPr>
          <w:color w:val="808080" w:themeColor="background1" w:themeShade="80"/>
        </w:rPr>
      </w:pPr>
      <w:r>
        <w:rPr>
          <w:color w:val="808080" w:themeColor="background1" w:themeShade="80"/>
        </w:rPr>
        <w:t>FL - Removal Request - Approved</w:t>
      </w:r>
    </w:p>
    <w:p w:rsidRPr="00FF05E2" w:rsidR="0013794D" w:rsidP="0013794D" w:rsidRDefault="0013794D" w14:paraId="577B2AF3" w14:textId="77777777">
      <w:pPr>
        <w:pStyle w:val="Heading6"/>
        <w:ind w:left="1440"/>
      </w:pPr>
      <w:r>
        <w:t>(Additional Setup) Form Rules</w:t>
      </w:r>
      <w:r w:rsidRPr="00FF05E2">
        <w:t>:</w:t>
      </w:r>
    </w:p>
    <w:p w:rsidR="0013794D" w:rsidP="0013794D" w:rsidRDefault="0013794D" w14:paraId="2B2B9F98" w14:textId="46195A5E">
      <w:pPr>
        <w:pStyle w:val="NoSpacing"/>
        <w:ind w:left="1440" w:firstLine="720"/>
        <w:rPr>
          <w:color w:val="808080" w:themeColor="background1" w:themeShade="80"/>
        </w:rPr>
      </w:pPr>
      <w:r>
        <w:rPr>
          <w:color w:val="808080" w:themeColor="background1" w:themeShade="80"/>
        </w:rPr>
        <w:t>#</w:t>
      </w:r>
      <w:r w:rsidR="003023CF">
        <w:rPr>
          <w:color w:val="808080" w:themeColor="background1" w:themeShade="80"/>
        </w:rPr>
        <w:t>54,</w:t>
      </w:r>
      <w:r w:rsidR="002733FB">
        <w:rPr>
          <w:color w:val="808080" w:themeColor="background1" w:themeShade="80"/>
        </w:rPr>
        <w:t>55,57</w:t>
      </w:r>
    </w:p>
    <w:p w:rsidRPr="00FF05E2" w:rsidR="0013794D" w:rsidP="0013794D" w:rsidRDefault="0013794D" w14:paraId="43965299" w14:textId="77777777">
      <w:pPr>
        <w:pStyle w:val="Heading6"/>
        <w:ind w:left="1440"/>
      </w:pPr>
      <w:r w:rsidRPr="00FF05E2">
        <w:t>Important Fields:</w:t>
      </w:r>
    </w:p>
    <w:p w:rsidR="0013794D" w:rsidP="0013794D" w:rsidRDefault="0013794D" w14:paraId="78EBA340" w14:textId="77777777">
      <w:pPr>
        <w:ind w:left="2160"/>
      </w:pPr>
      <w:r>
        <w:t>[Removal Request]</w:t>
      </w:r>
    </w:p>
    <w:p w:rsidR="0013794D" w:rsidP="0013794D" w:rsidRDefault="0013794D" w14:paraId="02E2CF21" w14:textId="77777777">
      <w:pPr>
        <w:ind w:left="2160"/>
      </w:pPr>
      <w:r>
        <w:t>[Removal Reason]</w:t>
      </w:r>
    </w:p>
    <w:p w:rsidR="0013794D" w:rsidP="0013794D" w:rsidRDefault="0013794D" w14:paraId="5230E8A6" w14:textId="77777777">
      <w:pPr>
        <w:ind w:left="2160"/>
      </w:pPr>
      <w:r>
        <w:t>[Removal Requested By]</w:t>
      </w:r>
    </w:p>
    <w:p w:rsidR="0013794D" w:rsidP="0013794D" w:rsidRDefault="0013794D" w14:paraId="395A02F9" w14:textId="77777777">
      <w:pPr>
        <w:ind w:left="2160"/>
      </w:pPr>
      <w:r>
        <w:t>[Removal Requested On]</w:t>
      </w:r>
    </w:p>
    <w:p w:rsidR="0013794D" w:rsidP="0013794D" w:rsidRDefault="0013794D" w14:paraId="4D30CCB1" w14:textId="77777777">
      <w:pPr>
        <w:ind w:left="2160"/>
      </w:pPr>
      <w:r>
        <w:t>[Removal Approved]</w:t>
      </w:r>
    </w:p>
    <w:p w:rsidRPr="008C5FAF" w:rsidR="00BD7594" w:rsidP="00BD7594" w:rsidRDefault="00BD7594" w14:paraId="1D86C35D" w14:textId="55C25D4F">
      <w:pPr>
        <w:pStyle w:val="Heading5"/>
        <w:ind w:left="720"/>
        <w:rPr>
          <w:b/>
          <w:bCs/>
          <w:color w:val="auto"/>
        </w:rPr>
      </w:pPr>
      <w:r>
        <w:rPr>
          <w:b/>
          <w:bCs/>
          <w:color w:val="auto"/>
        </w:rPr>
        <w:t>New Jersey Vendor Approval</w:t>
      </w:r>
    </w:p>
    <w:p w:rsidR="00BD7594" w:rsidP="00BD7594" w:rsidRDefault="00BD7594" w14:paraId="56018A25" w14:textId="3BC6D98B">
      <w:pPr>
        <w:ind w:left="720"/>
      </w:pPr>
      <w:r>
        <w:t xml:space="preserve">We require </w:t>
      </w:r>
      <w:r w:rsidR="005B4CE6">
        <w:t xml:space="preserve">vendor </w:t>
      </w:r>
      <w:r>
        <w:t xml:space="preserve">approval </w:t>
      </w:r>
      <w:r w:rsidR="005B4CE6">
        <w:t>by the NJ Team for any orders in New Jersey</w:t>
      </w:r>
      <w:r>
        <w:t>.</w:t>
      </w:r>
    </w:p>
    <w:p w:rsidRPr="00FF05E2" w:rsidR="00BD7594" w:rsidP="00BD7594" w:rsidRDefault="00BD7594" w14:paraId="141D9299" w14:textId="77777777">
      <w:pPr>
        <w:pStyle w:val="Heading6"/>
        <w:ind w:left="1440"/>
      </w:pPr>
      <w:r>
        <w:t>(Additional Setup) Form Rules</w:t>
      </w:r>
      <w:r w:rsidRPr="00FF05E2">
        <w:t>:</w:t>
      </w:r>
    </w:p>
    <w:p w:rsidR="00BD7594" w:rsidP="00BD7594" w:rsidRDefault="00BD7594" w14:paraId="4D8DB34D" w14:textId="543B3A28">
      <w:pPr>
        <w:pStyle w:val="NoSpacing"/>
        <w:ind w:left="1440" w:firstLine="720"/>
        <w:rPr>
          <w:color w:val="808080" w:themeColor="background1" w:themeShade="80"/>
        </w:rPr>
      </w:pPr>
      <w:r>
        <w:rPr>
          <w:color w:val="808080" w:themeColor="background1" w:themeShade="80"/>
        </w:rPr>
        <w:t>#</w:t>
      </w:r>
      <w:r w:rsidR="003705EF">
        <w:rPr>
          <w:color w:val="808080" w:themeColor="background1" w:themeShade="80"/>
        </w:rPr>
        <w:t>46-48</w:t>
      </w:r>
    </w:p>
    <w:p w:rsidRPr="00FF05E2" w:rsidR="00BD7594" w:rsidP="00BD7594" w:rsidRDefault="00BD7594" w14:paraId="502461E5" w14:textId="77777777">
      <w:pPr>
        <w:pStyle w:val="Heading6"/>
        <w:ind w:left="1440"/>
      </w:pPr>
      <w:r w:rsidRPr="00FF05E2">
        <w:t>Important Fields:</w:t>
      </w:r>
    </w:p>
    <w:p w:rsidR="00BD7594" w:rsidP="0080747C" w:rsidRDefault="00BD7594" w14:paraId="11C068F2" w14:textId="548A50F1">
      <w:pPr>
        <w:ind w:left="2160"/>
      </w:pPr>
      <w:r>
        <w:t>[</w:t>
      </w:r>
      <w:r w:rsidR="0080747C">
        <w:t>NJ Approval Log]</w:t>
      </w:r>
    </w:p>
    <w:p w:rsidR="0080747C" w:rsidP="0080747C" w:rsidRDefault="0080747C" w14:paraId="709C9D73" w14:textId="3BD07947">
      <w:pPr>
        <w:ind w:left="2160"/>
      </w:pPr>
      <w:r>
        <w:t>[Approved NJ Vendor]</w:t>
      </w:r>
    </w:p>
    <w:p w:rsidR="0080747C" w:rsidP="0080747C" w:rsidRDefault="009670EC" w14:paraId="164DE1E1" w14:textId="396920A6">
      <w:pPr>
        <w:ind w:left="2160"/>
      </w:pPr>
      <w:r>
        <w:t>[Approved NJ Customer Quote]</w:t>
      </w:r>
    </w:p>
    <w:p w:rsidR="00572EEF" w:rsidP="00572EEF" w:rsidRDefault="00572EEF" w14:paraId="2D00AD21" w14:textId="77777777">
      <w:pPr>
        <w:pStyle w:val="Heading5"/>
        <w:ind w:left="720"/>
        <w:rPr>
          <w:b/>
          <w:bCs/>
          <w:color w:val="auto"/>
        </w:rPr>
      </w:pPr>
      <w:r>
        <w:rPr>
          <w:b/>
          <w:bCs/>
          <w:color w:val="auto"/>
        </w:rPr>
        <w:t>Rebates</w:t>
      </w:r>
    </w:p>
    <w:p w:rsidR="00572EEF" w:rsidP="00572EEF" w:rsidRDefault="00572EEF" w14:paraId="0DFE87AF" w14:textId="77777777">
      <w:pPr>
        <w:ind w:left="720"/>
      </w:pPr>
      <w:r>
        <w:t>We record information about rebates if they are expected. This information feeds the Service Tickets.</w:t>
      </w:r>
    </w:p>
    <w:p w:rsidRPr="00FF05E2" w:rsidR="009815BF" w:rsidP="009815BF" w:rsidRDefault="009815BF" w14:paraId="7F1212D8" w14:textId="77777777">
      <w:pPr>
        <w:pStyle w:val="Heading6"/>
        <w:ind w:left="1440"/>
      </w:pPr>
      <w:r>
        <w:t>(Additional Setup) Form Rules</w:t>
      </w:r>
      <w:r w:rsidRPr="00FF05E2">
        <w:t>:</w:t>
      </w:r>
    </w:p>
    <w:p w:rsidR="009815BF" w:rsidP="009815BF" w:rsidRDefault="009815BF" w14:paraId="7369F7E1" w14:textId="185FE2AE">
      <w:pPr>
        <w:pStyle w:val="NoSpacing"/>
        <w:ind w:left="1440" w:firstLine="720"/>
        <w:rPr>
          <w:color w:val="808080" w:themeColor="background1" w:themeShade="80"/>
        </w:rPr>
      </w:pPr>
      <w:r>
        <w:rPr>
          <w:color w:val="808080" w:themeColor="background1" w:themeShade="80"/>
        </w:rPr>
        <w:t>#</w:t>
      </w:r>
      <w:r>
        <w:rPr>
          <w:color w:val="808080" w:themeColor="background1" w:themeShade="80"/>
        </w:rPr>
        <w:t>61</w:t>
      </w:r>
    </w:p>
    <w:p w:rsidR="00572EEF" w:rsidP="00572EEF" w:rsidRDefault="00572EEF" w14:paraId="78A7FCFE" w14:textId="77777777">
      <w:pPr>
        <w:pStyle w:val="Heading6"/>
        <w:ind w:left="1440"/>
      </w:pPr>
      <w:r>
        <w:t>Important Fields:</w:t>
      </w:r>
    </w:p>
    <w:p w:rsidRPr="00572EEF" w:rsidR="00572EEF" w:rsidP="00572EEF" w:rsidRDefault="00572EEF" w14:paraId="67EA926F" w14:textId="466F170C">
      <w:pPr>
        <w:pStyle w:val="NoSpacing"/>
        <w:ind w:left="1440" w:firstLine="720"/>
        <w:rPr>
          <w:color w:val="808080" w:themeColor="background1" w:themeShade="80"/>
        </w:rPr>
      </w:pPr>
      <w:r w:rsidRPr="00D42AA5">
        <w:rPr>
          <w:color w:val="808080" w:themeColor="background1" w:themeShade="80"/>
        </w:rPr>
        <w:t>(Many</w:t>
      </w:r>
      <w:r>
        <w:rPr>
          <w:color w:val="808080" w:themeColor="background1" w:themeShade="80"/>
        </w:rPr>
        <w:t xml:space="preserve">) Rates </w:t>
      </w:r>
      <w:r w:rsidRPr="00D42AA5">
        <w:rPr>
          <w:color w:val="808080" w:themeColor="background1" w:themeShade="80"/>
        </w:rPr>
        <w:t>fields – labels contain the string</w:t>
      </w:r>
      <w:r>
        <w:rPr>
          <w:color w:val="808080" w:themeColor="background1" w:themeShade="80"/>
        </w:rPr>
        <w:t xml:space="preserve"> “Rebate”</w:t>
      </w:r>
    </w:p>
    <w:p w:rsidRPr="008C5FAF" w:rsidR="007B4C95" w:rsidP="007B4C95" w:rsidRDefault="007B4C95" w14:paraId="2801849B" w14:textId="213C7A72">
      <w:pPr>
        <w:pStyle w:val="Heading5"/>
        <w:ind w:left="720"/>
        <w:rPr>
          <w:b/>
          <w:bCs/>
          <w:color w:val="auto"/>
        </w:rPr>
      </w:pPr>
      <w:r>
        <w:rPr>
          <w:b/>
          <w:bCs/>
          <w:color w:val="auto"/>
        </w:rPr>
        <w:t>Waste Diversion</w:t>
      </w:r>
    </w:p>
    <w:p w:rsidR="007B4C95" w:rsidP="007B4C95" w:rsidRDefault="007B4C95" w14:paraId="5D4904B3" w14:textId="369AFBEB">
      <w:pPr>
        <w:ind w:left="720"/>
      </w:pPr>
      <w:r>
        <w:t xml:space="preserve">We record </w:t>
      </w:r>
      <w:r w:rsidR="001411CE">
        <w:t xml:space="preserve">information about </w:t>
      </w:r>
      <w:r w:rsidR="00AA2097">
        <w:t xml:space="preserve">if the waste is divertible, and whether or not it was </w:t>
      </w:r>
      <w:r w:rsidR="006A4443">
        <w:t>div</w:t>
      </w:r>
      <w:r w:rsidR="00AA2097">
        <w:t>erted.</w:t>
      </w:r>
    </w:p>
    <w:p w:rsidRPr="00FF05E2" w:rsidR="007B4C95" w:rsidP="007B4C95" w:rsidRDefault="007B4C95" w14:paraId="5546316D" w14:textId="77777777">
      <w:pPr>
        <w:pStyle w:val="Heading6"/>
        <w:ind w:left="1440"/>
      </w:pPr>
      <w:r>
        <w:t>(Additional Setup) Form Rules</w:t>
      </w:r>
      <w:r w:rsidRPr="00FF05E2">
        <w:t>:</w:t>
      </w:r>
    </w:p>
    <w:p w:rsidR="007B4C95" w:rsidP="007B4C95" w:rsidRDefault="007B4C95" w14:paraId="00E2F9BE" w14:textId="77777777">
      <w:pPr>
        <w:pStyle w:val="NoSpacing"/>
        <w:ind w:left="1440" w:firstLine="720"/>
        <w:rPr>
          <w:color w:val="808080" w:themeColor="background1" w:themeShade="80"/>
        </w:rPr>
      </w:pPr>
      <w:r>
        <w:rPr>
          <w:color w:val="808080" w:themeColor="background1" w:themeShade="80"/>
        </w:rPr>
        <w:t>#46-48</w:t>
      </w:r>
    </w:p>
    <w:p w:rsidRPr="00FF05E2" w:rsidR="007B4C95" w:rsidP="007B4C95" w:rsidRDefault="007B4C95" w14:paraId="1E93AB04" w14:textId="77777777">
      <w:pPr>
        <w:pStyle w:val="Heading6"/>
        <w:ind w:left="1440"/>
      </w:pPr>
      <w:r w:rsidRPr="00FF05E2">
        <w:t>Important Fields:</w:t>
      </w:r>
    </w:p>
    <w:p w:rsidR="00CC71FD" w:rsidP="00CC71FD" w:rsidRDefault="00CC71FD" w14:paraId="7A68EEBC" w14:textId="77777777">
      <w:pPr>
        <w:ind w:left="2160"/>
      </w:pPr>
      <w:r>
        <w:t>[Divertible?]</w:t>
      </w:r>
    </w:p>
    <w:p w:rsidR="00CC71FD" w:rsidP="00CC71FD" w:rsidRDefault="00CC71FD" w14:paraId="269B9996" w14:textId="77777777">
      <w:pPr>
        <w:ind w:left="2160"/>
      </w:pPr>
      <w:r>
        <w:t>[Diverted from Landfill]</w:t>
      </w:r>
    </w:p>
    <w:p w:rsidR="00CC71FD" w:rsidP="00CC71FD" w:rsidRDefault="00CC71FD" w14:paraId="3A5FC990" w14:textId="77777777">
      <w:pPr>
        <w:ind w:left="2160"/>
      </w:pPr>
      <w:r>
        <w:t>[Diversion Report Required]</w:t>
      </w:r>
    </w:p>
    <w:p w:rsidRPr="008C5FAF" w:rsidR="002E2B7B" w:rsidP="002E2B7B" w:rsidRDefault="002E2B7B" w14:paraId="6EF348DA" w14:textId="4E0281CE">
      <w:pPr>
        <w:pStyle w:val="Heading5"/>
        <w:ind w:left="720"/>
        <w:rPr>
          <w:b/>
          <w:bCs/>
          <w:color w:val="auto"/>
        </w:rPr>
      </w:pPr>
      <w:r>
        <w:rPr>
          <w:b/>
          <w:bCs/>
          <w:color w:val="auto"/>
        </w:rPr>
        <w:t>Vendor Selection</w:t>
      </w:r>
    </w:p>
    <w:p w:rsidR="002E2B7B" w:rsidP="002E2B7B" w:rsidRDefault="002E2B7B" w14:paraId="063EBD73" w14:textId="28182C30">
      <w:pPr>
        <w:ind w:left="720"/>
      </w:pPr>
      <w:r>
        <w:t xml:space="preserve">We </w:t>
      </w:r>
      <w:r w:rsidR="00B821E6">
        <w:t xml:space="preserve">have many different vendors for </w:t>
      </w:r>
      <w:r w:rsidR="00BF179B">
        <w:t xml:space="preserve">various </w:t>
      </w:r>
      <w:r w:rsidR="00B821E6">
        <w:t>Perm Roll-off aspects.</w:t>
      </w:r>
      <w:r w:rsidR="00BF179B">
        <w:t xml:space="preserve"> This is accomplished via </w:t>
      </w:r>
      <w:r w:rsidR="00B91E97">
        <w:t>a “Vendor Link” join table.</w:t>
      </w:r>
    </w:p>
    <w:p w:rsidRPr="00FF05E2" w:rsidR="002E2B7B" w:rsidP="002E2B7B" w:rsidRDefault="002E2B7B" w14:paraId="25D614F7" w14:textId="77777777">
      <w:pPr>
        <w:pStyle w:val="Heading6"/>
        <w:ind w:left="1440"/>
      </w:pPr>
      <w:r w:rsidRPr="00FF05E2">
        <w:t>Important Fields:</w:t>
      </w:r>
    </w:p>
    <w:p w:rsidR="002E2B7B" w:rsidP="002E2B7B" w:rsidRDefault="002E2B7B" w14:paraId="34869307" w14:textId="77777777">
      <w:pPr>
        <w:ind w:left="2160"/>
      </w:pPr>
      <w:r>
        <w:t>[Related Waste Vendor]</w:t>
      </w:r>
    </w:p>
    <w:p w:rsidR="002E2B7B" w:rsidP="002E2B7B" w:rsidRDefault="002E2B7B" w14:paraId="29C339D4" w14:textId="77777777">
      <w:pPr>
        <w:ind w:left="2160"/>
      </w:pPr>
      <w:r>
        <w:t>[Active Equipment Rental Vendor]</w:t>
      </w:r>
    </w:p>
    <w:p w:rsidR="002E2B7B" w:rsidP="002E2B7B" w:rsidRDefault="002E2B7B" w14:paraId="418E3C07" w14:textId="77777777">
      <w:pPr>
        <w:ind w:left="2160"/>
      </w:pPr>
      <w:r>
        <w:t>[Active Installation Vendor]</w:t>
      </w:r>
    </w:p>
    <w:p w:rsidR="002E2B7B" w:rsidP="002E2B7B" w:rsidRDefault="002E2B7B" w14:paraId="08A1B35C" w14:textId="77777777">
      <w:pPr>
        <w:ind w:left="2160"/>
      </w:pPr>
      <w:r>
        <w:t>[Active Maintenance Vendor]</w:t>
      </w:r>
    </w:p>
    <w:p w:rsidR="002E2B7B" w:rsidP="002E2B7B" w:rsidRDefault="002E2B7B" w14:paraId="3E6A8998" w14:textId="77777777">
      <w:pPr>
        <w:ind w:left="2160"/>
      </w:pPr>
      <w:r>
        <w:t>[Active Monitor Rental Vendor]</w:t>
      </w:r>
    </w:p>
    <w:p w:rsidR="002E2B7B" w:rsidP="002E2B7B" w:rsidRDefault="002E2B7B" w14:paraId="182D5667" w14:textId="77777777">
      <w:pPr>
        <w:ind w:left="2160"/>
      </w:pPr>
      <w:r>
        <w:t>[Active Waste Disposal Vendor]</w:t>
      </w:r>
    </w:p>
    <w:p w:rsidRPr="00AB7EDA" w:rsidR="0017155E" w:rsidP="0017155E" w:rsidRDefault="0017155E" w14:paraId="4E85011E" w14:textId="77777777">
      <w:pPr>
        <w:pStyle w:val="NoSpacing"/>
        <w:ind w:left="1440" w:firstLine="720"/>
        <w:rPr>
          <w:color w:val="808080" w:themeColor="background1" w:themeShade="80"/>
        </w:rPr>
      </w:pPr>
    </w:p>
    <w:p w:rsidR="0017155E" w:rsidP="0017155E" w:rsidRDefault="0017155E" w14:paraId="5F88B669" w14:textId="77777777">
      <w:pPr>
        <w:pStyle w:val="Heading4"/>
        <w:spacing w:before="0"/>
      </w:pPr>
      <w:r>
        <w:rPr>
          <w:rStyle w:val="Heading3Char"/>
          <w:color w:val="CA6D07" w:themeColor="accent1" w:themeShade="BF"/>
          <w:sz w:val="22"/>
          <w:szCs w:val="22"/>
        </w:rPr>
        <w:t>Record Handling</w:t>
      </w:r>
    </w:p>
    <w:p w:rsidRPr="008C5FAF" w:rsidR="0017155E" w:rsidP="0017155E" w:rsidRDefault="0017155E" w14:paraId="1ACAC42C" w14:textId="77777777">
      <w:pPr>
        <w:pStyle w:val="Heading5"/>
        <w:ind w:left="720"/>
        <w:rPr>
          <w:b/>
          <w:bCs/>
          <w:color w:val="auto"/>
        </w:rPr>
      </w:pPr>
      <w:r>
        <w:rPr>
          <w:b/>
          <w:bCs/>
          <w:color w:val="auto"/>
        </w:rPr>
        <w:t>Product Line Information</w:t>
      </w:r>
    </w:p>
    <w:p w:rsidR="0017155E" w:rsidP="009B0191" w:rsidRDefault="00A91573" w14:paraId="6FD48048" w14:textId="3C5665A3">
      <w:pPr>
        <w:ind w:left="720"/>
      </w:pPr>
      <w:r>
        <w:t>Perm Roll-offs</w:t>
      </w:r>
      <w:r w:rsidR="0017155E">
        <w:t xml:space="preserve"> have unique information requirements, primarily </w:t>
      </w:r>
      <w:r w:rsidR="0067355D">
        <w:t xml:space="preserve">multiple haulers, </w:t>
      </w:r>
      <w:r w:rsidR="009B0191">
        <w:t>billing requirements based around debris, tonnages, and rental length. There are many additional unique service rates, and data is similar to roll-offs with additional rental considerations</w:t>
      </w:r>
      <w:r w:rsidR="0067355D">
        <w:t>.</w:t>
      </w:r>
    </w:p>
    <w:p w:rsidRPr="00FF05E2" w:rsidR="0017155E" w:rsidP="0017155E" w:rsidRDefault="00C93F93" w14:paraId="464A421E" w14:textId="7C35C0FC">
      <w:pPr>
        <w:pStyle w:val="Heading6"/>
        <w:ind w:left="1440"/>
      </w:pPr>
      <w:r>
        <w:t xml:space="preserve">(Additional Setup) </w:t>
      </w:r>
      <w:r w:rsidR="0017155E">
        <w:t>Form Rules</w:t>
      </w:r>
      <w:r w:rsidRPr="00FF05E2" w:rsidR="0017155E">
        <w:t>:</w:t>
      </w:r>
    </w:p>
    <w:p w:rsidRPr="004976FF" w:rsidR="00A91573" w:rsidP="00A91573" w:rsidRDefault="00A91573" w14:paraId="15EF1502" w14:textId="600B2809">
      <w:pPr>
        <w:pStyle w:val="NoSpacing"/>
        <w:ind w:left="1440" w:firstLine="720"/>
        <w:rPr>
          <w:color w:val="808080" w:themeColor="background1" w:themeShade="80"/>
        </w:rPr>
      </w:pPr>
      <w:r>
        <w:rPr>
          <w:color w:val="808080" w:themeColor="background1" w:themeShade="80"/>
        </w:rPr>
        <w:t>#1,5,6,8,11-22,25-39,43,45</w:t>
      </w:r>
      <w:r w:rsidR="003705EF">
        <w:rPr>
          <w:color w:val="808080" w:themeColor="background1" w:themeShade="80"/>
        </w:rPr>
        <w:t>,</w:t>
      </w:r>
      <w:r>
        <w:rPr>
          <w:color w:val="808080" w:themeColor="background1" w:themeShade="80"/>
        </w:rPr>
        <w:t>49,53,58,59</w:t>
      </w:r>
    </w:p>
    <w:p w:rsidR="003869D7" w:rsidP="00570561" w:rsidRDefault="0017155E" w14:paraId="05F679CF" w14:textId="1596B2B0">
      <w:pPr>
        <w:pStyle w:val="Heading6"/>
        <w:ind w:left="1440"/>
      </w:pPr>
      <w:r>
        <w:t xml:space="preserve">(Somewhat Unique) </w:t>
      </w:r>
      <w:r w:rsidRPr="00FF05E2">
        <w:t>Important Fields:</w:t>
      </w:r>
    </w:p>
    <w:p w:rsidR="009670EC" w:rsidP="009670EC" w:rsidRDefault="009670EC" w14:paraId="002F8A14" w14:textId="77777777">
      <w:pPr>
        <w:pStyle w:val="NoSpacing"/>
        <w:ind w:left="1440" w:firstLine="720"/>
        <w:rPr>
          <w:color w:val="808080" w:themeColor="background1" w:themeShade="80"/>
        </w:rPr>
      </w:pPr>
      <w:r w:rsidRPr="00D42AA5">
        <w:rPr>
          <w:color w:val="808080" w:themeColor="background1" w:themeShade="80"/>
        </w:rPr>
        <w:t xml:space="preserve">(Many) fields – labels contain the string </w:t>
      </w:r>
      <w:r>
        <w:rPr>
          <w:color w:val="808080" w:themeColor="background1" w:themeShade="80"/>
        </w:rPr>
        <w:t>“Original”</w:t>
      </w:r>
    </w:p>
    <w:p w:rsidR="00F93915" w:rsidP="003023CF" w:rsidRDefault="00F93915" w14:paraId="77C87B88" w14:textId="419D4313">
      <w:pPr>
        <w:ind w:left="2160"/>
      </w:pPr>
      <w:r>
        <w:t>[Size]</w:t>
      </w:r>
    </w:p>
    <w:p w:rsidR="00664A35" w:rsidP="003023CF" w:rsidRDefault="00664A35" w14:paraId="0B8864FF" w14:textId="1FF43CAD">
      <w:pPr>
        <w:ind w:left="2160"/>
      </w:pPr>
      <w:r>
        <w:t>[Debris]</w:t>
      </w:r>
    </w:p>
    <w:p w:rsidR="00664A35" w:rsidP="003023CF" w:rsidRDefault="00664A35" w14:paraId="0A974529" w14:textId="77777777">
      <w:pPr>
        <w:ind w:left="2160"/>
      </w:pPr>
      <w:r>
        <w:t>[Debris (Detail)]</w:t>
      </w:r>
    </w:p>
    <w:p w:rsidR="008D024E" w:rsidP="003023CF" w:rsidRDefault="006B4D11" w14:paraId="17D6E237" w14:textId="17D85B6A">
      <w:pPr>
        <w:ind w:left="2160"/>
      </w:pPr>
      <w:r>
        <w:t>[Installation</w:t>
      </w:r>
      <w:r w:rsidR="00A64D2F">
        <w:t xml:space="preserve"> (Customer)]</w:t>
      </w:r>
    </w:p>
    <w:p w:rsidR="00ED5D53" w:rsidP="003023CF" w:rsidRDefault="00ED5D53" w14:paraId="5708DCAD" w14:textId="76460CFF">
      <w:pPr>
        <w:ind w:left="2160"/>
      </w:pPr>
      <w:r>
        <w:t>[Installation (Hauler)]</w:t>
      </w:r>
    </w:p>
    <w:p w:rsidR="002D07A1" w:rsidP="003023CF" w:rsidRDefault="000E4554" w14:paraId="22661C50" w14:textId="23F02881">
      <w:pPr>
        <w:ind w:left="2160"/>
      </w:pPr>
      <w:r>
        <w:t>[Rental Interval (Customer)]</w:t>
      </w:r>
    </w:p>
    <w:p w:rsidR="001554A4" w:rsidP="003023CF" w:rsidRDefault="001554A4" w14:paraId="220A07ED" w14:textId="7817B976">
      <w:pPr>
        <w:ind w:left="2160"/>
      </w:pPr>
      <w:r>
        <w:t>[Rental Interval (Hauler)]</w:t>
      </w:r>
    </w:p>
    <w:p w:rsidR="000E4554" w:rsidP="003023CF" w:rsidRDefault="000E4554" w14:paraId="17C71FF5" w14:textId="34C51F18">
      <w:pPr>
        <w:ind w:left="2160"/>
      </w:pPr>
      <w:r>
        <w:t>[Rental Charge (Customer)]</w:t>
      </w:r>
    </w:p>
    <w:p w:rsidR="00D16B59" w:rsidP="003023CF" w:rsidRDefault="00D16B59" w14:paraId="5FDA063E" w14:textId="382A150F">
      <w:pPr>
        <w:ind w:left="2160"/>
      </w:pPr>
      <w:r>
        <w:t>[Rental Charge (Hauler)]</w:t>
      </w:r>
    </w:p>
    <w:p w:rsidR="00D0054C" w:rsidP="003023CF" w:rsidRDefault="00D0054C" w14:paraId="1CE1CEDD" w14:textId="120ADB26">
      <w:pPr>
        <w:ind w:left="2160"/>
      </w:pPr>
      <w:r>
        <w:t xml:space="preserve">[Rental </w:t>
      </w:r>
      <w:r w:rsidR="00AC5680">
        <w:t>Margin]</w:t>
      </w:r>
    </w:p>
    <w:p w:rsidR="00AC5680" w:rsidP="003023CF" w:rsidRDefault="00AC5680" w14:paraId="3D3BB3E0" w14:textId="25C6DC52">
      <w:pPr>
        <w:ind w:left="2160"/>
      </w:pPr>
      <w:r>
        <w:t>[Rental % Margin]</w:t>
      </w:r>
    </w:p>
    <w:p w:rsidR="00C430B9" w:rsidP="003023CF" w:rsidRDefault="00C430B9" w14:paraId="0F4248BD" w14:textId="2D4928EC">
      <w:pPr>
        <w:ind w:left="2160"/>
      </w:pPr>
      <w:r>
        <w:t>[Rental Format]</w:t>
      </w:r>
    </w:p>
    <w:p w:rsidR="000B32BF" w:rsidP="003023CF" w:rsidRDefault="000B32BF" w14:paraId="2F1C4EB3" w14:textId="6367107B">
      <w:pPr>
        <w:ind w:left="2160"/>
      </w:pPr>
      <w:r>
        <w:t>[Rental Format (Hauler)]</w:t>
      </w:r>
    </w:p>
    <w:p w:rsidR="000E4554" w:rsidP="003023CF" w:rsidRDefault="000B2AF3" w14:paraId="765FDB42" w14:textId="705DA704">
      <w:pPr>
        <w:ind w:left="2160"/>
      </w:pPr>
      <w:r>
        <w:t>[</w:t>
      </w:r>
      <w:r w:rsidR="000E4554">
        <w:t>Inactivity (Customer)]</w:t>
      </w:r>
    </w:p>
    <w:p w:rsidR="00FD756F" w:rsidP="003023CF" w:rsidRDefault="00FD756F" w14:paraId="37834992" w14:textId="5C42F5EC">
      <w:pPr>
        <w:ind w:left="2160"/>
      </w:pPr>
      <w:r>
        <w:t>[Inactivity (Vendor)]</w:t>
      </w:r>
    </w:p>
    <w:p w:rsidR="00CE2CD7" w:rsidP="003023CF" w:rsidRDefault="00CE2CD7" w14:paraId="250A3220" w14:textId="5861623C">
      <w:pPr>
        <w:ind w:left="2160"/>
      </w:pPr>
      <w:r>
        <w:t>[Inactivity Block Length (Customer)</w:t>
      </w:r>
      <w:r w:rsidR="008915A0">
        <w:t>]</w:t>
      </w:r>
    </w:p>
    <w:p w:rsidR="008915A0" w:rsidP="003023CF" w:rsidRDefault="008915A0" w14:paraId="1A5DAE67" w14:textId="28873904">
      <w:pPr>
        <w:ind w:left="2160"/>
      </w:pPr>
      <w:r>
        <w:t xml:space="preserve">[Inactivity </w:t>
      </w:r>
      <w:r w:rsidR="005E641E">
        <w:t>B</w:t>
      </w:r>
      <w:r>
        <w:t>lo</w:t>
      </w:r>
      <w:r w:rsidR="005E641E">
        <w:t>c</w:t>
      </w:r>
      <w:r>
        <w:t>k Length (Vendor)]</w:t>
      </w:r>
    </w:p>
    <w:p w:rsidR="00980F08" w:rsidP="003023CF" w:rsidRDefault="00CE2CD7" w14:paraId="7322E021" w14:textId="787ACF73">
      <w:pPr>
        <w:ind w:left="2160"/>
      </w:pPr>
      <w:r>
        <w:t>[</w:t>
      </w:r>
      <w:r w:rsidR="00980F08">
        <w:t>Inactivity Rate (Customer)]</w:t>
      </w:r>
    </w:p>
    <w:p w:rsidR="00980F08" w:rsidP="003023CF" w:rsidRDefault="00980F08" w14:paraId="13CCBED0" w14:textId="4EA06B9A">
      <w:pPr>
        <w:ind w:left="2160"/>
      </w:pPr>
      <w:r>
        <w:t xml:space="preserve">[Inactivity Rate </w:t>
      </w:r>
      <w:r w:rsidR="00CE2CD7">
        <w:t>(Hauler)]</w:t>
      </w:r>
    </w:p>
    <w:p w:rsidR="00CE2CD7" w:rsidP="003023CF" w:rsidRDefault="00CE2CD7" w14:paraId="4FAEC648" w14:textId="703D3DDA">
      <w:pPr>
        <w:ind w:left="2160"/>
      </w:pPr>
      <w:r>
        <w:t>[Inactivity Rate (Suggested)]</w:t>
      </w:r>
    </w:p>
    <w:p w:rsidR="001554A4" w:rsidP="003023CF" w:rsidRDefault="001554A4" w14:paraId="580B3C38" w14:textId="299B319B">
      <w:pPr>
        <w:ind w:left="2160"/>
      </w:pPr>
      <w:r>
        <w:t>[Monitor Billing Frequency (Hauler)]</w:t>
      </w:r>
    </w:p>
    <w:p w:rsidR="0067279A" w:rsidP="003023CF" w:rsidRDefault="0067279A" w14:paraId="2CD90FB4" w14:textId="131B3B18">
      <w:pPr>
        <w:ind w:left="2160"/>
      </w:pPr>
      <w:r>
        <w:t>[Monitor Rental (Customer)]</w:t>
      </w:r>
    </w:p>
    <w:p w:rsidR="00FD756F" w:rsidP="003023CF" w:rsidRDefault="00FD756F" w14:paraId="05A0AFCB" w14:textId="512CF51D">
      <w:pPr>
        <w:ind w:left="2160"/>
      </w:pPr>
      <w:r>
        <w:t>[Monitor Rental (Hauler)]</w:t>
      </w:r>
    </w:p>
    <w:p w:rsidR="002409EC" w:rsidP="003023CF" w:rsidRDefault="002409EC" w14:paraId="1C7BC4E3" w14:textId="1500513C">
      <w:pPr>
        <w:ind w:left="2160"/>
      </w:pPr>
      <w:r>
        <w:t>[Monitor Rental (Hauler) (Calculated)]</w:t>
      </w:r>
    </w:p>
    <w:p w:rsidR="00E0509A" w:rsidP="003023CF" w:rsidRDefault="00E0509A" w14:paraId="0695C5DF" w14:textId="324208CF">
      <w:pPr>
        <w:ind w:left="2160"/>
      </w:pPr>
      <w:r>
        <w:t>[Monitor Rental Margin]</w:t>
      </w:r>
    </w:p>
    <w:p w:rsidR="00E0509A" w:rsidP="003023CF" w:rsidRDefault="00E0509A" w14:paraId="2B6855D7" w14:textId="28820DFA">
      <w:pPr>
        <w:ind w:left="2160"/>
      </w:pPr>
      <w:r>
        <w:t xml:space="preserve">[Monitor Rental % Margin] </w:t>
      </w:r>
    </w:p>
    <w:p w:rsidR="001120B0" w:rsidP="003023CF" w:rsidRDefault="001120B0" w14:paraId="3E69222C" w14:textId="419CB72B">
      <w:pPr>
        <w:ind w:left="2160"/>
      </w:pPr>
      <w:r>
        <w:t>[Digout (Customer)]</w:t>
      </w:r>
    </w:p>
    <w:p w:rsidR="005B5939" w:rsidP="003023CF" w:rsidRDefault="005B5939" w14:paraId="164FDC7F" w14:textId="7B453FD9">
      <w:pPr>
        <w:ind w:left="2160"/>
      </w:pPr>
      <w:r>
        <w:t>[Digout (Hauler)]</w:t>
      </w:r>
    </w:p>
    <w:p w:rsidR="00C0671E" w:rsidP="003023CF" w:rsidRDefault="00C0671E" w14:paraId="26849F68" w14:textId="1C0FEA18">
      <w:pPr>
        <w:ind w:left="2160"/>
      </w:pPr>
      <w:r>
        <w:t>[Digout (Hauler) (Calculated)]</w:t>
      </w:r>
    </w:p>
    <w:p w:rsidR="00C0671E" w:rsidP="003023CF" w:rsidRDefault="00C0671E" w14:paraId="3C79C3F4" w14:textId="3EBD310D">
      <w:pPr>
        <w:ind w:left="2160"/>
      </w:pPr>
      <w:r>
        <w:t>[Digout (Suggested)]</w:t>
      </w:r>
    </w:p>
    <w:p w:rsidR="001120B0" w:rsidP="003023CF" w:rsidRDefault="001120B0" w14:paraId="120D4ABF" w14:textId="342BCBEE">
      <w:pPr>
        <w:ind w:left="2160"/>
      </w:pPr>
      <w:r>
        <w:t>[Decal (Customer)]</w:t>
      </w:r>
    </w:p>
    <w:p w:rsidR="005B5939" w:rsidP="003023CF" w:rsidRDefault="005B5939" w14:paraId="2290BD20" w14:textId="41F0E1BE">
      <w:pPr>
        <w:ind w:left="2160"/>
      </w:pPr>
      <w:r>
        <w:t>[Decal (Hauler)]</w:t>
      </w:r>
    </w:p>
    <w:p w:rsidR="00822F2E" w:rsidP="003023CF" w:rsidRDefault="00822F2E" w14:paraId="77A4476A" w14:textId="23146724">
      <w:pPr>
        <w:ind w:left="2160"/>
      </w:pPr>
      <w:r>
        <w:t>[Decal (Hauler) (Calculated)]</w:t>
      </w:r>
    </w:p>
    <w:p w:rsidR="00822F2E" w:rsidP="003023CF" w:rsidRDefault="00822F2E" w14:paraId="1811E532" w14:textId="6A1B6BB7">
      <w:pPr>
        <w:ind w:left="2160"/>
      </w:pPr>
      <w:r>
        <w:t>[Decal (Suggested)]</w:t>
      </w:r>
    </w:p>
    <w:p w:rsidR="00822F2E" w:rsidP="003023CF" w:rsidRDefault="00822F2E" w14:paraId="5BC0461B" w14:textId="2F6C578C">
      <w:pPr>
        <w:ind w:left="2160"/>
      </w:pPr>
      <w:r>
        <w:t>[Decal Rate (Suggested)]</w:t>
      </w:r>
    </w:p>
    <w:p w:rsidR="00CA24A9" w:rsidP="003023CF" w:rsidRDefault="00CA24A9" w14:paraId="78875F5A" w14:textId="0352B3D2">
      <w:pPr>
        <w:ind w:left="2160"/>
      </w:pPr>
      <w:r>
        <w:t>[Contamination (Customer)]</w:t>
      </w:r>
    </w:p>
    <w:p w:rsidR="00CA24A9" w:rsidP="003023CF" w:rsidRDefault="00CA24A9" w14:paraId="3E5D0A02" w14:textId="030756BC">
      <w:pPr>
        <w:ind w:left="2160"/>
      </w:pPr>
      <w:r>
        <w:t>[Contamination (Hauler)]</w:t>
      </w:r>
    </w:p>
    <w:p w:rsidR="00E243E9" w:rsidP="003023CF" w:rsidRDefault="00E243E9" w14:paraId="7644F1F9" w14:textId="720D4875">
      <w:pPr>
        <w:ind w:left="2160"/>
      </w:pPr>
      <w:r>
        <w:t>[Contamination (Hauler) (Calculated)]</w:t>
      </w:r>
    </w:p>
    <w:p w:rsidR="00E243E9" w:rsidP="003023CF" w:rsidRDefault="00E243E9" w14:paraId="0B89F508" w14:textId="1A837567">
      <w:pPr>
        <w:ind w:left="2160"/>
      </w:pPr>
      <w:r>
        <w:t>[Contamination (Suggested)]</w:t>
      </w:r>
    </w:p>
    <w:p w:rsidR="000B32BF" w:rsidP="003023CF" w:rsidRDefault="000B32BF" w14:paraId="03D61FEA" w14:textId="26EA7E4A">
      <w:pPr>
        <w:ind w:left="2160"/>
      </w:pPr>
      <w:r>
        <w:t>[Franchised/No Margin]</w:t>
      </w:r>
    </w:p>
    <w:p w:rsidR="00B74B5C" w:rsidP="003023CF" w:rsidRDefault="00B74B5C" w14:paraId="22B1B301" w14:textId="04BDBEA2">
      <w:pPr>
        <w:ind w:left="2160"/>
      </w:pPr>
      <w:r>
        <w:t>[Compactor]</w:t>
      </w:r>
    </w:p>
    <w:p w:rsidR="00B74B5C" w:rsidP="003023CF" w:rsidRDefault="00B74B5C" w14:paraId="06B8F31C" w14:textId="0A3035A8">
      <w:pPr>
        <w:ind w:left="2160"/>
      </w:pPr>
      <w:r>
        <w:t>[Compactor Ownership</w:t>
      </w:r>
      <w:r w:rsidR="00E243E9">
        <w:t>]</w:t>
      </w:r>
    </w:p>
    <w:p w:rsidR="0070475E" w:rsidP="003023CF" w:rsidRDefault="00822F2E" w14:paraId="78CFD7F9" w14:textId="1AE0F4F1">
      <w:pPr>
        <w:ind w:left="2160"/>
      </w:pPr>
      <w:r>
        <w:t>[Days Over Charge]</w:t>
      </w:r>
    </w:p>
    <w:p w:rsidR="00CA3A48" w:rsidP="003023CF" w:rsidRDefault="00CA3A48" w14:paraId="0566E06D" w14:textId="6E6D4742">
      <w:pPr>
        <w:ind w:left="2160"/>
      </w:pPr>
      <w:r>
        <w:t>[Final Tonnage</w:t>
      </w:r>
      <w:r w:rsidR="00116113">
        <w:t>]</w:t>
      </w:r>
    </w:p>
    <w:p w:rsidR="00116113" w:rsidP="003023CF" w:rsidRDefault="00116113" w14:paraId="30EA7B40" w14:textId="6E851C4D">
      <w:pPr>
        <w:ind w:left="2160"/>
      </w:pPr>
      <w:r>
        <w:t>[Final Tons Over]</w:t>
      </w:r>
    </w:p>
    <w:p w:rsidR="00FF4D51" w:rsidP="003023CF" w:rsidRDefault="00FF4D51" w14:paraId="41D60970" w14:textId="6273ED6E">
      <w:pPr>
        <w:ind w:left="2160"/>
      </w:pPr>
      <w:r>
        <w:t>[Hauler Account #]</w:t>
      </w:r>
    </w:p>
    <w:p w:rsidR="00A712A7" w:rsidP="003023CF" w:rsidRDefault="00A712A7" w14:paraId="7904921E" w14:textId="33D658DA">
      <w:pPr>
        <w:ind w:left="2160"/>
      </w:pPr>
      <w:r>
        <w:t>[Hauler Payment]</w:t>
      </w:r>
    </w:p>
    <w:p w:rsidR="005E641E" w:rsidP="003023CF" w:rsidRDefault="005E641E" w14:paraId="19063CAF" w14:textId="210182F1">
      <w:pPr>
        <w:ind w:left="2160"/>
      </w:pPr>
      <w:r>
        <w:t>[Monitored]</w:t>
      </w:r>
    </w:p>
    <w:p w:rsidR="006F164E" w:rsidP="006F164E" w:rsidRDefault="00390F27" w14:paraId="0390876B" w14:textId="6F8C07E1">
      <w:pPr>
        <w:ind w:left="2160"/>
      </w:pPr>
      <w:r>
        <w:t>[Transferred]</w:t>
      </w:r>
    </w:p>
    <w:p w:rsidRPr="008C5FAF" w:rsidR="007F4469" w:rsidP="007F4469" w:rsidRDefault="007F4469" w14:paraId="284CFC4E" w14:textId="77777777">
      <w:pPr>
        <w:pStyle w:val="Heading5"/>
        <w:ind w:left="720"/>
        <w:rPr>
          <w:b/>
          <w:bCs/>
          <w:color w:val="auto"/>
        </w:rPr>
      </w:pPr>
      <w:r>
        <w:rPr>
          <w:b/>
          <w:bCs/>
          <w:color w:val="auto"/>
        </w:rPr>
        <w:t>New Service</w:t>
      </w:r>
    </w:p>
    <w:p w:rsidR="007F4469" w:rsidP="007F4469" w:rsidRDefault="007F4469" w14:paraId="2C78016C" w14:textId="0DF632B7">
      <w:pPr>
        <w:ind w:left="720"/>
      </w:pPr>
      <w:r>
        <w:t xml:space="preserve">For </w:t>
      </w:r>
      <w:r>
        <w:t>R</w:t>
      </w:r>
      <w:r>
        <w:t xml:space="preserve">ermanent </w:t>
      </w:r>
      <w:r>
        <w:t>Roll-offs</w:t>
      </w:r>
      <w:r>
        <w:t>, we require the reason new service is being set up.</w:t>
      </w:r>
    </w:p>
    <w:p w:rsidRPr="00FF05E2" w:rsidR="007F4469" w:rsidP="007F4469" w:rsidRDefault="007F4469" w14:paraId="12DB51D9" w14:textId="77777777">
      <w:pPr>
        <w:pStyle w:val="Heading6"/>
        <w:ind w:left="1440"/>
      </w:pPr>
      <w:r>
        <w:t>(Additional Setup) Form Rules</w:t>
      </w:r>
      <w:r w:rsidRPr="00FF05E2">
        <w:t>:</w:t>
      </w:r>
    </w:p>
    <w:p w:rsidR="007F4469" w:rsidP="007F4469" w:rsidRDefault="007F4469" w14:paraId="02DF9B7F" w14:textId="0C593C08">
      <w:pPr>
        <w:pStyle w:val="NoSpacing"/>
        <w:ind w:left="1440" w:firstLine="720"/>
        <w:rPr>
          <w:color w:val="808080" w:themeColor="background1" w:themeShade="80"/>
        </w:rPr>
      </w:pPr>
      <w:r>
        <w:rPr>
          <w:color w:val="808080" w:themeColor="background1" w:themeShade="80"/>
        </w:rPr>
        <w:t>#</w:t>
      </w:r>
      <w:r w:rsidR="00727C22">
        <w:rPr>
          <w:color w:val="808080" w:themeColor="background1" w:themeShade="80"/>
        </w:rPr>
        <w:t>60</w:t>
      </w:r>
    </w:p>
    <w:p w:rsidRPr="00FF05E2" w:rsidR="007F4469" w:rsidP="007F4469" w:rsidRDefault="007F4469" w14:paraId="575D0A50" w14:textId="77777777">
      <w:pPr>
        <w:pStyle w:val="Heading6"/>
        <w:ind w:left="1440"/>
      </w:pPr>
      <w:r w:rsidRPr="00FF05E2">
        <w:t>Important Fields:</w:t>
      </w:r>
    </w:p>
    <w:p w:rsidR="007F4469" w:rsidP="007F4469" w:rsidRDefault="007F4469" w14:paraId="58329A0E" w14:textId="39A01D6D">
      <w:pPr>
        <w:ind w:left="2160"/>
      </w:pPr>
      <w:r>
        <w:t>[New Service]</w:t>
      </w:r>
    </w:p>
    <w:p w:rsidRPr="009061B8" w:rsidR="00707C04" w:rsidP="00707C04" w:rsidRDefault="00707C04" w14:paraId="04FF275D" w14:textId="77777777">
      <w:pPr>
        <w:pStyle w:val="Heading3"/>
        <w:rPr>
          <w:sz w:val="44"/>
          <w:szCs w:val="44"/>
        </w:rPr>
      </w:pPr>
      <w:r>
        <w:rPr>
          <w:sz w:val="44"/>
          <w:szCs w:val="44"/>
        </w:rPr>
        <w:t>All Service Tickets</w:t>
      </w:r>
      <w:r w:rsidRPr="009061B8">
        <w:rPr>
          <w:sz w:val="44"/>
          <w:szCs w:val="44"/>
        </w:rPr>
        <w:t xml:space="preserve"> Processes</w:t>
      </w:r>
    </w:p>
    <w:p w:rsidR="00707C04" w:rsidP="00707C04" w:rsidRDefault="00707C04" w14:paraId="4B95C724" w14:textId="77777777">
      <w:pPr>
        <w:pStyle w:val="Heading4"/>
        <w:rPr>
          <w:rStyle w:val="Heading3Char"/>
          <w:color w:val="CA6D07" w:themeColor="accent1" w:themeShade="BF"/>
          <w:sz w:val="22"/>
          <w:szCs w:val="22"/>
        </w:rPr>
      </w:pPr>
      <w:r>
        <w:rPr>
          <w:rStyle w:val="Heading3Char"/>
          <w:color w:val="CA6D07" w:themeColor="accent1" w:themeShade="BF"/>
          <w:sz w:val="22"/>
          <w:szCs w:val="22"/>
        </w:rPr>
        <w:t>Orde</w:t>
      </w:r>
      <w:r w:rsidRPr="00180B0D">
        <w:rPr>
          <w:rStyle w:val="Heading3Char"/>
          <w:color w:val="CA6D07" w:themeColor="accent1" w:themeShade="BF"/>
          <w:sz w:val="22"/>
          <w:szCs w:val="22"/>
        </w:rPr>
        <w:t xml:space="preserve">r Handling - </w:t>
      </w:r>
      <w:r>
        <w:rPr>
          <w:rStyle w:val="Heading3Char"/>
          <w:color w:val="CA6D07" w:themeColor="accent1" w:themeShade="BF"/>
          <w:sz w:val="22"/>
          <w:szCs w:val="22"/>
        </w:rPr>
        <w:t>Order Processing</w:t>
      </w:r>
    </w:p>
    <w:p w:rsidRPr="00BC2EB2" w:rsidR="00707C04" w:rsidP="00707C04" w:rsidRDefault="00707C04" w14:paraId="4C059E4C" w14:textId="77777777">
      <w:pPr>
        <w:pStyle w:val="Heading5"/>
        <w:ind w:left="720"/>
        <w:rPr>
          <w:b/>
          <w:bCs/>
        </w:rPr>
      </w:pPr>
      <w:r>
        <w:rPr>
          <w:b/>
          <w:bCs/>
          <w:color w:val="auto"/>
        </w:rPr>
        <w:t>Ticket Code</w:t>
      </w:r>
    </w:p>
    <w:p w:rsidRPr="00DF086C" w:rsidR="00707C04" w:rsidP="00707C04" w:rsidRDefault="00707C04" w14:paraId="0E96AADF" w14:textId="77777777">
      <w:pPr>
        <w:pStyle w:val="NoSpacing"/>
        <w:ind w:left="720"/>
      </w:pPr>
      <w:r>
        <w:t>The [Related Ticket Code] is hard-coded in to the formula URL buttons on each of the product(s) forms, and automatically assigned for each service ticket record.</w:t>
      </w:r>
    </w:p>
    <w:p w:rsidR="00707C04" w:rsidP="00707C04" w:rsidRDefault="00707C04" w14:paraId="4525D7A5" w14:textId="77777777">
      <w:pPr>
        <w:pStyle w:val="Heading6"/>
        <w:ind w:left="1440"/>
      </w:pPr>
      <w:r w:rsidRPr="00DF086C">
        <w:t>Important Fields:</w:t>
      </w:r>
    </w:p>
    <w:p w:rsidR="00707C04" w:rsidP="00707C04" w:rsidRDefault="00707C04" w14:paraId="57CEBC57" w14:textId="77777777">
      <w:pPr>
        <w:pStyle w:val="NoSpacing"/>
        <w:ind w:left="1440" w:firstLine="720"/>
      </w:pPr>
      <w:r>
        <w:t>[Related Ticket Code]</w:t>
      </w:r>
    </w:p>
    <w:p w:rsidR="00707C04" w:rsidP="00707C04" w:rsidRDefault="00707C04" w14:paraId="311C48EC" w14:textId="77777777">
      <w:pPr>
        <w:pStyle w:val="Heading5"/>
        <w:ind w:left="720"/>
        <w:rPr>
          <w:b/>
          <w:bCs/>
          <w:color w:val="auto"/>
        </w:rPr>
      </w:pPr>
      <w:r>
        <w:rPr>
          <w:b/>
          <w:bCs/>
          <w:color w:val="auto"/>
        </w:rPr>
        <w:t>Static Information/Snapshot</w:t>
      </w:r>
    </w:p>
    <w:p w:rsidR="00707C04" w:rsidP="00707C04" w:rsidRDefault="00707C04" w14:paraId="25264E1E" w14:textId="77777777">
      <w:pPr>
        <w:ind w:left="720"/>
      </w:pPr>
      <w:r>
        <w:t>We insert the ticket information (such as rates) via a formula URL buttons in order to snapshot/preserve them in the event of any parent record changes (such as price increases).</w:t>
      </w:r>
    </w:p>
    <w:p w:rsidRPr="00FF05E2" w:rsidR="00707C04" w:rsidP="00707C04" w:rsidRDefault="00707C04" w14:paraId="498F9A35" w14:textId="77777777">
      <w:pPr>
        <w:pStyle w:val="Heading6"/>
        <w:ind w:left="1440"/>
      </w:pPr>
      <w:r w:rsidRPr="00FF05E2">
        <w:t>Important Fields:</w:t>
      </w:r>
    </w:p>
    <w:p w:rsidR="00707C04" w:rsidP="00707C04" w:rsidRDefault="00707C04" w14:paraId="251BBDC5" w14:textId="77777777">
      <w:pPr>
        <w:pStyle w:val="NoSpacing"/>
        <w:ind w:left="1440" w:firstLine="720"/>
        <w:rPr>
          <w:color w:val="808080" w:themeColor="background1" w:themeShade="80"/>
        </w:rPr>
      </w:pPr>
      <w:r w:rsidRPr="00D42AA5">
        <w:rPr>
          <w:color w:val="808080" w:themeColor="background1" w:themeShade="80"/>
        </w:rPr>
        <w:t xml:space="preserve">(Many) </w:t>
      </w:r>
      <w:r>
        <w:rPr>
          <w:color w:val="808080" w:themeColor="background1" w:themeShade="80"/>
        </w:rPr>
        <w:t xml:space="preserve">Vendor Rates </w:t>
      </w:r>
      <w:r w:rsidRPr="00D42AA5">
        <w:rPr>
          <w:color w:val="808080" w:themeColor="background1" w:themeShade="80"/>
        </w:rPr>
        <w:t xml:space="preserve">fields – labels </w:t>
      </w:r>
      <w:r>
        <w:rPr>
          <w:color w:val="808080" w:themeColor="background1" w:themeShade="80"/>
        </w:rPr>
        <w:t>often</w:t>
      </w:r>
      <w:r w:rsidRPr="00D42AA5">
        <w:rPr>
          <w:color w:val="808080" w:themeColor="background1" w:themeShade="80"/>
        </w:rPr>
        <w:t xml:space="preserve"> contain the string “</w:t>
      </w:r>
      <w:r>
        <w:rPr>
          <w:color w:val="808080" w:themeColor="background1" w:themeShade="80"/>
        </w:rPr>
        <w:t>(Hauler)”</w:t>
      </w:r>
    </w:p>
    <w:p w:rsidR="00707C04" w:rsidP="00707C04" w:rsidRDefault="00707C04" w14:paraId="344BF23A" w14:textId="77777777">
      <w:pPr>
        <w:pStyle w:val="NoSpacing"/>
        <w:ind w:left="1440" w:firstLine="720"/>
        <w:rPr>
          <w:color w:val="808080" w:themeColor="background1" w:themeShade="80"/>
        </w:rPr>
      </w:pPr>
      <w:r w:rsidRPr="00D42AA5">
        <w:rPr>
          <w:color w:val="808080" w:themeColor="background1" w:themeShade="80"/>
        </w:rPr>
        <w:t xml:space="preserve">(Many) </w:t>
      </w:r>
      <w:r>
        <w:rPr>
          <w:color w:val="808080" w:themeColor="background1" w:themeShade="80"/>
        </w:rPr>
        <w:t xml:space="preserve">Customer Rates </w:t>
      </w:r>
      <w:r w:rsidRPr="00D42AA5">
        <w:rPr>
          <w:color w:val="808080" w:themeColor="background1" w:themeShade="80"/>
        </w:rPr>
        <w:t xml:space="preserve">fields – labels </w:t>
      </w:r>
      <w:r>
        <w:rPr>
          <w:color w:val="808080" w:themeColor="background1" w:themeShade="80"/>
        </w:rPr>
        <w:t>often</w:t>
      </w:r>
      <w:r w:rsidRPr="00D42AA5">
        <w:rPr>
          <w:color w:val="808080" w:themeColor="background1" w:themeShade="80"/>
        </w:rPr>
        <w:t xml:space="preserve"> contain the string “</w:t>
      </w:r>
      <w:r>
        <w:rPr>
          <w:color w:val="808080" w:themeColor="background1" w:themeShade="80"/>
        </w:rPr>
        <w:t>(Customer)”</w:t>
      </w:r>
    </w:p>
    <w:p w:rsidRPr="00F5170A" w:rsidR="00707C04" w:rsidP="00923752" w:rsidRDefault="00707C04" w14:paraId="53E97EE5" w14:textId="72274F20">
      <w:pPr>
        <w:pStyle w:val="NoSpacing"/>
        <w:ind w:left="1440" w:firstLine="720"/>
        <w:rPr>
          <w:color w:val="808080" w:themeColor="background1" w:themeShade="80"/>
        </w:rPr>
      </w:pPr>
      <w:r>
        <w:rPr>
          <w:color w:val="808080" w:themeColor="background1" w:themeShade="80"/>
        </w:rPr>
        <w:t>(Many) Relationship fields (Customer, Site, Product, Billing Preference, Hauler)</w:t>
      </w:r>
    </w:p>
    <w:p w:rsidR="00707C04" w:rsidP="00707C04" w:rsidRDefault="00707C04" w14:paraId="3FB5E99D" w14:textId="77777777">
      <w:pPr>
        <w:pStyle w:val="Heading5"/>
        <w:ind w:left="720"/>
        <w:rPr>
          <w:b/>
          <w:bCs/>
          <w:color w:val="auto"/>
        </w:rPr>
      </w:pPr>
      <w:r>
        <w:rPr>
          <w:b/>
          <w:bCs/>
          <w:color w:val="auto"/>
        </w:rPr>
        <w:t xml:space="preserve">Product/Product Type </w:t>
      </w:r>
    </w:p>
    <w:p w:rsidR="00707C04" w:rsidP="00707C04" w:rsidRDefault="00707C04" w14:paraId="40CFFE62" w14:textId="77777777">
      <w:pPr>
        <w:ind w:left="720"/>
      </w:pPr>
      <w:r>
        <w:t>The selected parent product, product type, and category (if applicable) is fed from the Product(s) tables for product code/line items selection.</w:t>
      </w:r>
    </w:p>
    <w:p w:rsidRPr="00FF05E2" w:rsidR="00707C04" w:rsidP="00707C04" w:rsidRDefault="00707C04" w14:paraId="065EC0FC" w14:textId="77777777">
      <w:pPr>
        <w:pStyle w:val="Heading6"/>
        <w:ind w:left="1440"/>
      </w:pPr>
      <w:r w:rsidRPr="00FF05E2">
        <w:t>Important Fields:</w:t>
      </w:r>
    </w:p>
    <w:p w:rsidR="00707C04" w:rsidP="00707C04" w:rsidRDefault="00707C04" w14:paraId="7C1E2CAE" w14:textId="77777777">
      <w:pPr>
        <w:pStyle w:val="NoSpacing"/>
        <w:ind w:left="1440" w:firstLine="720"/>
      </w:pPr>
      <w:r>
        <w:t>[Category]</w:t>
      </w:r>
    </w:p>
    <w:p w:rsidR="00707C04" w:rsidP="00707C04" w:rsidRDefault="00707C04" w14:paraId="2CA504B3" w14:textId="77777777">
      <w:pPr>
        <w:pStyle w:val="NoSpacing"/>
        <w:ind w:left="1440" w:firstLine="720"/>
      </w:pPr>
      <w:r>
        <w:t>[Type]</w:t>
      </w:r>
    </w:p>
    <w:p w:rsidR="00707C04" w:rsidP="00707C04" w:rsidRDefault="00707C04" w14:paraId="51B219AC" w14:textId="77777777">
      <w:pPr>
        <w:pStyle w:val="NoSpacing"/>
        <w:ind w:left="1440" w:firstLine="720"/>
      </w:pPr>
      <w:r>
        <w:t>[Parent Product]</w:t>
      </w:r>
    </w:p>
    <w:p w:rsidR="00707C04" w:rsidP="00707C04" w:rsidRDefault="00707C04" w14:paraId="388FC2BD" w14:textId="77777777">
      <w:pPr>
        <w:pStyle w:val="NoSpacing"/>
        <w:ind w:left="1440" w:firstLine="720"/>
      </w:pPr>
      <w:r>
        <w:t>[Parent Product and Category]</w:t>
      </w:r>
    </w:p>
    <w:p w:rsidR="00707C04" w:rsidP="00707C04" w:rsidRDefault="00707C04" w14:paraId="7E2E8BAC" w14:textId="77777777">
      <w:pPr>
        <w:pStyle w:val="NoSpacing"/>
        <w:ind w:left="1440" w:firstLine="720"/>
      </w:pPr>
      <w:r>
        <w:t>[Product Type]</w:t>
      </w:r>
    </w:p>
    <w:p w:rsidR="00707C04" w:rsidP="00707C04" w:rsidRDefault="00707C04" w14:paraId="5AB13C78" w14:textId="77777777">
      <w:pPr>
        <w:pStyle w:val="NoSpacing"/>
        <w:ind w:left="1440" w:firstLine="720"/>
      </w:pPr>
      <w:r>
        <w:t>[Product Type – Yards]RO/PERMRO</w:t>
      </w:r>
    </w:p>
    <w:p w:rsidR="00707C04" w:rsidP="00707C04" w:rsidRDefault="00707C04" w14:paraId="5C69B284" w14:textId="77777777">
      <w:pPr>
        <w:pStyle w:val="NoSpacing"/>
        <w:ind w:left="1440" w:firstLine="720"/>
      </w:pPr>
      <w:r>
        <w:t>[Product Type – Standard Charge Abbreviation]</w:t>
      </w:r>
    </w:p>
    <w:p w:rsidR="00707C04" w:rsidP="00707C04" w:rsidRDefault="00707C04" w14:paraId="5DF25382" w14:textId="77777777">
      <w:pPr>
        <w:pStyle w:val="NoSpacing"/>
        <w:ind w:left="1440" w:firstLine="720"/>
      </w:pPr>
      <w:r>
        <w:t>[Related Product Type]</w:t>
      </w:r>
    </w:p>
    <w:p w:rsidR="00707C04" w:rsidP="00707C04" w:rsidRDefault="00707C04" w14:paraId="347A8F19" w14:textId="77777777">
      <w:pPr>
        <w:pStyle w:val="NoSpacing"/>
        <w:ind w:left="1440" w:firstLine="720"/>
      </w:pPr>
      <w:r>
        <w:t>[Basic Standard Charge]</w:t>
      </w:r>
    </w:p>
    <w:p w:rsidR="00707C04" w:rsidP="00707C04" w:rsidRDefault="00707C04" w14:paraId="5CD088FF" w14:textId="77777777">
      <w:pPr>
        <w:pStyle w:val="NoSpacing"/>
        <w:ind w:left="1440" w:firstLine="720"/>
      </w:pPr>
      <w:r>
        <w:t>[Basic Standard Charge + Debris] FEL</w:t>
      </w:r>
    </w:p>
    <w:p w:rsidRPr="00093E27" w:rsidR="00707C04" w:rsidP="00707C04" w:rsidRDefault="00707C04" w14:paraId="47249373" w14:textId="77777777">
      <w:pPr>
        <w:pStyle w:val="NoSpacing"/>
        <w:ind w:left="1440" w:firstLine="720"/>
      </w:pPr>
      <w:r>
        <w:t>[Basic Product Code Prefix]</w:t>
      </w:r>
    </w:p>
    <w:p w:rsidR="00707C04" w:rsidP="00707C04" w:rsidRDefault="00707C04" w14:paraId="6139836F" w14:textId="77777777">
      <w:pPr>
        <w:pStyle w:val="Heading5"/>
        <w:ind w:left="720"/>
        <w:rPr>
          <w:b/>
          <w:bCs/>
          <w:color w:val="auto"/>
        </w:rPr>
      </w:pPr>
      <w:r>
        <w:rPr>
          <w:b/>
          <w:bCs/>
          <w:color w:val="auto"/>
        </w:rPr>
        <w:t>Line Item Creation Availability (Applicable Line Items)</w:t>
      </w:r>
    </w:p>
    <w:p w:rsidR="00707C04" w:rsidP="00707C04" w:rsidRDefault="00707C04" w14:paraId="76741F4C" w14:textId="77777777">
      <w:pPr>
        <w:ind w:left="720"/>
      </w:pPr>
      <w:r>
        <w:t xml:space="preserve">We provide mechanisms to create different types of line items depending on qualifying criteria; line items depend predominantly upon: a valid billing preference, ticket codes, their associated product codes, and upon the existence of rates. Much of this is done by comparing the current [Product Type] with the [Ticket Code – All </w:t>
      </w:r>
      <w:r>
        <w:t>Product Codes] summary field. The line item creation buttons are pre-designed/hard-coded to offer the line items/product codes that would be applicable to the particular product line.</w:t>
      </w:r>
    </w:p>
    <w:p w:rsidRPr="00FF05E2" w:rsidR="00707C04" w:rsidP="00707C04" w:rsidRDefault="00707C04" w14:paraId="5FE1AEFA" w14:textId="77777777">
      <w:pPr>
        <w:pStyle w:val="Heading6"/>
        <w:ind w:left="1440"/>
      </w:pPr>
      <w:r>
        <w:t>Form Rules</w:t>
      </w:r>
      <w:r w:rsidRPr="00FF05E2">
        <w:t>:</w:t>
      </w:r>
    </w:p>
    <w:p w:rsidR="00707C04" w:rsidP="00707C04" w:rsidRDefault="00707C04" w14:paraId="70029D23" w14:textId="77777777">
      <w:pPr>
        <w:pStyle w:val="NoSpacing"/>
        <w:ind w:left="2160"/>
        <w:rPr>
          <w:color w:val="808080" w:themeColor="background1" w:themeShade="80"/>
        </w:rPr>
      </w:pPr>
      <w:r>
        <w:rPr>
          <w:color w:val="808080" w:themeColor="background1" w:themeShade="80"/>
        </w:rPr>
        <w:t>(Toilets) #1-9,27,29,32</w:t>
      </w:r>
    </w:p>
    <w:p w:rsidR="00707C04" w:rsidP="00707C04" w:rsidRDefault="00707C04" w14:paraId="2F532C45" w14:textId="77777777">
      <w:pPr>
        <w:pStyle w:val="NoSpacing"/>
        <w:ind w:left="2160"/>
        <w:rPr>
          <w:color w:val="808080" w:themeColor="background1" w:themeShade="80"/>
        </w:rPr>
      </w:pPr>
      <w:r>
        <w:rPr>
          <w:color w:val="808080" w:themeColor="background1" w:themeShade="80"/>
        </w:rPr>
        <w:t>(Roll-offs) #2-13,28,34</w:t>
      </w:r>
    </w:p>
    <w:p w:rsidR="00707C04" w:rsidP="00707C04" w:rsidRDefault="00707C04" w14:paraId="24D623EB" w14:textId="77777777">
      <w:pPr>
        <w:pStyle w:val="NoSpacing"/>
        <w:ind w:left="2160"/>
        <w:rPr>
          <w:color w:val="808080" w:themeColor="background1" w:themeShade="80"/>
        </w:rPr>
      </w:pPr>
      <w:r>
        <w:rPr>
          <w:color w:val="808080" w:themeColor="background1" w:themeShade="80"/>
        </w:rPr>
        <w:t>(Containers) #2-6,11-13,15-16,28</w:t>
      </w:r>
    </w:p>
    <w:p w:rsidR="00707C04" w:rsidP="00707C04" w:rsidRDefault="00707C04" w14:paraId="462CA179" w14:textId="77777777">
      <w:pPr>
        <w:pStyle w:val="NoSpacing"/>
        <w:ind w:left="2160"/>
        <w:rPr>
          <w:color w:val="808080" w:themeColor="background1" w:themeShade="80"/>
        </w:rPr>
      </w:pPr>
      <w:r>
        <w:rPr>
          <w:color w:val="808080" w:themeColor="background1" w:themeShade="80"/>
        </w:rPr>
        <w:t>(Fencing) #2-10,22</w:t>
      </w:r>
    </w:p>
    <w:p w:rsidR="00707C04" w:rsidP="00707C04" w:rsidRDefault="00707C04" w14:paraId="393B7427" w14:textId="77777777">
      <w:pPr>
        <w:pStyle w:val="NoSpacing"/>
        <w:ind w:left="2160"/>
        <w:rPr>
          <w:color w:val="808080" w:themeColor="background1" w:themeShade="80"/>
        </w:rPr>
      </w:pPr>
      <w:r>
        <w:rPr>
          <w:color w:val="808080" w:themeColor="background1" w:themeShade="80"/>
        </w:rPr>
        <w:t>(Front Loads) #2-23,37,39,44-45</w:t>
      </w:r>
    </w:p>
    <w:p w:rsidR="00707C04" w:rsidP="00707C04" w:rsidRDefault="00707C04" w14:paraId="38E3C3CD" w14:textId="77777777">
      <w:pPr>
        <w:pStyle w:val="NoSpacing"/>
        <w:ind w:left="2160"/>
        <w:rPr>
          <w:color w:val="808080" w:themeColor="background1" w:themeShade="80"/>
        </w:rPr>
      </w:pPr>
      <w:r>
        <w:rPr>
          <w:color w:val="808080" w:themeColor="background1" w:themeShade="80"/>
        </w:rPr>
        <w:t>(Equipment Rentals) #10-32,44,51,52</w:t>
      </w:r>
    </w:p>
    <w:p w:rsidR="00707C04" w:rsidP="00707C04" w:rsidRDefault="00707C04" w14:paraId="14DB5BD4" w14:textId="77777777">
      <w:pPr>
        <w:pStyle w:val="NoSpacing"/>
        <w:ind w:left="2160"/>
        <w:rPr>
          <w:color w:val="808080" w:themeColor="background1" w:themeShade="80"/>
        </w:rPr>
      </w:pPr>
      <w:r>
        <w:rPr>
          <w:color w:val="808080" w:themeColor="background1" w:themeShade="80"/>
        </w:rPr>
        <w:t>(Other Services) #10-31,44,51,52</w:t>
      </w:r>
    </w:p>
    <w:p w:rsidR="00707C04" w:rsidP="00707C04" w:rsidRDefault="00707C04" w14:paraId="3E5E8B03" w14:textId="77777777">
      <w:pPr>
        <w:pStyle w:val="NoSpacing"/>
        <w:ind w:left="2160"/>
        <w:rPr>
          <w:color w:val="808080" w:themeColor="background1" w:themeShade="80"/>
        </w:rPr>
      </w:pPr>
      <w:r>
        <w:rPr>
          <w:color w:val="808080" w:themeColor="background1" w:themeShade="80"/>
        </w:rPr>
        <w:t>(Perm Roll-offs) #1-21,35,39,49</w:t>
      </w:r>
    </w:p>
    <w:p w:rsidR="00707C04" w:rsidP="00707C04" w:rsidRDefault="00707C04" w14:paraId="4C07D85E" w14:textId="77777777">
      <w:pPr>
        <w:pStyle w:val="Heading6"/>
        <w:ind w:left="1440"/>
      </w:pPr>
      <w:r w:rsidRPr="00FF05E2">
        <w:t>Important Fields:</w:t>
      </w:r>
    </w:p>
    <w:p w:rsidRPr="00233F41" w:rsidR="00707C04" w:rsidP="00707C04" w:rsidRDefault="00707C04" w14:paraId="640465AA" w14:textId="77777777">
      <w:pPr>
        <w:pStyle w:val="NoSpacing"/>
        <w:ind w:left="1440" w:firstLine="720"/>
        <w:rPr>
          <w:color w:val="808080" w:themeColor="background1" w:themeShade="80"/>
        </w:rPr>
      </w:pPr>
      <w:r w:rsidRPr="00D42AA5">
        <w:rPr>
          <w:color w:val="808080" w:themeColor="background1" w:themeShade="80"/>
        </w:rPr>
        <w:t xml:space="preserve">(Many) fields – labels </w:t>
      </w:r>
      <w:r>
        <w:rPr>
          <w:color w:val="808080" w:themeColor="background1" w:themeShade="80"/>
        </w:rPr>
        <w:t>often</w:t>
      </w:r>
      <w:r w:rsidRPr="00D42AA5">
        <w:rPr>
          <w:color w:val="808080" w:themeColor="background1" w:themeShade="80"/>
        </w:rPr>
        <w:t xml:space="preserve"> contain the string “</w:t>
      </w:r>
      <w:r>
        <w:rPr>
          <w:color w:val="808080" w:themeColor="background1" w:themeShade="80"/>
        </w:rPr>
        <w:t>Charge” and “Amount”</w:t>
      </w:r>
    </w:p>
    <w:p w:rsidR="00707C04" w:rsidP="00707C04" w:rsidRDefault="00707C04" w14:paraId="17BD0A98" w14:textId="77777777">
      <w:pPr>
        <w:pStyle w:val="NoSpacing"/>
        <w:ind w:left="1440" w:firstLine="720"/>
      </w:pPr>
      <w:r>
        <w:t>[Cancel]</w:t>
      </w:r>
    </w:p>
    <w:p w:rsidR="00707C04" w:rsidP="00707C04" w:rsidRDefault="00707C04" w14:paraId="4A4C28E8" w14:textId="77777777">
      <w:pPr>
        <w:pStyle w:val="NoSpacing"/>
        <w:ind w:left="1440" w:firstLine="720"/>
      </w:pPr>
      <w:r>
        <w:t>[Record Owner]</w:t>
      </w:r>
    </w:p>
    <w:p w:rsidR="00707C04" w:rsidP="00707C04" w:rsidRDefault="00707C04" w14:paraId="66CA3541" w14:textId="77777777">
      <w:pPr>
        <w:pStyle w:val="NoSpacing"/>
        <w:ind w:left="1440" w:firstLine="720"/>
      </w:pPr>
      <w:r>
        <w:t>[Billing Preference – Portal Ready]</w:t>
      </w:r>
    </w:p>
    <w:p w:rsidR="00707C04" w:rsidP="00707C04" w:rsidRDefault="00707C04" w14:paraId="7669EACF" w14:textId="77777777">
      <w:pPr>
        <w:pStyle w:val="NoSpacing"/>
        <w:ind w:left="1440" w:firstLine="720"/>
      </w:pPr>
      <w:r>
        <w:t>[Ticket Code]</w:t>
      </w:r>
    </w:p>
    <w:p w:rsidRPr="00093E27" w:rsidR="00707C04" w:rsidP="00707C04" w:rsidRDefault="00707C04" w14:paraId="5861EC20" w14:textId="77777777">
      <w:pPr>
        <w:pStyle w:val="NoSpacing"/>
        <w:ind w:left="1440" w:firstLine="720"/>
      </w:pPr>
      <w:r>
        <w:t>[Ticket Code – All Product Codes]</w:t>
      </w:r>
    </w:p>
    <w:p w:rsidR="00707C04" w:rsidP="00707C04" w:rsidRDefault="00707C04" w14:paraId="3FAC7B3D" w14:textId="77777777">
      <w:pPr>
        <w:pStyle w:val="NoSpacing"/>
        <w:ind w:left="1440" w:firstLine="720"/>
      </w:pPr>
      <w:r>
        <w:t>[Product Type]</w:t>
      </w:r>
    </w:p>
    <w:p w:rsidRPr="00093E27" w:rsidR="00707C04" w:rsidP="00707C04" w:rsidRDefault="00707C04" w14:paraId="5700B76A" w14:textId="77777777">
      <w:pPr>
        <w:pStyle w:val="NoSpacing"/>
        <w:ind w:left="1440" w:firstLine="720"/>
      </w:pPr>
      <w:r>
        <w:t>[Combined Text Product Code]</w:t>
      </w:r>
    </w:p>
    <w:p w:rsidR="00707C04" w:rsidP="00707C04" w:rsidRDefault="00707C04" w14:paraId="518938B2" w14:textId="77777777">
      <w:pPr>
        <w:pStyle w:val="NoSpacing"/>
        <w:ind w:left="1440" w:firstLine="720"/>
      </w:pPr>
      <w:r>
        <w:t>[Basic Product Code Prefix]</w:t>
      </w:r>
    </w:p>
    <w:p w:rsidR="00707C04" w:rsidP="00707C04" w:rsidRDefault="00707C04" w14:paraId="1850E0AE" w14:textId="77777777">
      <w:pPr>
        <w:pStyle w:val="NoSpacing"/>
        <w:ind w:left="1440" w:firstLine="720"/>
      </w:pPr>
      <w:r>
        <w:t>[Parent Product and Ticket Code]</w:t>
      </w:r>
    </w:p>
    <w:p w:rsidR="00707C04" w:rsidP="00707C04" w:rsidRDefault="00707C04" w14:paraId="71C828C8" w14:textId="77777777">
      <w:pPr>
        <w:pStyle w:val="NoSpacing"/>
        <w:ind w:left="1440" w:firstLine="720"/>
      </w:pPr>
      <w:r>
        <w:t>[Standard Charge True]</w:t>
      </w:r>
    </w:p>
    <w:p w:rsidRPr="00093E27" w:rsidR="00707C04" w:rsidP="00707C04" w:rsidRDefault="00707C04" w14:paraId="26D17BFD" w14:textId="77777777">
      <w:pPr>
        <w:pStyle w:val="NoSpacing"/>
        <w:ind w:left="1440" w:firstLine="720"/>
      </w:pPr>
      <w:r>
        <w:t>[Product Code Suffix]</w:t>
      </w:r>
    </w:p>
    <w:p w:rsidR="00707C04" w:rsidP="00707C04" w:rsidRDefault="00707C04" w14:paraId="4D8E7226" w14:textId="77777777">
      <w:pPr>
        <w:pStyle w:val="NoSpacing"/>
        <w:ind w:left="1440" w:firstLine="720"/>
      </w:pPr>
      <w:r>
        <w:t>[Delivery]</w:t>
      </w:r>
    </w:p>
    <w:p w:rsidR="00707C04" w:rsidP="00707C04" w:rsidRDefault="00707C04" w14:paraId="6CBE0274" w14:textId="77777777">
      <w:pPr>
        <w:pStyle w:val="NoSpacing"/>
        <w:ind w:left="1440" w:firstLine="720"/>
      </w:pPr>
      <w:r>
        <w:t>[Monthly Service]</w:t>
      </w:r>
    </w:p>
    <w:p w:rsidR="00707C04" w:rsidP="00707C04" w:rsidRDefault="00707C04" w14:paraId="5071167F" w14:textId="77777777">
      <w:pPr>
        <w:pStyle w:val="NoSpacing"/>
        <w:ind w:left="1440" w:firstLine="720"/>
      </w:pPr>
      <w:r>
        <w:t>[Monthly Rental] SC FEN ER PERMRO</w:t>
      </w:r>
    </w:p>
    <w:p w:rsidR="00707C04" w:rsidP="00707C04" w:rsidRDefault="00707C04" w14:paraId="1D78F7CE" w14:textId="77777777">
      <w:pPr>
        <w:pStyle w:val="NoSpacing"/>
        <w:ind w:left="1440" w:firstLine="720"/>
      </w:pPr>
      <w:r>
        <w:t>[Rental] PT RO FL ER OS PERMRO</w:t>
      </w:r>
    </w:p>
    <w:p w:rsidR="00707C04" w:rsidP="00707C04" w:rsidRDefault="00707C04" w14:paraId="44C7625E" w14:textId="77777777">
      <w:pPr>
        <w:pStyle w:val="NoSpacing"/>
        <w:ind w:left="1440" w:firstLine="720"/>
      </w:pPr>
      <w:r>
        <w:t>[Rental Format (Customer)] PERMRO</w:t>
      </w:r>
    </w:p>
    <w:p w:rsidR="00707C04" w:rsidP="00707C04" w:rsidRDefault="00707C04" w14:paraId="30158365" w14:textId="77777777">
      <w:pPr>
        <w:pStyle w:val="NoSpacing"/>
        <w:ind w:left="1440" w:firstLine="720"/>
      </w:pPr>
      <w:r>
        <w:t>[California or Indiana] PT</w:t>
      </w:r>
    </w:p>
    <w:p w:rsidR="00707C04" w:rsidP="00707C04" w:rsidRDefault="00707C04" w14:paraId="445E8BF6" w14:textId="77777777">
      <w:pPr>
        <w:pStyle w:val="NoSpacing"/>
        <w:ind w:left="1440" w:firstLine="720"/>
      </w:pPr>
      <w:r>
        <w:t>[# of Additional Rental Line Items] PT</w:t>
      </w:r>
    </w:p>
    <w:p w:rsidR="00707C04" w:rsidP="00707C04" w:rsidRDefault="00707C04" w14:paraId="7A2C4723" w14:textId="77777777">
      <w:pPr>
        <w:pStyle w:val="NoSpacing"/>
        <w:ind w:left="1440" w:firstLine="720"/>
      </w:pPr>
      <w:r>
        <w:t>[State – Rental and Service] RO ER OS</w:t>
      </w:r>
    </w:p>
    <w:p w:rsidR="00707C04" w:rsidP="00707C04" w:rsidRDefault="00707C04" w14:paraId="0FB203B4" w14:textId="77777777">
      <w:pPr>
        <w:pStyle w:val="NoSpacing"/>
        <w:ind w:left="1440" w:firstLine="720"/>
      </w:pPr>
      <w:r>
        <w:t>[Removal]</w:t>
      </w:r>
    </w:p>
    <w:p w:rsidR="00707C04" w:rsidP="00707C04" w:rsidRDefault="00707C04" w14:paraId="3B44B8C7" w14:textId="77777777">
      <w:pPr>
        <w:pStyle w:val="NoSpacing"/>
        <w:ind w:left="1440" w:firstLine="720"/>
      </w:pPr>
      <w:r>
        <w:t>[Relocation]</w:t>
      </w:r>
    </w:p>
    <w:p w:rsidR="00707C04" w:rsidP="00707C04" w:rsidRDefault="00707C04" w14:paraId="56718076" w14:textId="77777777">
      <w:pPr>
        <w:pStyle w:val="NoSpacing"/>
        <w:ind w:left="1440" w:firstLine="720"/>
      </w:pPr>
      <w:r>
        <w:t>[Maintenance]</w:t>
      </w:r>
    </w:p>
    <w:p w:rsidR="00707C04" w:rsidP="00707C04" w:rsidRDefault="00707C04" w14:paraId="5B5A045C" w14:textId="77777777">
      <w:pPr>
        <w:pStyle w:val="NoSpacing"/>
        <w:ind w:left="1440" w:firstLine="720"/>
      </w:pPr>
      <w:r>
        <w:t>[Miscellaneous]</w:t>
      </w:r>
    </w:p>
    <w:p w:rsidR="00707C04" w:rsidP="00707C04" w:rsidRDefault="00707C04" w14:paraId="276620EE" w14:textId="77777777">
      <w:pPr>
        <w:pStyle w:val="NoSpacing"/>
        <w:ind w:left="1440" w:firstLine="720"/>
      </w:pPr>
      <w:r>
        <w:t>[Extra Service] PT FL ER OS PERMRO</w:t>
      </w:r>
    </w:p>
    <w:p w:rsidR="00707C04" w:rsidP="00707C04" w:rsidRDefault="00707C04" w14:paraId="140A0655" w14:textId="77777777">
      <w:pPr>
        <w:pStyle w:val="NoSpacing"/>
        <w:ind w:left="1440" w:firstLine="720"/>
      </w:pPr>
      <w:r>
        <w:t>[Extra Pickup] FL ER OS PERMRO</w:t>
      </w:r>
    </w:p>
    <w:p w:rsidR="00707C04" w:rsidP="00707C04" w:rsidRDefault="00707C04" w14:paraId="5FA1A360" w14:textId="77777777">
      <w:pPr>
        <w:pStyle w:val="NoSpacing"/>
        <w:ind w:left="1440" w:firstLine="720"/>
      </w:pPr>
      <w:r>
        <w:t>[Dry Run]</w:t>
      </w:r>
    </w:p>
    <w:p w:rsidR="00707C04" w:rsidP="00707C04" w:rsidRDefault="00707C04" w14:paraId="57057211" w14:textId="77777777">
      <w:pPr>
        <w:pStyle w:val="NoSpacing"/>
        <w:ind w:left="1440" w:firstLine="720"/>
      </w:pPr>
      <w:r>
        <w:t>[Damage]</w:t>
      </w:r>
    </w:p>
    <w:p w:rsidR="00707C04" w:rsidP="00707C04" w:rsidRDefault="00707C04" w14:paraId="06F5C800" w14:textId="77777777">
      <w:pPr>
        <w:pStyle w:val="NoSpacing"/>
        <w:ind w:left="1440" w:firstLine="720"/>
      </w:pPr>
      <w:r>
        <w:t>[Winterization] PT</w:t>
      </w:r>
    </w:p>
    <w:p w:rsidR="00707C04" w:rsidP="00707C04" w:rsidRDefault="00707C04" w14:paraId="1E0668F7" w14:textId="77777777">
      <w:pPr>
        <w:pStyle w:val="NoSpacing"/>
        <w:ind w:left="1440" w:firstLine="720"/>
      </w:pPr>
      <w:r>
        <w:t>[Winter Service Fee] PT</w:t>
      </w:r>
    </w:p>
    <w:p w:rsidR="00707C04" w:rsidP="00707C04" w:rsidRDefault="00707C04" w14:paraId="76F591B6" w14:textId="77777777">
      <w:pPr>
        <w:pStyle w:val="NoSpacing"/>
        <w:ind w:left="1440" w:firstLine="720"/>
      </w:pPr>
      <w:r>
        <w:t>[Insurance] PT</w:t>
      </w:r>
    </w:p>
    <w:p w:rsidR="00707C04" w:rsidP="00707C04" w:rsidRDefault="00707C04" w14:paraId="45E3E5FB" w14:textId="77777777">
      <w:pPr>
        <w:pStyle w:val="NoSpacing"/>
        <w:ind w:left="1440" w:firstLine="720"/>
      </w:pPr>
      <w:r>
        <w:t>[Exchange] RO SC FL OS PERMRO</w:t>
      </w:r>
    </w:p>
    <w:p w:rsidR="00707C04" w:rsidP="00707C04" w:rsidRDefault="00707C04" w14:paraId="52FAB98E" w14:textId="77777777">
      <w:pPr>
        <w:pStyle w:val="NoSpacing"/>
        <w:ind w:left="1440" w:firstLine="720"/>
      </w:pPr>
      <w:r>
        <w:t>[Contamination] RO SC FL ER OS PERMRO</w:t>
      </w:r>
    </w:p>
    <w:p w:rsidR="00707C04" w:rsidP="00707C04" w:rsidRDefault="00707C04" w14:paraId="77AD6196" w14:textId="77777777">
      <w:pPr>
        <w:pStyle w:val="NoSpacing"/>
        <w:ind w:left="1440" w:firstLine="720"/>
      </w:pPr>
      <w:r>
        <w:t>[# of Line Item – Contamination] RO</w:t>
      </w:r>
    </w:p>
    <w:p w:rsidR="00707C04" w:rsidP="00707C04" w:rsidRDefault="00707C04" w14:paraId="5185B200" w14:textId="77777777">
      <w:pPr>
        <w:pStyle w:val="NoSpacing"/>
        <w:ind w:left="1440" w:firstLine="720"/>
      </w:pPr>
      <w:r>
        <w:t>[Decals] RO SC FL ER OS PERMRO</w:t>
      </w:r>
    </w:p>
    <w:p w:rsidR="00707C04" w:rsidP="00707C04" w:rsidRDefault="00707C04" w14:paraId="110A833E" w14:textId="77777777">
      <w:pPr>
        <w:pStyle w:val="NoSpacing"/>
        <w:ind w:left="1440" w:firstLine="720"/>
      </w:pPr>
      <w:r>
        <w:t>[Dig out] RO FL ER OS</w:t>
      </w:r>
    </w:p>
    <w:p w:rsidR="00707C04" w:rsidP="00707C04" w:rsidRDefault="00707C04" w14:paraId="5B59A1D0" w14:textId="77777777">
      <w:pPr>
        <w:pStyle w:val="NoSpacing"/>
        <w:ind w:left="1440" w:firstLine="720"/>
      </w:pPr>
      <w:r>
        <w:t>[Haul] RO FL ER OS PERMRO</w:t>
      </w:r>
    </w:p>
    <w:p w:rsidR="00707C04" w:rsidP="00707C04" w:rsidRDefault="00707C04" w14:paraId="18A17C8F" w14:textId="77777777">
      <w:pPr>
        <w:pStyle w:val="NoSpacing"/>
        <w:ind w:left="1440" w:firstLine="720"/>
      </w:pPr>
      <w:r>
        <w:t>[Tonnage] RO FL ER OS PERMRO</w:t>
      </w:r>
    </w:p>
    <w:p w:rsidR="00707C04" w:rsidP="00707C04" w:rsidRDefault="00707C04" w14:paraId="0634452E" w14:textId="77777777">
      <w:pPr>
        <w:pStyle w:val="NoSpacing"/>
        <w:ind w:left="1440" w:firstLine="720"/>
      </w:pPr>
      <w:r>
        <w:t>[Repair] SC FEN FL ER OS PERMRO</w:t>
      </w:r>
    </w:p>
    <w:p w:rsidR="00707C04" w:rsidP="00707C04" w:rsidRDefault="00707C04" w14:paraId="1E4EB747" w14:textId="77777777">
      <w:pPr>
        <w:pStyle w:val="NoSpacing"/>
        <w:ind w:left="1440" w:firstLine="720"/>
      </w:pPr>
      <w:r>
        <w:t>[Replacement] SC FEN FL</w:t>
      </w:r>
    </w:p>
    <w:p w:rsidR="00707C04" w:rsidP="00707C04" w:rsidRDefault="00707C04" w14:paraId="4CD9CFCC" w14:textId="77777777">
      <w:pPr>
        <w:pStyle w:val="NoSpacing"/>
        <w:ind w:left="1440" w:firstLine="720"/>
      </w:pPr>
      <w:r>
        <w:t>[Junk Removal] FL ER OS PERMRO</w:t>
      </w:r>
    </w:p>
    <w:p w:rsidR="00707C04" w:rsidP="00707C04" w:rsidRDefault="00707C04" w14:paraId="5B059701" w14:textId="77777777">
      <w:pPr>
        <w:pStyle w:val="NoSpacing"/>
        <w:ind w:left="1440" w:firstLine="720"/>
      </w:pPr>
      <w:r>
        <w:t>[Power Wash] FL ER OS</w:t>
      </w:r>
    </w:p>
    <w:p w:rsidR="00707C04" w:rsidP="00707C04" w:rsidRDefault="00707C04" w14:paraId="007EEFA9" w14:textId="77777777">
      <w:pPr>
        <w:pStyle w:val="NoSpacing"/>
        <w:ind w:left="1440" w:firstLine="720"/>
      </w:pPr>
      <w:r>
        <w:t>[Overage] FL ER OS</w:t>
      </w:r>
    </w:p>
    <w:p w:rsidR="00707C04" w:rsidP="00707C04" w:rsidRDefault="00707C04" w14:paraId="20BCE842" w14:textId="77777777">
      <w:pPr>
        <w:pStyle w:val="NoSpacing"/>
        <w:ind w:left="1440" w:firstLine="720"/>
      </w:pPr>
      <w:r>
        <w:t>[Monitor] PERMRO</w:t>
      </w:r>
    </w:p>
    <w:p w:rsidR="00707C04" w:rsidP="00707C04" w:rsidRDefault="00707C04" w14:paraId="0A26F8DC" w14:textId="77777777">
      <w:pPr>
        <w:pStyle w:val="NoSpacing"/>
        <w:ind w:left="1440" w:firstLine="720"/>
      </w:pPr>
      <w:r>
        <w:t>[Inactivity] PERMRO</w:t>
      </w:r>
    </w:p>
    <w:p w:rsidR="00707C04" w:rsidP="00707C04" w:rsidRDefault="00707C04" w14:paraId="1425B67A" w14:textId="77777777">
      <w:pPr>
        <w:pStyle w:val="Heading5"/>
        <w:ind w:left="720"/>
        <w:rPr>
          <w:b/>
          <w:bCs/>
          <w:color w:val="auto"/>
        </w:rPr>
      </w:pPr>
      <w:r>
        <w:rPr>
          <w:b/>
          <w:bCs/>
          <w:color w:val="auto"/>
        </w:rPr>
        <w:t>Line Item Creation Availability (Required Line Items)</w:t>
      </w:r>
    </w:p>
    <w:p w:rsidR="00707C04" w:rsidP="00707C04" w:rsidRDefault="00707C04" w14:paraId="05D6180A" w14:textId="77777777">
      <w:pPr>
        <w:ind w:left="720"/>
      </w:pPr>
      <w:r>
        <w:t>Which line items are required to satisfy the conditions of a particular ticket type consist of many Booleans looked up from the ticket code. These feed the formula field [No Line Items Required] which is used in the [Standard Charge Status]. The number of [Standard Charge Line Item] is summarized from the line items, it looks for [Core Product]=true from the associated [Related Product Code (ref)]</w:t>
      </w:r>
    </w:p>
    <w:p w:rsidRPr="00FF05E2" w:rsidR="00707C04" w:rsidP="00707C04" w:rsidRDefault="00707C04" w14:paraId="0164EBD3" w14:textId="77777777">
      <w:pPr>
        <w:pStyle w:val="Heading6"/>
        <w:ind w:left="1440"/>
      </w:pPr>
      <w:r>
        <w:t>Form Rules</w:t>
      </w:r>
      <w:r w:rsidRPr="00FF05E2">
        <w:t>:</w:t>
      </w:r>
    </w:p>
    <w:p w:rsidR="00707C04" w:rsidP="00707C04" w:rsidRDefault="00707C04" w14:paraId="17B7B19E" w14:textId="77777777">
      <w:pPr>
        <w:pStyle w:val="NoSpacing"/>
        <w:ind w:left="2160"/>
        <w:rPr>
          <w:color w:val="808080" w:themeColor="background1" w:themeShade="80"/>
        </w:rPr>
      </w:pPr>
      <w:r>
        <w:rPr>
          <w:color w:val="808080" w:themeColor="background1" w:themeShade="80"/>
        </w:rPr>
        <w:t>(Toilets) #23,24</w:t>
      </w:r>
    </w:p>
    <w:p w:rsidR="00707C04" w:rsidP="00707C04" w:rsidRDefault="00707C04" w14:paraId="7D25BFD1" w14:textId="77777777">
      <w:pPr>
        <w:pStyle w:val="NoSpacing"/>
        <w:ind w:left="2160"/>
        <w:rPr>
          <w:color w:val="808080" w:themeColor="background1" w:themeShade="80"/>
        </w:rPr>
      </w:pPr>
      <w:r>
        <w:rPr>
          <w:color w:val="808080" w:themeColor="background1" w:themeShade="80"/>
        </w:rPr>
        <w:t>(Roll-offs) #29,33</w:t>
      </w:r>
    </w:p>
    <w:p w:rsidR="00707C04" w:rsidP="00707C04" w:rsidRDefault="00707C04" w14:paraId="2C3CB894" w14:textId="77777777">
      <w:pPr>
        <w:pStyle w:val="NoSpacing"/>
        <w:ind w:left="2160"/>
        <w:rPr>
          <w:color w:val="808080" w:themeColor="background1" w:themeShade="80"/>
        </w:rPr>
      </w:pPr>
      <w:r>
        <w:rPr>
          <w:color w:val="808080" w:themeColor="background1" w:themeShade="80"/>
        </w:rPr>
        <w:t>(Containers) #30,33</w:t>
      </w:r>
    </w:p>
    <w:p w:rsidR="00707C04" w:rsidP="00707C04" w:rsidRDefault="00707C04" w14:paraId="3081BECA" w14:textId="77777777">
      <w:pPr>
        <w:pStyle w:val="NoSpacing"/>
        <w:ind w:left="2160"/>
        <w:rPr>
          <w:color w:val="808080" w:themeColor="background1" w:themeShade="80"/>
        </w:rPr>
      </w:pPr>
      <w:r>
        <w:rPr>
          <w:color w:val="808080" w:themeColor="background1" w:themeShade="80"/>
        </w:rPr>
        <w:t>(Fencing) #24,25</w:t>
      </w:r>
    </w:p>
    <w:p w:rsidR="00707C04" w:rsidP="00707C04" w:rsidRDefault="00707C04" w14:paraId="7C81079F" w14:textId="77777777">
      <w:pPr>
        <w:pStyle w:val="NoSpacing"/>
        <w:ind w:left="2160"/>
        <w:rPr>
          <w:color w:val="808080" w:themeColor="background1" w:themeShade="80"/>
        </w:rPr>
      </w:pPr>
      <w:r>
        <w:rPr>
          <w:color w:val="808080" w:themeColor="background1" w:themeShade="80"/>
        </w:rPr>
        <w:t>(Front Loads) #39,43</w:t>
      </w:r>
    </w:p>
    <w:p w:rsidR="00707C04" w:rsidP="00707C04" w:rsidRDefault="00707C04" w14:paraId="7D0E6076" w14:textId="77777777">
      <w:pPr>
        <w:pStyle w:val="NoSpacing"/>
        <w:ind w:left="2160"/>
        <w:rPr>
          <w:color w:val="808080" w:themeColor="background1" w:themeShade="80"/>
        </w:rPr>
      </w:pPr>
      <w:r>
        <w:rPr>
          <w:color w:val="808080" w:themeColor="background1" w:themeShade="80"/>
        </w:rPr>
        <w:t>(Equipment Rentals) #46,50</w:t>
      </w:r>
    </w:p>
    <w:p w:rsidR="00707C04" w:rsidP="00707C04" w:rsidRDefault="00707C04" w14:paraId="2B9778E4" w14:textId="77777777">
      <w:pPr>
        <w:pStyle w:val="NoSpacing"/>
        <w:ind w:left="2160"/>
        <w:rPr>
          <w:color w:val="808080" w:themeColor="background1" w:themeShade="80"/>
        </w:rPr>
      </w:pPr>
      <w:r>
        <w:rPr>
          <w:color w:val="808080" w:themeColor="background1" w:themeShade="80"/>
        </w:rPr>
        <w:t>(Other Services) #46,50</w:t>
      </w:r>
    </w:p>
    <w:p w:rsidR="00707C04" w:rsidP="00707C04" w:rsidRDefault="00707C04" w14:paraId="6D059D90" w14:textId="77777777">
      <w:pPr>
        <w:pStyle w:val="Heading6"/>
        <w:ind w:left="1440"/>
      </w:pPr>
      <w:r w:rsidRPr="00FF05E2">
        <w:t>Important Fields:</w:t>
      </w:r>
    </w:p>
    <w:p w:rsidR="00707C04" w:rsidP="00707C04" w:rsidRDefault="00707C04" w14:paraId="0B7A9C3F" w14:textId="77777777">
      <w:pPr>
        <w:pStyle w:val="NoSpacing"/>
        <w:ind w:left="1440" w:firstLine="720"/>
        <w:rPr>
          <w:color w:val="808080" w:themeColor="background1" w:themeShade="80"/>
        </w:rPr>
      </w:pPr>
      <w:r w:rsidRPr="00D42AA5">
        <w:rPr>
          <w:color w:val="808080" w:themeColor="background1" w:themeShade="80"/>
        </w:rPr>
        <w:t xml:space="preserve">(Many) fields – </w:t>
      </w:r>
      <w:r>
        <w:rPr>
          <w:color w:val="808080" w:themeColor="background1" w:themeShade="80"/>
        </w:rPr>
        <w:t xml:space="preserve">lookup Boolean fields – </w:t>
      </w:r>
      <w:r w:rsidRPr="00D42AA5">
        <w:rPr>
          <w:color w:val="808080" w:themeColor="background1" w:themeShade="80"/>
        </w:rPr>
        <w:t>label</w:t>
      </w:r>
      <w:r>
        <w:rPr>
          <w:color w:val="808080" w:themeColor="background1" w:themeShade="80"/>
        </w:rPr>
        <w:t>ed [Ticket Code – (service)]</w:t>
      </w:r>
    </w:p>
    <w:p w:rsidR="00707C04" w:rsidP="00707C04" w:rsidRDefault="00707C04" w14:paraId="79C8C4F8" w14:textId="77777777">
      <w:pPr>
        <w:pStyle w:val="NoSpacing"/>
        <w:ind w:left="1440" w:firstLine="720"/>
      </w:pPr>
      <w:r>
        <w:t>[No Line Items Required]</w:t>
      </w:r>
    </w:p>
    <w:p w:rsidR="00707C04" w:rsidP="00707C04" w:rsidRDefault="00707C04" w14:paraId="2639651E" w14:textId="77777777">
      <w:pPr>
        <w:pStyle w:val="NoSpacing"/>
        <w:ind w:left="1440" w:firstLine="720"/>
      </w:pPr>
      <w:r>
        <w:t>[Standard Charge Line Item]</w:t>
      </w:r>
    </w:p>
    <w:p w:rsidRPr="00233F41" w:rsidR="00707C04" w:rsidP="00707C04" w:rsidRDefault="00707C04" w14:paraId="02E8EFAB" w14:textId="77777777">
      <w:pPr>
        <w:pStyle w:val="NoSpacing"/>
        <w:ind w:left="1440" w:firstLine="720"/>
        <w:rPr>
          <w:color w:val="808080" w:themeColor="background1" w:themeShade="80"/>
        </w:rPr>
      </w:pPr>
      <w:r>
        <w:t>[Standard Charge Line Item – Not Invoiced]</w:t>
      </w:r>
    </w:p>
    <w:p w:rsidR="00707C04" w:rsidP="00707C04" w:rsidRDefault="00707C04" w14:paraId="3D3F1657" w14:textId="77777777">
      <w:pPr>
        <w:pStyle w:val="NoSpacing"/>
        <w:ind w:left="1440" w:firstLine="720"/>
      </w:pPr>
      <w:r>
        <w:t>[Standard Charge Line Item – Unpaid]</w:t>
      </w:r>
    </w:p>
    <w:p w:rsidR="00707C04" w:rsidP="00707C04" w:rsidRDefault="00707C04" w14:paraId="3848C952" w14:textId="77777777">
      <w:pPr>
        <w:pStyle w:val="NoSpacing"/>
        <w:ind w:left="1440" w:firstLine="720"/>
      </w:pPr>
      <w:r>
        <w:t>[Standard Charge True]</w:t>
      </w:r>
    </w:p>
    <w:p w:rsidR="00707C04" w:rsidP="00707C04" w:rsidRDefault="00707C04" w14:paraId="5B6024BB" w14:textId="77777777">
      <w:pPr>
        <w:pStyle w:val="NoSpacing"/>
        <w:ind w:left="1440" w:firstLine="720"/>
      </w:pPr>
      <w:r>
        <w:t>[Monthly Rental] SC FEN ER PERMRO</w:t>
      </w:r>
    </w:p>
    <w:p w:rsidRPr="00923752" w:rsidR="00707C04" w:rsidP="00923752" w:rsidRDefault="00707C04" w14:paraId="5DCB111F" w14:textId="1F2A6E8F">
      <w:pPr>
        <w:pStyle w:val="NoSpacing"/>
        <w:ind w:left="1440" w:firstLine="720"/>
        <w:rPr>
          <w:color w:val="808080" w:themeColor="background1" w:themeShade="80"/>
        </w:rPr>
      </w:pPr>
      <w:r>
        <w:t>[Monthly Service] PT FEL PERMRO</w:t>
      </w:r>
    </w:p>
    <w:p w:rsidR="00707C04" w:rsidP="00707C04" w:rsidRDefault="00707C04" w14:paraId="525CB77D" w14:textId="77777777">
      <w:pPr>
        <w:pStyle w:val="Heading5"/>
        <w:ind w:left="720"/>
        <w:rPr>
          <w:b/>
          <w:bCs/>
          <w:color w:val="auto"/>
        </w:rPr>
      </w:pPr>
      <w:r>
        <w:rPr>
          <w:b/>
          <w:bCs/>
          <w:color w:val="auto"/>
        </w:rPr>
        <w:t>Standard Charge Status</w:t>
      </w:r>
    </w:p>
    <w:p w:rsidR="00707C04" w:rsidP="00707C04" w:rsidRDefault="00707C04" w14:paraId="49F81F76" w14:textId="77777777">
      <w:pPr>
        <w:ind w:left="720"/>
      </w:pPr>
      <w:r>
        <w:t>We provide mechanisms to alert the AMs of remaining or obstructing tasks, such as line items, or invoicing required.</w:t>
      </w:r>
    </w:p>
    <w:p w:rsidR="00707C04" w:rsidP="00707C04" w:rsidRDefault="00707C04" w14:paraId="4EDBBEAB" w14:textId="77777777">
      <w:pPr>
        <w:ind w:left="720"/>
        <w:rPr>
          <w:color w:val="FF0000"/>
        </w:rPr>
      </w:pPr>
      <w:r w:rsidRPr="00577772">
        <w:rPr>
          <w:color w:val="FF0000"/>
        </w:rPr>
        <w:t xml:space="preserve">PROCESS CHANGE: All product lines are </w:t>
      </w:r>
      <w:r>
        <w:rPr>
          <w:color w:val="FF0000"/>
        </w:rPr>
        <w:t xml:space="preserve">currently </w:t>
      </w:r>
      <w:r w:rsidRPr="00577772">
        <w:rPr>
          <w:color w:val="FF0000"/>
        </w:rPr>
        <w:t xml:space="preserve">set up for </w:t>
      </w:r>
      <w:r>
        <w:rPr>
          <w:color w:val="FF0000"/>
        </w:rPr>
        <w:t>UPFRONT</w:t>
      </w:r>
      <w:r w:rsidRPr="00577772">
        <w:rPr>
          <w:color w:val="FF0000"/>
        </w:rPr>
        <w:t xml:space="preserve"> billing. Perm Roll-offs are billed in ARREARS and need to be reconfigured in Cube accordingly.</w:t>
      </w:r>
    </w:p>
    <w:p w:rsidRPr="00FF05E2" w:rsidR="00707C04" w:rsidP="00707C04" w:rsidRDefault="00707C04" w14:paraId="5F2E86ED" w14:textId="77777777">
      <w:pPr>
        <w:pStyle w:val="Heading6"/>
        <w:ind w:left="1440"/>
      </w:pPr>
      <w:r>
        <w:t>Form Rules</w:t>
      </w:r>
      <w:r w:rsidRPr="00FF05E2">
        <w:t>:</w:t>
      </w:r>
    </w:p>
    <w:p w:rsidR="00707C04" w:rsidP="00707C04" w:rsidRDefault="00707C04" w14:paraId="16FB2604" w14:textId="77777777">
      <w:pPr>
        <w:pStyle w:val="NoSpacing"/>
        <w:ind w:left="2160"/>
        <w:rPr>
          <w:color w:val="808080" w:themeColor="background1" w:themeShade="80"/>
        </w:rPr>
      </w:pPr>
      <w:r>
        <w:rPr>
          <w:color w:val="808080" w:themeColor="background1" w:themeShade="80"/>
        </w:rPr>
        <w:t xml:space="preserve">(Toilets) #23 </w:t>
      </w:r>
    </w:p>
    <w:p w:rsidR="00707C04" w:rsidP="00707C04" w:rsidRDefault="00707C04" w14:paraId="3BEE1ADB" w14:textId="77777777">
      <w:pPr>
        <w:pStyle w:val="NoSpacing"/>
        <w:ind w:left="2160"/>
        <w:rPr>
          <w:color w:val="808080" w:themeColor="background1" w:themeShade="80"/>
        </w:rPr>
      </w:pPr>
      <w:r>
        <w:rPr>
          <w:color w:val="808080" w:themeColor="background1" w:themeShade="80"/>
        </w:rPr>
        <w:t xml:space="preserve">(Roll-offs) #29 </w:t>
      </w:r>
    </w:p>
    <w:p w:rsidR="00707C04" w:rsidP="00707C04" w:rsidRDefault="00707C04" w14:paraId="38890E43" w14:textId="77777777">
      <w:pPr>
        <w:pStyle w:val="NoSpacing"/>
        <w:ind w:left="2160"/>
        <w:rPr>
          <w:color w:val="808080" w:themeColor="background1" w:themeShade="80"/>
        </w:rPr>
      </w:pPr>
      <w:r>
        <w:rPr>
          <w:color w:val="808080" w:themeColor="background1" w:themeShade="80"/>
        </w:rPr>
        <w:t>(Containers) #30</w:t>
      </w:r>
    </w:p>
    <w:p w:rsidR="00707C04" w:rsidP="00707C04" w:rsidRDefault="00707C04" w14:paraId="7CF4FDD9" w14:textId="77777777">
      <w:pPr>
        <w:pStyle w:val="NoSpacing"/>
        <w:ind w:left="2160"/>
        <w:rPr>
          <w:color w:val="808080" w:themeColor="background1" w:themeShade="80"/>
        </w:rPr>
      </w:pPr>
      <w:r>
        <w:rPr>
          <w:color w:val="808080" w:themeColor="background1" w:themeShade="80"/>
        </w:rPr>
        <w:t xml:space="preserve">(Fencing) #24 </w:t>
      </w:r>
    </w:p>
    <w:p w:rsidR="00707C04" w:rsidP="00707C04" w:rsidRDefault="00707C04" w14:paraId="5DBB620B" w14:textId="77777777">
      <w:pPr>
        <w:pStyle w:val="NoSpacing"/>
        <w:ind w:left="2160"/>
        <w:rPr>
          <w:color w:val="808080" w:themeColor="background1" w:themeShade="80"/>
        </w:rPr>
      </w:pPr>
      <w:r>
        <w:rPr>
          <w:color w:val="808080" w:themeColor="background1" w:themeShade="80"/>
        </w:rPr>
        <w:t xml:space="preserve">(Front Loads) #39 </w:t>
      </w:r>
    </w:p>
    <w:p w:rsidR="00707C04" w:rsidP="00707C04" w:rsidRDefault="00707C04" w14:paraId="78AD35B5" w14:textId="77777777">
      <w:pPr>
        <w:pStyle w:val="NoSpacing"/>
        <w:ind w:left="2160"/>
        <w:rPr>
          <w:color w:val="808080" w:themeColor="background1" w:themeShade="80"/>
        </w:rPr>
      </w:pPr>
      <w:r>
        <w:rPr>
          <w:color w:val="808080" w:themeColor="background1" w:themeShade="80"/>
        </w:rPr>
        <w:t>(Equipment Rentals) #46</w:t>
      </w:r>
    </w:p>
    <w:p w:rsidR="00707C04" w:rsidP="00707C04" w:rsidRDefault="00707C04" w14:paraId="27F2484E" w14:textId="77777777">
      <w:pPr>
        <w:pStyle w:val="NoSpacing"/>
        <w:ind w:left="2160"/>
        <w:rPr>
          <w:color w:val="808080" w:themeColor="background1" w:themeShade="80"/>
        </w:rPr>
      </w:pPr>
      <w:r>
        <w:rPr>
          <w:color w:val="808080" w:themeColor="background1" w:themeShade="80"/>
        </w:rPr>
        <w:t>(Other Services) #46</w:t>
      </w:r>
    </w:p>
    <w:p w:rsidRPr="00FF05E2" w:rsidR="00707C04" w:rsidP="00707C04" w:rsidRDefault="00707C04" w14:paraId="14CCB360" w14:textId="77777777">
      <w:pPr>
        <w:pStyle w:val="Heading6"/>
        <w:ind w:left="1440"/>
      </w:pPr>
      <w:r w:rsidRPr="00FF05E2">
        <w:t>Important Fields:</w:t>
      </w:r>
    </w:p>
    <w:p w:rsidR="00707C04" w:rsidP="00707C04" w:rsidRDefault="00707C04" w14:paraId="0C0A37F4" w14:textId="77777777">
      <w:pPr>
        <w:pStyle w:val="NoSpacing"/>
        <w:ind w:left="1440" w:firstLine="720"/>
      </w:pPr>
      <w:r>
        <w:t>[Cancel]</w:t>
      </w:r>
    </w:p>
    <w:p w:rsidR="00707C04" w:rsidP="00707C04" w:rsidRDefault="00707C04" w14:paraId="7F114974" w14:textId="77777777">
      <w:pPr>
        <w:pStyle w:val="NoSpacing"/>
        <w:ind w:left="1440" w:firstLine="720"/>
      </w:pPr>
      <w:r>
        <w:t>[Date Created]</w:t>
      </w:r>
    </w:p>
    <w:p w:rsidR="00707C04" w:rsidP="00707C04" w:rsidRDefault="00707C04" w14:paraId="553BE1B9" w14:textId="77777777">
      <w:pPr>
        <w:pStyle w:val="NoSpacing"/>
        <w:ind w:left="1440" w:firstLine="720"/>
      </w:pPr>
      <w:r>
        <w:t>[California or Indiana] PT</w:t>
      </w:r>
    </w:p>
    <w:p w:rsidR="00707C04" w:rsidP="00707C04" w:rsidRDefault="00707C04" w14:paraId="754F5656" w14:textId="77777777">
      <w:pPr>
        <w:pStyle w:val="NoSpacing"/>
        <w:ind w:left="1440" w:firstLine="720"/>
      </w:pPr>
      <w:r>
        <w:t>[Ticket Code] PT</w:t>
      </w:r>
    </w:p>
    <w:p w:rsidR="00707C04" w:rsidP="00707C04" w:rsidRDefault="00707C04" w14:paraId="7FB0232A" w14:textId="77777777">
      <w:pPr>
        <w:pStyle w:val="NoSpacing"/>
        <w:ind w:left="1440" w:firstLine="720"/>
      </w:pPr>
      <w:r>
        <w:t>[Volusion Order ID]</w:t>
      </w:r>
    </w:p>
    <w:p w:rsidR="00707C04" w:rsidP="00707C04" w:rsidRDefault="00707C04" w14:paraId="23420143" w14:textId="77777777">
      <w:pPr>
        <w:pStyle w:val="NoSpacing"/>
        <w:ind w:left="1440" w:firstLine="720"/>
      </w:pPr>
      <w:r>
        <w:t>[No Line Items Required]</w:t>
      </w:r>
    </w:p>
    <w:p w:rsidR="00707C04" w:rsidP="00707C04" w:rsidRDefault="00707C04" w14:paraId="36373CAF" w14:textId="77777777">
      <w:pPr>
        <w:pStyle w:val="NoSpacing"/>
        <w:ind w:left="1440" w:firstLine="720"/>
      </w:pPr>
      <w:r>
        <w:t>[# Line Items (Not Cancelled)]</w:t>
      </w:r>
    </w:p>
    <w:p w:rsidR="00707C04" w:rsidP="00707C04" w:rsidRDefault="00707C04" w14:paraId="001FDB26" w14:textId="77777777">
      <w:pPr>
        <w:pStyle w:val="NoSpacing"/>
        <w:ind w:left="1440" w:firstLine="720"/>
      </w:pPr>
      <w:r>
        <w:t>[Delivery] RO SC FEN FEL ER OS PERMRO</w:t>
      </w:r>
    </w:p>
    <w:p w:rsidR="00707C04" w:rsidP="00707C04" w:rsidRDefault="00707C04" w14:paraId="6126DE8D" w14:textId="77777777">
      <w:pPr>
        <w:pStyle w:val="NoSpacing"/>
        <w:ind w:left="1440" w:firstLine="720"/>
      </w:pPr>
      <w:r>
        <w:t>[Removal] RO SC FEN FEL ER OS</w:t>
      </w:r>
    </w:p>
    <w:p w:rsidR="00707C04" w:rsidP="00707C04" w:rsidRDefault="00707C04" w14:paraId="2B34A556" w14:textId="77777777">
      <w:pPr>
        <w:pStyle w:val="NoSpacing"/>
        <w:ind w:left="1440" w:firstLine="720"/>
      </w:pPr>
      <w:r>
        <w:t>[Standard Charge Line Item]</w:t>
      </w:r>
    </w:p>
    <w:p w:rsidR="00707C04" w:rsidP="00707C04" w:rsidRDefault="00707C04" w14:paraId="1DB79B80" w14:textId="77777777">
      <w:pPr>
        <w:pStyle w:val="NoSpacing"/>
        <w:ind w:left="1440" w:firstLine="720"/>
      </w:pPr>
      <w:r>
        <w:t>[Standard Charge Line Item – Not Invoiced]</w:t>
      </w:r>
    </w:p>
    <w:p w:rsidR="00707C04" w:rsidP="00707C04" w:rsidRDefault="00707C04" w14:paraId="27D54D60" w14:textId="77777777">
      <w:pPr>
        <w:pStyle w:val="NoSpacing"/>
        <w:ind w:left="1440" w:firstLine="720"/>
      </w:pPr>
      <w:r>
        <w:t>[Standard Charge Line Item – Unpaid]</w:t>
      </w:r>
    </w:p>
    <w:p w:rsidR="00707C04" w:rsidP="00707C04" w:rsidRDefault="00707C04" w14:paraId="3D06277A" w14:textId="77777777">
      <w:pPr>
        <w:pStyle w:val="NoSpacing"/>
        <w:ind w:left="1440" w:firstLine="720"/>
      </w:pPr>
      <w:r>
        <w:t>[# of Additional Rental Line Items – No Invoice] PT</w:t>
      </w:r>
    </w:p>
    <w:p w:rsidR="00707C04" w:rsidP="00707C04" w:rsidRDefault="00707C04" w14:paraId="302557BA" w14:textId="77777777">
      <w:pPr>
        <w:pStyle w:val="NoSpacing"/>
        <w:ind w:left="1440" w:firstLine="720"/>
      </w:pPr>
      <w:r>
        <w:t>[# of Additional Rental Line Items – Unpaid] PT</w:t>
      </w:r>
    </w:p>
    <w:p w:rsidR="00707C04" w:rsidP="00707C04" w:rsidRDefault="00707C04" w14:paraId="23A33D55" w14:textId="77777777">
      <w:pPr>
        <w:pStyle w:val="NoSpacing"/>
        <w:ind w:left="1440" w:firstLine="720"/>
      </w:pPr>
      <w:r>
        <w:t>[Delivery Amount]</w:t>
      </w:r>
    </w:p>
    <w:p w:rsidR="00707C04" w:rsidP="00707C04" w:rsidRDefault="00707C04" w14:paraId="4874B9A6" w14:textId="77777777">
      <w:pPr>
        <w:pStyle w:val="NoSpacing"/>
        <w:ind w:left="1440" w:firstLine="720"/>
      </w:pPr>
      <w:r>
        <w:t>[Install] PERMRO</w:t>
      </w:r>
    </w:p>
    <w:p w:rsidR="00707C04" w:rsidP="00707C04" w:rsidRDefault="00707C04" w14:paraId="4102F1FE" w14:textId="77777777">
      <w:pPr>
        <w:pStyle w:val="NoSpacing"/>
        <w:ind w:left="1440" w:firstLine="720"/>
      </w:pPr>
      <w:r>
        <w:t>[Install Amount] PERMRO</w:t>
      </w:r>
    </w:p>
    <w:p w:rsidR="00707C04" w:rsidP="00707C04" w:rsidRDefault="00707C04" w14:paraId="290A6B33" w14:textId="77777777">
      <w:pPr>
        <w:pStyle w:val="NoSpacing"/>
        <w:ind w:left="1440" w:firstLine="720"/>
      </w:pPr>
      <w:r>
        <w:t>[Monitor] PERMRO</w:t>
      </w:r>
    </w:p>
    <w:p w:rsidR="00707C04" w:rsidP="00707C04" w:rsidRDefault="00707C04" w14:paraId="0FBF59C6" w14:textId="77777777">
      <w:pPr>
        <w:pStyle w:val="NoSpacing"/>
        <w:ind w:left="1440" w:firstLine="720"/>
      </w:pPr>
      <w:r>
        <w:t>[Monitor Amount] PERMRO</w:t>
      </w:r>
    </w:p>
    <w:p w:rsidR="00707C04" w:rsidP="00707C04" w:rsidRDefault="00707C04" w14:paraId="3AE3B707" w14:textId="77777777">
      <w:pPr>
        <w:pStyle w:val="NoSpacing"/>
        <w:ind w:left="1440" w:firstLine="720"/>
      </w:pPr>
      <w:r>
        <w:t>[Monthly Rental] PERMRO</w:t>
      </w:r>
    </w:p>
    <w:p w:rsidR="00707C04" w:rsidP="00923752" w:rsidRDefault="00707C04" w14:paraId="66B7F8BA" w14:textId="5F91C895">
      <w:pPr>
        <w:pStyle w:val="NoSpacing"/>
        <w:ind w:left="1440" w:firstLine="720"/>
      </w:pPr>
      <w:r>
        <w:t>[Monthly Rental Amount] PERMRO</w:t>
      </w:r>
    </w:p>
    <w:p w:rsidR="00707C04" w:rsidP="00707C04" w:rsidRDefault="00707C04" w14:paraId="3ACDE185" w14:textId="77777777">
      <w:pPr>
        <w:pStyle w:val="Heading5"/>
        <w:ind w:left="720"/>
        <w:rPr>
          <w:b/>
          <w:bCs/>
          <w:color w:val="auto"/>
        </w:rPr>
      </w:pPr>
      <w:r>
        <w:rPr>
          <w:b/>
          <w:bCs/>
          <w:color w:val="auto"/>
        </w:rPr>
        <w:t>Dispatch Status</w:t>
      </w:r>
    </w:p>
    <w:p w:rsidR="00707C04" w:rsidP="00707C04" w:rsidRDefault="00707C04" w14:paraId="07517F04" w14:textId="77777777">
      <w:pPr>
        <w:ind w:left="720"/>
      </w:pPr>
      <w:r>
        <w:t>We require the AMs to ensure the services have been dispatched.</w:t>
      </w:r>
    </w:p>
    <w:p w:rsidRPr="00FF05E2" w:rsidR="00707C04" w:rsidP="00707C04" w:rsidRDefault="00707C04" w14:paraId="5C826BCE" w14:textId="77777777">
      <w:pPr>
        <w:pStyle w:val="Heading6"/>
        <w:ind w:left="1440"/>
      </w:pPr>
      <w:r>
        <w:t>Form Rules</w:t>
      </w:r>
      <w:r w:rsidRPr="00FF05E2">
        <w:t>:</w:t>
      </w:r>
    </w:p>
    <w:p w:rsidR="00707C04" w:rsidP="00707C04" w:rsidRDefault="00707C04" w14:paraId="126EB640" w14:textId="77777777">
      <w:pPr>
        <w:pStyle w:val="NoSpacing"/>
        <w:ind w:left="2160"/>
        <w:rPr>
          <w:color w:val="808080" w:themeColor="background1" w:themeShade="80"/>
        </w:rPr>
      </w:pPr>
      <w:r>
        <w:rPr>
          <w:color w:val="808080" w:themeColor="background1" w:themeShade="80"/>
        </w:rPr>
        <w:t>(Toilets) #18</w:t>
      </w:r>
    </w:p>
    <w:p w:rsidR="00707C04" w:rsidP="00707C04" w:rsidRDefault="00707C04" w14:paraId="3C5264C1" w14:textId="77777777">
      <w:pPr>
        <w:pStyle w:val="NoSpacing"/>
        <w:ind w:left="2160"/>
        <w:rPr>
          <w:color w:val="808080" w:themeColor="background1" w:themeShade="80"/>
        </w:rPr>
      </w:pPr>
      <w:r>
        <w:rPr>
          <w:color w:val="808080" w:themeColor="background1" w:themeShade="80"/>
        </w:rPr>
        <w:t xml:space="preserve">(Roll-offs) #22 </w:t>
      </w:r>
    </w:p>
    <w:p w:rsidR="00707C04" w:rsidP="00707C04" w:rsidRDefault="00707C04" w14:paraId="3FF02019" w14:textId="77777777">
      <w:pPr>
        <w:pStyle w:val="NoSpacing"/>
        <w:ind w:left="2160"/>
        <w:rPr>
          <w:color w:val="808080" w:themeColor="background1" w:themeShade="80"/>
        </w:rPr>
      </w:pPr>
      <w:r>
        <w:rPr>
          <w:color w:val="808080" w:themeColor="background1" w:themeShade="80"/>
        </w:rPr>
        <w:t xml:space="preserve">(Containers) #25 </w:t>
      </w:r>
    </w:p>
    <w:p w:rsidR="00707C04" w:rsidP="00707C04" w:rsidRDefault="00707C04" w14:paraId="7A0C2CB4" w14:textId="77777777">
      <w:pPr>
        <w:pStyle w:val="NoSpacing"/>
        <w:ind w:left="2160"/>
        <w:rPr>
          <w:color w:val="808080" w:themeColor="background1" w:themeShade="80"/>
        </w:rPr>
      </w:pPr>
      <w:r>
        <w:rPr>
          <w:color w:val="808080" w:themeColor="background1" w:themeShade="80"/>
        </w:rPr>
        <w:t xml:space="preserve">(Fencing) #19 </w:t>
      </w:r>
    </w:p>
    <w:p w:rsidR="00707C04" w:rsidP="00707C04" w:rsidRDefault="00707C04" w14:paraId="401BFC7D" w14:textId="77777777">
      <w:pPr>
        <w:pStyle w:val="NoSpacing"/>
        <w:ind w:left="2160"/>
        <w:rPr>
          <w:color w:val="808080" w:themeColor="background1" w:themeShade="80"/>
        </w:rPr>
      </w:pPr>
      <w:r>
        <w:rPr>
          <w:color w:val="808080" w:themeColor="background1" w:themeShade="80"/>
        </w:rPr>
        <w:t xml:space="preserve">(Front Loads) #32 </w:t>
      </w:r>
    </w:p>
    <w:p w:rsidR="00707C04" w:rsidP="00707C04" w:rsidRDefault="00707C04" w14:paraId="0CB20E12" w14:textId="77777777">
      <w:pPr>
        <w:pStyle w:val="NoSpacing"/>
        <w:ind w:left="2160"/>
        <w:rPr>
          <w:color w:val="808080" w:themeColor="background1" w:themeShade="80"/>
        </w:rPr>
      </w:pPr>
      <w:r>
        <w:rPr>
          <w:color w:val="808080" w:themeColor="background1" w:themeShade="80"/>
        </w:rPr>
        <w:t>(Equipment Rentals) #39</w:t>
      </w:r>
    </w:p>
    <w:p w:rsidR="00707C04" w:rsidP="00707C04" w:rsidRDefault="00707C04" w14:paraId="25D28708" w14:textId="77777777">
      <w:pPr>
        <w:pStyle w:val="NoSpacing"/>
        <w:ind w:left="2160"/>
        <w:rPr>
          <w:color w:val="808080" w:themeColor="background1" w:themeShade="80"/>
        </w:rPr>
      </w:pPr>
      <w:r>
        <w:rPr>
          <w:color w:val="808080" w:themeColor="background1" w:themeShade="80"/>
        </w:rPr>
        <w:t>(Other Services) #39</w:t>
      </w:r>
    </w:p>
    <w:p w:rsidRPr="0044080E" w:rsidR="00707C04" w:rsidP="00707C04" w:rsidRDefault="00707C04" w14:paraId="1893041E" w14:textId="77777777">
      <w:pPr>
        <w:pStyle w:val="NoSpacing"/>
        <w:ind w:left="2160"/>
        <w:rPr>
          <w:color w:val="808080" w:themeColor="background1" w:themeShade="80"/>
        </w:rPr>
      </w:pPr>
      <w:r>
        <w:rPr>
          <w:color w:val="808080" w:themeColor="background1" w:themeShade="80"/>
        </w:rPr>
        <w:t>(Perm Roll-offs) #30</w:t>
      </w:r>
    </w:p>
    <w:p w:rsidRPr="00FF05E2" w:rsidR="00707C04" w:rsidP="00707C04" w:rsidRDefault="00707C04" w14:paraId="5B11ADF1" w14:textId="77777777">
      <w:pPr>
        <w:pStyle w:val="Heading6"/>
        <w:ind w:left="1440"/>
      </w:pPr>
      <w:r w:rsidRPr="00FF05E2">
        <w:t>Important Fields:</w:t>
      </w:r>
    </w:p>
    <w:p w:rsidR="00707C04" w:rsidP="00707C04" w:rsidRDefault="00707C04" w14:paraId="504AD57C" w14:textId="77777777">
      <w:pPr>
        <w:pStyle w:val="NoSpacing"/>
        <w:ind w:left="1440" w:firstLine="720"/>
      </w:pPr>
      <w:r>
        <w:t>[Dispatch Log Required]</w:t>
      </w:r>
    </w:p>
    <w:p w:rsidR="00707C04" w:rsidP="00707C04" w:rsidRDefault="00707C04" w14:paraId="61ECD534" w14:textId="77777777">
      <w:pPr>
        <w:pStyle w:val="NoSpacing"/>
        <w:ind w:left="1440" w:firstLine="720"/>
      </w:pPr>
      <w:r>
        <w:t>[Dispatch Status]</w:t>
      </w:r>
    </w:p>
    <w:p w:rsidR="00707C04" w:rsidP="00707C04" w:rsidRDefault="00707C04" w14:paraId="55BC1FF4" w14:textId="77777777">
      <w:pPr>
        <w:pStyle w:val="NoSpacing"/>
        <w:ind w:left="1440" w:firstLine="720"/>
      </w:pPr>
      <w:r>
        <w:t>[Called In On:]</w:t>
      </w:r>
    </w:p>
    <w:p w:rsidR="00707C04" w:rsidP="00707C04" w:rsidRDefault="00707C04" w14:paraId="2D22BB58" w14:textId="77777777">
      <w:pPr>
        <w:pStyle w:val="NoSpacing"/>
        <w:ind w:left="1440" w:firstLine="720"/>
      </w:pPr>
      <w:r>
        <w:t>[Called In By:]</w:t>
      </w:r>
    </w:p>
    <w:p w:rsidR="00707C04" w:rsidP="00707C04" w:rsidRDefault="00707C04" w14:paraId="2879E16F" w14:textId="77777777">
      <w:pPr>
        <w:pStyle w:val="NoSpacing"/>
        <w:ind w:left="1440" w:firstLine="720"/>
      </w:pPr>
      <w:r>
        <w:t>[Dispatched On:]</w:t>
      </w:r>
    </w:p>
    <w:p w:rsidR="00707C04" w:rsidP="00707C04" w:rsidRDefault="00707C04" w14:paraId="66CA1738" w14:textId="77777777">
      <w:pPr>
        <w:pStyle w:val="NoSpacing"/>
        <w:ind w:left="1440" w:firstLine="720"/>
      </w:pPr>
      <w:r>
        <w:t>[End Date:]</w:t>
      </w:r>
    </w:p>
    <w:p w:rsidR="00707C04" w:rsidP="00707C04" w:rsidRDefault="00707C04" w14:paraId="71E9AC83" w14:textId="77777777">
      <w:pPr>
        <w:pStyle w:val="NoSpacing"/>
        <w:ind w:left="1440" w:firstLine="720"/>
      </w:pPr>
      <w:r>
        <w:t>[Event Removal] PT</w:t>
      </w:r>
    </w:p>
    <w:p w:rsidR="00707C04" w:rsidP="00707C04" w:rsidRDefault="00707C04" w14:paraId="2C8C1062" w14:textId="77777777">
      <w:pPr>
        <w:pStyle w:val="NoSpacing"/>
        <w:ind w:left="1440" w:firstLine="720"/>
      </w:pPr>
      <w:r>
        <w:t>[Volusion Order ID]</w:t>
      </w:r>
    </w:p>
    <w:p w:rsidRPr="008C5FAF" w:rsidR="00707C04" w:rsidP="00707C04" w:rsidRDefault="00707C04" w14:paraId="145D3D92" w14:textId="77777777">
      <w:pPr>
        <w:pStyle w:val="Heading5"/>
        <w:ind w:left="720"/>
        <w:rPr>
          <w:b/>
          <w:bCs/>
          <w:color w:val="auto"/>
        </w:rPr>
      </w:pPr>
      <w:r w:rsidRPr="008C5FAF">
        <w:rPr>
          <w:b/>
          <w:bCs/>
          <w:color w:val="auto"/>
        </w:rPr>
        <w:t>PO Requirements</w:t>
      </w:r>
    </w:p>
    <w:p w:rsidR="00707C04" w:rsidP="00707C04" w:rsidRDefault="00707C04" w14:paraId="580FC5D5" w14:textId="77777777">
      <w:pPr>
        <w:pStyle w:val="NoSpacing"/>
        <w:ind w:left="720"/>
      </w:pPr>
      <w:r>
        <w:t xml:space="preserve">We </w:t>
      </w:r>
      <w:r w:rsidRPr="00FF05E2">
        <w:t>record if a customer specifically requires PO#s for their purchases</w:t>
      </w:r>
      <w:r>
        <w:t>, and require it if so</w:t>
      </w:r>
      <w:r w:rsidRPr="00FF05E2">
        <w:t xml:space="preserve">. This information is fed </w:t>
      </w:r>
      <w:r>
        <w:t>from the (Product) tables</w:t>
      </w:r>
      <w:r w:rsidRPr="00FF05E2">
        <w:t>.</w:t>
      </w:r>
    </w:p>
    <w:p w:rsidRPr="00FF05E2" w:rsidR="00707C04" w:rsidP="00707C04" w:rsidRDefault="00707C04" w14:paraId="70255444" w14:textId="77777777">
      <w:pPr>
        <w:pStyle w:val="Heading6"/>
        <w:ind w:left="1440"/>
      </w:pPr>
      <w:r w:rsidRPr="00FF05E2">
        <w:t>Important Fields:</w:t>
      </w:r>
    </w:p>
    <w:p w:rsidR="00707C04" w:rsidP="00707C04" w:rsidRDefault="00707C04" w14:paraId="631EB760" w14:textId="77777777">
      <w:pPr>
        <w:pStyle w:val="NoSpacing"/>
        <w:ind w:left="1440" w:firstLine="720"/>
      </w:pPr>
      <w:r>
        <w:t>[PO#]</w:t>
      </w:r>
    </w:p>
    <w:p w:rsidRPr="008C5FAF" w:rsidR="00707C04" w:rsidP="00707C04" w:rsidRDefault="00707C04" w14:paraId="2C6DD5B0" w14:textId="77777777">
      <w:pPr>
        <w:pStyle w:val="Heading5"/>
        <w:ind w:left="720"/>
        <w:rPr>
          <w:b/>
          <w:bCs/>
          <w:color w:val="auto"/>
        </w:rPr>
      </w:pPr>
      <w:r>
        <w:rPr>
          <w:b/>
          <w:bCs/>
          <w:color w:val="auto"/>
        </w:rPr>
        <w:t>Vendor Payments</w:t>
      </w:r>
    </w:p>
    <w:p w:rsidR="00707C04" w:rsidP="00707C04" w:rsidRDefault="00707C04" w14:paraId="0CAB856D" w14:textId="77777777">
      <w:pPr>
        <w:pStyle w:val="NoSpacing"/>
        <w:ind w:left="720"/>
      </w:pPr>
      <w:r>
        <w:t xml:space="preserve">We </w:t>
      </w:r>
      <w:r w:rsidRPr="00FF05E2">
        <w:t xml:space="preserve">record </w:t>
      </w:r>
      <w:r>
        <w:t>whether</w:t>
      </w:r>
      <w:r w:rsidRPr="00FF05E2">
        <w:t xml:space="preserve"> a </w:t>
      </w:r>
      <w:r>
        <w:t>Vendor requires up front payment</w:t>
      </w:r>
      <w:r w:rsidRPr="00FF05E2">
        <w:t>.</w:t>
      </w:r>
      <w:r>
        <w:t xml:space="preserve"> This information is fed from the (Product) tables. This information feeds the line items to record either a vendor invoice or item receipt into Intacct.</w:t>
      </w:r>
    </w:p>
    <w:p w:rsidRPr="00FF05E2" w:rsidR="00707C04" w:rsidP="00707C04" w:rsidRDefault="00707C04" w14:paraId="2B2A5AD3" w14:textId="77777777">
      <w:pPr>
        <w:pStyle w:val="Heading6"/>
        <w:ind w:left="1440"/>
      </w:pPr>
      <w:r>
        <w:t>Form Rules</w:t>
      </w:r>
      <w:r w:rsidRPr="00FF05E2">
        <w:t>:</w:t>
      </w:r>
    </w:p>
    <w:p w:rsidR="00707C04" w:rsidP="00707C04" w:rsidRDefault="00707C04" w14:paraId="12EB1B49" w14:textId="77777777">
      <w:pPr>
        <w:pStyle w:val="NoSpacing"/>
        <w:ind w:left="2160"/>
        <w:rPr>
          <w:color w:val="808080" w:themeColor="background1" w:themeShade="80"/>
        </w:rPr>
      </w:pPr>
      <w:r>
        <w:rPr>
          <w:color w:val="808080" w:themeColor="background1" w:themeShade="80"/>
        </w:rPr>
        <w:t>(Toilets) # 11-17,20</w:t>
      </w:r>
    </w:p>
    <w:p w:rsidR="00707C04" w:rsidP="00707C04" w:rsidRDefault="00707C04" w14:paraId="60826FB2" w14:textId="77777777">
      <w:pPr>
        <w:pStyle w:val="NoSpacing"/>
        <w:ind w:left="2160"/>
        <w:rPr>
          <w:color w:val="808080" w:themeColor="background1" w:themeShade="80"/>
        </w:rPr>
      </w:pPr>
      <w:r>
        <w:rPr>
          <w:color w:val="808080" w:themeColor="background1" w:themeShade="80"/>
        </w:rPr>
        <w:t xml:space="preserve">(Roll-offs) #15-21,24 </w:t>
      </w:r>
    </w:p>
    <w:p w:rsidR="00707C04" w:rsidP="00707C04" w:rsidRDefault="00707C04" w14:paraId="0703F801" w14:textId="77777777">
      <w:pPr>
        <w:pStyle w:val="NoSpacing"/>
        <w:ind w:left="2160"/>
        <w:rPr>
          <w:color w:val="808080" w:themeColor="background1" w:themeShade="80"/>
        </w:rPr>
      </w:pPr>
      <w:r>
        <w:rPr>
          <w:color w:val="808080" w:themeColor="background1" w:themeShade="80"/>
        </w:rPr>
        <w:t xml:space="preserve">(Containers) #18-24,27 </w:t>
      </w:r>
    </w:p>
    <w:p w:rsidR="00707C04" w:rsidP="00707C04" w:rsidRDefault="00707C04" w14:paraId="3E4DE6E6" w14:textId="77777777">
      <w:pPr>
        <w:pStyle w:val="NoSpacing"/>
        <w:ind w:left="2160"/>
        <w:rPr>
          <w:color w:val="808080" w:themeColor="background1" w:themeShade="80"/>
        </w:rPr>
      </w:pPr>
      <w:r>
        <w:rPr>
          <w:color w:val="808080" w:themeColor="background1" w:themeShade="80"/>
        </w:rPr>
        <w:t xml:space="preserve">(Fencing) #12-18,21 </w:t>
      </w:r>
    </w:p>
    <w:p w:rsidR="00707C04" w:rsidP="00707C04" w:rsidRDefault="00707C04" w14:paraId="4D9FE9A9" w14:textId="77777777">
      <w:pPr>
        <w:pStyle w:val="NoSpacing"/>
        <w:ind w:left="2160"/>
        <w:rPr>
          <w:color w:val="808080" w:themeColor="background1" w:themeShade="80"/>
        </w:rPr>
      </w:pPr>
      <w:r>
        <w:rPr>
          <w:color w:val="808080" w:themeColor="background1" w:themeShade="80"/>
        </w:rPr>
        <w:t>(Front Loads) #25-31,34</w:t>
      </w:r>
    </w:p>
    <w:p w:rsidR="00707C04" w:rsidP="00707C04" w:rsidRDefault="00707C04" w14:paraId="0AD3C5A6" w14:textId="77777777">
      <w:pPr>
        <w:pStyle w:val="NoSpacing"/>
        <w:ind w:left="2160"/>
        <w:rPr>
          <w:color w:val="808080" w:themeColor="background1" w:themeShade="80"/>
        </w:rPr>
      </w:pPr>
      <w:r>
        <w:rPr>
          <w:color w:val="808080" w:themeColor="background1" w:themeShade="80"/>
        </w:rPr>
        <w:t xml:space="preserve">(Equipment Rentals) #32-38,41 </w:t>
      </w:r>
    </w:p>
    <w:p w:rsidR="00707C04" w:rsidP="00707C04" w:rsidRDefault="00707C04" w14:paraId="79522F31" w14:textId="77777777">
      <w:pPr>
        <w:pStyle w:val="NoSpacing"/>
        <w:ind w:left="2160"/>
        <w:rPr>
          <w:color w:val="808080" w:themeColor="background1" w:themeShade="80"/>
        </w:rPr>
      </w:pPr>
      <w:r>
        <w:rPr>
          <w:color w:val="808080" w:themeColor="background1" w:themeShade="80"/>
        </w:rPr>
        <w:t>(Other Services) #32-38,41</w:t>
      </w:r>
    </w:p>
    <w:p w:rsidRPr="00094BD2" w:rsidR="00707C04" w:rsidP="00707C04" w:rsidRDefault="00707C04" w14:paraId="60E96C5A" w14:textId="77777777">
      <w:pPr>
        <w:pStyle w:val="NoSpacing"/>
        <w:ind w:left="2160"/>
        <w:rPr>
          <w:color w:val="808080" w:themeColor="background1" w:themeShade="80"/>
        </w:rPr>
      </w:pPr>
      <w:r>
        <w:rPr>
          <w:color w:val="808080" w:themeColor="background1" w:themeShade="80"/>
        </w:rPr>
        <w:t>(Perm Roll-offs) #23-29,32</w:t>
      </w:r>
    </w:p>
    <w:p w:rsidRPr="00FF05E2" w:rsidR="00707C04" w:rsidP="00707C04" w:rsidRDefault="00707C04" w14:paraId="75EE94C7" w14:textId="77777777">
      <w:pPr>
        <w:pStyle w:val="Heading6"/>
        <w:ind w:left="1440"/>
      </w:pPr>
      <w:r w:rsidRPr="00FF05E2">
        <w:t>Important Fields:</w:t>
      </w:r>
    </w:p>
    <w:p w:rsidR="00707C04" w:rsidP="00707C04" w:rsidRDefault="00707C04" w14:paraId="5CCE9F8F" w14:textId="77777777">
      <w:pPr>
        <w:pStyle w:val="NoSpacing"/>
        <w:ind w:left="1440" w:firstLine="720"/>
      </w:pPr>
      <w:r>
        <w:t>[Vendor Payment Timing]</w:t>
      </w:r>
    </w:p>
    <w:p w:rsidR="00707C04" w:rsidP="00707C04" w:rsidRDefault="00707C04" w14:paraId="7DCC2828" w14:textId="77777777">
      <w:pPr>
        <w:pStyle w:val="NoSpacing"/>
        <w:ind w:left="1440" w:firstLine="720"/>
      </w:pPr>
      <w:r>
        <w:t>[Vendor Payment Amount]</w:t>
      </w:r>
    </w:p>
    <w:p w:rsidR="00707C04" w:rsidP="00707C04" w:rsidRDefault="00707C04" w14:paraId="1C2D865D" w14:textId="77777777">
      <w:pPr>
        <w:pStyle w:val="NoSpacing"/>
        <w:ind w:left="1440" w:firstLine="720"/>
      </w:pPr>
      <w:r>
        <w:t>[Payment Method]</w:t>
      </w:r>
    </w:p>
    <w:p w:rsidR="00707C04" w:rsidP="00707C04" w:rsidRDefault="00707C04" w14:paraId="19884CC5" w14:textId="77777777">
      <w:pPr>
        <w:pStyle w:val="NoSpacing"/>
        <w:ind w:left="1440" w:firstLine="720"/>
      </w:pPr>
      <w:r>
        <w:t>[Ticket Code – Vendor Payment Required]</w:t>
      </w:r>
    </w:p>
    <w:p w:rsidR="00707C04" w:rsidP="00707C04" w:rsidRDefault="00707C04" w14:paraId="1CF5D0C6" w14:textId="77777777">
      <w:pPr>
        <w:pStyle w:val="NoSpacing"/>
        <w:ind w:left="1440" w:firstLine="720"/>
      </w:pPr>
      <w:r>
        <w:t>[Billing Cycle Number]</w:t>
      </w:r>
    </w:p>
    <w:p w:rsidR="00707C04" w:rsidP="00707C04" w:rsidRDefault="00707C04" w14:paraId="1D57000B" w14:textId="77777777">
      <w:pPr>
        <w:pStyle w:val="NoSpacing"/>
        <w:ind w:left="1440" w:firstLine="720"/>
      </w:pPr>
      <w:r>
        <w:t>[Synaptic]</w:t>
      </w:r>
    </w:p>
    <w:p w:rsidR="00707C04" w:rsidP="00707C04" w:rsidRDefault="00707C04" w14:paraId="2DA95DBF" w14:textId="77777777">
      <w:pPr>
        <w:pStyle w:val="NoSpacing"/>
        <w:ind w:left="1440" w:firstLine="720"/>
      </w:pPr>
      <w:r>
        <w:t>[Expected Hauler Cost]</w:t>
      </w:r>
    </w:p>
    <w:p w:rsidR="00707C04" w:rsidP="00707C04" w:rsidRDefault="00707C04" w14:paraId="557E2142" w14:textId="77777777">
      <w:pPr>
        <w:pStyle w:val="NoSpacing"/>
        <w:ind w:left="1440" w:firstLine="720"/>
      </w:pPr>
      <w:r>
        <w:t>[IR Expected Hauler Cost]</w:t>
      </w:r>
    </w:p>
    <w:p w:rsidR="00707C04" w:rsidP="00707C04" w:rsidRDefault="00707C04" w14:paraId="62CEB5A5" w14:textId="77777777">
      <w:pPr>
        <w:pStyle w:val="NoSpacing"/>
        <w:ind w:left="1440" w:firstLine="720"/>
      </w:pPr>
      <w:r>
        <w:t>[Total Hauler Charge]</w:t>
      </w:r>
    </w:p>
    <w:p w:rsidR="00707C04" w:rsidP="00707C04" w:rsidRDefault="00707C04" w14:paraId="2F1B5E86" w14:textId="77777777">
      <w:pPr>
        <w:pStyle w:val="NoSpacing"/>
        <w:ind w:left="1440" w:firstLine="720"/>
      </w:pPr>
      <w:r>
        <w:t>[# of Line Items No Credit]</w:t>
      </w:r>
    </w:p>
    <w:p w:rsidRPr="008C5FAF" w:rsidR="00707C04" w:rsidP="00707C04" w:rsidRDefault="00707C04" w14:paraId="4805FD84" w14:textId="77777777">
      <w:pPr>
        <w:pStyle w:val="Heading5"/>
        <w:ind w:left="720"/>
        <w:rPr>
          <w:b/>
          <w:bCs/>
          <w:color w:val="auto"/>
        </w:rPr>
      </w:pPr>
      <w:r>
        <w:rPr>
          <w:b/>
          <w:bCs/>
          <w:color w:val="auto"/>
        </w:rPr>
        <w:t>Vendor Payments  - Intacct Upload</w:t>
      </w:r>
    </w:p>
    <w:p w:rsidR="00707C04" w:rsidP="00707C04" w:rsidRDefault="00707C04" w14:paraId="28DB8BB1" w14:textId="77777777">
      <w:pPr>
        <w:pStyle w:val="NoSpacing"/>
        <w:ind w:left="720"/>
      </w:pPr>
      <w:r>
        <w:t>When applicable, we record either a vendor invoice or item receipt into Intacct, as well as the corresponding log (all via Hub API).</w:t>
      </w:r>
    </w:p>
    <w:p w:rsidRPr="00FF05E2" w:rsidR="00707C04" w:rsidP="00707C04" w:rsidRDefault="00707C04" w14:paraId="098ADDDF" w14:textId="77777777">
      <w:pPr>
        <w:pStyle w:val="Heading6"/>
        <w:ind w:left="1440"/>
      </w:pPr>
      <w:r w:rsidRPr="00FF05E2">
        <w:t>Important Fields:</w:t>
      </w:r>
    </w:p>
    <w:p w:rsidR="00707C04" w:rsidP="00707C04" w:rsidRDefault="00707C04" w14:paraId="2F6E5BF3" w14:textId="77777777">
      <w:pPr>
        <w:pStyle w:val="NoSpacing"/>
        <w:ind w:left="1440" w:firstLine="720"/>
      </w:pPr>
      <w:r>
        <w:t>[Ready For Vendor Payment]</w:t>
      </w:r>
    </w:p>
    <w:p w:rsidR="00707C04" w:rsidP="00707C04" w:rsidRDefault="00707C04" w14:paraId="37CA4C00" w14:textId="77777777">
      <w:pPr>
        <w:pStyle w:val="NoSpacing"/>
        <w:ind w:left="1440" w:firstLine="720"/>
      </w:pPr>
      <w:r>
        <w:t>[Vendor Payment Recorded]</w:t>
      </w:r>
    </w:p>
    <w:p w:rsidR="00707C04" w:rsidP="00707C04" w:rsidRDefault="00707C04" w14:paraId="66D263DB" w14:textId="77777777">
      <w:pPr>
        <w:pStyle w:val="NoSpacing"/>
        <w:ind w:left="1440" w:firstLine="720"/>
      </w:pPr>
      <w:r>
        <w:t>[Intacct Upload Complete]</w:t>
      </w:r>
    </w:p>
    <w:p w:rsidR="00707C04" w:rsidP="00707C04" w:rsidRDefault="00707C04" w14:paraId="304DA9D1" w14:textId="77777777">
      <w:pPr>
        <w:pStyle w:val="NoSpacing"/>
        <w:ind w:left="1440" w:firstLine="720"/>
      </w:pPr>
      <w:r>
        <w:t>[Intacct Upload Date]</w:t>
      </w:r>
    </w:p>
    <w:p w:rsidR="00707C04" w:rsidP="00923752" w:rsidRDefault="00707C04" w14:paraId="61035022" w14:textId="1CE109FA">
      <w:pPr>
        <w:pStyle w:val="NoSpacing"/>
        <w:ind w:left="1440" w:firstLine="720"/>
      </w:pPr>
      <w:r>
        <w:t>[Intacct Upload Error Log]</w:t>
      </w:r>
    </w:p>
    <w:p w:rsidRPr="008C5FAF" w:rsidR="00707C04" w:rsidP="00707C04" w:rsidRDefault="00707C04" w14:paraId="57261BAA" w14:textId="77777777">
      <w:pPr>
        <w:pStyle w:val="Heading5"/>
        <w:ind w:left="720"/>
        <w:rPr>
          <w:b/>
          <w:bCs/>
          <w:color w:val="auto"/>
        </w:rPr>
      </w:pPr>
      <w:r>
        <w:rPr>
          <w:b/>
          <w:bCs/>
          <w:color w:val="auto"/>
        </w:rPr>
        <w:t>Opt Outs</w:t>
      </w:r>
    </w:p>
    <w:p w:rsidRPr="00FF05E2" w:rsidR="00707C04" w:rsidP="00707C04" w:rsidRDefault="00707C04" w14:paraId="6C003780" w14:textId="77777777">
      <w:pPr>
        <w:pStyle w:val="NoSpacing"/>
        <w:ind w:left="720"/>
      </w:pPr>
      <w:r w:rsidRPr="00FF05E2">
        <w:t>We record if a customer</w:t>
      </w:r>
      <w:r>
        <w:t>’s site</w:t>
      </w:r>
      <w:r w:rsidRPr="00FF05E2">
        <w:t xml:space="preserve"> is removed from automatic credit card processing or line item generation for the automatic recurring billing processes. This information is fed </w:t>
      </w:r>
      <w:r>
        <w:t>from the (Products) tables</w:t>
      </w:r>
      <w:r w:rsidRPr="00FF05E2">
        <w:t>.</w:t>
      </w:r>
    </w:p>
    <w:p w:rsidRPr="00FF05E2" w:rsidR="00707C04" w:rsidP="00707C04" w:rsidRDefault="00707C04" w14:paraId="5F5E152C" w14:textId="77777777">
      <w:pPr>
        <w:pStyle w:val="Heading6"/>
        <w:ind w:left="1440"/>
      </w:pPr>
      <w:r w:rsidRPr="00FF05E2">
        <w:t>Important Fields:</w:t>
      </w:r>
    </w:p>
    <w:p w:rsidR="00707C04" w:rsidP="00707C04" w:rsidRDefault="00707C04" w14:paraId="375F1393" w14:textId="77777777">
      <w:pPr>
        <w:pStyle w:val="NoSpacing"/>
        <w:ind w:left="2160"/>
      </w:pPr>
      <w:r>
        <w:t>(Product) [Approved For Recurring] &gt; [Automated Line Item Process]</w:t>
      </w:r>
    </w:p>
    <w:p w:rsidR="00707C04" w:rsidP="00707C04" w:rsidRDefault="00707C04" w14:paraId="557EB908" w14:textId="77777777">
      <w:pPr>
        <w:pStyle w:val="NoSpacing"/>
        <w:ind w:left="2160"/>
      </w:pPr>
      <w:r>
        <w:t>(Product) [Automated CC Process] &gt; [Recurring Bill Process]</w:t>
      </w:r>
    </w:p>
    <w:p w:rsidR="00707C04" w:rsidP="00707C04" w:rsidRDefault="00707C04" w14:paraId="798D3E72" w14:textId="77777777">
      <w:pPr>
        <w:pStyle w:val="Heading5"/>
        <w:ind w:left="720"/>
        <w:rPr>
          <w:b/>
          <w:bCs/>
          <w:color w:val="auto"/>
        </w:rPr>
      </w:pPr>
      <w:r>
        <w:rPr>
          <w:b/>
          <w:bCs/>
          <w:color w:val="auto"/>
        </w:rPr>
        <w:t>Cancellation</w:t>
      </w:r>
    </w:p>
    <w:p w:rsidR="00707C04" w:rsidP="00707C04" w:rsidRDefault="00707C04" w14:paraId="3AA193C0" w14:textId="77777777">
      <w:pPr>
        <w:ind w:left="720"/>
      </w:pPr>
      <w:r>
        <w:t>We provide mechanisms to cancel a service ticket and record the reason. We dis-allow cancellation of a service ticket if there are any child line items not cancelled.</w:t>
      </w:r>
    </w:p>
    <w:p w:rsidRPr="00FF05E2" w:rsidR="00707C04" w:rsidP="00707C04" w:rsidRDefault="00707C04" w14:paraId="63ADFBCC" w14:textId="77777777">
      <w:pPr>
        <w:pStyle w:val="Heading6"/>
        <w:ind w:left="1440"/>
      </w:pPr>
      <w:r>
        <w:t>Form Rules</w:t>
      </w:r>
      <w:r w:rsidRPr="00FF05E2">
        <w:t>:</w:t>
      </w:r>
    </w:p>
    <w:p w:rsidR="00707C04" w:rsidP="00707C04" w:rsidRDefault="00707C04" w14:paraId="24A1B327" w14:textId="77777777">
      <w:pPr>
        <w:pStyle w:val="NoSpacing"/>
        <w:ind w:left="2160"/>
        <w:rPr>
          <w:color w:val="808080" w:themeColor="background1" w:themeShade="80"/>
        </w:rPr>
      </w:pPr>
      <w:r>
        <w:rPr>
          <w:color w:val="808080" w:themeColor="background1" w:themeShade="80"/>
        </w:rPr>
        <w:t>(Toilets) #21</w:t>
      </w:r>
    </w:p>
    <w:p w:rsidR="00707C04" w:rsidP="00707C04" w:rsidRDefault="00707C04" w14:paraId="6A62A42D" w14:textId="77777777">
      <w:pPr>
        <w:pStyle w:val="NoSpacing"/>
        <w:ind w:left="2160"/>
        <w:rPr>
          <w:color w:val="808080" w:themeColor="background1" w:themeShade="80"/>
        </w:rPr>
      </w:pPr>
      <w:r>
        <w:rPr>
          <w:color w:val="808080" w:themeColor="background1" w:themeShade="80"/>
        </w:rPr>
        <w:t xml:space="preserve">(Roll-offs) #26 </w:t>
      </w:r>
    </w:p>
    <w:p w:rsidR="00707C04" w:rsidP="00707C04" w:rsidRDefault="00707C04" w14:paraId="65413759" w14:textId="77777777">
      <w:pPr>
        <w:pStyle w:val="NoSpacing"/>
        <w:ind w:left="2160"/>
        <w:rPr>
          <w:color w:val="808080" w:themeColor="background1" w:themeShade="80"/>
        </w:rPr>
      </w:pPr>
      <w:r>
        <w:rPr>
          <w:color w:val="808080" w:themeColor="background1" w:themeShade="80"/>
        </w:rPr>
        <w:t>(Containers) #29</w:t>
      </w:r>
    </w:p>
    <w:p w:rsidR="00707C04" w:rsidP="00707C04" w:rsidRDefault="00707C04" w14:paraId="11F54BD8" w14:textId="77777777">
      <w:pPr>
        <w:pStyle w:val="NoSpacing"/>
        <w:ind w:left="2160"/>
        <w:rPr>
          <w:color w:val="808080" w:themeColor="background1" w:themeShade="80"/>
        </w:rPr>
      </w:pPr>
      <w:r>
        <w:rPr>
          <w:color w:val="808080" w:themeColor="background1" w:themeShade="80"/>
        </w:rPr>
        <w:t xml:space="preserve">(Fencing) #23 </w:t>
      </w:r>
    </w:p>
    <w:p w:rsidR="00707C04" w:rsidP="00707C04" w:rsidRDefault="00707C04" w14:paraId="0A6B5046" w14:textId="77777777">
      <w:pPr>
        <w:pStyle w:val="NoSpacing"/>
        <w:ind w:left="2160"/>
        <w:rPr>
          <w:color w:val="808080" w:themeColor="background1" w:themeShade="80"/>
        </w:rPr>
      </w:pPr>
      <w:r>
        <w:rPr>
          <w:color w:val="808080" w:themeColor="background1" w:themeShade="80"/>
        </w:rPr>
        <w:t xml:space="preserve">(Front Loads) #36 </w:t>
      </w:r>
    </w:p>
    <w:p w:rsidR="00707C04" w:rsidP="00707C04" w:rsidRDefault="00707C04" w14:paraId="51F346C0" w14:textId="77777777">
      <w:pPr>
        <w:pStyle w:val="NoSpacing"/>
        <w:ind w:left="2160"/>
        <w:rPr>
          <w:color w:val="808080" w:themeColor="background1" w:themeShade="80"/>
        </w:rPr>
      </w:pPr>
      <w:r>
        <w:rPr>
          <w:color w:val="808080" w:themeColor="background1" w:themeShade="80"/>
        </w:rPr>
        <w:t>(Equipment Rentals) #43</w:t>
      </w:r>
    </w:p>
    <w:p w:rsidR="00707C04" w:rsidP="00707C04" w:rsidRDefault="00707C04" w14:paraId="7CEE0BDD" w14:textId="77777777">
      <w:pPr>
        <w:pStyle w:val="NoSpacing"/>
        <w:ind w:left="2160"/>
        <w:rPr>
          <w:color w:val="808080" w:themeColor="background1" w:themeShade="80"/>
        </w:rPr>
      </w:pPr>
      <w:r>
        <w:rPr>
          <w:color w:val="808080" w:themeColor="background1" w:themeShade="80"/>
        </w:rPr>
        <w:t>(Other Services) #43</w:t>
      </w:r>
    </w:p>
    <w:p w:rsidR="00707C04" w:rsidP="00707C04" w:rsidRDefault="00707C04" w14:paraId="534A0E80" w14:textId="77777777">
      <w:pPr>
        <w:pStyle w:val="NoSpacing"/>
        <w:ind w:left="2160"/>
        <w:rPr>
          <w:color w:val="808080" w:themeColor="background1" w:themeShade="80"/>
        </w:rPr>
      </w:pPr>
      <w:r>
        <w:rPr>
          <w:color w:val="808080" w:themeColor="background1" w:themeShade="80"/>
        </w:rPr>
        <w:t>(Perm Roll-offs) #34</w:t>
      </w:r>
    </w:p>
    <w:p w:rsidRPr="00FF05E2" w:rsidR="00707C04" w:rsidP="00707C04" w:rsidRDefault="00707C04" w14:paraId="5B1B3005" w14:textId="77777777">
      <w:pPr>
        <w:pStyle w:val="Heading6"/>
        <w:ind w:left="1440"/>
      </w:pPr>
      <w:r w:rsidRPr="00FF05E2">
        <w:t>Important Fields:</w:t>
      </w:r>
    </w:p>
    <w:p w:rsidR="00707C04" w:rsidP="00707C04" w:rsidRDefault="00707C04" w14:paraId="3D0E22C2" w14:textId="77777777">
      <w:pPr>
        <w:pStyle w:val="NoSpacing"/>
        <w:ind w:left="1440" w:firstLine="720"/>
      </w:pPr>
      <w:r>
        <w:t>[Cancel]</w:t>
      </w:r>
    </w:p>
    <w:p w:rsidR="00707C04" w:rsidP="00707C04" w:rsidRDefault="00707C04" w14:paraId="62583861" w14:textId="77777777">
      <w:pPr>
        <w:pStyle w:val="NoSpacing"/>
        <w:ind w:left="1440" w:firstLine="720"/>
      </w:pPr>
      <w:r>
        <w:t>[# of Line Items (Not Cancelled)]</w:t>
      </w:r>
    </w:p>
    <w:p w:rsidR="00707C04" w:rsidP="00707C04" w:rsidRDefault="00707C04" w14:paraId="6D77BB26" w14:textId="77777777">
      <w:pPr>
        <w:pStyle w:val="NoSpacing"/>
        <w:ind w:left="2160"/>
      </w:pPr>
    </w:p>
    <w:p w:rsidR="00707C04" w:rsidP="00707C04" w:rsidRDefault="00707C04" w14:paraId="25539FCF" w14:textId="77777777">
      <w:pPr>
        <w:pStyle w:val="Heading4"/>
        <w:rPr>
          <w:rStyle w:val="Heading3Char"/>
          <w:color w:val="CA6D07" w:themeColor="accent1" w:themeShade="BF"/>
          <w:sz w:val="22"/>
          <w:szCs w:val="22"/>
        </w:rPr>
      </w:pPr>
      <w:r>
        <w:rPr>
          <w:rStyle w:val="Heading3Char"/>
          <w:color w:val="CA6D07" w:themeColor="accent1" w:themeShade="BF"/>
          <w:sz w:val="22"/>
          <w:szCs w:val="22"/>
        </w:rPr>
        <w:t>Order</w:t>
      </w:r>
      <w:r w:rsidRPr="00180B0D">
        <w:rPr>
          <w:rStyle w:val="Heading3Char"/>
          <w:color w:val="CA6D07" w:themeColor="accent1" w:themeShade="BF"/>
          <w:sz w:val="22"/>
          <w:szCs w:val="22"/>
        </w:rPr>
        <w:t xml:space="preserve"> Handling - </w:t>
      </w:r>
      <w:r>
        <w:rPr>
          <w:rStyle w:val="Heading3Char"/>
          <w:color w:val="CA6D07" w:themeColor="accent1" w:themeShade="BF"/>
          <w:sz w:val="22"/>
          <w:szCs w:val="22"/>
        </w:rPr>
        <w:t>Pricing</w:t>
      </w:r>
    </w:p>
    <w:p w:rsidRPr="008C5FAF" w:rsidR="00707C04" w:rsidP="00707C04" w:rsidRDefault="00707C04" w14:paraId="14269D8C" w14:textId="77777777">
      <w:pPr>
        <w:pStyle w:val="Heading5"/>
        <w:ind w:left="720"/>
        <w:rPr>
          <w:b/>
          <w:bCs/>
          <w:color w:val="auto"/>
        </w:rPr>
      </w:pPr>
      <w:r>
        <w:rPr>
          <w:b/>
          <w:bCs/>
          <w:color w:val="auto"/>
        </w:rPr>
        <w:t>Tax Exemption</w:t>
      </w:r>
    </w:p>
    <w:p w:rsidRPr="00FF05E2" w:rsidR="00707C04" w:rsidP="00707C04" w:rsidRDefault="00707C04" w14:paraId="2876B311" w14:textId="77777777">
      <w:pPr>
        <w:pStyle w:val="NoSpacing"/>
        <w:ind w:left="720"/>
      </w:pPr>
      <w:r>
        <w:t xml:space="preserve">We document if the customer’s site is tax exempt and charge accordingly. </w:t>
      </w:r>
      <w:r w:rsidRPr="00FF05E2">
        <w:t xml:space="preserve">The data </w:t>
      </w:r>
      <w:r>
        <w:t>is fed from the (Products) tables.</w:t>
      </w:r>
    </w:p>
    <w:p w:rsidRPr="00FF05E2" w:rsidR="00707C04" w:rsidP="00707C04" w:rsidRDefault="00707C04" w14:paraId="6CC05748" w14:textId="77777777">
      <w:pPr>
        <w:pStyle w:val="Heading6"/>
        <w:ind w:left="1440"/>
      </w:pPr>
      <w:r w:rsidRPr="00FF05E2">
        <w:t>Important Fields:</w:t>
      </w:r>
    </w:p>
    <w:p w:rsidR="00707C04" w:rsidP="00707C04" w:rsidRDefault="00707C04" w14:paraId="29E169A2" w14:textId="77777777">
      <w:pPr>
        <w:pStyle w:val="NoSpacing"/>
        <w:ind w:left="2160"/>
      </w:pPr>
      <w:r w:rsidRPr="003B6511">
        <w:t>[</w:t>
      </w:r>
      <w:r>
        <w:t xml:space="preserve">Site - </w:t>
      </w:r>
      <w:r w:rsidRPr="003B6511">
        <w:t>Tax Exempt #]</w:t>
      </w:r>
    </w:p>
    <w:p w:rsidR="00707C04" w:rsidP="00707C04" w:rsidRDefault="00707C04" w14:paraId="479E24B9" w14:textId="77777777">
      <w:pPr>
        <w:pStyle w:val="NoSpacing"/>
        <w:ind w:left="2160"/>
      </w:pPr>
      <w:r>
        <w:t>[Tax Exempt #]</w:t>
      </w:r>
    </w:p>
    <w:p w:rsidR="00707C04" w:rsidP="00707C04" w:rsidRDefault="00707C04" w14:paraId="18F3A1E1" w14:textId="77777777">
      <w:pPr>
        <w:pStyle w:val="Heading3"/>
        <w:rPr>
          <w:sz w:val="44"/>
          <w:szCs w:val="44"/>
        </w:rPr>
      </w:pPr>
      <w:r>
        <w:rPr>
          <w:sz w:val="44"/>
          <w:szCs w:val="44"/>
        </w:rPr>
        <w:t>Toilets Tickets Specific</w:t>
      </w:r>
    </w:p>
    <w:p w:rsidR="00707C04" w:rsidP="00707C04" w:rsidRDefault="00707C04" w14:paraId="5595F1F4" w14:textId="77777777">
      <w:pPr>
        <w:pStyle w:val="Heading4"/>
        <w:rPr>
          <w:rStyle w:val="Heading3Char"/>
          <w:color w:val="CA6D07" w:themeColor="accent1" w:themeShade="BF"/>
          <w:sz w:val="22"/>
          <w:szCs w:val="22"/>
        </w:rPr>
      </w:pPr>
      <w:r>
        <w:rPr>
          <w:rStyle w:val="Heading3Char"/>
          <w:color w:val="CA6D07" w:themeColor="accent1" w:themeShade="BF"/>
          <w:sz w:val="22"/>
          <w:szCs w:val="22"/>
        </w:rPr>
        <w:t>Order</w:t>
      </w:r>
      <w:r w:rsidRPr="00180B0D">
        <w:rPr>
          <w:rStyle w:val="Heading3Char"/>
          <w:color w:val="CA6D07" w:themeColor="accent1" w:themeShade="BF"/>
          <w:sz w:val="22"/>
          <w:szCs w:val="22"/>
        </w:rPr>
        <w:t xml:space="preserve"> Handling - </w:t>
      </w:r>
      <w:r>
        <w:rPr>
          <w:rStyle w:val="Heading3Char"/>
          <w:color w:val="CA6D07" w:themeColor="accent1" w:themeShade="BF"/>
          <w:sz w:val="22"/>
          <w:szCs w:val="22"/>
        </w:rPr>
        <w:t>Order Processing</w:t>
      </w:r>
    </w:p>
    <w:p w:rsidRPr="00BC2EB2" w:rsidR="00707C04" w:rsidP="00707C04" w:rsidRDefault="00707C04" w14:paraId="747006D6" w14:textId="77777777">
      <w:pPr>
        <w:pStyle w:val="Heading5"/>
        <w:ind w:left="720"/>
        <w:rPr>
          <w:b/>
          <w:bCs/>
        </w:rPr>
      </w:pPr>
      <w:r>
        <w:rPr>
          <w:b/>
          <w:bCs/>
          <w:color w:val="auto"/>
        </w:rPr>
        <w:t>Unique</w:t>
      </w:r>
    </w:p>
    <w:p w:rsidR="00707C04" w:rsidP="00707C04" w:rsidRDefault="00707C04" w14:paraId="08C340D9" w14:textId="77777777">
      <w:pPr>
        <w:pStyle w:val="NoSpacing"/>
        <w:ind w:left="720"/>
      </w:pPr>
      <w:r>
        <w:t>Toilets have unique services that can require additional line items (Winterization and Rental Protection).</w:t>
      </w:r>
    </w:p>
    <w:p w:rsidRPr="00FF05E2" w:rsidR="00707C04" w:rsidP="00707C04" w:rsidRDefault="00707C04" w14:paraId="459B771C" w14:textId="77777777">
      <w:pPr>
        <w:pStyle w:val="Heading6"/>
        <w:ind w:left="1440"/>
      </w:pPr>
      <w:r>
        <w:t>Form Rules</w:t>
      </w:r>
      <w:r w:rsidRPr="00FF05E2">
        <w:t>:</w:t>
      </w:r>
    </w:p>
    <w:p w:rsidRPr="00A80157" w:rsidR="00707C04" w:rsidP="00707C04" w:rsidRDefault="00707C04" w14:paraId="78354270" w14:textId="77777777">
      <w:pPr>
        <w:pStyle w:val="NoSpacing"/>
        <w:ind w:left="1440" w:firstLine="720"/>
        <w:rPr>
          <w:color w:val="808080" w:themeColor="background1" w:themeShade="80"/>
        </w:rPr>
      </w:pPr>
      <w:r>
        <w:rPr>
          <w:color w:val="808080" w:themeColor="background1" w:themeShade="80"/>
        </w:rPr>
        <w:t>(Toilets) #31,33</w:t>
      </w:r>
    </w:p>
    <w:p w:rsidR="00707C04" w:rsidP="00707C04" w:rsidRDefault="00707C04" w14:paraId="2E42B7A7" w14:textId="77777777">
      <w:pPr>
        <w:pStyle w:val="Heading6"/>
        <w:ind w:left="1440"/>
      </w:pPr>
      <w:r w:rsidRPr="00DF086C">
        <w:t>Important Fields:</w:t>
      </w:r>
    </w:p>
    <w:p w:rsidR="00707C04" w:rsidP="00707C04" w:rsidRDefault="00707C04" w14:paraId="508C49F9" w14:textId="77777777">
      <w:pPr>
        <w:pStyle w:val="NoSpacing"/>
        <w:ind w:left="1440" w:firstLine="720"/>
      </w:pPr>
      <w:r>
        <w:t>[# of Line Items – Winter]</w:t>
      </w:r>
    </w:p>
    <w:p w:rsidR="00707C04" w:rsidP="00707C04" w:rsidRDefault="00707C04" w14:paraId="30FEBA29" w14:textId="77777777">
      <w:pPr>
        <w:pStyle w:val="NoSpacing"/>
        <w:ind w:left="1440" w:firstLine="720"/>
      </w:pPr>
      <w:r>
        <w:t>[Winterization]</w:t>
      </w:r>
    </w:p>
    <w:p w:rsidR="00707C04" w:rsidP="00707C04" w:rsidRDefault="00707C04" w14:paraId="37389588" w14:textId="77777777">
      <w:pPr>
        <w:pStyle w:val="NoSpacing"/>
        <w:ind w:left="1440" w:firstLine="720"/>
      </w:pPr>
      <w:r>
        <w:t>[Winterization Fee Description]</w:t>
      </w:r>
    </w:p>
    <w:p w:rsidR="00707C04" w:rsidP="00707C04" w:rsidRDefault="00707C04" w14:paraId="10CD45B2" w14:textId="77777777">
      <w:pPr>
        <w:pStyle w:val="NoSpacing"/>
        <w:ind w:left="1440" w:firstLine="720"/>
      </w:pPr>
      <w:r>
        <w:t>[Winder Fee Product Code Check]</w:t>
      </w:r>
    </w:p>
    <w:p w:rsidR="00707C04" w:rsidP="00707C04" w:rsidRDefault="00707C04" w14:paraId="2DF7757D" w14:textId="77777777">
      <w:pPr>
        <w:pStyle w:val="NoSpacing"/>
        <w:ind w:left="1440" w:firstLine="720"/>
      </w:pPr>
      <w:r>
        <w:t>[Winter Service Cycle]</w:t>
      </w:r>
    </w:p>
    <w:p w:rsidR="00707C04" w:rsidP="00707C04" w:rsidRDefault="00707C04" w14:paraId="0962FC41" w14:textId="77777777">
      <w:pPr>
        <w:pStyle w:val="NoSpacing"/>
        <w:ind w:left="1440" w:firstLine="720"/>
      </w:pPr>
      <w:r>
        <w:t>[Winter Service Cycle (For Recurring Service Tickets)]</w:t>
      </w:r>
    </w:p>
    <w:p w:rsidR="00707C04" w:rsidP="00707C04" w:rsidRDefault="00707C04" w14:paraId="3573F3CD" w14:textId="77777777">
      <w:pPr>
        <w:pStyle w:val="NoSpacing"/>
        <w:ind w:left="1440" w:firstLine="720"/>
      </w:pPr>
      <w:r>
        <w:t>[Winter Service Fee]</w:t>
      </w:r>
    </w:p>
    <w:p w:rsidR="00707C04" w:rsidP="00707C04" w:rsidRDefault="00707C04" w14:paraId="3C5CBD10" w14:textId="77777777">
      <w:pPr>
        <w:pStyle w:val="NoSpacing"/>
        <w:ind w:left="1440" w:firstLine="720"/>
      </w:pPr>
      <w:r>
        <w:t>[Winter Service Fee Charge]</w:t>
      </w:r>
    </w:p>
    <w:p w:rsidR="00707C04" w:rsidP="00707C04" w:rsidRDefault="00707C04" w14:paraId="4CCDF47D" w14:textId="77777777">
      <w:pPr>
        <w:pStyle w:val="NoSpacing"/>
        <w:ind w:left="1440" w:firstLine="720"/>
      </w:pPr>
      <w:r>
        <w:t>[Winter Amount]</w:t>
      </w:r>
    </w:p>
    <w:p w:rsidR="00707C04" w:rsidP="00707C04" w:rsidRDefault="00707C04" w14:paraId="14294BE9" w14:textId="77777777">
      <w:pPr>
        <w:pStyle w:val="NoSpacing"/>
        <w:ind w:left="1440" w:firstLine="720"/>
      </w:pPr>
      <w:r>
        <w:t>[# of Line items – Insurance]</w:t>
      </w:r>
    </w:p>
    <w:p w:rsidR="00707C04" w:rsidP="00707C04" w:rsidRDefault="00707C04" w14:paraId="0F51DDB9" w14:textId="77777777">
      <w:pPr>
        <w:pStyle w:val="NoSpacing"/>
        <w:ind w:left="1440" w:firstLine="720"/>
      </w:pPr>
      <w:r>
        <w:t>[Insurance]</w:t>
      </w:r>
    </w:p>
    <w:p w:rsidR="00707C04" w:rsidP="00707C04" w:rsidRDefault="00707C04" w14:paraId="52B3BEE6" w14:textId="77777777">
      <w:pPr>
        <w:pStyle w:val="NoSpacing"/>
        <w:ind w:left="1440" w:firstLine="720"/>
      </w:pPr>
      <w:r>
        <w:t>[Insurance (Customer)]</w:t>
      </w:r>
    </w:p>
    <w:p w:rsidR="00707C04" w:rsidP="00707C04" w:rsidRDefault="00707C04" w14:paraId="54AF5C57" w14:textId="77777777">
      <w:pPr>
        <w:pStyle w:val="NoSpacing"/>
        <w:ind w:left="1440" w:firstLine="720"/>
      </w:pPr>
      <w:r>
        <w:t>[Rental Protection]</w:t>
      </w:r>
    </w:p>
    <w:p w:rsidR="00707C04" w:rsidP="00707C04" w:rsidRDefault="00707C04" w14:paraId="667646D3" w14:textId="77777777">
      <w:pPr>
        <w:pStyle w:val="NoSpacing"/>
        <w:ind w:left="1440" w:firstLine="720"/>
      </w:pPr>
      <w:r>
        <w:t>[Rental Protection Description]</w:t>
      </w:r>
    </w:p>
    <w:p w:rsidR="00707C04" w:rsidP="00707C04" w:rsidRDefault="00707C04" w14:paraId="628808F5" w14:textId="77777777">
      <w:pPr>
        <w:pStyle w:val="NoSpacing"/>
        <w:ind w:left="1440" w:firstLine="720"/>
      </w:pPr>
      <w:r>
        <w:t>[Rental Protection Amount]</w:t>
      </w:r>
    </w:p>
    <w:p w:rsidRPr="00BC2EB2" w:rsidR="00707C04" w:rsidP="00707C04" w:rsidRDefault="00707C04" w14:paraId="17CC85F5" w14:textId="77777777">
      <w:pPr>
        <w:pStyle w:val="Heading5"/>
        <w:ind w:left="720"/>
        <w:rPr>
          <w:b/>
          <w:bCs/>
        </w:rPr>
      </w:pPr>
      <w:r>
        <w:rPr>
          <w:b/>
          <w:bCs/>
          <w:color w:val="auto"/>
        </w:rPr>
        <w:t>California/Indiana</w:t>
      </w:r>
    </w:p>
    <w:p w:rsidR="00707C04" w:rsidP="00707C04" w:rsidRDefault="00707C04" w14:paraId="1C3BD183" w14:textId="77777777">
      <w:pPr>
        <w:pStyle w:val="NoSpacing"/>
        <w:ind w:left="720"/>
      </w:pPr>
      <w:r>
        <w:t xml:space="preserve">In California and Indiana, rental and service are taxed differently and therefore must be segregated. </w:t>
      </w:r>
    </w:p>
    <w:p w:rsidRPr="00FF05E2" w:rsidR="00707C04" w:rsidP="00707C04" w:rsidRDefault="00707C04" w14:paraId="3DE14956" w14:textId="77777777">
      <w:pPr>
        <w:pStyle w:val="Heading6"/>
        <w:ind w:left="1440"/>
      </w:pPr>
      <w:r>
        <w:t>Form Rules</w:t>
      </w:r>
      <w:r w:rsidRPr="00FF05E2">
        <w:t>:</w:t>
      </w:r>
    </w:p>
    <w:p w:rsidRPr="00A359D9" w:rsidR="00707C04" w:rsidP="00707C04" w:rsidRDefault="00707C04" w14:paraId="06C72B4F" w14:textId="77777777">
      <w:pPr>
        <w:pStyle w:val="NoSpacing"/>
        <w:ind w:left="1440" w:firstLine="720"/>
        <w:rPr>
          <w:color w:val="808080" w:themeColor="background1" w:themeShade="80"/>
        </w:rPr>
      </w:pPr>
      <w:r>
        <w:rPr>
          <w:color w:val="808080" w:themeColor="background1" w:themeShade="80"/>
        </w:rPr>
        <w:t>(Toilets) #29</w:t>
      </w:r>
    </w:p>
    <w:p w:rsidR="00707C04" w:rsidP="00707C04" w:rsidRDefault="00707C04" w14:paraId="21D5189E" w14:textId="77777777">
      <w:pPr>
        <w:pStyle w:val="Heading6"/>
        <w:ind w:left="1440"/>
      </w:pPr>
      <w:r w:rsidRPr="00DF086C">
        <w:t>Important Fields:</w:t>
      </w:r>
    </w:p>
    <w:p w:rsidR="00707C04" w:rsidP="00707C04" w:rsidRDefault="00707C04" w14:paraId="071E319B" w14:textId="77777777">
      <w:pPr>
        <w:pStyle w:val="NoSpacing"/>
        <w:ind w:left="1440" w:firstLine="720"/>
      </w:pPr>
      <w:r>
        <w:t>[California or Indiana]</w:t>
      </w:r>
    </w:p>
    <w:p w:rsidR="00707C04" w:rsidP="00707C04" w:rsidRDefault="00707C04" w14:paraId="2C61B05F" w14:textId="77777777">
      <w:pPr>
        <w:pStyle w:val="NoSpacing"/>
        <w:ind w:left="1440" w:firstLine="720"/>
      </w:pPr>
      <w:r>
        <w:t>[Toilet – Site ID – Service Address: State/Region]</w:t>
      </w:r>
    </w:p>
    <w:p w:rsidR="00707C04" w:rsidP="00707C04" w:rsidRDefault="00707C04" w14:paraId="3AB7F4AB" w14:textId="77777777">
      <w:pPr>
        <w:pStyle w:val="NoSpacing"/>
        <w:ind w:left="1440" w:firstLine="720"/>
      </w:pPr>
      <w:r>
        <w:t>[Monthly Service]</w:t>
      </w:r>
    </w:p>
    <w:p w:rsidR="00707C04" w:rsidP="00707C04" w:rsidRDefault="00707C04" w14:paraId="3E321AE3" w14:textId="77777777">
      <w:pPr>
        <w:pStyle w:val="NoSpacing"/>
        <w:ind w:left="1440" w:firstLine="720"/>
      </w:pPr>
      <w:r>
        <w:t>[Monthly Service Amount]</w:t>
      </w:r>
    </w:p>
    <w:p w:rsidR="00707C04" w:rsidP="00707C04" w:rsidRDefault="00707C04" w14:paraId="233E5D58" w14:textId="77777777">
      <w:pPr>
        <w:pStyle w:val="NoSpacing"/>
        <w:ind w:left="1440" w:firstLine="720"/>
      </w:pPr>
      <w:r>
        <w:t>[Standard Charge (Customer)]</w:t>
      </w:r>
    </w:p>
    <w:p w:rsidR="00707C04" w:rsidP="00707C04" w:rsidRDefault="00707C04" w14:paraId="2A8FBB82" w14:textId="77777777">
      <w:pPr>
        <w:pStyle w:val="NoSpacing"/>
        <w:ind w:left="1440" w:firstLine="720"/>
      </w:pPr>
      <w:r>
        <w:t>[# of Additional Rental Line Items]</w:t>
      </w:r>
    </w:p>
    <w:p w:rsidR="00707C04" w:rsidP="00707C04" w:rsidRDefault="00707C04" w14:paraId="67192917" w14:textId="77777777">
      <w:pPr>
        <w:pStyle w:val="NoSpacing"/>
        <w:ind w:left="1440" w:firstLine="720"/>
      </w:pPr>
      <w:r>
        <w:t>[Rental Amount]</w:t>
      </w:r>
    </w:p>
    <w:p w:rsidRPr="00A80157" w:rsidR="00707C04" w:rsidP="00707C04" w:rsidRDefault="00707C04" w14:paraId="4B4A4068" w14:textId="77777777">
      <w:pPr>
        <w:pStyle w:val="NoSpacing"/>
        <w:ind w:left="1440" w:firstLine="720"/>
      </w:pPr>
      <w:r>
        <w:t>[Rental Charge]</w:t>
      </w:r>
    </w:p>
    <w:p w:rsidRPr="008C5FAF" w:rsidR="00707C04" w:rsidP="00707C04" w:rsidRDefault="00707C04" w14:paraId="7A95A294" w14:textId="77777777">
      <w:pPr>
        <w:pStyle w:val="Heading5"/>
        <w:ind w:left="720"/>
        <w:rPr>
          <w:b/>
          <w:bCs/>
          <w:color w:val="auto"/>
        </w:rPr>
      </w:pPr>
      <w:r>
        <w:rPr>
          <w:b/>
          <w:bCs/>
          <w:color w:val="auto"/>
        </w:rPr>
        <w:t>Automatic Recurring Ticket Creation</w:t>
      </w:r>
    </w:p>
    <w:p w:rsidR="00707C04" w:rsidP="00707C04" w:rsidRDefault="00707C04" w14:paraId="598B0EEF" w14:textId="77777777">
      <w:pPr>
        <w:pStyle w:val="NoSpacing"/>
        <w:ind w:left="720"/>
      </w:pPr>
      <w:r>
        <w:t>We automatically create the next service ticket for products on a recurring monthly cycle for these product lines via T2T imports.</w:t>
      </w:r>
    </w:p>
    <w:p w:rsidRPr="00FF05E2" w:rsidR="00707C04" w:rsidP="00707C04" w:rsidRDefault="00707C04" w14:paraId="46C8DABD" w14:textId="77777777">
      <w:pPr>
        <w:pStyle w:val="Heading6"/>
        <w:ind w:left="1440"/>
      </w:pPr>
      <w:r>
        <w:t>Table-To-Table Imports</w:t>
      </w:r>
      <w:r w:rsidRPr="00FF05E2">
        <w:t>:</w:t>
      </w:r>
    </w:p>
    <w:p w:rsidR="00707C04" w:rsidP="00707C04" w:rsidRDefault="00707C04" w14:paraId="227C5E6D" w14:textId="77777777">
      <w:pPr>
        <w:pStyle w:val="NoSpacing"/>
        <w:ind w:left="2160"/>
        <w:rPr>
          <w:color w:val="808080" w:themeColor="background1" w:themeShade="80"/>
        </w:rPr>
      </w:pPr>
      <w:r>
        <w:rPr>
          <w:color w:val="808080" w:themeColor="background1" w:themeShade="80"/>
        </w:rPr>
        <w:t>(Toilet Tickets): Create Next Cycle</w:t>
      </w:r>
    </w:p>
    <w:p w:rsidRPr="00FF05E2" w:rsidR="00707C04" w:rsidP="00707C04" w:rsidRDefault="00707C04" w14:paraId="183F464E" w14:textId="77777777">
      <w:pPr>
        <w:pStyle w:val="Heading6"/>
        <w:ind w:left="1440"/>
      </w:pPr>
      <w:r w:rsidRPr="00FF05E2">
        <w:t>Important Fields:</w:t>
      </w:r>
    </w:p>
    <w:p w:rsidR="00707C04" w:rsidP="00707C04" w:rsidRDefault="00707C04" w14:paraId="4E78D57C" w14:textId="77777777">
      <w:pPr>
        <w:pStyle w:val="NoSpacing"/>
        <w:ind w:left="1440" w:firstLine="720"/>
      </w:pPr>
      <w:r>
        <w:t>(Toilets) [Standard Service Required]</w:t>
      </w:r>
    </w:p>
    <w:p w:rsidR="00707C04" w:rsidP="00707C04" w:rsidRDefault="00707C04" w14:paraId="0CA2C3E7" w14:textId="77777777">
      <w:pPr>
        <w:pStyle w:val="NoSpacing"/>
        <w:ind w:left="1440" w:firstLine="720"/>
      </w:pPr>
      <w:r>
        <w:t>(Toilets) [Approved For Recurring]</w:t>
      </w:r>
    </w:p>
    <w:p w:rsidR="00707C04" w:rsidP="00707C04" w:rsidRDefault="00707C04" w14:paraId="5B421DD4" w14:textId="77777777">
      <w:pPr>
        <w:pStyle w:val="NoSpacing"/>
        <w:ind w:left="1440" w:firstLine="720"/>
      </w:pPr>
      <w:r>
        <w:t>(Toilets) [Opt Out Line Item]</w:t>
      </w:r>
    </w:p>
    <w:p w:rsidR="00707C04" w:rsidP="00707C04" w:rsidRDefault="00707C04" w14:paraId="127F2E9A" w14:textId="77777777">
      <w:pPr>
        <w:pStyle w:val="NoSpacing"/>
        <w:ind w:left="1440" w:firstLine="720"/>
      </w:pPr>
      <w:r>
        <w:t>(Toilets) [Billing Preference – Portal Ready]</w:t>
      </w:r>
    </w:p>
    <w:p w:rsidR="00707C04" w:rsidP="00707C04" w:rsidRDefault="00707C04" w14:paraId="342B8298" w14:textId="77777777">
      <w:pPr>
        <w:pStyle w:val="NoSpacing"/>
        <w:ind w:left="1440" w:firstLine="720"/>
      </w:pPr>
      <w:r>
        <w:t>(Toilets) [Next Cycle End Date]</w:t>
      </w:r>
    </w:p>
    <w:p w:rsidR="00707C04" w:rsidP="00707C04" w:rsidRDefault="00707C04" w14:paraId="043DC0FD" w14:textId="77777777">
      <w:pPr>
        <w:pStyle w:val="NoSpacing"/>
        <w:ind w:left="1440" w:firstLine="720"/>
      </w:pPr>
      <w:r>
        <w:t>(Toilets) [# of Monthly Services]</w:t>
      </w:r>
    </w:p>
    <w:p w:rsidR="00707C04" w:rsidP="00707C04" w:rsidRDefault="00707C04" w14:paraId="50214D20" w14:textId="77777777">
      <w:pPr>
        <w:pStyle w:val="NoSpacing"/>
        <w:ind w:left="1440" w:firstLine="720"/>
      </w:pPr>
      <w:r>
        <w:t>(Toilets) [Cycle Time]</w:t>
      </w:r>
    </w:p>
    <w:p w:rsidR="00707C04" w:rsidP="00707C04" w:rsidRDefault="00707C04" w14:paraId="2898ACB4" w14:textId="77777777">
      <w:pPr>
        <w:pStyle w:val="NoSpacing"/>
        <w:ind w:left="1440" w:firstLine="720"/>
      </w:pPr>
      <w:r>
        <w:t>(Toilets) [Hauler ID]</w:t>
      </w:r>
    </w:p>
    <w:p w:rsidR="00707C04" w:rsidP="00707C04" w:rsidRDefault="00707C04" w14:paraId="04263456" w14:textId="77777777">
      <w:pPr>
        <w:pStyle w:val="NoSpacing"/>
        <w:ind w:left="1440" w:firstLine="720"/>
      </w:pPr>
      <w:r>
        <w:t>(Toilets) [Next Cycle Start Date]</w:t>
      </w:r>
    </w:p>
    <w:p w:rsidRPr="008C5FAF" w:rsidR="00707C04" w:rsidP="00707C04" w:rsidRDefault="00707C04" w14:paraId="48B26A89" w14:textId="77777777">
      <w:pPr>
        <w:pStyle w:val="Heading5"/>
        <w:ind w:left="720"/>
        <w:rPr>
          <w:b/>
          <w:bCs/>
          <w:color w:val="auto"/>
        </w:rPr>
      </w:pPr>
      <w:r>
        <w:rPr>
          <w:b/>
          <w:bCs/>
          <w:color w:val="auto"/>
        </w:rPr>
        <w:t>Automatic Recurring Line Item Creation</w:t>
      </w:r>
    </w:p>
    <w:p w:rsidR="00707C04" w:rsidP="00707C04" w:rsidRDefault="00707C04" w14:paraId="7FADD272" w14:textId="77777777">
      <w:pPr>
        <w:pStyle w:val="NoSpacing"/>
        <w:ind w:left="720"/>
      </w:pPr>
      <w:r>
        <w:t>We automatically create the line items for products on a recurring monthly cycle for these product lines via T2T imports.</w:t>
      </w:r>
    </w:p>
    <w:p w:rsidRPr="00FF05E2" w:rsidR="00707C04" w:rsidP="00707C04" w:rsidRDefault="00707C04" w14:paraId="4A6F66F6" w14:textId="77777777">
      <w:pPr>
        <w:pStyle w:val="Heading6"/>
        <w:ind w:left="1440"/>
      </w:pPr>
      <w:r>
        <w:t>Table-To-Table Imports</w:t>
      </w:r>
      <w:r w:rsidRPr="00FF05E2">
        <w:t>:</w:t>
      </w:r>
    </w:p>
    <w:p w:rsidR="00707C04" w:rsidP="00707C04" w:rsidRDefault="00707C04" w14:paraId="2ECDB579" w14:textId="77777777">
      <w:pPr>
        <w:pStyle w:val="NoSpacing"/>
        <w:ind w:left="2160"/>
        <w:rPr>
          <w:color w:val="808080" w:themeColor="background1" w:themeShade="80"/>
        </w:rPr>
      </w:pPr>
      <w:r>
        <w:rPr>
          <w:color w:val="808080" w:themeColor="background1" w:themeShade="80"/>
        </w:rPr>
        <w:t>(Line Items): Automated Line Item Import, Automated Line Item Import CA and IN Rental, Winter Service Fee Automated Line Item Import, Damage Insurance Fee Line Item Import</w:t>
      </w:r>
    </w:p>
    <w:p w:rsidRPr="00FF05E2" w:rsidR="00707C04" w:rsidP="00707C04" w:rsidRDefault="00707C04" w14:paraId="24B7AF16" w14:textId="77777777">
      <w:pPr>
        <w:pStyle w:val="Heading6"/>
        <w:ind w:left="1440"/>
      </w:pPr>
      <w:r w:rsidRPr="00FF05E2">
        <w:t>Important Fields:</w:t>
      </w:r>
    </w:p>
    <w:p w:rsidR="00707C04" w:rsidP="00707C04" w:rsidRDefault="00707C04" w14:paraId="35C4A773" w14:textId="77777777">
      <w:pPr>
        <w:pStyle w:val="NoSpacing"/>
        <w:ind w:left="1440" w:firstLine="720"/>
      </w:pPr>
      <w:r>
        <w:t>[Automated Line Item Process]</w:t>
      </w:r>
    </w:p>
    <w:p w:rsidR="00707C04" w:rsidP="00707C04" w:rsidRDefault="00707C04" w14:paraId="5458B30E" w14:textId="77777777">
      <w:pPr>
        <w:pStyle w:val="NoSpacing"/>
        <w:ind w:left="1440" w:firstLine="720"/>
      </w:pPr>
      <w:r>
        <w:t>[Standard Charge Line Item]</w:t>
      </w:r>
    </w:p>
    <w:p w:rsidR="00707C04" w:rsidP="00707C04" w:rsidRDefault="00707C04" w14:paraId="69D9F67A" w14:textId="77777777">
      <w:pPr>
        <w:pStyle w:val="NoSpacing"/>
        <w:ind w:left="1440" w:firstLine="720"/>
      </w:pPr>
      <w:r>
        <w:t>[Standard Charge Status]</w:t>
      </w:r>
    </w:p>
    <w:p w:rsidR="00707C04" w:rsidP="00707C04" w:rsidRDefault="00707C04" w14:paraId="69D190B7" w14:textId="77777777">
      <w:pPr>
        <w:pStyle w:val="NoSpacing"/>
        <w:ind w:left="1440" w:firstLine="720"/>
      </w:pPr>
      <w:r>
        <w:t>[Date Created]</w:t>
      </w:r>
    </w:p>
    <w:p w:rsidR="00707C04" w:rsidP="00707C04" w:rsidRDefault="00707C04" w14:paraId="27A9B9FD" w14:textId="77777777">
      <w:pPr>
        <w:pStyle w:val="NoSpacing"/>
        <w:ind w:left="1440" w:firstLine="720"/>
      </w:pPr>
      <w:r>
        <w:t>[Cancel]</w:t>
      </w:r>
    </w:p>
    <w:p w:rsidR="00707C04" w:rsidP="00707C04" w:rsidRDefault="00707C04" w14:paraId="3550DBE7" w14:textId="77777777">
      <w:pPr>
        <w:pStyle w:val="NoSpacing"/>
        <w:ind w:left="1440" w:firstLine="720"/>
      </w:pPr>
      <w:r>
        <w:t>[California or Indiana]</w:t>
      </w:r>
    </w:p>
    <w:p w:rsidR="00707C04" w:rsidP="00707C04" w:rsidRDefault="00707C04" w14:paraId="7A110136" w14:textId="77777777">
      <w:pPr>
        <w:pStyle w:val="NoSpacing"/>
        <w:ind w:left="1440" w:firstLine="720"/>
      </w:pPr>
      <w:r>
        <w:t>[# of Additional Rental Line Items]</w:t>
      </w:r>
    </w:p>
    <w:p w:rsidR="00707C04" w:rsidP="00707C04" w:rsidRDefault="00707C04" w14:paraId="79685BB7" w14:textId="77777777">
      <w:pPr>
        <w:pStyle w:val="NoSpacing"/>
        <w:ind w:left="1440" w:firstLine="720"/>
      </w:pPr>
      <w:r>
        <w:t>[# of Line Items No Credit]</w:t>
      </w:r>
    </w:p>
    <w:p w:rsidR="00707C04" w:rsidP="00707C04" w:rsidRDefault="00707C04" w14:paraId="33937949" w14:textId="77777777">
      <w:pPr>
        <w:pStyle w:val="NoSpacing"/>
        <w:ind w:left="1440" w:firstLine="720"/>
      </w:pPr>
      <w:r>
        <w:t>[# of Line Items – Winter]</w:t>
      </w:r>
    </w:p>
    <w:p w:rsidR="00707C04" w:rsidP="00707C04" w:rsidRDefault="00707C04" w14:paraId="3BA0BE76" w14:textId="77777777">
      <w:pPr>
        <w:pStyle w:val="NoSpacing"/>
        <w:ind w:left="1440" w:firstLine="720"/>
      </w:pPr>
      <w:r>
        <w:t>[Winter Fee Product Code Check]</w:t>
      </w:r>
    </w:p>
    <w:p w:rsidR="00707C04" w:rsidP="00707C04" w:rsidRDefault="00707C04" w14:paraId="20B77FA6" w14:textId="77777777">
      <w:pPr>
        <w:pStyle w:val="NoSpacing"/>
        <w:ind w:left="1440" w:firstLine="720"/>
      </w:pPr>
      <w:r>
        <w:t>[Winter Service Cycle (For Recurring Service Tickets)]</w:t>
      </w:r>
    </w:p>
    <w:p w:rsidR="00707C04" w:rsidP="00707C04" w:rsidRDefault="00707C04" w14:paraId="3AA8C16C" w14:textId="77777777">
      <w:pPr>
        <w:pStyle w:val="NoSpacing"/>
        <w:ind w:left="1440" w:firstLine="720"/>
      </w:pPr>
      <w:r>
        <w:t>[# of Line Items – Insurance]</w:t>
      </w:r>
    </w:p>
    <w:p w:rsidRPr="00214B88" w:rsidR="00707C04" w:rsidP="00707C04" w:rsidRDefault="00707C04" w14:paraId="771115F6" w14:textId="77777777">
      <w:pPr>
        <w:pStyle w:val="NoSpacing"/>
        <w:ind w:left="1440" w:firstLine="720"/>
      </w:pPr>
      <w:r>
        <w:t>[Insurance (Customer)]</w:t>
      </w:r>
    </w:p>
    <w:p w:rsidR="00707C04" w:rsidP="00707C04" w:rsidRDefault="00707C04" w14:paraId="65847461" w14:textId="77777777">
      <w:pPr>
        <w:pStyle w:val="Heading5"/>
        <w:ind w:left="720"/>
        <w:rPr>
          <w:b/>
          <w:bCs/>
          <w:color w:val="auto"/>
        </w:rPr>
      </w:pPr>
      <w:r>
        <w:rPr>
          <w:b/>
          <w:bCs/>
          <w:color w:val="auto"/>
        </w:rPr>
        <w:t xml:space="preserve">Automatic Removal Dispatching (ZBOT) </w:t>
      </w:r>
    </w:p>
    <w:p w:rsidR="00707C04" w:rsidP="00707C04" w:rsidRDefault="00707C04" w14:paraId="25718A60" w14:textId="77777777">
      <w:pPr>
        <w:ind w:left="720"/>
      </w:pPr>
      <w:r>
        <w:t>We document dispatch information and have automations to call haulers to schedule toilet and roll-off removals. This is accomplished via pipelines and “Bot Calls” record(s). The pipelines will automatically create a Removal Service Ticket after a successful call.</w:t>
      </w:r>
    </w:p>
    <w:p w:rsidRPr="00FF05E2" w:rsidR="00707C04" w:rsidP="00707C04" w:rsidRDefault="00707C04" w14:paraId="0FD65640" w14:textId="77777777">
      <w:pPr>
        <w:pStyle w:val="Heading6"/>
        <w:ind w:left="1440"/>
      </w:pPr>
      <w:r>
        <w:t>Pipelines</w:t>
      </w:r>
      <w:r w:rsidRPr="00FF05E2">
        <w:t>:</w:t>
      </w:r>
    </w:p>
    <w:p w:rsidR="00707C04" w:rsidP="00707C04" w:rsidRDefault="00707C04" w14:paraId="2CB792C5" w14:textId="77777777">
      <w:pPr>
        <w:pStyle w:val="NoSpacing"/>
        <w:ind w:left="1440" w:firstLine="720"/>
        <w:rPr>
          <w:color w:val="808080" w:themeColor="background1" w:themeShade="80"/>
        </w:rPr>
      </w:pPr>
      <w:r>
        <w:rPr>
          <w:color w:val="808080" w:themeColor="background1" w:themeShade="80"/>
        </w:rPr>
        <w:t>ZTERS – Bot Call – Create Removal</w:t>
      </w:r>
    </w:p>
    <w:p w:rsidRPr="00DF086C" w:rsidR="00707C04" w:rsidP="00707C04" w:rsidRDefault="00707C04" w14:paraId="198647EA" w14:textId="77777777">
      <w:pPr>
        <w:pStyle w:val="Heading6"/>
        <w:spacing w:before="0"/>
        <w:ind w:left="1440"/>
      </w:pPr>
      <w:r w:rsidRPr="00DF086C">
        <w:t>Important Fields:</w:t>
      </w:r>
    </w:p>
    <w:p w:rsidR="00707C04" w:rsidP="00707C04" w:rsidRDefault="00707C04" w14:paraId="4F81A643" w14:textId="77777777">
      <w:pPr>
        <w:pStyle w:val="NoSpacing"/>
        <w:ind w:left="1440" w:firstLine="720"/>
        <w:rPr>
          <w:color w:val="808080" w:themeColor="background1" w:themeShade="80"/>
        </w:rPr>
      </w:pPr>
      <w:r w:rsidRPr="00D42AA5">
        <w:rPr>
          <w:color w:val="808080" w:themeColor="background1" w:themeShade="80"/>
        </w:rPr>
        <w:t>(Many)</w:t>
      </w:r>
      <w:r>
        <w:rPr>
          <w:color w:val="808080" w:themeColor="background1" w:themeShade="80"/>
        </w:rPr>
        <w:t xml:space="preserve"> Standard fields – creates a completed removal ticket</w:t>
      </w:r>
    </w:p>
    <w:p w:rsidR="00707C04" w:rsidP="00707C04" w:rsidRDefault="00707C04" w14:paraId="3BD43267" w14:textId="77777777">
      <w:pPr>
        <w:pStyle w:val="Heading3"/>
        <w:rPr>
          <w:sz w:val="44"/>
          <w:szCs w:val="44"/>
        </w:rPr>
      </w:pPr>
      <w:r>
        <w:rPr>
          <w:sz w:val="44"/>
          <w:szCs w:val="44"/>
        </w:rPr>
        <w:t>Roll-offs Tickets Specific</w:t>
      </w:r>
    </w:p>
    <w:p w:rsidR="00707C04" w:rsidP="00707C04" w:rsidRDefault="00707C04" w14:paraId="569E7FFE" w14:textId="77777777">
      <w:pPr>
        <w:pStyle w:val="Heading4"/>
        <w:rPr>
          <w:rStyle w:val="Heading3Char"/>
          <w:color w:val="CA6D07" w:themeColor="accent1" w:themeShade="BF"/>
          <w:sz w:val="22"/>
          <w:szCs w:val="22"/>
        </w:rPr>
      </w:pPr>
      <w:r>
        <w:rPr>
          <w:rStyle w:val="Heading3Char"/>
          <w:color w:val="CA6D07" w:themeColor="accent1" w:themeShade="BF"/>
          <w:sz w:val="22"/>
          <w:szCs w:val="22"/>
        </w:rPr>
        <w:t>Order</w:t>
      </w:r>
      <w:r w:rsidRPr="00180B0D">
        <w:rPr>
          <w:rStyle w:val="Heading3Char"/>
          <w:color w:val="CA6D07" w:themeColor="accent1" w:themeShade="BF"/>
          <w:sz w:val="22"/>
          <w:szCs w:val="22"/>
        </w:rPr>
        <w:t xml:space="preserve"> Handling - </w:t>
      </w:r>
      <w:r>
        <w:rPr>
          <w:rStyle w:val="Heading3Char"/>
          <w:color w:val="CA6D07" w:themeColor="accent1" w:themeShade="BF"/>
          <w:sz w:val="22"/>
          <w:szCs w:val="22"/>
        </w:rPr>
        <w:t>Order Processing</w:t>
      </w:r>
    </w:p>
    <w:p w:rsidRPr="00BC2EB2" w:rsidR="00707C04" w:rsidP="00707C04" w:rsidRDefault="00707C04" w14:paraId="19A126AA" w14:textId="77777777">
      <w:pPr>
        <w:pStyle w:val="Heading5"/>
        <w:ind w:left="720"/>
        <w:rPr>
          <w:b/>
          <w:bCs/>
        </w:rPr>
      </w:pPr>
      <w:r>
        <w:rPr>
          <w:b/>
          <w:bCs/>
          <w:color w:val="auto"/>
        </w:rPr>
        <w:t>Tonnage</w:t>
      </w:r>
    </w:p>
    <w:p w:rsidR="00707C04" w:rsidP="00707C04" w:rsidRDefault="00707C04" w14:paraId="5655171B" w14:textId="77777777">
      <w:pPr>
        <w:pStyle w:val="NoSpacing"/>
        <w:ind w:left="720"/>
      </w:pPr>
      <w:r>
        <w:t>We collect tonnage from Haulers and bill for excess. The team member recording the tonnage is logged and we require confirmation.</w:t>
      </w:r>
    </w:p>
    <w:p w:rsidRPr="00FF05E2" w:rsidR="00707C04" w:rsidP="00707C04" w:rsidRDefault="00707C04" w14:paraId="19644E5D" w14:textId="77777777">
      <w:pPr>
        <w:pStyle w:val="Heading6"/>
        <w:ind w:left="1440"/>
      </w:pPr>
      <w:r>
        <w:t>Form Rules</w:t>
      </w:r>
      <w:r w:rsidRPr="00FF05E2">
        <w:t>:</w:t>
      </w:r>
    </w:p>
    <w:p w:rsidRPr="00A80157" w:rsidR="00707C04" w:rsidP="00707C04" w:rsidRDefault="00707C04" w14:paraId="381EFA50" w14:textId="77777777">
      <w:pPr>
        <w:pStyle w:val="NoSpacing"/>
        <w:ind w:left="1440" w:firstLine="720"/>
        <w:rPr>
          <w:color w:val="808080" w:themeColor="background1" w:themeShade="80"/>
        </w:rPr>
      </w:pPr>
      <w:r>
        <w:rPr>
          <w:color w:val="808080" w:themeColor="background1" w:themeShade="80"/>
        </w:rPr>
        <w:t>(Roll-offs) #27,32,43,45,46</w:t>
      </w:r>
    </w:p>
    <w:p w:rsidR="00707C04" w:rsidP="00707C04" w:rsidRDefault="00707C04" w14:paraId="17758F34" w14:textId="77777777">
      <w:pPr>
        <w:pStyle w:val="Heading6"/>
        <w:ind w:left="1440"/>
      </w:pPr>
      <w:r w:rsidRPr="00DF086C">
        <w:t>Important Fields:</w:t>
      </w:r>
    </w:p>
    <w:p w:rsidR="00707C04" w:rsidP="00707C04" w:rsidRDefault="00707C04" w14:paraId="140383F4" w14:textId="77777777">
      <w:pPr>
        <w:pStyle w:val="NoSpacing"/>
        <w:ind w:left="1440" w:firstLine="720"/>
      </w:pPr>
      <w:r>
        <w:t>[Required Tonnage]</w:t>
      </w:r>
    </w:p>
    <w:p w:rsidR="00707C04" w:rsidP="00707C04" w:rsidRDefault="00707C04" w14:paraId="65E9D4BF" w14:textId="77777777">
      <w:pPr>
        <w:pStyle w:val="NoSpacing"/>
        <w:ind w:left="1440" w:firstLine="720"/>
      </w:pPr>
      <w:r>
        <w:t>[Tonnage Amount]</w:t>
      </w:r>
    </w:p>
    <w:p w:rsidR="00707C04" w:rsidP="00707C04" w:rsidRDefault="00707C04" w14:paraId="56938A90" w14:textId="77777777">
      <w:pPr>
        <w:pStyle w:val="NoSpacing"/>
        <w:ind w:left="1440" w:firstLine="720"/>
      </w:pPr>
      <w:r>
        <w:t>[Tonnage Charge]</w:t>
      </w:r>
    </w:p>
    <w:p w:rsidR="00707C04" w:rsidP="00707C04" w:rsidRDefault="00707C04" w14:paraId="753794B8" w14:textId="77777777">
      <w:pPr>
        <w:pStyle w:val="NoSpacing"/>
        <w:ind w:left="1440" w:firstLine="720"/>
      </w:pPr>
      <w:r>
        <w:t>[Tonnage]</w:t>
      </w:r>
    </w:p>
    <w:p w:rsidR="00707C04" w:rsidP="00707C04" w:rsidRDefault="00707C04" w14:paraId="705151F3" w14:textId="77777777">
      <w:pPr>
        <w:pStyle w:val="NoSpacing"/>
        <w:ind w:left="1440" w:firstLine="720"/>
      </w:pPr>
      <w:r>
        <w:t>[Tonnage Status]</w:t>
      </w:r>
    </w:p>
    <w:p w:rsidR="00707C04" w:rsidP="00707C04" w:rsidRDefault="00707C04" w14:paraId="7AC1C1E6" w14:textId="77777777">
      <w:pPr>
        <w:pStyle w:val="NoSpacing"/>
        <w:ind w:left="1440" w:firstLine="720"/>
      </w:pPr>
      <w:r>
        <w:t>[Final Tonnage]</w:t>
      </w:r>
    </w:p>
    <w:p w:rsidR="00707C04" w:rsidP="00707C04" w:rsidRDefault="00707C04" w14:paraId="763880AC" w14:textId="77777777">
      <w:pPr>
        <w:pStyle w:val="NoSpacing"/>
        <w:ind w:left="1440" w:firstLine="720"/>
      </w:pPr>
      <w:r>
        <w:t>[Tonnage Unavailable]</w:t>
      </w:r>
    </w:p>
    <w:p w:rsidR="00707C04" w:rsidP="00707C04" w:rsidRDefault="00707C04" w14:paraId="70AD4AE1" w14:textId="77777777">
      <w:pPr>
        <w:pStyle w:val="NoSpacing"/>
        <w:ind w:left="1440" w:firstLine="720"/>
      </w:pPr>
      <w:r>
        <w:t>[Weight Ticket]</w:t>
      </w:r>
    </w:p>
    <w:p w:rsidR="00707C04" w:rsidP="00707C04" w:rsidRDefault="00707C04" w14:paraId="431E9871" w14:textId="77777777">
      <w:pPr>
        <w:pStyle w:val="NoSpacing"/>
        <w:ind w:left="1440" w:firstLine="720"/>
      </w:pPr>
      <w:r>
        <w:t>[Final Tonnages Inputted By]</w:t>
      </w:r>
    </w:p>
    <w:p w:rsidR="00707C04" w:rsidP="00707C04" w:rsidRDefault="00707C04" w14:paraId="07CB06E3" w14:textId="77777777">
      <w:pPr>
        <w:pStyle w:val="NoSpacing"/>
        <w:ind w:left="1440" w:firstLine="720"/>
      </w:pPr>
      <w:r>
        <w:t>[Final Tonnage Inputted (when)]</w:t>
      </w:r>
    </w:p>
    <w:p w:rsidR="00707C04" w:rsidP="00707C04" w:rsidRDefault="00707C04" w14:paraId="12D3F228" w14:textId="77777777">
      <w:pPr>
        <w:pStyle w:val="NoSpacing"/>
        <w:ind w:left="1440" w:firstLine="720"/>
      </w:pPr>
      <w:r>
        <w:t>[Confirmed Tonnage Info]</w:t>
      </w:r>
    </w:p>
    <w:p w:rsidR="00707C04" w:rsidP="00707C04" w:rsidRDefault="00707C04" w14:paraId="67FDAB24" w14:textId="77777777">
      <w:pPr>
        <w:pStyle w:val="Heading5"/>
        <w:ind w:left="720"/>
        <w:rPr>
          <w:b/>
          <w:bCs/>
          <w:color w:val="auto"/>
        </w:rPr>
      </w:pPr>
      <w:r>
        <w:rPr>
          <w:b/>
          <w:bCs/>
          <w:color w:val="auto"/>
        </w:rPr>
        <w:t xml:space="preserve">Automatic Removal Dispatching (ZBOT) </w:t>
      </w:r>
    </w:p>
    <w:p w:rsidR="00707C04" w:rsidP="00707C04" w:rsidRDefault="00707C04" w14:paraId="099B7047" w14:textId="77777777">
      <w:pPr>
        <w:ind w:left="720"/>
      </w:pPr>
      <w:r>
        <w:t>We document dispatch information and have automations to call haulers to schedule toilet and roll-off removals. This is accomplished via pipelines and “Bot Calls” record(s). The pipelines will automatically create a Removal Service Ticket after a successful call.</w:t>
      </w:r>
    </w:p>
    <w:p w:rsidRPr="00FF05E2" w:rsidR="00707C04" w:rsidP="00707C04" w:rsidRDefault="00707C04" w14:paraId="2B2F125C" w14:textId="77777777">
      <w:pPr>
        <w:pStyle w:val="Heading6"/>
        <w:ind w:left="1440"/>
      </w:pPr>
      <w:r>
        <w:t>Pipelines</w:t>
      </w:r>
      <w:r w:rsidRPr="00FF05E2">
        <w:t>:</w:t>
      </w:r>
    </w:p>
    <w:p w:rsidR="00707C04" w:rsidP="00707C04" w:rsidRDefault="00707C04" w14:paraId="47E02099" w14:textId="77777777">
      <w:pPr>
        <w:pStyle w:val="NoSpacing"/>
        <w:ind w:left="1440" w:firstLine="720"/>
        <w:rPr>
          <w:color w:val="808080" w:themeColor="background1" w:themeShade="80"/>
        </w:rPr>
      </w:pPr>
      <w:r>
        <w:rPr>
          <w:color w:val="808080" w:themeColor="background1" w:themeShade="80"/>
        </w:rPr>
        <w:t>ZTERS – Bot Call – Create Removal</w:t>
      </w:r>
    </w:p>
    <w:p w:rsidRPr="00DF086C" w:rsidR="00707C04" w:rsidP="00707C04" w:rsidRDefault="00707C04" w14:paraId="7C4F6ADD" w14:textId="77777777">
      <w:pPr>
        <w:pStyle w:val="Heading6"/>
        <w:spacing w:before="0"/>
        <w:ind w:left="1440"/>
      </w:pPr>
      <w:r w:rsidRPr="00DF086C">
        <w:t>Important Fields:</w:t>
      </w:r>
    </w:p>
    <w:p w:rsidR="00707C04" w:rsidP="00923752" w:rsidRDefault="00707C04" w14:paraId="25C283A5" w14:textId="33299372">
      <w:pPr>
        <w:pStyle w:val="NoSpacing"/>
        <w:ind w:left="1440" w:firstLine="720"/>
        <w:rPr>
          <w:color w:val="808080" w:themeColor="background1" w:themeShade="80"/>
        </w:rPr>
      </w:pPr>
      <w:r w:rsidRPr="00D42AA5">
        <w:rPr>
          <w:color w:val="808080" w:themeColor="background1" w:themeShade="80"/>
        </w:rPr>
        <w:t>(Many)</w:t>
      </w:r>
      <w:r>
        <w:rPr>
          <w:color w:val="808080" w:themeColor="background1" w:themeShade="80"/>
        </w:rPr>
        <w:t xml:space="preserve"> Standard fields – creates a completed removal ticket</w:t>
      </w:r>
    </w:p>
    <w:p w:rsidR="00606C8B" w:rsidP="00606C8B" w:rsidRDefault="00606C8B" w14:paraId="619AFC95" w14:textId="77777777">
      <w:pPr>
        <w:pStyle w:val="Heading5"/>
        <w:ind w:left="720"/>
        <w:rPr>
          <w:b/>
          <w:bCs/>
          <w:color w:val="auto"/>
        </w:rPr>
      </w:pPr>
      <w:r>
        <w:rPr>
          <w:b/>
          <w:bCs/>
          <w:color w:val="auto"/>
        </w:rPr>
        <w:t>Rebates</w:t>
      </w:r>
    </w:p>
    <w:p w:rsidR="00606C8B" w:rsidP="00606C8B" w:rsidRDefault="00606C8B" w14:paraId="11D8C3DD" w14:textId="5DB2E1B7">
      <w:pPr>
        <w:ind w:left="720"/>
      </w:pPr>
      <w:r>
        <w:t xml:space="preserve">We record information about rebates if they are expected. This information </w:t>
      </w:r>
      <w:r w:rsidR="007B09E9">
        <w:t xml:space="preserve">is </w:t>
      </w:r>
      <w:r w:rsidR="000744D8">
        <w:t>partially fed from the (Products) table</w:t>
      </w:r>
      <w:r>
        <w:t>.</w:t>
      </w:r>
    </w:p>
    <w:p w:rsidRPr="00FF05E2" w:rsidR="00606C8B" w:rsidP="00606C8B" w:rsidRDefault="00606C8B" w14:paraId="43DE9FB2" w14:textId="77777777">
      <w:pPr>
        <w:pStyle w:val="Heading6"/>
        <w:ind w:left="1440"/>
      </w:pPr>
      <w:r>
        <w:t>(Additional Setup) Form Rules</w:t>
      </w:r>
      <w:r w:rsidRPr="00FF05E2">
        <w:t>:</w:t>
      </w:r>
    </w:p>
    <w:p w:rsidR="00606C8B" w:rsidP="00606C8B" w:rsidRDefault="00606C8B" w14:paraId="4EA14229" w14:textId="2BFB573E">
      <w:pPr>
        <w:pStyle w:val="NoSpacing"/>
        <w:ind w:left="1440" w:firstLine="720"/>
        <w:rPr>
          <w:color w:val="808080" w:themeColor="background1" w:themeShade="80"/>
        </w:rPr>
      </w:pPr>
      <w:r>
        <w:rPr>
          <w:color w:val="808080" w:themeColor="background1" w:themeShade="80"/>
        </w:rPr>
        <w:t>#</w:t>
      </w:r>
      <w:r w:rsidR="00E713BD">
        <w:rPr>
          <w:color w:val="808080" w:themeColor="background1" w:themeShade="80"/>
        </w:rPr>
        <w:t>47</w:t>
      </w:r>
    </w:p>
    <w:p w:rsidR="00606C8B" w:rsidP="00606C8B" w:rsidRDefault="00606C8B" w14:paraId="1B73F836" w14:textId="77777777">
      <w:pPr>
        <w:pStyle w:val="Heading6"/>
        <w:ind w:left="1440"/>
      </w:pPr>
      <w:r>
        <w:t>Important Fields:</w:t>
      </w:r>
    </w:p>
    <w:p w:rsidR="00606C8B" w:rsidP="00B41AE9" w:rsidRDefault="00606C8B" w14:paraId="777F16CF" w14:textId="7F046780">
      <w:pPr>
        <w:pStyle w:val="NoSpacing"/>
        <w:ind w:left="1440" w:firstLine="720"/>
        <w:rPr>
          <w:color w:val="808080" w:themeColor="background1" w:themeShade="80"/>
        </w:rPr>
      </w:pPr>
      <w:r w:rsidRPr="00D42AA5">
        <w:rPr>
          <w:color w:val="808080" w:themeColor="background1" w:themeShade="80"/>
        </w:rPr>
        <w:t>(Many</w:t>
      </w:r>
      <w:r>
        <w:rPr>
          <w:color w:val="808080" w:themeColor="background1" w:themeShade="80"/>
        </w:rPr>
        <w:t xml:space="preserve">) Rates </w:t>
      </w:r>
      <w:r w:rsidRPr="00D42AA5">
        <w:rPr>
          <w:color w:val="808080" w:themeColor="background1" w:themeShade="80"/>
        </w:rPr>
        <w:t>fields – labels contain the string</w:t>
      </w:r>
      <w:r>
        <w:rPr>
          <w:color w:val="808080" w:themeColor="background1" w:themeShade="80"/>
        </w:rPr>
        <w:t xml:space="preserve"> “Rebate”</w:t>
      </w:r>
    </w:p>
    <w:p w:rsidR="00707C04" w:rsidP="00707C04" w:rsidRDefault="00707C04" w14:paraId="32410A0A" w14:textId="77777777">
      <w:pPr>
        <w:pStyle w:val="Heading3"/>
        <w:rPr>
          <w:sz w:val="44"/>
          <w:szCs w:val="44"/>
        </w:rPr>
      </w:pPr>
      <w:r>
        <w:rPr>
          <w:sz w:val="44"/>
          <w:szCs w:val="44"/>
        </w:rPr>
        <w:t>Front Loads Tickets Specific</w:t>
      </w:r>
    </w:p>
    <w:p w:rsidR="00707C04" w:rsidP="00707C04" w:rsidRDefault="00707C04" w14:paraId="042AE4D9" w14:textId="77777777">
      <w:pPr>
        <w:pStyle w:val="Heading4"/>
      </w:pPr>
      <w:r>
        <w:rPr>
          <w:rStyle w:val="Heading3Char"/>
          <w:color w:val="CA6D07" w:themeColor="accent1" w:themeShade="BF"/>
          <w:sz w:val="22"/>
          <w:szCs w:val="22"/>
        </w:rPr>
        <w:t>Order</w:t>
      </w:r>
      <w:r w:rsidRPr="00180B0D">
        <w:rPr>
          <w:rStyle w:val="Heading3Char"/>
          <w:color w:val="CA6D07" w:themeColor="accent1" w:themeShade="BF"/>
          <w:sz w:val="22"/>
          <w:szCs w:val="22"/>
        </w:rPr>
        <w:t xml:space="preserve"> Handling - </w:t>
      </w:r>
      <w:r>
        <w:rPr>
          <w:rStyle w:val="Heading3Char"/>
          <w:color w:val="CA6D07" w:themeColor="accent1" w:themeShade="BF"/>
          <w:sz w:val="22"/>
          <w:szCs w:val="22"/>
        </w:rPr>
        <w:t>Order Processing</w:t>
      </w:r>
    </w:p>
    <w:p w:rsidRPr="00BC2EB2" w:rsidR="00707C04" w:rsidP="00707C04" w:rsidRDefault="00707C04" w14:paraId="7C9A09AF" w14:textId="77777777">
      <w:pPr>
        <w:pStyle w:val="Heading5"/>
        <w:ind w:left="720"/>
        <w:rPr>
          <w:b/>
          <w:bCs/>
        </w:rPr>
      </w:pPr>
      <w:r>
        <w:rPr>
          <w:b/>
          <w:bCs/>
          <w:color w:val="auto"/>
        </w:rPr>
        <w:t>Tonnage</w:t>
      </w:r>
    </w:p>
    <w:p w:rsidR="00707C04" w:rsidP="00707C04" w:rsidRDefault="00707C04" w14:paraId="3C7268E6" w14:textId="77777777">
      <w:pPr>
        <w:pStyle w:val="NoSpacing"/>
        <w:ind w:left="720"/>
      </w:pPr>
      <w:r>
        <w:t xml:space="preserve">We collect tonnage from Haulers and bill for excess. </w:t>
      </w:r>
    </w:p>
    <w:p w:rsidRPr="00FF05E2" w:rsidR="00707C04" w:rsidP="00707C04" w:rsidRDefault="00707C04" w14:paraId="0C2F0FCE" w14:textId="77777777">
      <w:pPr>
        <w:pStyle w:val="Heading6"/>
        <w:ind w:left="1440"/>
      </w:pPr>
      <w:r>
        <w:t>Form Rules</w:t>
      </w:r>
      <w:r w:rsidRPr="00FF05E2">
        <w:t>:</w:t>
      </w:r>
    </w:p>
    <w:p w:rsidRPr="00A80157" w:rsidR="00707C04" w:rsidP="00707C04" w:rsidRDefault="00707C04" w14:paraId="047E19EC" w14:textId="77777777">
      <w:pPr>
        <w:pStyle w:val="NoSpacing"/>
        <w:ind w:left="1440" w:firstLine="720"/>
        <w:rPr>
          <w:color w:val="808080" w:themeColor="background1" w:themeShade="80"/>
        </w:rPr>
      </w:pPr>
      <w:r>
        <w:rPr>
          <w:color w:val="808080" w:themeColor="background1" w:themeShade="80"/>
        </w:rPr>
        <w:t>(Front Loads) #37,42</w:t>
      </w:r>
    </w:p>
    <w:p w:rsidR="00707C04" w:rsidP="00707C04" w:rsidRDefault="00707C04" w14:paraId="74B51C2B" w14:textId="77777777">
      <w:pPr>
        <w:pStyle w:val="Heading6"/>
        <w:ind w:left="1440"/>
      </w:pPr>
      <w:r w:rsidRPr="00DF086C">
        <w:t>Important Fields:</w:t>
      </w:r>
    </w:p>
    <w:p w:rsidR="00707C04" w:rsidP="00707C04" w:rsidRDefault="00707C04" w14:paraId="6306889E" w14:textId="77777777">
      <w:pPr>
        <w:pStyle w:val="NoSpacing"/>
        <w:ind w:left="1440" w:firstLine="720"/>
      </w:pPr>
      <w:r>
        <w:t>[Required Tonnage]</w:t>
      </w:r>
    </w:p>
    <w:p w:rsidR="00707C04" w:rsidP="00707C04" w:rsidRDefault="00707C04" w14:paraId="0CB3FDED" w14:textId="77777777">
      <w:pPr>
        <w:pStyle w:val="NoSpacing"/>
        <w:ind w:left="1440" w:firstLine="720"/>
      </w:pPr>
      <w:r>
        <w:t>[Tonnage Amount]</w:t>
      </w:r>
    </w:p>
    <w:p w:rsidR="00707C04" w:rsidP="00707C04" w:rsidRDefault="00707C04" w14:paraId="70212F7B" w14:textId="77777777">
      <w:pPr>
        <w:pStyle w:val="NoSpacing"/>
        <w:ind w:left="1440" w:firstLine="720"/>
      </w:pPr>
      <w:r>
        <w:t>[Tonnage Charge]</w:t>
      </w:r>
    </w:p>
    <w:p w:rsidR="00707C04" w:rsidP="00707C04" w:rsidRDefault="00707C04" w14:paraId="44277F57" w14:textId="77777777">
      <w:pPr>
        <w:pStyle w:val="NoSpacing"/>
        <w:ind w:left="1440" w:firstLine="720"/>
      </w:pPr>
      <w:r>
        <w:t>[Tonnage]</w:t>
      </w:r>
    </w:p>
    <w:p w:rsidR="00707C04" w:rsidP="00707C04" w:rsidRDefault="00707C04" w14:paraId="3A4CF79C" w14:textId="77777777">
      <w:pPr>
        <w:pStyle w:val="NoSpacing"/>
        <w:ind w:left="1440" w:firstLine="720"/>
      </w:pPr>
      <w:r>
        <w:t>[Tonnage Status]</w:t>
      </w:r>
    </w:p>
    <w:p w:rsidR="00707C04" w:rsidP="00707C04" w:rsidRDefault="00707C04" w14:paraId="35C3EEB2" w14:textId="77777777">
      <w:pPr>
        <w:pStyle w:val="NoSpacing"/>
        <w:ind w:left="1440" w:firstLine="720"/>
      </w:pPr>
      <w:r>
        <w:t>[Final Tonnage]</w:t>
      </w:r>
    </w:p>
    <w:p w:rsidRPr="008C5FAF" w:rsidR="00707C04" w:rsidP="00707C04" w:rsidRDefault="00707C04" w14:paraId="38A8E008" w14:textId="77777777">
      <w:pPr>
        <w:pStyle w:val="Heading5"/>
        <w:ind w:left="720"/>
        <w:rPr>
          <w:b/>
          <w:bCs/>
          <w:color w:val="auto"/>
        </w:rPr>
      </w:pPr>
      <w:r>
        <w:rPr>
          <w:b/>
          <w:bCs/>
          <w:color w:val="auto"/>
        </w:rPr>
        <w:t>Automatic Recurring Ticket Creation</w:t>
      </w:r>
    </w:p>
    <w:p w:rsidR="00707C04" w:rsidP="00707C04" w:rsidRDefault="00707C04" w14:paraId="41A763AE" w14:textId="77777777">
      <w:pPr>
        <w:pStyle w:val="NoSpacing"/>
        <w:ind w:left="720"/>
      </w:pPr>
      <w:r>
        <w:t>We automatically create the next service ticket for products on a recurring monthly cycle for these product lines via T2T imports.</w:t>
      </w:r>
    </w:p>
    <w:p w:rsidRPr="00FF05E2" w:rsidR="00707C04" w:rsidP="00707C04" w:rsidRDefault="00707C04" w14:paraId="4DA7DCB5" w14:textId="77777777">
      <w:pPr>
        <w:pStyle w:val="Heading6"/>
        <w:ind w:left="1440"/>
      </w:pPr>
      <w:r>
        <w:t>Table-To-Table Imports</w:t>
      </w:r>
      <w:r w:rsidRPr="00FF05E2">
        <w:t>:</w:t>
      </w:r>
    </w:p>
    <w:p w:rsidR="00707C04" w:rsidP="00707C04" w:rsidRDefault="00707C04" w14:paraId="3BCAE512" w14:textId="77777777">
      <w:pPr>
        <w:pStyle w:val="NoSpacing"/>
        <w:ind w:left="2160"/>
        <w:rPr>
          <w:color w:val="808080" w:themeColor="background1" w:themeShade="80"/>
        </w:rPr>
      </w:pPr>
      <w:r>
        <w:rPr>
          <w:color w:val="808080" w:themeColor="background1" w:themeShade="80"/>
        </w:rPr>
        <w:t>(Front Load Tickets): Create Next Cycle</w:t>
      </w:r>
    </w:p>
    <w:p w:rsidRPr="00FF05E2" w:rsidR="00707C04" w:rsidP="00707C04" w:rsidRDefault="00707C04" w14:paraId="71C2AACB" w14:textId="77777777">
      <w:pPr>
        <w:pStyle w:val="Heading6"/>
        <w:ind w:left="1440"/>
      </w:pPr>
      <w:r w:rsidRPr="00FF05E2">
        <w:t>Important Fields:</w:t>
      </w:r>
    </w:p>
    <w:p w:rsidR="00707C04" w:rsidP="00707C04" w:rsidRDefault="00707C04" w14:paraId="541F23FB" w14:textId="77777777">
      <w:pPr>
        <w:pStyle w:val="NoSpacing"/>
        <w:ind w:left="1440" w:firstLine="720"/>
      </w:pPr>
      <w:r>
        <w:t>(Front Loads) [Standard Service Required]</w:t>
      </w:r>
    </w:p>
    <w:p w:rsidR="00707C04" w:rsidP="00707C04" w:rsidRDefault="00707C04" w14:paraId="49B4464D" w14:textId="77777777">
      <w:pPr>
        <w:pStyle w:val="NoSpacing"/>
        <w:ind w:left="1440" w:firstLine="720"/>
      </w:pPr>
      <w:r>
        <w:t>(Front Loads)  [Approved For Recurring]</w:t>
      </w:r>
    </w:p>
    <w:p w:rsidR="00707C04" w:rsidP="00707C04" w:rsidRDefault="00707C04" w14:paraId="23F9C3F4" w14:textId="77777777">
      <w:pPr>
        <w:pStyle w:val="NoSpacing"/>
        <w:ind w:left="1440" w:firstLine="720"/>
      </w:pPr>
      <w:r>
        <w:t>(Front Loads) [Opt Out Line Item]</w:t>
      </w:r>
    </w:p>
    <w:p w:rsidR="00707C04" w:rsidP="00707C04" w:rsidRDefault="00707C04" w14:paraId="3FDF2229" w14:textId="77777777">
      <w:pPr>
        <w:pStyle w:val="NoSpacing"/>
        <w:ind w:left="1440" w:firstLine="720"/>
      </w:pPr>
      <w:r>
        <w:t>(Front Loads) [Billing Preference – Portal Ready]</w:t>
      </w:r>
    </w:p>
    <w:p w:rsidR="00707C04" w:rsidP="00707C04" w:rsidRDefault="00707C04" w14:paraId="6E2E5369" w14:textId="77777777">
      <w:pPr>
        <w:pStyle w:val="NoSpacing"/>
        <w:ind w:left="1440" w:firstLine="720"/>
      </w:pPr>
      <w:r>
        <w:t>(Front Loads)  [Next Cycle End Date]</w:t>
      </w:r>
    </w:p>
    <w:p w:rsidR="00707C04" w:rsidP="00707C04" w:rsidRDefault="00707C04" w14:paraId="0242DF28" w14:textId="77777777">
      <w:pPr>
        <w:pStyle w:val="NoSpacing"/>
        <w:ind w:left="1440" w:firstLine="720"/>
      </w:pPr>
      <w:r>
        <w:t>(Front Loads)  [# of Monthly Services]</w:t>
      </w:r>
    </w:p>
    <w:p w:rsidR="00707C04" w:rsidP="00707C04" w:rsidRDefault="00707C04" w14:paraId="5A77A652" w14:textId="77777777">
      <w:pPr>
        <w:pStyle w:val="NoSpacing"/>
        <w:ind w:left="1440" w:firstLine="720"/>
      </w:pPr>
      <w:r>
        <w:t>(Front Loads) [Cycle Time]</w:t>
      </w:r>
    </w:p>
    <w:p w:rsidR="00707C04" w:rsidP="00707C04" w:rsidRDefault="00707C04" w14:paraId="3B3478C0" w14:textId="77777777">
      <w:pPr>
        <w:pStyle w:val="NoSpacing"/>
        <w:ind w:left="1440" w:firstLine="720"/>
      </w:pPr>
      <w:r>
        <w:t>(Front Loads) [Hauler ID]</w:t>
      </w:r>
    </w:p>
    <w:p w:rsidR="00707C04" w:rsidP="00707C04" w:rsidRDefault="00707C04" w14:paraId="670929E0" w14:textId="77777777">
      <w:pPr>
        <w:pStyle w:val="NoSpacing"/>
        <w:ind w:left="1440" w:firstLine="720"/>
      </w:pPr>
      <w:r>
        <w:t>(Front Loads) [Next Cycle Start Date]</w:t>
      </w:r>
    </w:p>
    <w:p w:rsidRPr="008C5FAF" w:rsidR="00707C04" w:rsidP="00707C04" w:rsidRDefault="00707C04" w14:paraId="65986531" w14:textId="77777777">
      <w:pPr>
        <w:pStyle w:val="Heading5"/>
        <w:ind w:left="720"/>
        <w:rPr>
          <w:b/>
          <w:bCs/>
          <w:color w:val="auto"/>
        </w:rPr>
      </w:pPr>
      <w:r>
        <w:rPr>
          <w:b/>
          <w:bCs/>
          <w:color w:val="auto"/>
        </w:rPr>
        <w:t>Automatic Recurring Line Item Creation</w:t>
      </w:r>
    </w:p>
    <w:p w:rsidR="00707C04" w:rsidP="00707C04" w:rsidRDefault="00707C04" w14:paraId="226EFB71" w14:textId="77777777">
      <w:pPr>
        <w:pStyle w:val="NoSpacing"/>
        <w:ind w:left="720"/>
      </w:pPr>
      <w:r>
        <w:t>We automatically create the line items for products on a recurring monthly cycle for these product lines via T2T imports.</w:t>
      </w:r>
    </w:p>
    <w:p w:rsidRPr="00FF05E2" w:rsidR="00707C04" w:rsidP="00707C04" w:rsidRDefault="00707C04" w14:paraId="16B0F472" w14:textId="77777777">
      <w:pPr>
        <w:pStyle w:val="Heading6"/>
        <w:ind w:left="1440"/>
      </w:pPr>
      <w:r>
        <w:t>Table-To-Table Imports</w:t>
      </w:r>
      <w:r w:rsidRPr="00FF05E2">
        <w:t>:</w:t>
      </w:r>
    </w:p>
    <w:p w:rsidR="00707C04" w:rsidP="00707C04" w:rsidRDefault="00707C04" w14:paraId="1D9E7D74" w14:textId="77777777">
      <w:pPr>
        <w:pStyle w:val="NoSpacing"/>
        <w:ind w:left="2160"/>
        <w:rPr>
          <w:color w:val="808080" w:themeColor="background1" w:themeShade="80"/>
        </w:rPr>
      </w:pPr>
      <w:r>
        <w:rPr>
          <w:color w:val="808080" w:themeColor="background1" w:themeShade="80"/>
        </w:rPr>
        <w:t>(Line Items): Automated Line Item Import – Front loads</w:t>
      </w:r>
    </w:p>
    <w:p w:rsidRPr="00FF05E2" w:rsidR="00707C04" w:rsidP="00707C04" w:rsidRDefault="00707C04" w14:paraId="643F7BEB" w14:textId="77777777">
      <w:pPr>
        <w:pStyle w:val="Heading6"/>
        <w:ind w:left="1440"/>
      </w:pPr>
      <w:r w:rsidRPr="00FF05E2">
        <w:t>Important Fields:</w:t>
      </w:r>
    </w:p>
    <w:p w:rsidR="00707C04" w:rsidP="00707C04" w:rsidRDefault="00707C04" w14:paraId="7281C9B9" w14:textId="77777777">
      <w:pPr>
        <w:pStyle w:val="NoSpacing"/>
        <w:ind w:left="1440" w:firstLine="720"/>
      </w:pPr>
      <w:r>
        <w:t>[Automated Line Item Process]</w:t>
      </w:r>
    </w:p>
    <w:p w:rsidR="00707C04" w:rsidP="00707C04" w:rsidRDefault="00707C04" w14:paraId="7824B8DD" w14:textId="77777777">
      <w:pPr>
        <w:pStyle w:val="NoSpacing"/>
        <w:ind w:left="1440" w:firstLine="720"/>
      </w:pPr>
      <w:r>
        <w:t>[Standard Charge Line Item]</w:t>
      </w:r>
    </w:p>
    <w:p w:rsidR="00707C04" w:rsidP="00707C04" w:rsidRDefault="00707C04" w14:paraId="33D4DD76" w14:textId="77777777">
      <w:pPr>
        <w:pStyle w:val="NoSpacing"/>
        <w:ind w:left="1440" w:firstLine="720"/>
      </w:pPr>
      <w:r>
        <w:t>[Cancel]</w:t>
      </w:r>
    </w:p>
    <w:p w:rsidR="001E661D" w:rsidP="001E661D" w:rsidRDefault="001E661D" w14:paraId="2FE704F6" w14:textId="688C80E8">
      <w:pPr>
        <w:pStyle w:val="Heading3"/>
        <w:rPr>
          <w:sz w:val="44"/>
          <w:szCs w:val="44"/>
        </w:rPr>
      </w:pPr>
      <w:r>
        <w:rPr>
          <w:sz w:val="44"/>
          <w:szCs w:val="44"/>
        </w:rPr>
        <w:t>Other Services</w:t>
      </w:r>
      <w:r>
        <w:rPr>
          <w:sz w:val="44"/>
          <w:szCs w:val="44"/>
        </w:rPr>
        <w:t xml:space="preserve"> Tickets Specific</w:t>
      </w:r>
    </w:p>
    <w:p w:rsidR="001E661D" w:rsidP="001E661D" w:rsidRDefault="001E661D" w14:paraId="4CB62A62" w14:textId="77777777">
      <w:pPr>
        <w:pStyle w:val="Heading4"/>
        <w:rPr>
          <w:rStyle w:val="Heading3Char"/>
          <w:color w:val="CA6D07" w:themeColor="accent1" w:themeShade="BF"/>
          <w:sz w:val="22"/>
          <w:szCs w:val="22"/>
        </w:rPr>
      </w:pPr>
      <w:r>
        <w:rPr>
          <w:rStyle w:val="Heading3Char"/>
          <w:color w:val="CA6D07" w:themeColor="accent1" w:themeShade="BF"/>
          <w:sz w:val="22"/>
          <w:szCs w:val="22"/>
        </w:rPr>
        <w:t>Order</w:t>
      </w:r>
      <w:r w:rsidRPr="00180B0D">
        <w:rPr>
          <w:rStyle w:val="Heading3Char"/>
          <w:color w:val="CA6D07" w:themeColor="accent1" w:themeShade="BF"/>
          <w:sz w:val="22"/>
          <w:szCs w:val="22"/>
        </w:rPr>
        <w:t xml:space="preserve"> Handling - </w:t>
      </w:r>
      <w:r>
        <w:rPr>
          <w:rStyle w:val="Heading3Char"/>
          <w:color w:val="CA6D07" w:themeColor="accent1" w:themeShade="BF"/>
          <w:sz w:val="22"/>
          <w:szCs w:val="22"/>
        </w:rPr>
        <w:t>Order Processing</w:t>
      </w:r>
    </w:p>
    <w:p w:rsidRPr="00BC2EB2" w:rsidR="001E661D" w:rsidP="001E661D" w:rsidRDefault="001E661D" w14:paraId="0384C35A" w14:textId="77777777">
      <w:pPr>
        <w:pStyle w:val="Heading5"/>
        <w:ind w:left="720"/>
        <w:rPr>
          <w:b/>
          <w:bCs/>
        </w:rPr>
      </w:pPr>
      <w:r>
        <w:rPr>
          <w:b/>
          <w:bCs/>
          <w:color w:val="auto"/>
        </w:rPr>
        <w:t>Tonnage</w:t>
      </w:r>
    </w:p>
    <w:p w:rsidR="001E661D" w:rsidP="001E661D" w:rsidRDefault="001E661D" w14:paraId="17470DB1" w14:textId="7947B7E7">
      <w:pPr>
        <w:pStyle w:val="NoSpacing"/>
        <w:ind w:left="720"/>
      </w:pPr>
      <w:r>
        <w:t xml:space="preserve">We </w:t>
      </w:r>
      <w:r w:rsidR="00AE4BD0">
        <w:t>verify grease trap services are scheduled and completed</w:t>
      </w:r>
      <w:r>
        <w:t xml:space="preserve">. </w:t>
      </w:r>
    </w:p>
    <w:p w:rsidRPr="00FF05E2" w:rsidR="001E661D" w:rsidP="001E661D" w:rsidRDefault="001E661D" w14:paraId="1BE50968" w14:textId="77777777">
      <w:pPr>
        <w:pStyle w:val="Heading6"/>
        <w:ind w:left="1440"/>
      </w:pPr>
      <w:r>
        <w:t>Form Rules</w:t>
      </w:r>
      <w:r w:rsidRPr="00FF05E2">
        <w:t>:</w:t>
      </w:r>
    </w:p>
    <w:p w:rsidRPr="00A80157" w:rsidR="001E661D" w:rsidP="001E661D" w:rsidRDefault="001E661D" w14:paraId="3CA6A6E9" w14:textId="31599973">
      <w:pPr>
        <w:pStyle w:val="NoSpacing"/>
        <w:ind w:left="1440" w:firstLine="720"/>
        <w:rPr>
          <w:color w:val="808080" w:themeColor="background1" w:themeShade="80"/>
        </w:rPr>
      </w:pPr>
      <w:r>
        <w:rPr>
          <w:color w:val="808080" w:themeColor="background1" w:themeShade="80"/>
        </w:rPr>
        <w:t>#</w:t>
      </w:r>
      <w:r w:rsidR="00621FB0">
        <w:rPr>
          <w:color w:val="808080" w:themeColor="background1" w:themeShade="80"/>
        </w:rPr>
        <w:t>55</w:t>
      </w:r>
    </w:p>
    <w:p w:rsidR="001E661D" w:rsidP="001E661D" w:rsidRDefault="001E661D" w14:paraId="605E0119" w14:textId="77777777">
      <w:pPr>
        <w:pStyle w:val="Heading6"/>
        <w:ind w:left="1440"/>
      </w:pPr>
      <w:r w:rsidRPr="00DF086C">
        <w:t>Important Fields:</w:t>
      </w:r>
    </w:p>
    <w:p w:rsidR="001E661D" w:rsidP="001E661D" w:rsidRDefault="001E661D" w14:paraId="115D0EBA" w14:textId="45B03B07">
      <w:pPr>
        <w:pStyle w:val="NoSpacing"/>
        <w:ind w:left="1440" w:firstLine="720"/>
      </w:pPr>
      <w:r>
        <w:t>[</w:t>
      </w:r>
      <w:r w:rsidR="00621FB0">
        <w:t>Grease – 1 week Verification</w:t>
      </w:r>
      <w:r>
        <w:t>]</w:t>
      </w:r>
    </w:p>
    <w:p w:rsidR="001E661D" w:rsidP="001E661D" w:rsidRDefault="001E661D" w14:paraId="3A0AA59A" w14:textId="428D783F">
      <w:pPr>
        <w:pStyle w:val="NoSpacing"/>
        <w:ind w:left="1440" w:firstLine="720"/>
      </w:pPr>
      <w:r>
        <w:t>[</w:t>
      </w:r>
      <w:r w:rsidR="00621FB0">
        <w:t>Grease – Completion Verification</w:t>
      </w:r>
      <w:r>
        <w:t>]</w:t>
      </w:r>
    </w:p>
    <w:p w:rsidR="00707C04" w:rsidP="00707C04" w:rsidRDefault="00707C04" w14:paraId="0840D65B" w14:textId="77777777">
      <w:pPr>
        <w:pStyle w:val="Heading3"/>
        <w:rPr>
          <w:sz w:val="44"/>
          <w:szCs w:val="44"/>
        </w:rPr>
      </w:pPr>
      <w:r>
        <w:rPr>
          <w:sz w:val="44"/>
          <w:szCs w:val="44"/>
        </w:rPr>
        <w:t>Perm Roll-offs Tickets Specific</w:t>
      </w:r>
    </w:p>
    <w:p w:rsidR="00707C04" w:rsidP="00707C04" w:rsidRDefault="00707C04" w14:paraId="3A6C1669" w14:textId="77777777">
      <w:pPr>
        <w:pStyle w:val="Heading4"/>
        <w:rPr>
          <w:rStyle w:val="Heading3Char"/>
          <w:color w:val="CA6D07" w:themeColor="accent1" w:themeShade="BF"/>
          <w:sz w:val="22"/>
          <w:szCs w:val="22"/>
        </w:rPr>
      </w:pPr>
      <w:r>
        <w:rPr>
          <w:rStyle w:val="Heading3Char"/>
          <w:color w:val="CA6D07" w:themeColor="accent1" w:themeShade="BF"/>
          <w:sz w:val="22"/>
          <w:szCs w:val="22"/>
        </w:rPr>
        <w:t>Order</w:t>
      </w:r>
      <w:r w:rsidRPr="00180B0D">
        <w:rPr>
          <w:rStyle w:val="Heading3Char"/>
          <w:color w:val="CA6D07" w:themeColor="accent1" w:themeShade="BF"/>
          <w:sz w:val="22"/>
          <w:szCs w:val="22"/>
        </w:rPr>
        <w:t xml:space="preserve"> Handling - </w:t>
      </w:r>
      <w:r>
        <w:rPr>
          <w:rStyle w:val="Heading3Char"/>
          <w:color w:val="CA6D07" w:themeColor="accent1" w:themeShade="BF"/>
          <w:sz w:val="22"/>
          <w:szCs w:val="22"/>
        </w:rPr>
        <w:t>Order Processing</w:t>
      </w:r>
    </w:p>
    <w:p w:rsidRPr="00BC2EB2" w:rsidR="00707C04" w:rsidP="00707C04" w:rsidRDefault="00707C04" w14:paraId="5FA47A35" w14:textId="77777777">
      <w:pPr>
        <w:pStyle w:val="Heading5"/>
        <w:ind w:left="720"/>
        <w:rPr>
          <w:b/>
          <w:bCs/>
        </w:rPr>
      </w:pPr>
      <w:r>
        <w:rPr>
          <w:b/>
          <w:bCs/>
          <w:color w:val="auto"/>
        </w:rPr>
        <w:t>Tonnage</w:t>
      </w:r>
    </w:p>
    <w:p w:rsidR="00707C04" w:rsidP="00707C04" w:rsidRDefault="00707C04" w14:paraId="43F128B5" w14:textId="77777777">
      <w:pPr>
        <w:pStyle w:val="NoSpacing"/>
        <w:ind w:left="720"/>
      </w:pPr>
      <w:r>
        <w:t xml:space="preserve">We collect tonnage from Haulers and bill for excess. </w:t>
      </w:r>
    </w:p>
    <w:p w:rsidRPr="00FF05E2" w:rsidR="00707C04" w:rsidP="00707C04" w:rsidRDefault="00707C04" w14:paraId="15B37F59" w14:textId="77777777">
      <w:pPr>
        <w:pStyle w:val="Heading6"/>
        <w:ind w:left="1440"/>
      </w:pPr>
      <w:r>
        <w:t>Form Rules</w:t>
      </w:r>
      <w:r w:rsidRPr="00FF05E2">
        <w:t>:</w:t>
      </w:r>
    </w:p>
    <w:p w:rsidRPr="00A80157" w:rsidR="00707C04" w:rsidP="00707C04" w:rsidRDefault="00707C04" w14:paraId="222939C6" w14:textId="77777777">
      <w:pPr>
        <w:pStyle w:val="NoSpacing"/>
        <w:ind w:left="1440" w:firstLine="720"/>
        <w:rPr>
          <w:color w:val="808080" w:themeColor="background1" w:themeShade="80"/>
        </w:rPr>
      </w:pPr>
      <w:r>
        <w:rPr>
          <w:color w:val="808080" w:themeColor="background1" w:themeShade="80"/>
        </w:rPr>
        <w:t>(Perm Roll-offs) #35,38</w:t>
      </w:r>
    </w:p>
    <w:p w:rsidR="00707C04" w:rsidP="00707C04" w:rsidRDefault="00707C04" w14:paraId="229A1C80" w14:textId="77777777">
      <w:pPr>
        <w:pStyle w:val="Heading6"/>
        <w:ind w:left="1440"/>
      </w:pPr>
      <w:r w:rsidRPr="00DF086C">
        <w:t>Important Fields:</w:t>
      </w:r>
    </w:p>
    <w:p w:rsidR="00707C04" w:rsidP="00707C04" w:rsidRDefault="00707C04" w14:paraId="0D441D7D" w14:textId="77777777">
      <w:pPr>
        <w:pStyle w:val="NoSpacing"/>
        <w:ind w:left="1440" w:firstLine="720"/>
      </w:pPr>
      <w:r>
        <w:t>[Required Tonnage]</w:t>
      </w:r>
    </w:p>
    <w:p w:rsidR="00707C04" w:rsidP="00707C04" w:rsidRDefault="00707C04" w14:paraId="092C06BA" w14:textId="77777777">
      <w:pPr>
        <w:pStyle w:val="NoSpacing"/>
        <w:ind w:left="1440" w:firstLine="720"/>
      </w:pPr>
      <w:r>
        <w:t>[Tonnage Amount]</w:t>
      </w:r>
    </w:p>
    <w:p w:rsidR="00707C04" w:rsidP="00707C04" w:rsidRDefault="00707C04" w14:paraId="790AB787" w14:textId="77777777">
      <w:pPr>
        <w:pStyle w:val="NoSpacing"/>
        <w:ind w:left="1440" w:firstLine="720"/>
      </w:pPr>
      <w:r>
        <w:t>[Tonnage Charge]</w:t>
      </w:r>
    </w:p>
    <w:p w:rsidR="00707C04" w:rsidP="00707C04" w:rsidRDefault="00707C04" w14:paraId="2B2FAB75" w14:textId="77777777">
      <w:pPr>
        <w:pStyle w:val="NoSpacing"/>
        <w:ind w:left="1440" w:firstLine="720"/>
      </w:pPr>
      <w:r>
        <w:t>[Tonnage]</w:t>
      </w:r>
    </w:p>
    <w:p w:rsidR="00707C04" w:rsidP="00707C04" w:rsidRDefault="00707C04" w14:paraId="5ED17341" w14:textId="77777777">
      <w:pPr>
        <w:pStyle w:val="NoSpacing"/>
        <w:ind w:left="1440" w:firstLine="720"/>
      </w:pPr>
      <w:r>
        <w:t>[Tonnage Status]</w:t>
      </w:r>
    </w:p>
    <w:p w:rsidR="00707C04" w:rsidP="00707C04" w:rsidRDefault="00707C04" w14:paraId="243F76F5" w14:textId="77777777">
      <w:pPr>
        <w:pStyle w:val="NoSpacing"/>
        <w:ind w:left="1440" w:firstLine="720"/>
      </w:pPr>
      <w:r>
        <w:t>[Final Tonnage]</w:t>
      </w:r>
    </w:p>
    <w:p w:rsidRPr="00BC2EB2" w:rsidR="00707C04" w:rsidP="00707C04" w:rsidRDefault="00707C04" w14:paraId="31C34F86" w14:textId="77777777">
      <w:pPr>
        <w:pStyle w:val="Heading5"/>
        <w:ind w:left="720"/>
        <w:rPr>
          <w:b/>
          <w:bCs/>
        </w:rPr>
      </w:pPr>
      <w:r>
        <w:rPr>
          <w:b/>
          <w:bCs/>
          <w:color w:val="auto"/>
        </w:rPr>
        <w:t>Vendor Information</w:t>
      </w:r>
    </w:p>
    <w:p w:rsidR="00707C04" w:rsidP="00707C04" w:rsidRDefault="00707C04" w14:paraId="2CCE9C33" w14:textId="77777777">
      <w:pPr>
        <w:pStyle w:val="NoSpacing"/>
        <w:ind w:left="720"/>
      </w:pPr>
      <w:r>
        <w:t xml:space="preserve">We display the relevant vendor based on the ticket code. </w:t>
      </w:r>
    </w:p>
    <w:p w:rsidRPr="00FF05E2" w:rsidR="00707C04" w:rsidP="00707C04" w:rsidRDefault="00707C04" w14:paraId="0D4B262C" w14:textId="77777777">
      <w:pPr>
        <w:pStyle w:val="Heading6"/>
        <w:ind w:left="1440"/>
      </w:pPr>
      <w:r>
        <w:t>Form Rules</w:t>
      </w:r>
      <w:r w:rsidRPr="00FF05E2">
        <w:t>:</w:t>
      </w:r>
    </w:p>
    <w:p w:rsidRPr="00A80157" w:rsidR="00707C04" w:rsidP="00707C04" w:rsidRDefault="00707C04" w14:paraId="17043111" w14:textId="77777777">
      <w:pPr>
        <w:pStyle w:val="NoSpacing"/>
        <w:ind w:left="1440" w:firstLine="720"/>
        <w:rPr>
          <w:color w:val="808080" w:themeColor="background1" w:themeShade="80"/>
        </w:rPr>
      </w:pPr>
      <w:r>
        <w:rPr>
          <w:color w:val="808080" w:themeColor="background1" w:themeShade="80"/>
        </w:rPr>
        <w:t>(Perm Roll-offs) #42-46</w:t>
      </w:r>
    </w:p>
    <w:p w:rsidR="00707C04" w:rsidP="00707C04" w:rsidRDefault="00707C04" w14:paraId="16DB0CCE" w14:textId="77777777">
      <w:pPr>
        <w:pStyle w:val="Heading6"/>
        <w:ind w:left="1440"/>
      </w:pPr>
      <w:r w:rsidRPr="00DF086C">
        <w:t>Important Fields:</w:t>
      </w:r>
    </w:p>
    <w:p w:rsidR="00707C04" w:rsidP="00707C04" w:rsidRDefault="00707C04" w14:paraId="6C86F414" w14:textId="77777777">
      <w:pPr>
        <w:pStyle w:val="NoSpacing"/>
        <w:ind w:left="1440" w:firstLine="720"/>
      </w:pPr>
      <w:r>
        <w:t>[Ticket Code – Waste Vendor]</w:t>
      </w:r>
    </w:p>
    <w:p w:rsidRPr="004E7053" w:rsidR="00707C04" w:rsidP="00707C04" w:rsidRDefault="00707C04" w14:paraId="104E9AC8" w14:textId="77777777">
      <w:pPr>
        <w:pStyle w:val="NoSpacing"/>
        <w:ind w:left="1440" w:firstLine="720"/>
      </w:pPr>
      <w:r>
        <w:t>[Ticket Code – Monitor Vendor]</w:t>
      </w:r>
    </w:p>
    <w:p w:rsidRPr="004E7053" w:rsidR="00707C04" w:rsidP="00707C04" w:rsidRDefault="00707C04" w14:paraId="32949358" w14:textId="77777777">
      <w:pPr>
        <w:pStyle w:val="NoSpacing"/>
        <w:ind w:left="1440" w:firstLine="720"/>
      </w:pPr>
      <w:r>
        <w:t>[Ticket Code – Maintenance Vendor]</w:t>
      </w:r>
    </w:p>
    <w:p w:rsidRPr="004E7053" w:rsidR="00707C04" w:rsidP="00707C04" w:rsidRDefault="00707C04" w14:paraId="08E562A6" w14:textId="77777777">
      <w:pPr>
        <w:pStyle w:val="NoSpacing"/>
        <w:ind w:left="1440" w:firstLine="720"/>
      </w:pPr>
      <w:r>
        <w:t>[Ticket Code – Equipment Vendor]</w:t>
      </w:r>
    </w:p>
    <w:p w:rsidR="00707C04" w:rsidP="00707C04" w:rsidRDefault="00707C04" w14:paraId="63063F50" w14:textId="77777777">
      <w:pPr>
        <w:pStyle w:val="NoSpacing"/>
        <w:ind w:left="1440" w:firstLine="720"/>
      </w:pPr>
      <w:r>
        <w:t>[Ticket Code – Installation Vendor]</w:t>
      </w:r>
    </w:p>
    <w:p w:rsidR="00707C04" w:rsidP="00707C04" w:rsidRDefault="00707C04" w14:paraId="01B7C512" w14:textId="77777777">
      <w:pPr>
        <w:pStyle w:val="NoSpacing"/>
        <w:ind w:left="2160"/>
        <w:rPr>
          <w:color w:val="808080" w:themeColor="background1" w:themeShade="80"/>
        </w:rPr>
      </w:pPr>
      <w:r>
        <w:rPr>
          <w:color w:val="808080" w:themeColor="background1" w:themeShade="80"/>
        </w:rPr>
        <w:t>(Many) fields – labels contain the string “Related (type) Vendor – “</w:t>
      </w:r>
    </w:p>
    <w:p w:rsidR="00530A72" w:rsidP="00530A72" w:rsidRDefault="00530A72" w14:paraId="2862AD48" w14:textId="77777777">
      <w:pPr>
        <w:pStyle w:val="Heading5"/>
        <w:ind w:left="720"/>
        <w:rPr>
          <w:b/>
          <w:bCs/>
          <w:color w:val="auto"/>
        </w:rPr>
      </w:pPr>
      <w:r>
        <w:rPr>
          <w:b/>
          <w:bCs/>
          <w:color w:val="auto"/>
        </w:rPr>
        <w:t>Rebates</w:t>
      </w:r>
    </w:p>
    <w:p w:rsidR="00530A72" w:rsidP="00530A72" w:rsidRDefault="00530A72" w14:paraId="6C9E6384" w14:textId="77777777">
      <w:pPr>
        <w:ind w:left="720"/>
      </w:pPr>
      <w:r>
        <w:t>We record information about rebates if they are expected. This information is partially fed from the (Products) table.</w:t>
      </w:r>
    </w:p>
    <w:p w:rsidRPr="00FF05E2" w:rsidR="00530A72" w:rsidP="00530A72" w:rsidRDefault="00530A72" w14:paraId="135CC048" w14:textId="77777777">
      <w:pPr>
        <w:pStyle w:val="Heading6"/>
        <w:ind w:left="1440"/>
      </w:pPr>
      <w:r>
        <w:t>(Additional Setup) Form Rules</w:t>
      </w:r>
      <w:r w:rsidRPr="00FF05E2">
        <w:t>:</w:t>
      </w:r>
    </w:p>
    <w:p w:rsidR="00530A72" w:rsidP="00530A72" w:rsidRDefault="00530A72" w14:paraId="68495169" w14:textId="0987A7ED">
      <w:pPr>
        <w:pStyle w:val="NoSpacing"/>
        <w:ind w:left="1440" w:firstLine="720"/>
        <w:rPr>
          <w:color w:val="808080" w:themeColor="background1" w:themeShade="80"/>
        </w:rPr>
      </w:pPr>
      <w:r>
        <w:rPr>
          <w:color w:val="808080" w:themeColor="background1" w:themeShade="80"/>
        </w:rPr>
        <w:t>#</w:t>
      </w:r>
      <w:r w:rsidR="00F73B6F">
        <w:rPr>
          <w:color w:val="808080" w:themeColor="background1" w:themeShade="80"/>
        </w:rPr>
        <w:t>55</w:t>
      </w:r>
    </w:p>
    <w:p w:rsidR="00530A72" w:rsidP="00530A72" w:rsidRDefault="00530A72" w14:paraId="5FC51F61" w14:textId="77777777">
      <w:pPr>
        <w:pStyle w:val="Heading6"/>
        <w:ind w:left="1440"/>
      </w:pPr>
      <w:r>
        <w:t>Important Fields:</w:t>
      </w:r>
    </w:p>
    <w:p w:rsidR="00530A72" w:rsidP="00530A72" w:rsidRDefault="00530A72" w14:paraId="75FA8F91" w14:textId="6E131EA0">
      <w:pPr>
        <w:pStyle w:val="NoSpacing"/>
        <w:ind w:left="1440" w:firstLine="720"/>
        <w:rPr>
          <w:color w:val="808080" w:themeColor="background1" w:themeShade="80"/>
        </w:rPr>
      </w:pPr>
      <w:r w:rsidRPr="00D42AA5">
        <w:rPr>
          <w:color w:val="808080" w:themeColor="background1" w:themeShade="80"/>
        </w:rPr>
        <w:t>(Many</w:t>
      </w:r>
      <w:r>
        <w:rPr>
          <w:color w:val="808080" w:themeColor="background1" w:themeShade="80"/>
        </w:rPr>
        <w:t xml:space="preserve">) Rates </w:t>
      </w:r>
      <w:r w:rsidRPr="00D42AA5">
        <w:rPr>
          <w:color w:val="808080" w:themeColor="background1" w:themeShade="80"/>
        </w:rPr>
        <w:t>fields – labels contain the string</w:t>
      </w:r>
      <w:r>
        <w:rPr>
          <w:color w:val="808080" w:themeColor="background1" w:themeShade="80"/>
        </w:rPr>
        <w:t xml:space="preserve"> “Rebate”</w:t>
      </w:r>
    </w:p>
    <w:p w:rsidRPr="009061B8" w:rsidR="00290A62" w:rsidP="00290A62" w:rsidRDefault="00290A62" w14:paraId="34024378" w14:textId="77777777">
      <w:pPr>
        <w:pStyle w:val="Heading3"/>
        <w:rPr>
          <w:sz w:val="44"/>
          <w:szCs w:val="44"/>
        </w:rPr>
      </w:pPr>
      <w:r>
        <w:rPr>
          <w:sz w:val="44"/>
          <w:szCs w:val="44"/>
        </w:rPr>
        <w:t>Line Items</w:t>
      </w:r>
      <w:r w:rsidRPr="009061B8">
        <w:rPr>
          <w:sz w:val="44"/>
          <w:szCs w:val="44"/>
        </w:rPr>
        <w:t xml:space="preserve"> Processes</w:t>
      </w:r>
    </w:p>
    <w:p w:rsidR="00290A62" w:rsidP="00290A62" w:rsidRDefault="00290A62" w14:paraId="55E31C9F" w14:textId="77777777">
      <w:pPr>
        <w:pStyle w:val="Heading4"/>
        <w:rPr>
          <w:rStyle w:val="Heading3Char"/>
          <w:color w:val="CA6D07" w:themeColor="accent1" w:themeShade="BF"/>
          <w:sz w:val="22"/>
          <w:szCs w:val="22"/>
        </w:rPr>
      </w:pPr>
      <w:r>
        <w:rPr>
          <w:rStyle w:val="Heading3Char"/>
          <w:color w:val="CA6D07" w:themeColor="accent1" w:themeShade="BF"/>
          <w:sz w:val="22"/>
          <w:szCs w:val="22"/>
        </w:rPr>
        <w:t>Orde</w:t>
      </w:r>
      <w:r w:rsidRPr="00180B0D">
        <w:rPr>
          <w:rStyle w:val="Heading3Char"/>
          <w:color w:val="CA6D07" w:themeColor="accent1" w:themeShade="BF"/>
          <w:sz w:val="22"/>
          <w:szCs w:val="22"/>
        </w:rPr>
        <w:t xml:space="preserve">r Handling - </w:t>
      </w:r>
      <w:r>
        <w:rPr>
          <w:rStyle w:val="Heading3Char"/>
          <w:color w:val="CA6D07" w:themeColor="accent1" w:themeShade="BF"/>
          <w:sz w:val="22"/>
          <w:szCs w:val="22"/>
        </w:rPr>
        <w:t>Order Processing</w:t>
      </w:r>
    </w:p>
    <w:p w:rsidRPr="00BC2EB2" w:rsidR="00290A62" w:rsidP="00290A62" w:rsidRDefault="00290A62" w14:paraId="04CDEB4A" w14:textId="77777777">
      <w:pPr>
        <w:pStyle w:val="Heading5"/>
        <w:ind w:left="720"/>
        <w:rPr>
          <w:b/>
          <w:bCs/>
        </w:rPr>
      </w:pPr>
      <w:r>
        <w:rPr>
          <w:b/>
          <w:bCs/>
          <w:color w:val="auto"/>
        </w:rPr>
        <w:t>Product Code</w:t>
      </w:r>
    </w:p>
    <w:p w:rsidR="00290A62" w:rsidP="00290A62" w:rsidRDefault="00290A62" w14:paraId="6AC81C18" w14:textId="77777777">
      <w:pPr>
        <w:pStyle w:val="NoSpacing"/>
        <w:ind w:left="720"/>
      </w:pPr>
      <w:r>
        <w:t>The [Product Code] is hard-coded in to the formula URL buttons on each of the service ticket(s) forms, and automatically assigned for each line item record. The product codes are manually generated in Intacct, and we use a shared values field to an Intacct sync’d table to verify the product code exists in Intacct.</w:t>
      </w:r>
    </w:p>
    <w:p w:rsidR="00290A62" w:rsidP="00290A62" w:rsidRDefault="00290A62" w14:paraId="19EAB6FD" w14:textId="77777777">
      <w:pPr>
        <w:pStyle w:val="Heading6"/>
        <w:ind w:left="1440"/>
      </w:pPr>
      <w:r w:rsidRPr="00DF086C">
        <w:t xml:space="preserve">Important </w:t>
      </w:r>
      <w:r>
        <w:t xml:space="preserve">(Shared) </w:t>
      </w:r>
      <w:r w:rsidRPr="00DF086C">
        <w:t>Fields:</w:t>
      </w:r>
    </w:p>
    <w:p w:rsidRPr="00DF086C" w:rsidR="00290A62" w:rsidP="00290A62" w:rsidRDefault="00000000" w14:paraId="5C7ABB89" w14:textId="77777777">
      <w:pPr>
        <w:pStyle w:val="NoSpacing"/>
        <w:ind w:left="1440" w:firstLine="720"/>
      </w:pPr>
      <w:hyperlink w:history="1" r:id="rId115">
        <w:r w:rsidRPr="00ED03C8" w:rsidR="00290A62">
          <w:rPr>
            <w:rStyle w:val="Hyperlink"/>
          </w:rPr>
          <w:t>App: Intacct Data - Product Codes FID6 [itemid]</w:t>
        </w:r>
      </w:hyperlink>
    </w:p>
    <w:p w:rsidR="00290A62" w:rsidP="00290A62" w:rsidRDefault="00290A62" w14:paraId="6B795660" w14:textId="77777777">
      <w:pPr>
        <w:pStyle w:val="Heading6"/>
        <w:ind w:left="1440"/>
      </w:pPr>
      <w:r w:rsidRPr="00DF086C">
        <w:t>Important Fields:</w:t>
      </w:r>
    </w:p>
    <w:p w:rsidR="00290A62" w:rsidP="00290A62" w:rsidRDefault="00290A62" w14:paraId="28F39863" w14:textId="77777777">
      <w:r>
        <w:tab/>
      </w:r>
      <w:r>
        <w:tab/>
      </w:r>
      <w:r>
        <w:tab/>
      </w:r>
      <w:r>
        <w:t>(Product) Tickets: [Product Code Suffix]</w:t>
      </w:r>
    </w:p>
    <w:p w:rsidRPr="00D008DA" w:rsidR="00290A62" w:rsidP="00290A62" w:rsidRDefault="00290A62" w14:paraId="2429DD04" w14:textId="77777777">
      <w:r>
        <w:tab/>
      </w:r>
      <w:r>
        <w:tab/>
      </w:r>
      <w:r>
        <w:tab/>
      </w:r>
      <w:hyperlink w:history="1" r:id="rId116">
        <w:r w:rsidRPr="00FA52F8">
          <w:rPr>
            <w:rStyle w:val="Hyperlink"/>
          </w:rPr>
          <w:t>FID4</w:t>
        </w:r>
        <w:r>
          <w:rPr>
            <w:rStyle w:val="Hyperlink"/>
          </w:rPr>
          <w:t>2</w:t>
        </w:r>
        <w:r w:rsidRPr="00FA52F8">
          <w:rPr>
            <w:rStyle w:val="Hyperlink"/>
          </w:rPr>
          <w:t xml:space="preserve"> [</w:t>
        </w:r>
        <w:r>
          <w:rPr>
            <w:rStyle w:val="Hyperlink"/>
          </w:rPr>
          <w:t xml:space="preserve">Related </w:t>
        </w:r>
        <w:r w:rsidRPr="00FA52F8">
          <w:rPr>
            <w:rStyle w:val="Hyperlink"/>
          </w:rPr>
          <w:t>Product Code</w:t>
        </w:r>
        <w:r>
          <w:rPr>
            <w:rStyle w:val="Hyperlink"/>
          </w:rPr>
          <w:t xml:space="preserve"> (ref)</w:t>
        </w:r>
        <w:r w:rsidRPr="00FA52F8">
          <w:rPr>
            <w:rStyle w:val="Hyperlink"/>
          </w:rPr>
          <w:t>]</w:t>
        </w:r>
      </w:hyperlink>
    </w:p>
    <w:p w:rsidR="00290A62" w:rsidP="00290A62" w:rsidRDefault="00000000" w14:paraId="7510AE21" w14:textId="77777777">
      <w:pPr>
        <w:pStyle w:val="NoSpacing"/>
        <w:ind w:left="1440" w:firstLine="720"/>
      </w:pPr>
      <w:hyperlink w:history="1" r:id="rId117">
        <w:r w:rsidRPr="00FA52F8" w:rsidR="00290A62">
          <w:rPr>
            <w:rStyle w:val="Hyperlink"/>
          </w:rPr>
          <w:t>FID45 [Product Code]</w:t>
        </w:r>
      </w:hyperlink>
    </w:p>
    <w:p w:rsidRPr="00BC2EB2" w:rsidR="00290A62" w:rsidP="00290A62" w:rsidRDefault="00290A62" w14:paraId="1BF5135D" w14:textId="77777777">
      <w:pPr>
        <w:pStyle w:val="Heading5"/>
        <w:ind w:left="720"/>
        <w:rPr>
          <w:b/>
          <w:bCs/>
        </w:rPr>
      </w:pPr>
      <w:r>
        <w:rPr>
          <w:b/>
          <w:bCs/>
          <w:color w:val="auto"/>
        </w:rPr>
        <w:t>Product Code  - Core Product</w:t>
      </w:r>
    </w:p>
    <w:p w:rsidR="00290A62" w:rsidP="00290A62" w:rsidRDefault="00290A62" w14:paraId="23F49581" w14:textId="77777777">
      <w:pPr>
        <w:pStyle w:val="NoSpacing"/>
        <w:ind w:left="720"/>
      </w:pPr>
      <w:r>
        <w:t>Whether the line item’s product code is a primary (required) service for a product line. It is summarized for line item satisfaction and used upstream for additional logic.</w:t>
      </w:r>
    </w:p>
    <w:p w:rsidR="00290A62" w:rsidP="00290A62" w:rsidRDefault="00290A62" w14:paraId="79182A9C" w14:textId="77777777">
      <w:pPr>
        <w:pStyle w:val="Heading6"/>
        <w:ind w:left="1440"/>
      </w:pPr>
      <w:r w:rsidRPr="00DF086C">
        <w:t>Important Fields:</w:t>
      </w:r>
    </w:p>
    <w:p w:rsidRPr="003B10FC" w:rsidR="00290A62" w:rsidP="00290A62" w:rsidRDefault="00290A62" w14:paraId="2F279E15" w14:textId="77777777">
      <w:pPr>
        <w:rPr>
          <w:rStyle w:val="Hyperlink"/>
        </w:rPr>
      </w:pPr>
      <w:r>
        <w:tab/>
      </w:r>
      <w:r>
        <w:tab/>
      </w:r>
      <w:r>
        <w:tab/>
      </w:r>
      <w:r>
        <w:fldChar w:fldCharType="begin"/>
      </w:r>
      <w:r>
        <w:instrText>HYPERLINK "https://zters.quickbase.com/db/bpwvew6r8?a=mf&amp;fid=134&amp;chain=1"</w:instrText>
      </w:r>
      <w:r>
        <w:fldChar w:fldCharType="separate"/>
      </w:r>
      <w:r w:rsidRPr="003B10FC">
        <w:rPr>
          <w:rStyle w:val="Hyperlink"/>
        </w:rPr>
        <w:t>FID134 [Related Product Code (ref) – Core Product]</w:t>
      </w:r>
    </w:p>
    <w:p w:rsidR="00290A62" w:rsidP="00290A62" w:rsidRDefault="00290A62" w14:paraId="1DE84567" w14:textId="77777777">
      <w:pPr>
        <w:pStyle w:val="NoSpacing"/>
        <w:ind w:left="1440" w:firstLine="720"/>
      </w:pPr>
      <w:r>
        <w:fldChar w:fldCharType="end"/>
      </w:r>
      <w:r>
        <w:t>[(Product) Tickets: Standard Charge Line Item]</w:t>
      </w:r>
    </w:p>
    <w:p w:rsidR="00290A62" w:rsidP="00290A62" w:rsidRDefault="00290A62" w14:paraId="72BB359D" w14:textId="77777777">
      <w:pPr>
        <w:pStyle w:val="NoSpacing"/>
        <w:ind w:left="1440" w:firstLine="720"/>
      </w:pPr>
      <w:r>
        <w:t>[(Product) Tickets: Standard Charge Line Item – Not Invoiced]</w:t>
      </w:r>
    </w:p>
    <w:p w:rsidR="00290A62" w:rsidP="00290A62" w:rsidRDefault="00290A62" w14:paraId="1304C6E4" w14:textId="77777777">
      <w:pPr>
        <w:pStyle w:val="NoSpacing"/>
        <w:ind w:left="1440" w:firstLine="720"/>
      </w:pPr>
      <w:r>
        <w:t>[(Product) Tickets: Standard Charge Line Item - Unpaid]</w:t>
      </w:r>
    </w:p>
    <w:p w:rsidR="00290A62" w:rsidP="00290A62" w:rsidRDefault="00290A62" w14:paraId="394EE03C" w14:textId="77777777">
      <w:pPr>
        <w:pStyle w:val="Heading5"/>
        <w:ind w:left="720"/>
        <w:rPr>
          <w:b/>
          <w:bCs/>
          <w:color w:val="auto"/>
        </w:rPr>
      </w:pPr>
      <w:r>
        <w:rPr>
          <w:b/>
          <w:bCs/>
          <w:color w:val="auto"/>
        </w:rPr>
        <w:t>Static Information/Snapshot</w:t>
      </w:r>
    </w:p>
    <w:p w:rsidR="00290A62" w:rsidP="00290A62" w:rsidRDefault="00290A62" w14:paraId="21FD3B9C" w14:textId="77777777">
      <w:pPr>
        <w:ind w:left="720"/>
      </w:pPr>
      <w:r>
        <w:t>We insert key line item information (primarily billing info and relationships) via a formula URL buttons in order to snapshot/preserve them in the event of any parent record changes.</w:t>
      </w:r>
    </w:p>
    <w:p w:rsidRPr="00FF05E2" w:rsidR="00290A62" w:rsidP="00290A62" w:rsidRDefault="00290A62" w14:paraId="0AE49309" w14:textId="77777777">
      <w:pPr>
        <w:pStyle w:val="Heading6"/>
        <w:ind w:left="1440"/>
      </w:pPr>
      <w:r w:rsidRPr="00FF05E2">
        <w:t>Important Fields:</w:t>
      </w:r>
    </w:p>
    <w:p w:rsidR="00290A62" w:rsidP="00290A62" w:rsidRDefault="00000000" w14:paraId="7DE97F0E" w14:textId="77777777">
      <w:pPr>
        <w:pStyle w:val="NoSpacing"/>
        <w:ind w:left="1440" w:firstLine="720"/>
      </w:pPr>
      <w:hyperlink w:history="1" r:id="rId118">
        <w:r w:rsidRPr="00F25973" w:rsidR="00290A62">
          <w:rPr>
            <w:rStyle w:val="Hyperlink"/>
          </w:rPr>
          <w:t>FID6 [Line Item Amount]</w:t>
        </w:r>
      </w:hyperlink>
    </w:p>
    <w:p w:rsidR="00290A62" w:rsidP="00290A62" w:rsidRDefault="00000000" w14:paraId="01BC4489" w14:textId="77777777">
      <w:pPr>
        <w:pStyle w:val="NoSpacing"/>
        <w:ind w:left="1440" w:firstLine="720"/>
      </w:pPr>
      <w:hyperlink w:history="1" r:id="rId119">
        <w:r w:rsidRPr="00F25973" w:rsidR="00290A62">
          <w:rPr>
            <w:rStyle w:val="Hyperlink"/>
          </w:rPr>
          <w:t>FID7 [Quantity]</w:t>
        </w:r>
      </w:hyperlink>
    </w:p>
    <w:p w:rsidR="00290A62" w:rsidP="00290A62" w:rsidRDefault="00000000" w14:paraId="2E9DE668" w14:textId="77777777">
      <w:pPr>
        <w:pStyle w:val="NoSpacing"/>
        <w:ind w:left="1440" w:firstLine="720"/>
      </w:pPr>
      <w:hyperlink w:history="1" r:id="rId120">
        <w:r w:rsidRPr="00F25973" w:rsidR="00290A62">
          <w:rPr>
            <w:rStyle w:val="Hyperlink"/>
          </w:rPr>
          <w:t>FID8 [Description]</w:t>
        </w:r>
      </w:hyperlink>
    </w:p>
    <w:p w:rsidR="00290A62" w:rsidP="00290A62" w:rsidRDefault="00000000" w14:paraId="7A9CE4D1" w14:textId="77777777">
      <w:pPr>
        <w:pStyle w:val="NoSpacing"/>
        <w:ind w:left="1440" w:firstLine="720"/>
      </w:pPr>
      <w:hyperlink w:history="1" r:id="rId121">
        <w:r w:rsidRPr="00AC6BFE" w:rsidR="00290A62">
          <w:rPr>
            <w:rStyle w:val="Hyperlink"/>
          </w:rPr>
          <w:t>FID74 [Product Line]</w:t>
        </w:r>
      </w:hyperlink>
    </w:p>
    <w:p w:rsidR="00290A62" w:rsidP="00290A62" w:rsidRDefault="00000000" w14:paraId="7003303E" w14:textId="77777777">
      <w:pPr>
        <w:pStyle w:val="NoSpacing"/>
        <w:ind w:left="1440" w:firstLine="720"/>
      </w:pPr>
      <w:hyperlink w:history="1" r:id="rId122">
        <w:r w:rsidRPr="00836A25" w:rsidR="00290A62">
          <w:rPr>
            <w:rStyle w:val="Hyperlink"/>
          </w:rPr>
          <w:t>FID45 [Product Code]</w:t>
        </w:r>
      </w:hyperlink>
    </w:p>
    <w:p w:rsidR="00290A62" w:rsidP="00290A62" w:rsidRDefault="00000000" w14:paraId="455EA05A" w14:textId="77777777">
      <w:pPr>
        <w:pStyle w:val="NoSpacing"/>
        <w:ind w:left="1440" w:firstLine="720"/>
      </w:pPr>
      <w:hyperlink w:history="1" r:id="rId123">
        <w:r w:rsidRPr="00836A25" w:rsidR="00290A62">
          <w:rPr>
            <w:rStyle w:val="Hyperlink"/>
          </w:rPr>
          <w:t>FID42 [Related Product Code (ref)]</w:t>
        </w:r>
      </w:hyperlink>
    </w:p>
    <w:p w:rsidR="00290A62" w:rsidP="00290A62" w:rsidRDefault="00000000" w14:paraId="5A3A70D7" w14:textId="77777777">
      <w:pPr>
        <w:pStyle w:val="NoSpacing"/>
        <w:ind w:left="1440" w:firstLine="720"/>
      </w:pPr>
      <w:hyperlink w:history="1" r:id="rId124">
        <w:r w:rsidRPr="00DA7CA2" w:rsidR="00290A62">
          <w:rPr>
            <w:rStyle w:val="Hyperlink"/>
          </w:rPr>
          <w:t>FID14 [Related CSS]</w:t>
        </w:r>
      </w:hyperlink>
    </w:p>
    <w:p w:rsidR="00290A62" w:rsidP="00290A62" w:rsidRDefault="00000000" w14:paraId="0F07C146" w14:textId="77777777">
      <w:pPr>
        <w:pStyle w:val="NoSpacing"/>
        <w:ind w:left="1440" w:firstLine="720"/>
      </w:pPr>
      <w:hyperlink w:history="1" r:id="rId125">
        <w:r w:rsidRPr="00D33394" w:rsidR="00290A62">
          <w:rPr>
            <w:rStyle w:val="Hyperlink"/>
          </w:rPr>
          <w:t>FID13 [Related Employee]</w:t>
        </w:r>
      </w:hyperlink>
    </w:p>
    <w:p w:rsidR="00290A62" w:rsidP="00290A62" w:rsidRDefault="00000000" w14:paraId="378E53C0" w14:textId="77777777">
      <w:pPr>
        <w:pStyle w:val="NoSpacing"/>
        <w:ind w:left="1440" w:firstLine="720"/>
      </w:pPr>
      <w:hyperlink w:history="1" r:id="rId126">
        <w:r w:rsidRPr="00D33394" w:rsidR="00290A62">
          <w:rPr>
            <w:rStyle w:val="Hyperlink"/>
          </w:rPr>
          <w:t>FID12 [Related Customer]</w:t>
        </w:r>
      </w:hyperlink>
    </w:p>
    <w:p w:rsidR="00290A62" w:rsidP="00290A62" w:rsidRDefault="00000000" w14:paraId="6A2FC4DD" w14:textId="77777777">
      <w:pPr>
        <w:pStyle w:val="NoSpacing"/>
        <w:ind w:left="1440" w:firstLine="720"/>
      </w:pPr>
      <w:hyperlink w:history="1" r:id="rId127">
        <w:r w:rsidRPr="00D33394" w:rsidR="00290A62">
          <w:rPr>
            <w:rStyle w:val="Hyperlink"/>
          </w:rPr>
          <w:t>FID11 [Related Site]</w:t>
        </w:r>
      </w:hyperlink>
    </w:p>
    <w:p w:rsidR="00290A62" w:rsidP="00290A62" w:rsidRDefault="00290A62" w14:paraId="45A04380" w14:textId="77777777">
      <w:pPr>
        <w:pStyle w:val="NoSpacing"/>
        <w:ind w:left="1440" w:firstLine="720"/>
      </w:pPr>
      <w:r>
        <w:t>[Related (Product) Ticket]</w:t>
      </w:r>
    </w:p>
    <w:p w:rsidR="00290A62" w:rsidP="00290A62" w:rsidRDefault="00000000" w14:paraId="304A70F3" w14:textId="77777777">
      <w:pPr>
        <w:pStyle w:val="NoSpacing"/>
        <w:ind w:left="1440" w:firstLine="720"/>
      </w:pPr>
      <w:hyperlink w:history="1" r:id="rId128">
        <w:r w:rsidRPr="0055170B" w:rsidR="00290A62">
          <w:rPr>
            <w:rStyle w:val="Hyperlink"/>
          </w:rPr>
          <w:t>FID121 [Related Vendor]</w:t>
        </w:r>
      </w:hyperlink>
    </w:p>
    <w:p w:rsidR="00290A62" w:rsidP="00290A62" w:rsidRDefault="00000000" w14:paraId="32DBDFE3" w14:textId="77777777">
      <w:pPr>
        <w:pStyle w:val="NoSpacing"/>
        <w:ind w:left="1440" w:firstLine="720"/>
      </w:pPr>
      <w:hyperlink w:history="1" r:id="rId129">
        <w:r w:rsidRPr="00DA7CA2" w:rsidR="00290A62">
          <w:rPr>
            <w:rStyle w:val="Hyperlink"/>
          </w:rPr>
          <w:t>FID15 [Related Billing Preference]</w:t>
        </w:r>
      </w:hyperlink>
    </w:p>
    <w:p w:rsidR="00290A62" w:rsidP="00290A62" w:rsidRDefault="00000000" w14:paraId="3828D77D" w14:textId="77777777">
      <w:pPr>
        <w:pStyle w:val="NoSpacing"/>
        <w:ind w:left="1440" w:firstLine="720"/>
      </w:pPr>
      <w:hyperlink w:history="1" r:id="rId130">
        <w:r w:rsidRPr="00693831" w:rsidR="00290A62">
          <w:rPr>
            <w:rStyle w:val="Hyperlink"/>
          </w:rPr>
          <w:t>FID39 [Onsite Contact Name]</w:t>
        </w:r>
      </w:hyperlink>
    </w:p>
    <w:p w:rsidR="00290A62" w:rsidP="00290A62" w:rsidRDefault="00000000" w14:paraId="11DFAFF4" w14:textId="77777777">
      <w:pPr>
        <w:pStyle w:val="NoSpacing"/>
        <w:ind w:left="1440" w:firstLine="720"/>
      </w:pPr>
      <w:hyperlink w:history="1" r:id="rId131">
        <w:r w:rsidRPr="00693831" w:rsidR="00290A62">
          <w:rPr>
            <w:rStyle w:val="Hyperlink"/>
          </w:rPr>
          <w:t>FID40 [Onsite Contact Number]</w:t>
        </w:r>
      </w:hyperlink>
    </w:p>
    <w:p w:rsidR="00290A62" w:rsidP="00290A62" w:rsidRDefault="00000000" w14:paraId="4D6DD970" w14:textId="77777777">
      <w:pPr>
        <w:pStyle w:val="NoSpacing"/>
        <w:ind w:left="1440" w:firstLine="720"/>
      </w:pPr>
      <w:hyperlink w:history="1" r:id="rId132">
        <w:r w:rsidRPr="00693831" w:rsidR="00290A62">
          <w:rPr>
            <w:rStyle w:val="Hyperlink"/>
          </w:rPr>
          <w:t>FID41 [Onsite Contact Email]</w:t>
        </w:r>
      </w:hyperlink>
    </w:p>
    <w:p w:rsidR="00290A62" w:rsidP="00290A62" w:rsidRDefault="00000000" w14:paraId="0A3B8791" w14:textId="77777777">
      <w:pPr>
        <w:pStyle w:val="NoSpacing"/>
        <w:ind w:left="1440" w:firstLine="720"/>
      </w:pPr>
      <w:hyperlink w:history="1" r:id="rId133">
        <w:r w:rsidRPr="00902E27" w:rsidR="00290A62">
          <w:rPr>
            <w:rStyle w:val="Hyperlink"/>
          </w:rPr>
          <w:t>FID38 [PO#]</w:t>
        </w:r>
      </w:hyperlink>
    </w:p>
    <w:p w:rsidR="00290A62" w:rsidP="00290A62" w:rsidRDefault="00000000" w14:paraId="28CC6C0A" w14:textId="77777777">
      <w:pPr>
        <w:pStyle w:val="NoSpacing"/>
        <w:ind w:left="1440" w:firstLine="720"/>
      </w:pPr>
      <w:hyperlink w:history="1" r:id="rId134">
        <w:r w:rsidRPr="00AC6BFE" w:rsidR="00290A62">
          <w:rPr>
            <w:rStyle w:val="Hyperlink"/>
          </w:rPr>
          <w:t>FID75 [Employee ID]</w:t>
        </w:r>
      </w:hyperlink>
    </w:p>
    <w:p w:rsidR="00290A62" w:rsidP="00290A62" w:rsidRDefault="00000000" w14:paraId="45599579" w14:textId="77777777">
      <w:pPr>
        <w:pStyle w:val="NoSpacing"/>
        <w:ind w:left="1440" w:firstLine="720"/>
      </w:pPr>
      <w:hyperlink w:history="1" r:id="rId135">
        <w:r w:rsidRPr="0055170B" w:rsidR="00290A62">
          <w:rPr>
            <w:rStyle w:val="Hyperlink"/>
          </w:rPr>
          <w:t>FID153 [Tax Exempt #]</w:t>
        </w:r>
      </w:hyperlink>
    </w:p>
    <w:p w:rsidRPr="00902E27" w:rsidR="00290A62" w:rsidP="00290A62" w:rsidRDefault="00290A62" w14:paraId="18C814A2" w14:textId="77777777">
      <w:pPr>
        <w:pStyle w:val="NoSpacing"/>
        <w:ind w:left="1440" w:firstLine="720"/>
        <w:rPr>
          <w:rStyle w:val="Hyperlink"/>
        </w:rPr>
      </w:pPr>
      <w:r>
        <w:fldChar w:fldCharType="begin"/>
      </w:r>
      <w:r>
        <w:instrText>HYPERLINK "https://zters.quickbase.com/db/bpwvew6r8?a=mf&amp;fid=27&amp;chain=1"</w:instrText>
      </w:r>
      <w:r>
        <w:fldChar w:fldCharType="separate"/>
      </w:r>
      <w:r w:rsidRPr="00902E27">
        <w:rPr>
          <w:rStyle w:val="Hyperlink"/>
        </w:rPr>
        <w:t>FID28 [Billing Address: Street 1]</w:t>
      </w:r>
    </w:p>
    <w:p w:rsidRPr="00902E27" w:rsidR="00290A62" w:rsidP="00290A62" w:rsidRDefault="00290A62" w14:paraId="4ECC3DE1" w14:textId="77777777">
      <w:pPr>
        <w:pStyle w:val="NoSpacing"/>
        <w:ind w:left="1440" w:firstLine="720"/>
        <w:rPr>
          <w:rStyle w:val="Hyperlink"/>
        </w:rPr>
      </w:pPr>
      <w:r w:rsidRPr="00902E27">
        <w:rPr>
          <w:rStyle w:val="Hyperlink"/>
        </w:rPr>
        <w:t>FID30 [Billing Address: City]</w:t>
      </w:r>
    </w:p>
    <w:p w:rsidRPr="00902E27" w:rsidR="00290A62" w:rsidP="00290A62" w:rsidRDefault="00290A62" w14:paraId="0C6EAEF8" w14:textId="77777777">
      <w:pPr>
        <w:pStyle w:val="NoSpacing"/>
        <w:ind w:left="1440" w:firstLine="720"/>
        <w:rPr>
          <w:rStyle w:val="Hyperlink"/>
        </w:rPr>
      </w:pPr>
      <w:r w:rsidRPr="00902E27">
        <w:rPr>
          <w:rStyle w:val="Hyperlink"/>
        </w:rPr>
        <w:t>FID31 [Billing Address: State/Region]</w:t>
      </w:r>
    </w:p>
    <w:p w:rsidR="00290A62" w:rsidP="00290A62" w:rsidRDefault="00290A62" w14:paraId="0D3B057D" w14:textId="77777777">
      <w:pPr>
        <w:pStyle w:val="NoSpacing"/>
        <w:ind w:left="1440" w:firstLine="720"/>
      </w:pPr>
      <w:r w:rsidRPr="00902E27">
        <w:rPr>
          <w:rStyle w:val="Hyperlink"/>
        </w:rPr>
        <w:t>FID32 [Billing Address: Postal Code]</w:t>
      </w:r>
      <w:r>
        <w:fldChar w:fldCharType="end"/>
      </w:r>
    </w:p>
    <w:p w:rsidR="00290A62" w:rsidP="00290A62" w:rsidRDefault="00000000" w14:paraId="2C4E3207" w14:textId="77777777">
      <w:pPr>
        <w:pStyle w:val="NoSpacing"/>
        <w:ind w:left="1440" w:firstLine="720"/>
      </w:pPr>
      <w:hyperlink w:history="1" r:id="rId136">
        <w:r w:rsidRPr="00E446C2" w:rsidR="00290A62">
          <w:rPr>
            <w:rStyle w:val="Hyperlink"/>
          </w:rPr>
          <w:t>FID46 [Payment Type]</w:t>
        </w:r>
      </w:hyperlink>
    </w:p>
    <w:p w:rsidR="00290A62" w:rsidP="00290A62" w:rsidRDefault="00000000" w14:paraId="4EE1F110" w14:textId="77777777">
      <w:pPr>
        <w:pStyle w:val="NoSpacing"/>
        <w:ind w:left="1440" w:firstLine="720"/>
      </w:pPr>
      <w:hyperlink w:history="1" r:id="rId137">
        <w:r w:rsidRPr="00E446C2" w:rsidR="00290A62">
          <w:rPr>
            <w:rStyle w:val="Hyperlink"/>
          </w:rPr>
          <w:t>FID47 [Last 4 of CC#]</w:t>
        </w:r>
      </w:hyperlink>
    </w:p>
    <w:p w:rsidR="00290A62" w:rsidP="00290A62" w:rsidRDefault="00000000" w14:paraId="4CE9C755" w14:textId="77777777">
      <w:pPr>
        <w:pStyle w:val="NoSpacing"/>
        <w:ind w:left="1440" w:firstLine="720"/>
      </w:pPr>
      <w:hyperlink w:history="1" r:id="rId138">
        <w:r w:rsidRPr="00E446C2" w:rsidR="00290A62">
          <w:rPr>
            <w:rStyle w:val="Hyperlink"/>
          </w:rPr>
          <w:t>FID49 [Customer #]</w:t>
        </w:r>
      </w:hyperlink>
    </w:p>
    <w:p w:rsidR="00290A62" w:rsidP="00290A62" w:rsidRDefault="00000000" w14:paraId="3F90DD86" w14:textId="77777777">
      <w:pPr>
        <w:pStyle w:val="NoSpacing"/>
        <w:ind w:left="1440" w:firstLine="720"/>
      </w:pPr>
      <w:hyperlink w:history="1" r:id="rId139">
        <w:r w:rsidRPr="00C72901" w:rsidR="00290A62">
          <w:rPr>
            <w:rStyle w:val="Hyperlink"/>
          </w:rPr>
          <w:t>FID51 [Billing Company]</w:t>
        </w:r>
      </w:hyperlink>
    </w:p>
    <w:p w:rsidR="00290A62" w:rsidP="00290A62" w:rsidRDefault="00000000" w14:paraId="338F28C2" w14:textId="77777777">
      <w:pPr>
        <w:pStyle w:val="NoSpacing"/>
        <w:ind w:left="1440" w:firstLine="720"/>
      </w:pPr>
      <w:hyperlink w:history="1" r:id="rId140">
        <w:r w:rsidRPr="00AC6BFE" w:rsidR="00290A62">
          <w:rPr>
            <w:rStyle w:val="Hyperlink"/>
          </w:rPr>
          <w:t>FID71 [Billing Name]</w:t>
        </w:r>
      </w:hyperlink>
    </w:p>
    <w:p w:rsidR="00290A62" w:rsidP="00290A62" w:rsidRDefault="00000000" w14:paraId="161B7478" w14:textId="77777777">
      <w:pPr>
        <w:pStyle w:val="NoSpacing"/>
        <w:ind w:left="1440" w:firstLine="720"/>
      </w:pPr>
      <w:hyperlink w:history="1" r:id="rId141">
        <w:r w:rsidRPr="00C72901" w:rsidR="00290A62">
          <w:rPr>
            <w:rStyle w:val="Hyperlink"/>
          </w:rPr>
          <w:t>FID52 [Billing Email]</w:t>
        </w:r>
      </w:hyperlink>
    </w:p>
    <w:p w:rsidR="00290A62" w:rsidP="00290A62" w:rsidRDefault="00000000" w14:paraId="364FD8D7" w14:textId="77777777">
      <w:pPr>
        <w:pStyle w:val="NoSpacing"/>
        <w:ind w:left="1440" w:firstLine="720"/>
      </w:pPr>
      <w:hyperlink w:history="1" r:id="rId142">
        <w:r w:rsidRPr="00C72901" w:rsidR="00290A62">
          <w:rPr>
            <w:rStyle w:val="Hyperlink"/>
          </w:rPr>
          <w:t>FID53 [Billing Phone]</w:t>
        </w:r>
      </w:hyperlink>
    </w:p>
    <w:p w:rsidR="00290A62" w:rsidP="00290A62" w:rsidRDefault="00290A62" w14:paraId="303E8141" w14:textId="77777777">
      <w:pPr>
        <w:pStyle w:val="Heading5"/>
        <w:ind w:left="720"/>
        <w:rPr>
          <w:b/>
          <w:bCs/>
          <w:color w:val="auto"/>
        </w:rPr>
      </w:pPr>
      <w:r>
        <w:rPr>
          <w:b/>
          <w:bCs/>
          <w:color w:val="auto"/>
        </w:rPr>
        <w:t>Editability</w:t>
      </w:r>
    </w:p>
    <w:p w:rsidR="00290A62" w:rsidP="00290A62" w:rsidRDefault="00290A62" w14:paraId="68F16996" w14:textId="77777777">
      <w:pPr>
        <w:ind w:left="720"/>
      </w:pPr>
      <w:r>
        <w:t xml:space="preserve">We dis-allow editing of key line item information once it has been created. </w:t>
      </w:r>
    </w:p>
    <w:p w:rsidRPr="00FF05E2" w:rsidR="00290A62" w:rsidP="00290A62" w:rsidRDefault="00290A62" w14:paraId="106C8A91" w14:textId="77777777">
      <w:pPr>
        <w:pStyle w:val="Heading6"/>
        <w:ind w:left="1440"/>
      </w:pPr>
      <w:r>
        <w:t>Form Rules</w:t>
      </w:r>
      <w:r w:rsidRPr="00FF05E2">
        <w:t>:</w:t>
      </w:r>
    </w:p>
    <w:p w:rsidR="00290A62" w:rsidP="00290A62" w:rsidRDefault="00290A62" w14:paraId="2F0CA5CF" w14:textId="77777777">
      <w:pPr>
        <w:pStyle w:val="NoSpacing"/>
        <w:ind w:left="2160"/>
        <w:rPr>
          <w:color w:val="808080" w:themeColor="background1" w:themeShade="80"/>
        </w:rPr>
      </w:pPr>
      <w:r>
        <w:rPr>
          <w:color w:val="808080" w:themeColor="background1" w:themeShade="80"/>
        </w:rPr>
        <w:t xml:space="preserve">#8,9,29 – deprecated by field’s form usage properties, 27 </w:t>
      </w:r>
    </w:p>
    <w:p w:rsidRPr="00FF05E2" w:rsidR="00290A62" w:rsidP="00290A62" w:rsidRDefault="00290A62" w14:paraId="1341B478" w14:textId="77777777">
      <w:pPr>
        <w:pStyle w:val="Heading6"/>
        <w:ind w:left="1440"/>
      </w:pPr>
      <w:r w:rsidRPr="00FF05E2">
        <w:t>Important Fields:</w:t>
      </w:r>
    </w:p>
    <w:p w:rsidR="00290A62" w:rsidP="00290A62" w:rsidRDefault="00000000" w14:paraId="5AB510E5" w14:textId="77777777">
      <w:pPr>
        <w:pStyle w:val="NoSpacing"/>
        <w:ind w:left="1440" w:firstLine="720"/>
      </w:pPr>
      <w:hyperlink w:history="1" r:id="rId143">
        <w:r w:rsidRPr="000E328B" w:rsidR="00290A62">
          <w:rPr>
            <w:rStyle w:val="Hyperlink"/>
          </w:rPr>
          <w:t>FID327 [Admin Unlock]</w:t>
        </w:r>
      </w:hyperlink>
    </w:p>
    <w:p w:rsidRPr="00BC2EB2" w:rsidR="00290A62" w:rsidP="00290A62" w:rsidRDefault="00290A62" w14:paraId="6F560EF5" w14:textId="77777777">
      <w:pPr>
        <w:pStyle w:val="Heading5"/>
        <w:ind w:left="720"/>
        <w:rPr>
          <w:b/>
          <w:bCs/>
        </w:rPr>
      </w:pPr>
      <w:r>
        <w:rPr>
          <w:b/>
          <w:bCs/>
          <w:color w:val="auto"/>
        </w:rPr>
        <w:t>Invoice Status</w:t>
      </w:r>
    </w:p>
    <w:p w:rsidR="00290A62" w:rsidP="00290A62" w:rsidRDefault="00290A62" w14:paraId="5388D12D" w14:textId="77777777">
      <w:pPr>
        <w:pStyle w:val="NoSpacing"/>
        <w:ind w:left="720"/>
      </w:pPr>
      <w:r>
        <w:t>Whether a line item’s invoice has been created and/or paid. It is summarized for line item satisfaction and used upstream for additional logic.</w:t>
      </w:r>
    </w:p>
    <w:p w:rsidR="00290A62" w:rsidP="00290A62" w:rsidRDefault="00290A62" w14:paraId="42CD9512" w14:textId="77777777">
      <w:pPr>
        <w:pStyle w:val="Heading6"/>
        <w:ind w:left="1440"/>
      </w:pPr>
      <w:r w:rsidRPr="00DF086C">
        <w:t>Important Fields:</w:t>
      </w:r>
    </w:p>
    <w:p w:rsidR="00290A62" w:rsidP="00290A62" w:rsidRDefault="00000000" w14:paraId="63DCB8B1" w14:textId="77777777">
      <w:pPr>
        <w:pStyle w:val="NoSpacing"/>
        <w:ind w:left="1440" w:firstLine="720"/>
      </w:pPr>
      <w:hyperlink w:history="1" r:id="rId144">
        <w:r w:rsidRPr="001C74C5" w:rsidR="00290A62">
          <w:rPr>
            <w:rStyle w:val="Hyperlink"/>
          </w:rPr>
          <w:t>FID84 [Invoice Status]</w:t>
        </w:r>
      </w:hyperlink>
    </w:p>
    <w:p w:rsidR="00290A62" w:rsidP="00290A62" w:rsidRDefault="00290A62" w14:paraId="25A64062" w14:textId="77777777">
      <w:pPr>
        <w:pStyle w:val="Heading5"/>
        <w:ind w:left="720"/>
        <w:rPr>
          <w:b/>
          <w:bCs/>
          <w:color w:val="auto"/>
        </w:rPr>
      </w:pPr>
      <w:r>
        <w:rPr>
          <w:b/>
          <w:bCs/>
          <w:color w:val="auto"/>
        </w:rPr>
        <w:t>Hub Update</w:t>
      </w:r>
    </w:p>
    <w:p w:rsidR="00290A62" w:rsidP="00290A62" w:rsidRDefault="00290A62" w14:paraId="7600C085" w14:textId="77777777">
      <w:pPr>
        <w:ind w:left="720"/>
      </w:pPr>
      <w:r>
        <w:t xml:space="preserve">We create line items in the hub, as well as update them (for CSS approvals/cancellations </w:t>
      </w:r>
      <w:r w:rsidRPr="00700499">
        <w:rPr>
          <w:b/>
          <w:bCs/>
        </w:rPr>
        <w:t>only</w:t>
      </w:r>
      <w:r>
        <w:t>) via webhooks. Hub also updates line item records via API during invoice/credit creation.</w:t>
      </w:r>
    </w:p>
    <w:p w:rsidRPr="00FF05E2" w:rsidR="00290A62" w:rsidP="00290A62" w:rsidRDefault="00290A62" w14:paraId="15E6B51E" w14:textId="77777777">
      <w:pPr>
        <w:pStyle w:val="Heading6"/>
        <w:ind w:left="1440"/>
      </w:pPr>
      <w:r>
        <w:t>Webhooks</w:t>
      </w:r>
      <w:r w:rsidRPr="00FF05E2">
        <w:t>:</w:t>
      </w:r>
    </w:p>
    <w:p w:rsidR="00290A62" w:rsidP="00290A62" w:rsidRDefault="00290A62" w14:paraId="4EBEEAAF" w14:textId="77777777">
      <w:pPr>
        <w:pStyle w:val="NoSpacing"/>
        <w:ind w:left="2160"/>
        <w:rPr>
          <w:color w:val="808080" w:themeColor="background1" w:themeShade="80"/>
        </w:rPr>
      </w:pPr>
      <w:r>
        <w:rPr>
          <w:color w:val="808080" w:themeColor="background1" w:themeShade="80"/>
        </w:rPr>
        <w:t>add record, cancel or update record</w:t>
      </w:r>
    </w:p>
    <w:p w:rsidRPr="00FF05E2" w:rsidR="00290A62" w:rsidP="00290A62" w:rsidRDefault="00290A62" w14:paraId="0D3E0A8D" w14:textId="77777777">
      <w:pPr>
        <w:pStyle w:val="Heading6"/>
        <w:ind w:left="1440"/>
      </w:pPr>
      <w:r w:rsidRPr="00FF05E2">
        <w:t>Important Fields:</w:t>
      </w:r>
    </w:p>
    <w:p w:rsidR="00290A62" w:rsidP="00290A62" w:rsidRDefault="00000000" w14:paraId="202787EF" w14:textId="77777777">
      <w:pPr>
        <w:pStyle w:val="NoSpacing"/>
        <w:ind w:left="1440" w:firstLine="720"/>
      </w:pPr>
      <w:hyperlink w:history="1" r:id="rId145">
        <w:r w:rsidRPr="007174DD" w:rsidR="00290A62">
          <w:rPr>
            <w:rStyle w:val="Hyperlink"/>
          </w:rPr>
          <w:t>FID81 [Approved by CSS]</w:t>
        </w:r>
      </w:hyperlink>
    </w:p>
    <w:p w:rsidR="00290A62" w:rsidP="00290A62" w:rsidRDefault="00000000" w14:paraId="2796A4F5" w14:textId="77777777">
      <w:pPr>
        <w:pStyle w:val="NoSpacing"/>
        <w:ind w:left="1440" w:firstLine="720"/>
      </w:pPr>
      <w:hyperlink w:history="1" r:id="rId146">
        <w:r w:rsidRPr="00BA7CAA" w:rsidR="00290A62">
          <w:rPr>
            <w:rStyle w:val="Hyperlink"/>
          </w:rPr>
          <w:t>FID315 [Cancelled]</w:t>
        </w:r>
      </w:hyperlink>
    </w:p>
    <w:p w:rsidR="00290A62" w:rsidP="00290A62" w:rsidRDefault="00000000" w14:paraId="59430945" w14:textId="77777777">
      <w:pPr>
        <w:pStyle w:val="NoSpacing"/>
        <w:ind w:left="1440" w:firstLine="720"/>
      </w:pPr>
      <w:hyperlink w:history="1" r:id="rId147">
        <w:r w:rsidRPr="00BA7CAA" w:rsidR="00290A62">
          <w:rPr>
            <w:rStyle w:val="Hyperlink"/>
          </w:rPr>
          <w:t>FID16 [Related Invoice]</w:t>
        </w:r>
      </w:hyperlink>
    </w:p>
    <w:p w:rsidR="00290A62" w:rsidP="00290A62" w:rsidRDefault="00000000" w14:paraId="7BC773BB" w14:textId="77777777">
      <w:pPr>
        <w:pStyle w:val="NoSpacing"/>
        <w:ind w:left="1440" w:firstLine="720"/>
      </w:pPr>
      <w:hyperlink w:history="1" r:id="rId148">
        <w:r w:rsidRPr="00E45627" w:rsidR="00290A62">
          <w:rPr>
            <w:rStyle w:val="Hyperlink"/>
          </w:rPr>
          <w:t>FID96 [Related Credit]</w:t>
        </w:r>
      </w:hyperlink>
    </w:p>
    <w:p w:rsidR="00290A62" w:rsidP="00290A62" w:rsidRDefault="00000000" w14:paraId="2DAFBAB4" w14:textId="77777777">
      <w:pPr>
        <w:pStyle w:val="NoSpacing"/>
        <w:ind w:left="1440" w:firstLine="720"/>
      </w:pPr>
      <w:hyperlink w:history="1" r:id="rId149">
        <w:r w:rsidRPr="001C74C5" w:rsidR="00290A62">
          <w:rPr>
            <w:rStyle w:val="Hyperlink"/>
          </w:rPr>
          <w:t>FID84 [Invoice Status]</w:t>
        </w:r>
      </w:hyperlink>
    </w:p>
    <w:p w:rsidR="00290A62" w:rsidP="00290A62" w:rsidRDefault="00000000" w14:paraId="499A6947" w14:textId="77777777">
      <w:pPr>
        <w:pStyle w:val="NoSpacing"/>
        <w:ind w:left="1440" w:firstLine="720"/>
      </w:pPr>
      <w:hyperlink w:history="1" r:id="rId150">
        <w:r w:rsidRPr="005D538E" w:rsidR="00290A62">
          <w:rPr>
            <w:rStyle w:val="Hyperlink"/>
          </w:rPr>
          <w:t>FID72 [is_draft]</w:t>
        </w:r>
      </w:hyperlink>
    </w:p>
    <w:p w:rsidR="00290A62" w:rsidP="00290A62" w:rsidRDefault="00000000" w14:paraId="43C5931F" w14:textId="77777777">
      <w:pPr>
        <w:pStyle w:val="NoSpacing"/>
        <w:ind w:left="1440" w:firstLine="720"/>
      </w:pPr>
      <w:hyperlink w:history="1" r:id="rId151">
        <w:r w:rsidRPr="005A4960" w:rsidR="00290A62">
          <w:rPr>
            <w:rStyle w:val="Hyperlink"/>
          </w:rPr>
          <w:t>FID77 [avalara tax]</w:t>
        </w:r>
      </w:hyperlink>
    </w:p>
    <w:p w:rsidR="00290A62" w:rsidP="00290A62" w:rsidRDefault="00290A62" w14:paraId="0DA9ED4C" w14:textId="77777777">
      <w:pPr>
        <w:pStyle w:val="Heading5"/>
        <w:ind w:left="720"/>
        <w:rPr>
          <w:b/>
          <w:bCs/>
          <w:color w:val="auto"/>
        </w:rPr>
      </w:pPr>
      <w:r>
        <w:rPr>
          <w:b/>
          <w:bCs/>
          <w:color w:val="auto"/>
        </w:rPr>
        <w:t>Cancellation</w:t>
      </w:r>
    </w:p>
    <w:p w:rsidR="00290A62" w:rsidP="00290A62" w:rsidRDefault="00290A62" w14:paraId="4B0138B4" w14:textId="77777777">
      <w:pPr>
        <w:ind w:left="720"/>
      </w:pPr>
      <w:r>
        <w:t xml:space="preserve">We provide mechanisms to cancel a line item and record the reason. </w:t>
      </w:r>
    </w:p>
    <w:p w:rsidRPr="00FF05E2" w:rsidR="00290A62" w:rsidP="00290A62" w:rsidRDefault="00290A62" w14:paraId="08E91ECC" w14:textId="77777777">
      <w:pPr>
        <w:pStyle w:val="Heading6"/>
        <w:ind w:left="1440"/>
      </w:pPr>
      <w:r>
        <w:t>Form Rules</w:t>
      </w:r>
      <w:r w:rsidRPr="00FF05E2">
        <w:t>:</w:t>
      </w:r>
    </w:p>
    <w:p w:rsidR="00290A62" w:rsidP="00290A62" w:rsidRDefault="00290A62" w14:paraId="724F1D92" w14:textId="77777777">
      <w:pPr>
        <w:pStyle w:val="NoSpacing"/>
        <w:ind w:left="2160"/>
        <w:rPr>
          <w:color w:val="808080" w:themeColor="background1" w:themeShade="80"/>
        </w:rPr>
      </w:pPr>
      <w:r>
        <w:rPr>
          <w:color w:val="808080" w:themeColor="background1" w:themeShade="80"/>
        </w:rPr>
        <w:t>#25,30</w:t>
      </w:r>
    </w:p>
    <w:p w:rsidRPr="00FF05E2" w:rsidR="00290A62" w:rsidP="00290A62" w:rsidRDefault="00290A62" w14:paraId="602E6359" w14:textId="77777777">
      <w:pPr>
        <w:pStyle w:val="Heading6"/>
        <w:ind w:left="1440"/>
      </w:pPr>
      <w:r w:rsidRPr="00FF05E2">
        <w:t>Important Fields:</w:t>
      </w:r>
    </w:p>
    <w:p w:rsidR="00290A62" w:rsidP="00290A62" w:rsidRDefault="00290A62" w14:paraId="6EA62A2A" w14:textId="77777777">
      <w:pPr>
        <w:pStyle w:val="NoSpacing"/>
        <w:ind w:left="1440" w:firstLine="720"/>
      </w:pPr>
      <w:r>
        <w:t>[Cancel]</w:t>
      </w:r>
    </w:p>
    <w:p w:rsidR="00290A62" w:rsidP="00290A62" w:rsidRDefault="00290A62" w14:paraId="77AC8F7B" w14:textId="77777777">
      <w:pPr>
        <w:pStyle w:val="NoSpacing"/>
        <w:ind w:left="1440" w:firstLine="720"/>
      </w:pPr>
      <w:r>
        <w:t>[Cancelled]</w:t>
      </w:r>
    </w:p>
    <w:p w:rsidR="00290A62" w:rsidP="00290A62" w:rsidRDefault="00290A62" w14:paraId="32095633" w14:textId="77777777">
      <w:pPr>
        <w:pStyle w:val="NoSpacing"/>
        <w:ind w:left="1440" w:firstLine="720"/>
      </w:pPr>
      <w:r>
        <w:t>[Cancel Availability]</w:t>
      </w:r>
    </w:p>
    <w:p w:rsidRPr="008C5FAF" w:rsidR="00290A62" w:rsidP="00290A62" w:rsidRDefault="00290A62" w14:paraId="2B3CA763" w14:textId="77777777">
      <w:pPr>
        <w:pStyle w:val="Heading5"/>
        <w:ind w:left="720"/>
        <w:rPr>
          <w:b/>
          <w:bCs/>
          <w:color w:val="auto"/>
        </w:rPr>
      </w:pPr>
      <w:r>
        <w:rPr>
          <w:b/>
          <w:bCs/>
          <w:color w:val="auto"/>
        </w:rPr>
        <w:t>Discount</w:t>
      </w:r>
    </w:p>
    <w:p w:rsidR="00290A62" w:rsidP="00290A62" w:rsidRDefault="00290A62" w14:paraId="50EE5808" w14:textId="77777777">
      <w:pPr>
        <w:pStyle w:val="NoSpacing"/>
        <w:ind w:left="720"/>
      </w:pPr>
      <w:r>
        <w:t>We provide mechanisms for the AMs to discount services at a line item level</w:t>
      </w:r>
      <w:r w:rsidRPr="00FF05E2">
        <w:t>.</w:t>
      </w:r>
    </w:p>
    <w:p w:rsidRPr="00FF05E2" w:rsidR="00290A62" w:rsidP="00290A62" w:rsidRDefault="00290A62" w14:paraId="62B4074B" w14:textId="77777777">
      <w:pPr>
        <w:pStyle w:val="Heading6"/>
        <w:ind w:left="1440"/>
      </w:pPr>
      <w:r>
        <w:t>Form Rules</w:t>
      </w:r>
      <w:r w:rsidRPr="00FF05E2">
        <w:t>:</w:t>
      </w:r>
    </w:p>
    <w:p w:rsidRPr="00812F1D" w:rsidR="00290A62" w:rsidP="00290A62" w:rsidRDefault="00290A62" w14:paraId="2F88A0AA" w14:textId="77777777">
      <w:pPr>
        <w:pStyle w:val="NoSpacing"/>
        <w:ind w:left="2160"/>
        <w:rPr>
          <w:color w:val="808080" w:themeColor="background1" w:themeShade="80"/>
        </w:rPr>
      </w:pPr>
      <w:r>
        <w:rPr>
          <w:color w:val="808080" w:themeColor="background1" w:themeShade="80"/>
        </w:rPr>
        <w:t>#11-13</w:t>
      </w:r>
    </w:p>
    <w:p w:rsidRPr="00FF05E2" w:rsidR="00290A62" w:rsidP="00290A62" w:rsidRDefault="00290A62" w14:paraId="27885A1F" w14:textId="77777777">
      <w:pPr>
        <w:pStyle w:val="Heading6"/>
        <w:ind w:left="1440"/>
      </w:pPr>
      <w:r w:rsidRPr="00FF05E2">
        <w:t>Important Fields:</w:t>
      </w:r>
    </w:p>
    <w:p w:rsidR="00290A62" w:rsidP="00290A62" w:rsidRDefault="00000000" w14:paraId="34F6323A" w14:textId="77777777">
      <w:pPr>
        <w:pStyle w:val="NoSpacing"/>
        <w:ind w:left="1440" w:firstLine="720"/>
      </w:pPr>
      <w:hyperlink w:history="1" r:id="rId152">
        <w:r w:rsidRPr="00FD0383" w:rsidR="00290A62">
          <w:rPr>
            <w:rStyle w:val="Hyperlink"/>
          </w:rPr>
          <w:t>FID6 [Line Item Amount]</w:t>
        </w:r>
      </w:hyperlink>
    </w:p>
    <w:p w:rsidR="00290A62" w:rsidP="00290A62" w:rsidRDefault="00000000" w14:paraId="63F1A22D" w14:textId="77777777">
      <w:pPr>
        <w:pStyle w:val="NoSpacing"/>
        <w:ind w:left="1440" w:firstLine="720"/>
      </w:pPr>
      <w:hyperlink w:history="1" r:id="rId153">
        <w:r w:rsidRPr="00FD0383" w:rsidR="00290A62">
          <w:rPr>
            <w:rStyle w:val="Hyperlink"/>
          </w:rPr>
          <w:t>FID7 [Quantity]</w:t>
        </w:r>
      </w:hyperlink>
    </w:p>
    <w:p w:rsidR="00290A62" w:rsidP="00290A62" w:rsidRDefault="00000000" w14:paraId="47E780A6" w14:textId="77777777">
      <w:pPr>
        <w:pStyle w:val="NoSpacing"/>
        <w:ind w:left="1440" w:firstLine="720"/>
      </w:pPr>
      <w:hyperlink w:history="1" r:id="rId154">
        <w:r w:rsidRPr="00122586" w:rsidR="00290A62">
          <w:rPr>
            <w:rStyle w:val="Hyperlink"/>
          </w:rPr>
          <w:t>FID156 [Discount Type]</w:t>
        </w:r>
      </w:hyperlink>
    </w:p>
    <w:p w:rsidR="00290A62" w:rsidP="00290A62" w:rsidRDefault="00000000" w14:paraId="173F3427" w14:textId="77777777">
      <w:pPr>
        <w:pStyle w:val="NoSpacing"/>
        <w:ind w:left="1440" w:firstLine="720"/>
      </w:pPr>
      <w:hyperlink w:history="1" r:id="rId155">
        <w:r w:rsidRPr="007A406B" w:rsidR="00290A62">
          <w:rPr>
            <w:rStyle w:val="Hyperlink"/>
          </w:rPr>
          <w:t>FID90 [Discount Dollar]</w:t>
        </w:r>
      </w:hyperlink>
    </w:p>
    <w:p w:rsidR="00290A62" w:rsidP="00290A62" w:rsidRDefault="00000000" w14:paraId="6EC07975" w14:textId="77777777">
      <w:pPr>
        <w:pStyle w:val="NoSpacing"/>
        <w:ind w:left="1440" w:firstLine="720"/>
      </w:pPr>
      <w:hyperlink w:history="1" r:id="rId156">
        <w:r w:rsidRPr="00122586" w:rsidR="00290A62">
          <w:rPr>
            <w:rStyle w:val="Hyperlink"/>
          </w:rPr>
          <w:t>FID89 [Discount Percent]</w:t>
        </w:r>
      </w:hyperlink>
    </w:p>
    <w:p w:rsidR="00290A62" w:rsidP="00290A62" w:rsidRDefault="00000000" w14:paraId="69006DAB" w14:textId="77777777">
      <w:pPr>
        <w:pStyle w:val="NoSpacing"/>
        <w:ind w:left="1440" w:firstLine="720"/>
      </w:pPr>
      <w:hyperlink w:history="1" r:id="rId157">
        <w:r w:rsidRPr="00B950A4" w:rsidR="00290A62">
          <w:rPr>
            <w:rStyle w:val="Hyperlink"/>
          </w:rPr>
          <w:t>FID159 [Discount Total]</w:t>
        </w:r>
      </w:hyperlink>
    </w:p>
    <w:p w:rsidR="00290A62" w:rsidP="00290A62" w:rsidRDefault="00000000" w14:paraId="507C362D" w14:textId="77777777">
      <w:pPr>
        <w:pStyle w:val="NoSpacing"/>
        <w:ind w:left="1440" w:firstLine="720"/>
      </w:pPr>
      <w:hyperlink w:history="1" r:id="rId158">
        <w:r w:rsidRPr="00041469" w:rsidR="00290A62">
          <w:rPr>
            <w:rStyle w:val="Hyperlink"/>
          </w:rPr>
          <w:t>FID157 [Unit Total]</w:t>
        </w:r>
      </w:hyperlink>
    </w:p>
    <w:p w:rsidR="00290A62" w:rsidP="00290A62" w:rsidRDefault="00000000" w14:paraId="48373C41" w14:textId="77777777">
      <w:pPr>
        <w:pStyle w:val="NoSpacing"/>
        <w:ind w:left="1440" w:firstLine="720"/>
      </w:pPr>
      <w:hyperlink w:history="1" r:id="rId159">
        <w:r w:rsidRPr="00041469" w:rsidR="00290A62">
          <w:rPr>
            <w:rStyle w:val="Hyperlink"/>
          </w:rPr>
          <w:t>FID152 [Item Total]</w:t>
        </w:r>
      </w:hyperlink>
    </w:p>
    <w:p w:rsidR="00290A62" w:rsidP="00290A62" w:rsidRDefault="00000000" w14:paraId="0A0F76A3" w14:textId="77777777">
      <w:pPr>
        <w:pStyle w:val="NoSpacing"/>
        <w:ind w:left="1440" w:firstLine="720"/>
      </w:pPr>
      <w:hyperlink w:history="1" r:id="rId160">
        <w:r w:rsidRPr="007A406B" w:rsidR="00290A62">
          <w:rPr>
            <w:rStyle w:val="Hyperlink"/>
          </w:rPr>
          <w:t>FID155 [Per Unit Discount]</w:t>
        </w:r>
      </w:hyperlink>
    </w:p>
    <w:p w:rsidR="00290A62" w:rsidP="00290A62" w:rsidRDefault="00000000" w14:paraId="0E4709B5" w14:textId="77777777">
      <w:pPr>
        <w:pStyle w:val="NoSpacing"/>
        <w:ind w:left="1440" w:firstLine="720"/>
      </w:pPr>
      <w:hyperlink w:history="1" r:id="rId161">
        <w:r w:rsidRPr="00B950A4" w:rsidR="00290A62">
          <w:rPr>
            <w:rStyle w:val="Hyperlink"/>
          </w:rPr>
          <w:t>FID160 [Discount Amount Per Unit]</w:t>
        </w:r>
      </w:hyperlink>
    </w:p>
    <w:p w:rsidRPr="008C5FAF" w:rsidR="00290A62" w:rsidP="00290A62" w:rsidRDefault="00290A62" w14:paraId="564C2AF6" w14:textId="77777777">
      <w:pPr>
        <w:pStyle w:val="Heading5"/>
        <w:ind w:left="720"/>
        <w:rPr>
          <w:b/>
          <w:bCs/>
          <w:color w:val="auto"/>
        </w:rPr>
      </w:pPr>
      <w:r>
        <w:rPr>
          <w:b/>
          <w:bCs/>
          <w:color w:val="auto"/>
        </w:rPr>
        <w:t>Data Convergence</w:t>
      </w:r>
    </w:p>
    <w:p w:rsidR="00290A62" w:rsidP="00290A62" w:rsidRDefault="00290A62" w14:paraId="431900C6" w14:textId="77777777">
      <w:pPr>
        <w:pStyle w:val="NoSpacing"/>
        <w:ind w:left="720"/>
      </w:pPr>
      <w:r>
        <w:t>We formulaically converge key data from all of the different parent service ticket tables.</w:t>
      </w:r>
    </w:p>
    <w:p w:rsidRPr="00B67F1E" w:rsidR="00290A62" w:rsidP="00290A62" w:rsidRDefault="00290A62" w14:paraId="313F8ADD" w14:textId="77777777">
      <w:pPr>
        <w:pStyle w:val="Heading6"/>
        <w:ind w:left="1440"/>
      </w:pPr>
      <w:r w:rsidRPr="00FF05E2">
        <w:t>Important Fields:</w:t>
      </w:r>
    </w:p>
    <w:p w:rsidRPr="00AE6654" w:rsidR="00290A62" w:rsidP="00290A62" w:rsidRDefault="00290A62" w14:paraId="6DBF1F71" w14:textId="77777777">
      <w:pPr>
        <w:pStyle w:val="NoSpacing"/>
        <w:ind w:left="1440" w:firstLine="720"/>
        <w:rPr>
          <w:color w:val="808080" w:themeColor="background1" w:themeShade="80"/>
        </w:rPr>
      </w:pPr>
      <w:r w:rsidRPr="00AE6654">
        <w:rPr>
          <w:color w:val="808080" w:themeColor="background1" w:themeShade="80"/>
        </w:rPr>
        <w:t>(Many) [(Product) Ticket – (Product) – Customer View - Active Order]</w:t>
      </w:r>
      <w:r w:rsidRPr="00AE6654">
        <w:rPr>
          <w:color w:val="808080" w:themeColor="background1" w:themeShade="80"/>
        </w:rPr>
        <w:tab/>
      </w:r>
    </w:p>
    <w:p w:rsidR="00290A62" w:rsidP="00290A62" w:rsidRDefault="00000000" w14:paraId="5826261D" w14:textId="77777777">
      <w:pPr>
        <w:pStyle w:val="NoSpacing"/>
        <w:ind w:left="1440" w:firstLine="720"/>
      </w:pPr>
      <w:hyperlink w:history="1" r:id="rId162">
        <w:r w:rsidRPr="004D04A5" w:rsidR="00290A62">
          <w:rPr>
            <w:rStyle w:val="Hyperlink"/>
          </w:rPr>
          <w:t>FID375 [Active Order]</w:t>
        </w:r>
      </w:hyperlink>
    </w:p>
    <w:p w:rsidRPr="00AE6654" w:rsidR="00290A62" w:rsidP="00290A62" w:rsidRDefault="00290A62" w14:paraId="4A910E4F" w14:textId="77777777">
      <w:pPr>
        <w:pStyle w:val="NoSpacing"/>
        <w:ind w:left="1440" w:firstLine="720"/>
        <w:rPr>
          <w:color w:val="808080" w:themeColor="background1" w:themeShade="80"/>
        </w:rPr>
      </w:pPr>
      <w:r w:rsidRPr="00AE6654">
        <w:rPr>
          <w:color w:val="808080" w:themeColor="background1" w:themeShade="80"/>
        </w:rPr>
        <w:t>(Many) [(Product) Ticket – Expected Hauler Cost]</w:t>
      </w:r>
    </w:p>
    <w:p w:rsidR="00290A62" w:rsidP="00290A62" w:rsidRDefault="00000000" w14:paraId="39DEDC7E" w14:textId="77777777">
      <w:pPr>
        <w:pStyle w:val="NoSpacing"/>
        <w:ind w:left="1440" w:firstLine="720"/>
      </w:pPr>
      <w:hyperlink w:history="1" r:id="rId163">
        <w:r w:rsidRPr="00150561" w:rsidR="00290A62">
          <w:rPr>
            <w:rStyle w:val="Hyperlink"/>
          </w:rPr>
          <w:t>FID353 [Expected Hauler Cost]</w:t>
        </w:r>
      </w:hyperlink>
    </w:p>
    <w:p w:rsidRPr="00AE6654" w:rsidR="00290A62" w:rsidP="00290A62" w:rsidRDefault="00290A62" w14:paraId="35BDA7EA" w14:textId="77777777">
      <w:pPr>
        <w:pStyle w:val="NoSpacing"/>
        <w:ind w:left="1440" w:firstLine="720"/>
        <w:rPr>
          <w:color w:val="808080" w:themeColor="background1" w:themeShade="80"/>
        </w:rPr>
      </w:pPr>
      <w:r w:rsidRPr="00AE6654">
        <w:rPr>
          <w:color w:val="808080" w:themeColor="background1" w:themeShade="80"/>
        </w:rPr>
        <w:t>(Many) [(Product) Ticket – (Product) – Site ID – Service Address]</w:t>
      </w:r>
    </w:p>
    <w:p w:rsidR="00290A62" w:rsidP="00290A62" w:rsidRDefault="00000000" w14:paraId="47DF8331" w14:textId="77777777">
      <w:pPr>
        <w:pStyle w:val="NoSpacing"/>
        <w:ind w:left="1440" w:firstLine="720"/>
      </w:pPr>
      <w:hyperlink w:history="1" r:id="rId164">
        <w:r w:rsidRPr="00EF1E85" w:rsidR="00290A62">
          <w:rPr>
            <w:rStyle w:val="Hyperlink"/>
          </w:rPr>
          <w:t>FID301 [Combined Service Address]</w:t>
        </w:r>
      </w:hyperlink>
    </w:p>
    <w:p w:rsidRPr="00AE6654" w:rsidR="00290A62" w:rsidP="00290A62" w:rsidRDefault="00290A62" w14:paraId="64B8B7B4" w14:textId="77777777">
      <w:pPr>
        <w:pStyle w:val="NoSpacing"/>
        <w:ind w:left="1440" w:firstLine="720"/>
        <w:rPr>
          <w:color w:val="808080" w:themeColor="background1" w:themeShade="80"/>
        </w:rPr>
      </w:pPr>
      <w:r w:rsidRPr="00AE6654">
        <w:rPr>
          <w:color w:val="808080" w:themeColor="background1" w:themeShade="80"/>
        </w:rPr>
        <w:t>(Many) [(Product) Ticket – (Product) – Site ID – Service Address: Street1]</w:t>
      </w:r>
    </w:p>
    <w:p w:rsidR="00290A62" w:rsidP="00290A62" w:rsidRDefault="00000000" w14:paraId="1D6C6A7B" w14:textId="77777777">
      <w:pPr>
        <w:pStyle w:val="NoSpacing"/>
        <w:ind w:left="1440" w:firstLine="720"/>
      </w:pPr>
      <w:hyperlink w:history="1" r:id="rId165">
        <w:r w:rsidRPr="008E0B45" w:rsidR="00290A62">
          <w:rPr>
            <w:rStyle w:val="Hyperlink"/>
          </w:rPr>
          <w:t>FID302 [Combined Service Address: Street 1]</w:t>
        </w:r>
      </w:hyperlink>
    </w:p>
    <w:p w:rsidRPr="00AE6654" w:rsidR="00290A62" w:rsidP="00290A62" w:rsidRDefault="00290A62" w14:paraId="633DAE59" w14:textId="77777777">
      <w:pPr>
        <w:pStyle w:val="NoSpacing"/>
        <w:ind w:left="1440" w:firstLine="720"/>
        <w:rPr>
          <w:color w:val="808080" w:themeColor="background1" w:themeShade="80"/>
        </w:rPr>
      </w:pPr>
      <w:r w:rsidRPr="00AE6654">
        <w:rPr>
          <w:color w:val="808080" w:themeColor="background1" w:themeShade="80"/>
        </w:rPr>
        <w:t>(Many) [(Product) Ticket – (Product) – Site ID – Service Address: Street2]</w:t>
      </w:r>
    </w:p>
    <w:p w:rsidR="00290A62" w:rsidP="00290A62" w:rsidRDefault="00000000" w14:paraId="505678FA" w14:textId="77777777">
      <w:pPr>
        <w:pStyle w:val="NoSpacing"/>
        <w:ind w:left="1440" w:firstLine="720"/>
      </w:pPr>
      <w:hyperlink w:history="1" r:id="rId166">
        <w:r w:rsidRPr="008E0B45" w:rsidR="00290A62">
          <w:rPr>
            <w:rStyle w:val="Hyperlink"/>
          </w:rPr>
          <w:t>FID303 [Combined Service Address: Street 2]</w:t>
        </w:r>
      </w:hyperlink>
    </w:p>
    <w:p w:rsidRPr="00AE6654" w:rsidR="00290A62" w:rsidP="00290A62" w:rsidRDefault="00290A62" w14:paraId="206BF733" w14:textId="77777777">
      <w:pPr>
        <w:pStyle w:val="NoSpacing"/>
        <w:ind w:left="1440" w:firstLine="720"/>
        <w:rPr>
          <w:color w:val="808080" w:themeColor="background1" w:themeShade="80"/>
        </w:rPr>
      </w:pPr>
      <w:r w:rsidRPr="00AE6654">
        <w:rPr>
          <w:color w:val="808080" w:themeColor="background1" w:themeShade="80"/>
        </w:rPr>
        <w:t>(Many) [(Product) Ticket – (Product) – Site ID – Service Address: City]</w:t>
      </w:r>
    </w:p>
    <w:p w:rsidR="00290A62" w:rsidP="00290A62" w:rsidRDefault="00000000" w14:paraId="68F713FA" w14:textId="77777777">
      <w:pPr>
        <w:pStyle w:val="NoSpacing"/>
        <w:ind w:left="1440" w:firstLine="720"/>
      </w:pPr>
      <w:hyperlink w:history="1" r:id="rId167">
        <w:r w:rsidRPr="00982C9A" w:rsidR="00290A62">
          <w:rPr>
            <w:rStyle w:val="Hyperlink"/>
          </w:rPr>
          <w:t>FID304 [Combined Service Address: City]</w:t>
        </w:r>
      </w:hyperlink>
    </w:p>
    <w:p w:rsidRPr="00AE6654" w:rsidR="00290A62" w:rsidP="00290A62" w:rsidRDefault="00290A62" w14:paraId="69C63D5A" w14:textId="77777777">
      <w:pPr>
        <w:pStyle w:val="NoSpacing"/>
        <w:ind w:left="1440" w:firstLine="720"/>
        <w:rPr>
          <w:color w:val="808080" w:themeColor="background1" w:themeShade="80"/>
        </w:rPr>
      </w:pPr>
      <w:r w:rsidRPr="00AE6654">
        <w:rPr>
          <w:color w:val="808080" w:themeColor="background1" w:themeShade="80"/>
        </w:rPr>
        <w:t>(Many) [(Product) Ticket – (Product) – Site ID – Service Address: State/Region]</w:t>
      </w:r>
    </w:p>
    <w:p w:rsidR="00290A62" w:rsidP="00290A62" w:rsidRDefault="00000000" w14:paraId="752C963C" w14:textId="77777777">
      <w:pPr>
        <w:pStyle w:val="NoSpacing"/>
        <w:ind w:left="1440" w:firstLine="720"/>
      </w:pPr>
      <w:hyperlink w:history="1" r:id="rId168">
        <w:r w:rsidRPr="008E0B45" w:rsidR="00290A62">
          <w:rPr>
            <w:rStyle w:val="Hyperlink"/>
          </w:rPr>
          <w:t>FID305[Combined Service Address: State/Region]</w:t>
        </w:r>
      </w:hyperlink>
    </w:p>
    <w:p w:rsidRPr="00AE6654" w:rsidR="00290A62" w:rsidP="00290A62" w:rsidRDefault="00290A62" w14:paraId="4A8C7541" w14:textId="77777777">
      <w:pPr>
        <w:pStyle w:val="NoSpacing"/>
        <w:ind w:left="1440" w:firstLine="720"/>
        <w:rPr>
          <w:color w:val="808080" w:themeColor="background1" w:themeShade="80"/>
        </w:rPr>
      </w:pPr>
      <w:r w:rsidRPr="00AE6654">
        <w:rPr>
          <w:color w:val="808080" w:themeColor="background1" w:themeShade="80"/>
        </w:rPr>
        <w:t>(Many) [(Product) Ticket – (Product) – Site ID – Service Address: Postal Code]</w:t>
      </w:r>
    </w:p>
    <w:p w:rsidR="00290A62" w:rsidP="00290A62" w:rsidRDefault="00000000" w14:paraId="097B2964" w14:textId="77777777">
      <w:pPr>
        <w:pStyle w:val="NoSpacing"/>
        <w:ind w:left="1440" w:firstLine="720"/>
      </w:pPr>
      <w:hyperlink w:history="1" r:id="rId169">
        <w:r w:rsidRPr="00982C9A" w:rsidR="00290A62">
          <w:rPr>
            <w:rStyle w:val="Hyperlink"/>
          </w:rPr>
          <w:t>FID306 [Combined Service Address: Postal Code]</w:t>
        </w:r>
      </w:hyperlink>
    </w:p>
    <w:p w:rsidRPr="00AE6654" w:rsidR="00290A62" w:rsidP="00290A62" w:rsidRDefault="00290A62" w14:paraId="54EF8E95" w14:textId="77777777">
      <w:pPr>
        <w:pStyle w:val="NoSpacing"/>
        <w:ind w:left="1440" w:firstLine="720"/>
        <w:rPr>
          <w:color w:val="808080" w:themeColor="background1" w:themeShade="80"/>
        </w:rPr>
      </w:pPr>
      <w:r w:rsidRPr="00AE6654">
        <w:rPr>
          <w:color w:val="808080" w:themeColor="background1" w:themeShade="80"/>
        </w:rPr>
        <w:t>(Many) [(Product) Ticket – (Product) – Site ID – Service Address: Country]</w:t>
      </w:r>
    </w:p>
    <w:p w:rsidRPr="00093E27" w:rsidR="00290A62" w:rsidP="00290A62" w:rsidRDefault="00000000" w14:paraId="053DDF3F" w14:textId="77777777">
      <w:pPr>
        <w:pStyle w:val="NoSpacing"/>
        <w:ind w:left="1440" w:firstLine="720"/>
      </w:pPr>
      <w:hyperlink w:history="1" r:id="rId170">
        <w:r w:rsidRPr="00982C9A" w:rsidR="00290A62">
          <w:rPr>
            <w:rStyle w:val="Hyperlink"/>
          </w:rPr>
          <w:t>FID307 [Combined Service Address: Country]</w:t>
        </w:r>
      </w:hyperlink>
    </w:p>
    <w:p w:rsidRPr="008C5FAF" w:rsidR="00290A62" w:rsidP="00290A62" w:rsidRDefault="00290A62" w14:paraId="31AA23B1" w14:textId="77777777">
      <w:pPr>
        <w:pStyle w:val="Heading5"/>
        <w:ind w:left="720"/>
        <w:rPr>
          <w:b/>
          <w:bCs/>
          <w:color w:val="auto"/>
        </w:rPr>
      </w:pPr>
      <w:r>
        <w:rPr>
          <w:b/>
          <w:bCs/>
          <w:color w:val="auto"/>
        </w:rPr>
        <w:t>Credits</w:t>
      </w:r>
    </w:p>
    <w:p w:rsidR="00290A62" w:rsidP="00290A62" w:rsidRDefault="00290A62" w14:paraId="672812CB" w14:textId="77777777">
      <w:pPr>
        <w:pStyle w:val="NoSpacing"/>
        <w:ind w:left="720"/>
      </w:pPr>
      <w:r>
        <w:t>We provide mechanisms to create credits, which are the inverse of a line item. Multiple credits are processed in the hub to create a credit memo (in a similar process to line items to create an invoice). They are created via a circular relationship (Line Items&gt;Line Items) and a credit is always linked to the original line item. Credit availability is based on the original and remaining amounts/existence of credits.</w:t>
      </w:r>
    </w:p>
    <w:p w:rsidRPr="00FF05E2" w:rsidR="00290A62" w:rsidP="00290A62" w:rsidRDefault="00290A62" w14:paraId="0765D941" w14:textId="77777777">
      <w:pPr>
        <w:pStyle w:val="Heading6"/>
        <w:ind w:left="1440"/>
      </w:pPr>
      <w:r>
        <w:t>Form Rules</w:t>
      </w:r>
      <w:r w:rsidRPr="00FF05E2">
        <w:t>:</w:t>
      </w:r>
    </w:p>
    <w:p w:rsidR="00290A62" w:rsidP="00290A62" w:rsidRDefault="00290A62" w14:paraId="694C4E7B" w14:textId="77777777">
      <w:pPr>
        <w:pStyle w:val="NoSpacing"/>
        <w:ind w:left="2160"/>
        <w:rPr>
          <w:color w:val="808080" w:themeColor="background1" w:themeShade="80"/>
        </w:rPr>
      </w:pPr>
      <w:r>
        <w:rPr>
          <w:color w:val="808080" w:themeColor="background1" w:themeShade="80"/>
        </w:rPr>
        <w:t>#1,2,5,6</w:t>
      </w:r>
    </w:p>
    <w:p w:rsidR="00290A62" w:rsidP="00290A62" w:rsidRDefault="00290A62" w14:paraId="2F6BA38B" w14:textId="77777777">
      <w:pPr>
        <w:pStyle w:val="Heading6"/>
        <w:ind w:left="1440"/>
      </w:pPr>
      <w:r w:rsidRPr="00FF05E2">
        <w:t>Important Fields:</w:t>
      </w:r>
    </w:p>
    <w:p w:rsidR="00290A62" w:rsidP="00290A62" w:rsidRDefault="00000000" w14:paraId="4F6DE3B0" w14:textId="77777777">
      <w:pPr>
        <w:pStyle w:val="NoSpacing"/>
        <w:ind w:left="1440" w:firstLine="720"/>
      </w:pPr>
      <w:hyperlink w:history="1" r:id="rId171">
        <w:r w:rsidRPr="00D71935" w:rsidR="00290A62">
          <w:rPr>
            <w:rStyle w:val="Hyperlink"/>
          </w:rPr>
          <w:t>FID117 [Add Credit RT]</w:t>
        </w:r>
      </w:hyperlink>
    </w:p>
    <w:p w:rsidR="00290A62" w:rsidP="00290A62" w:rsidRDefault="00000000" w14:paraId="45C4A8C2" w14:textId="77777777">
      <w:pPr>
        <w:pStyle w:val="NoSpacing"/>
        <w:ind w:left="1440" w:firstLine="720"/>
      </w:pPr>
      <w:hyperlink w:history="1" r:id="rId172">
        <w:r w:rsidRPr="0038587C" w:rsidR="00290A62">
          <w:rPr>
            <w:rStyle w:val="Hyperlink"/>
          </w:rPr>
          <w:t>FID78 [isCredit]</w:t>
        </w:r>
      </w:hyperlink>
    </w:p>
    <w:p w:rsidR="00290A62" w:rsidP="00290A62" w:rsidRDefault="00000000" w14:paraId="248B01CE" w14:textId="77777777">
      <w:pPr>
        <w:pStyle w:val="NoSpacing"/>
        <w:ind w:left="1440" w:firstLine="720"/>
      </w:pPr>
      <w:hyperlink w:history="1" r:id="rId173">
        <w:r w:rsidRPr="00334684" w:rsidR="00290A62">
          <w:rPr>
            <w:rStyle w:val="Hyperlink"/>
          </w:rPr>
          <w:t>FID92 [Related Line Item]</w:t>
        </w:r>
      </w:hyperlink>
    </w:p>
    <w:p w:rsidR="00290A62" w:rsidP="00290A62" w:rsidRDefault="00000000" w14:paraId="03D101D3" w14:textId="77777777">
      <w:pPr>
        <w:pStyle w:val="NoSpacing"/>
        <w:ind w:left="1440" w:firstLine="720"/>
      </w:pPr>
      <w:hyperlink w:history="1" r:id="rId174">
        <w:r w:rsidRPr="00784500" w:rsidR="00290A62">
          <w:rPr>
            <w:rStyle w:val="Hyperlink"/>
          </w:rPr>
          <w:t>FID111 [Credit Type]</w:t>
        </w:r>
      </w:hyperlink>
    </w:p>
    <w:p w:rsidR="00290A62" w:rsidP="00290A62" w:rsidRDefault="00000000" w14:paraId="043FA1CB" w14:textId="77777777">
      <w:pPr>
        <w:pStyle w:val="NoSpacing"/>
        <w:ind w:left="1440" w:firstLine="720"/>
      </w:pPr>
      <w:hyperlink w:history="1" r:id="rId175">
        <w:r w:rsidRPr="00E86B82" w:rsidR="00290A62">
          <w:rPr>
            <w:rStyle w:val="Hyperlink"/>
          </w:rPr>
          <w:t>FID79 [Max Credits Available]</w:t>
        </w:r>
      </w:hyperlink>
    </w:p>
    <w:p w:rsidR="00290A62" w:rsidP="00290A62" w:rsidRDefault="00000000" w14:paraId="182EADAF" w14:textId="77777777">
      <w:pPr>
        <w:pStyle w:val="NoSpacing"/>
        <w:ind w:left="1440" w:firstLine="720"/>
      </w:pPr>
      <w:hyperlink w:history="1" r:id="rId176">
        <w:r w:rsidRPr="00A74640" w:rsidR="00290A62">
          <w:rPr>
            <w:rStyle w:val="Hyperlink"/>
          </w:rPr>
          <w:t>FID17 [Amount Billed]</w:t>
        </w:r>
      </w:hyperlink>
    </w:p>
    <w:p w:rsidR="00290A62" w:rsidP="00290A62" w:rsidRDefault="00000000" w14:paraId="51C9CA3F" w14:textId="77777777">
      <w:pPr>
        <w:pStyle w:val="NoSpacing"/>
        <w:ind w:left="1440" w:firstLine="720"/>
      </w:pPr>
      <w:hyperlink w:history="1" r:id="rId177">
        <w:r w:rsidRPr="0038587C" w:rsidR="00290A62">
          <w:rPr>
            <w:rStyle w:val="Hyperlink"/>
          </w:rPr>
          <w:t>FID80 [Credit Amount]</w:t>
        </w:r>
      </w:hyperlink>
    </w:p>
    <w:p w:rsidR="00290A62" w:rsidP="00290A62" w:rsidRDefault="00000000" w14:paraId="4560AB27" w14:textId="77777777">
      <w:pPr>
        <w:pStyle w:val="NoSpacing"/>
        <w:ind w:left="1440" w:firstLine="720"/>
      </w:pPr>
      <w:hyperlink w:history="1" r:id="rId178">
        <w:r w:rsidRPr="007B3019" w:rsidR="00290A62">
          <w:rPr>
            <w:rStyle w:val="Hyperlink"/>
          </w:rPr>
          <w:t>FID100 [Line Item – Total Credit Amount]</w:t>
        </w:r>
      </w:hyperlink>
    </w:p>
    <w:p w:rsidR="00290A62" w:rsidP="00290A62" w:rsidRDefault="00000000" w14:paraId="2892CFF6" w14:textId="77777777">
      <w:pPr>
        <w:pStyle w:val="NoSpacing"/>
        <w:ind w:left="1440" w:firstLine="720"/>
      </w:pPr>
      <w:hyperlink w:history="1" r:id="rId179">
        <w:r w:rsidRPr="00784500" w:rsidR="00290A62">
          <w:rPr>
            <w:rStyle w:val="Hyperlink"/>
          </w:rPr>
          <w:t>FID82 [Reason For Credit]</w:t>
        </w:r>
      </w:hyperlink>
    </w:p>
    <w:p w:rsidR="00290A62" w:rsidP="00290A62" w:rsidRDefault="00000000" w14:paraId="2340CD36" w14:textId="77777777">
      <w:pPr>
        <w:pStyle w:val="NoSpacing"/>
        <w:ind w:left="1440" w:firstLine="720"/>
      </w:pPr>
      <w:hyperlink w:history="1" r:id="rId180">
        <w:r w:rsidRPr="00457143" w:rsidR="00290A62">
          <w:rPr>
            <w:rStyle w:val="Hyperlink"/>
          </w:rPr>
          <w:t>FID83 [Credit Notes]</w:t>
        </w:r>
      </w:hyperlink>
    </w:p>
    <w:p w:rsidR="00290A62" w:rsidP="00290A62" w:rsidRDefault="00000000" w14:paraId="080D56FB" w14:textId="77777777">
      <w:pPr>
        <w:pStyle w:val="NoSpacing"/>
        <w:ind w:left="1440" w:firstLine="720"/>
      </w:pPr>
      <w:hyperlink w:history="1" r:id="rId181">
        <w:r w:rsidRPr="00A74640" w:rsidR="00290A62">
          <w:rPr>
            <w:rStyle w:val="Hyperlink"/>
          </w:rPr>
          <w:t>FID228 [Full or Partial Amount]</w:t>
        </w:r>
      </w:hyperlink>
    </w:p>
    <w:p w:rsidR="00290A62" w:rsidP="00290A62" w:rsidRDefault="00000000" w14:paraId="02CE7DCE" w14:textId="77777777">
      <w:pPr>
        <w:pStyle w:val="NoSpacing"/>
        <w:ind w:left="1440" w:firstLine="720"/>
      </w:pPr>
      <w:hyperlink w:history="1" r:id="rId182">
        <w:r w:rsidRPr="009A4998" w:rsidR="00290A62">
          <w:rPr>
            <w:rStyle w:val="Hyperlink"/>
          </w:rPr>
          <w:t>FID218 [Refund or Credit]</w:t>
        </w:r>
      </w:hyperlink>
    </w:p>
    <w:p w:rsidR="00290A62" w:rsidP="00290A62" w:rsidRDefault="00000000" w14:paraId="46BCF82A" w14:textId="77777777">
      <w:pPr>
        <w:pStyle w:val="NoSpacing"/>
        <w:ind w:left="1440" w:firstLine="720"/>
      </w:pPr>
      <w:hyperlink w:history="1" r:id="rId183">
        <w:r w:rsidRPr="005A4960" w:rsidR="00290A62">
          <w:rPr>
            <w:rStyle w:val="Hyperlink"/>
          </w:rPr>
          <w:t>FID77 [avalara tax]</w:t>
        </w:r>
      </w:hyperlink>
    </w:p>
    <w:p w:rsidRPr="008C5FAF" w:rsidR="00290A62" w:rsidP="00290A62" w:rsidRDefault="00290A62" w14:paraId="5A89432B" w14:textId="77777777">
      <w:pPr>
        <w:pStyle w:val="Heading5"/>
        <w:ind w:left="720"/>
        <w:rPr>
          <w:b/>
          <w:bCs/>
          <w:color w:val="auto"/>
        </w:rPr>
      </w:pPr>
      <w:r>
        <w:rPr>
          <w:b/>
          <w:bCs/>
          <w:color w:val="auto"/>
        </w:rPr>
        <w:t>Credit Approvals</w:t>
      </w:r>
    </w:p>
    <w:p w:rsidR="00290A62" w:rsidP="00290A62" w:rsidRDefault="00290A62" w14:paraId="5EE2A648" w14:textId="77777777">
      <w:pPr>
        <w:pStyle w:val="NoSpacing"/>
        <w:ind w:left="720"/>
      </w:pPr>
      <w:r>
        <w:t>We require approvals by CSS for credits. The approval is logged, and initiates a webhook to update the credit into the Hub.</w:t>
      </w:r>
    </w:p>
    <w:p w:rsidRPr="00FF05E2" w:rsidR="00290A62" w:rsidP="00290A62" w:rsidRDefault="00290A62" w14:paraId="3811F3F2" w14:textId="77777777">
      <w:pPr>
        <w:pStyle w:val="Heading6"/>
        <w:ind w:left="1440"/>
      </w:pPr>
      <w:r>
        <w:t>Webhooks</w:t>
      </w:r>
      <w:r w:rsidRPr="00FF05E2">
        <w:t>:</w:t>
      </w:r>
    </w:p>
    <w:p w:rsidRPr="00D53C24" w:rsidR="00290A62" w:rsidP="00290A62" w:rsidRDefault="00290A62" w14:paraId="23C851F3" w14:textId="77777777">
      <w:pPr>
        <w:pStyle w:val="NoSpacing"/>
        <w:ind w:left="2160"/>
        <w:rPr>
          <w:color w:val="808080" w:themeColor="background1" w:themeShade="80"/>
        </w:rPr>
      </w:pPr>
      <w:r>
        <w:rPr>
          <w:color w:val="808080" w:themeColor="background1" w:themeShade="80"/>
        </w:rPr>
        <w:t>cancel or update record</w:t>
      </w:r>
    </w:p>
    <w:p w:rsidRPr="00FF05E2" w:rsidR="00290A62" w:rsidP="00290A62" w:rsidRDefault="00290A62" w14:paraId="56FC923F" w14:textId="77777777">
      <w:pPr>
        <w:pStyle w:val="Heading6"/>
        <w:ind w:left="1440"/>
      </w:pPr>
      <w:r>
        <w:t>Form Rules</w:t>
      </w:r>
      <w:r w:rsidRPr="00FF05E2">
        <w:t>:</w:t>
      </w:r>
    </w:p>
    <w:p w:rsidR="00290A62" w:rsidP="00290A62" w:rsidRDefault="00290A62" w14:paraId="328352DB" w14:textId="77777777">
      <w:pPr>
        <w:pStyle w:val="NoSpacing"/>
        <w:ind w:left="2160"/>
        <w:rPr>
          <w:color w:val="808080" w:themeColor="background1" w:themeShade="80"/>
        </w:rPr>
      </w:pPr>
      <w:r>
        <w:rPr>
          <w:color w:val="808080" w:themeColor="background1" w:themeShade="80"/>
        </w:rPr>
        <w:t>#7</w:t>
      </w:r>
    </w:p>
    <w:p w:rsidR="00290A62" w:rsidP="00290A62" w:rsidRDefault="00290A62" w14:paraId="730E5879" w14:textId="77777777">
      <w:pPr>
        <w:pStyle w:val="Heading6"/>
        <w:ind w:left="1440"/>
      </w:pPr>
      <w:r w:rsidRPr="00FF05E2">
        <w:t>Important Fields:</w:t>
      </w:r>
    </w:p>
    <w:p w:rsidR="00290A62" w:rsidP="00290A62" w:rsidRDefault="00000000" w14:paraId="08650DA6" w14:textId="77777777">
      <w:pPr>
        <w:pStyle w:val="NoSpacing"/>
        <w:ind w:left="1440" w:firstLine="720"/>
      </w:pPr>
      <w:hyperlink w:history="1" r:id="rId184">
        <w:r w:rsidRPr="008F7F0E" w:rsidR="00290A62">
          <w:rPr>
            <w:rStyle w:val="Hyperlink"/>
          </w:rPr>
          <w:t>FID81 [Approved by CSS]</w:t>
        </w:r>
      </w:hyperlink>
    </w:p>
    <w:p w:rsidR="00290A62" w:rsidP="00290A62" w:rsidRDefault="00000000" w14:paraId="27C95E2A" w14:textId="77777777">
      <w:pPr>
        <w:pStyle w:val="NoSpacing"/>
        <w:ind w:left="1440" w:firstLine="720"/>
      </w:pPr>
      <w:hyperlink w:history="1" r:id="rId185">
        <w:r w:rsidRPr="00633FE9" w:rsidR="00290A62">
          <w:rPr>
            <w:rStyle w:val="Hyperlink"/>
          </w:rPr>
          <w:t>FID113 [Approved by:]</w:t>
        </w:r>
      </w:hyperlink>
    </w:p>
    <w:p w:rsidR="00290A62" w:rsidP="00290A62" w:rsidRDefault="00000000" w14:paraId="732E4852" w14:textId="77777777">
      <w:pPr>
        <w:pStyle w:val="NoSpacing"/>
        <w:ind w:left="1440" w:firstLine="720"/>
      </w:pPr>
      <w:hyperlink w:history="1" r:id="rId186">
        <w:r w:rsidRPr="008F7F0E" w:rsidR="00290A62">
          <w:rPr>
            <w:rStyle w:val="Hyperlink"/>
          </w:rPr>
          <w:t>FID114 [Approved on:]</w:t>
        </w:r>
      </w:hyperlink>
    </w:p>
    <w:p w:rsidRPr="00D53C24" w:rsidR="00290A62" w:rsidP="00290A62" w:rsidRDefault="00000000" w14:paraId="5199748A" w14:textId="77777777">
      <w:pPr>
        <w:pStyle w:val="NoSpacing"/>
        <w:ind w:left="1440" w:firstLine="720"/>
      </w:pPr>
      <w:hyperlink w:history="1" r:id="rId187">
        <w:r w:rsidRPr="00633FE9" w:rsidR="00290A62">
          <w:rPr>
            <w:rStyle w:val="Hyperlink"/>
          </w:rPr>
          <w:t>FID376 [Approved Duration]</w:t>
        </w:r>
      </w:hyperlink>
    </w:p>
    <w:p w:rsidRPr="008C5FAF" w:rsidR="00290A62" w:rsidP="00290A62" w:rsidRDefault="00290A62" w14:paraId="0718AAA0" w14:textId="77777777">
      <w:pPr>
        <w:pStyle w:val="Heading5"/>
        <w:ind w:left="720"/>
        <w:rPr>
          <w:b/>
          <w:bCs/>
          <w:color w:val="auto"/>
        </w:rPr>
      </w:pPr>
      <w:r>
        <w:rPr>
          <w:b/>
          <w:bCs/>
          <w:color w:val="auto"/>
        </w:rPr>
        <w:t>Credit Calculator</w:t>
      </w:r>
    </w:p>
    <w:p w:rsidR="00290A62" w:rsidP="00290A62" w:rsidRDefault="00290A62" w14:paraId="58568375" w14:textId="77777777">
      <w:pPr>
        <w:pStyle w:val="NoSpacing"/>
        <w:ind w:left="720"/>
      </w:pPr>
      <w:r>
        <w:t>We provide a calculator for the AMs to calculate the credit amount.</w:t>
      </w:r>
    </w:p>
    <w:p w:rsidRPr="00FF05E2" w:rsidR="00290A62" w:rsidP="00290A62" w:rsidRDefault="00290A62" w14:paraId="09FDF659" w14:textId="77777777">
      <w:pPr>
        <w:pStyle w:val="Heading6"/>
        <w:ind w:left="1440"/>
      </w:pPr>
      <w:r>
        <w:t>Form Rules</w:t>
      </w:r>
      <w:r w:rsidRPr="00FF05E2">
        <w:t>:</w:t>
      </w:r>
    </w:p>
    <w:p w:rsidR="00290A62" w:rsidP="00290A62" w:rsidRDefault="00290A62" w14:paraId="6EE07BD0" w14:textId="77777777">
      <w:pPr>
        <w:pStyle w:val="NoSpacing"/>
        <w:ind w:left="2160"/>
        <w:rPr>
          <w:color w:val="808080" w:themeColor="background1" w:themeShade="80"/>
        </w:rPr>
      </w:pPr>
      <w:r>
        <w:rPr>
          <w:color w:val="808080" w:themeColor="background1" w:themeShade="80"/>
        </w:rPr>
        <w:t>#3,4</w:t>
      </w:r>
    </w:p>
    <w:p w:rsidR="00290A62" w:rsidP="00290A62" w:rsidRDefault="00290A62" w14:paraId="34FABF58" w14:textId="77777777">
      <w:pPr>
        <w:pStyle w:val="Heading6"/>
        <w:ind w:left="1440"/>
      </w:pPr>
      <w:r w:rsidRPr="00FF05E2">
        <w:t>Important Fields:</w:t>
      </w:r>
    </w:p>
    <w:p w:rsidR="00290A62" w:rsidP="00290A62" w:rsidRDefault="00000000" w14:paraId="128B5249" w14:textId="77777777">
      <w:pPr>
        <w:pStyle w:val="NoSpacing"/>
        <w:ind w:left="1440" w:firstLine="720"/>
      </w:pPr>
      <w:hyperlink w:history="1" r:id="rId188">
        <w:r w:rsidRPr="009A4998" w:rsidR="00290A62">
          <w:rPr>
            <w:rStyle w:val="Hyperlink"/>
          </w:rPr>
          <w:t>FID104 [Type of Credit]</w:t>
        </w:r>
      </w:hyperlink>
    </w:p>
    <w:p w:rsidR="00290A62" w:rsidP="00290A62" w:rsidRDefault="00000000" w14:paraId="05E080A8" w14:textId="77777777">
      <w:pPr>
        <w:pStyle w:val="NoSpacing"/>
        <w:ind w:left="1440" w:firstLine="720"/>
      </w:pPr>
      <w:hyperlink w:history="1" r:id="rId189">
        <w:r w:rsidRPr="00784500" w:rsidR="00290A62">
          <w:rPr>
            <w:rStyle w:val="Hyperlink"/>
          </w:rPr>
          <w:t>FID105 [Does Credit Amount Include Tax?]</w:t>
        </w:r>
      </w:hyperlink>
    </w:p>
    <w:p w:rsidR="00290A62" w:rsidP="00290A62" w:rsidRDefault="00000000" w14:paraId="10B4611C" w14:textId="77777777">
      <w:pPr>
        <w:pStyle w:val="NoSpacing"/>
        <w:ind w:left="1440" w:firstLine="720"/>
      </w:pPr>
      <w:hyperlink w:history="1" r:id="rId190">
        <w:r w:rsidRPr="00E86B82" w:rsidR="00290A62">
          <w:rPr>
            <w:rStyle w:val="Hyperlink"/>
          </w:rPr>
          <w:t>FID106 [Calculated Credit Subtotal]</w:t>
        </w:r>
      </w:hyperlink>
    </w:p>
    <w:p w:rsidR="00290A62" w:rsidP="00290A62" w:rsidRDefault="00000000" w14:paraId="72FE2BDC" w14:textId="77777777">
      <w:pPr>
        <w:pStyle w:val="NoSpacing"/>
        <w:ind w:left="1440" w:firstLine="720"/>
      </w:pPr>
      <w:hyperlink w:history="1" r:id="rId191">
        <w:r w:rsidRPr="00E86B82" w:rsidR="00290A62">
          <w:rPr>
            <w:rStyle w:val="Hyperlink"/>
          </w:rPr>
          <w:t>FID107 [Calculated Credit Tax]</w:t>
        </w:r>
      </w:hyperlink>
    </w:p>
    <w:p w:rsidR="00290A62" w:rsidP="00290A62" w:rsidRDefault="00000000" w14:paraId="1BE59C12" w14:textId="77777777">
      <w:pPr>
        <w:pStyle w:val="NoSpacing"/>
        <w:ind w:left="1440" w:firstLine="720"/>
      </w:pPr>
      <w:hyperlink w:history="1" r:id="rId192">
        <w:r w:rsidRPr="00D71935" w:rsidR="00290A62">
          <w:rPr>
            <w:rStyle w:val="Hyperlink"/>
          </w:rPr>
          <w:t>FID108 [Calculated Credit Total]</w:t>
        </w:r>
      </w:hyperlink>
    </w:p>
    <w:p w:rsidR="00290A62" w:rsidP="00290A62" w:rsidRDefault="00000000" w14:paraId="52A12FD6" w14:textId="77777777">
      <w:pPr>
        <w:pStyle w:val="NoSpacing"/>
        <w:ind w:left="1440" w:firstLine="720"/>
      </w:pPr>
      <w:hyperlink w:history="1" r:id="rId193">
        <w:r w:rsidRPr="00E45627" w:rsidR="00290A62">
          <w:rPr>
            <w:rStyle w:val="Hyperlink"/>
          </w:rPr>
          <w:t>FID109 Calculated Credit Percent (User Input)]</w:t>
        </w:r>
      </w:hyperlink>
    </w:p>
    <w:p w:rsidR="00290A62" w:rsidP="00290A62" w:rsidRDefault="00000000" w14:paraId="0CB501A8" w14:textId="77777777">
      <w:pPr>
        <w:pStyle w:val="NoSpacing"/>
        <w:ind w:left="1440" w:firstLine="720"/>
      </w:pPr>
      <w:hyperlink w:history="1" r:id="rId194">
        <w:r w:rsidRPr="00B436C0" w:rsidR="00290A62">
          <w:rPr>
            <w:rStyle w:val="Hyperlink"/>
          </w:rPr>
          <w:t>FID110 [Calculated Credit Dollars (User Input)]</w:t>
        </w:r>
      </w:hyperlink>
    </w:p>
    <w:p w:rsidRPr="008C5FAF" w:rsidR="00290A62" w:rsidP="00290A62" w:rsidRDefault="00290A62" w14:paraId="170D4680" w14:textId="77777777">
      <w:pPr>
        <w:pStyle w:val="Heading5"/>
        <w:ind w:left="720"/>
        <w:rPr>
          <w:b/>
          <w:bCs/>
          <w:color w:val="auto"/>
        </w:rPr>
      </w:pPr>
      <w:r>
        <w:rPr>
          <w:b/>
          <w:bCs/>
          <w:color w:val="auto"/>
        </w:rPr>
        <w:t>Credit Memo</w:t>
      </w:r>
    </w:p>
    <w:p w:rsidR="00290A62" w:rsidP="00290A62" w:rsidRDefault="00290A62" w14:paraId="73566660" w14:textId="77777777">
      <w:pPr>
        <w:pStyle w:val="NoSpacing"/>
        <w:ind w:left="720"/>
      </w:pPr>
      <w:r>
        <w:t>We display parent credit memo details instead of line item details when it is a credit line item.</w:t>
      </w:r>
    </w:p>
    <w:p w:rsidRPr="00FF05E2" w:rsidR="00290A62" w:rsidP="00290A62" w:rsidRDefault="00290A62" w14:paraId="54A274D3" w14:textId="77777777">
      <w:pPr>
        <w:pStyle w:val="Heading6"/>
        <w:ind w:left="1440"/>
      </w:pPr>
      <w:r>
        <w:t>Form Rules</w:t>
      </w:r>
      <w:r w:rsidRPr="00FF05E2">
        <w:t>:</w:t>
      </w:r>
    </w:p>
    <w:p w:rsidR="00290A62" w:rsidP="00290A62" w:rsidRDefault="00290A62" w14:paraId="7768978B" w14:textId="77777777">
      <w:pPr>
        <w:pStyle w:val="NoSpacing"/>
        <w:ind w:left="2160"/>
        <w:rPr>
          <w:color w:val="808080" w:themeColor="background1" w:themeShade="80"/>
        </w:rPr>
      </w:pPr>
      <w:r>
        <w:rPr>
          <w:color w:val="808080" w:themeColor="background1" w:themeShade="80"/>
        </w:rPr>
        <w:t>#5</w:t>
      </w:r>
    </w:p>
    <w:p w:rsidR="00290A62" w:rsidP="00290A62" w:rsidRDefault="00290A62" w14:paraId="028AA7FC" w14:textId="77777777">
      <w:pPr>
        <w:pStyle w:val="Heading6"/>
        <w:ind w:left="1440"/>
      </w:pPr>
      <w:r w:rsidRPr="00FF05E2">
        <w:t>Important Fields:</w:t>
      </w:r>
    </w:p>
    <w:p w:rsidRPr="00F7191F" w:rsidR="00290A62" w:rsidP="00290A62" w:rsidRDefault="00000000" w14:paraId="1C5B2506" w14:textId="77777777">
      <w:pPr>
        <w:pStyle w:val="NoSpacing"/>
        <w:ind w:left="1440" w:firstLine="720"/>
      </w:pPr>
      <w:hyperlink w:history="1" r:id="rId195">
        <w:r w:rsidRPr="0038587C" w:rsidR="00290A62">
          <w:rPr>
            <w:rStyle w:val="Hyperlink"/>
          </w:rPr>
          <w:t>FID78 [isCredit]</w:t>
        </w:r>
      </w:hyperlink>
    </w:p>
    <w:p w:rsidR="00290A62" w:rsidP="00290A62" w:rsidRDefault="00000000" w14:paraId="6FA80CAE" w14:textId="77777777">
      <w:pPr>
        <w:pStyle w:val="NoSpacing"/>
        <w:ind w:left="1440" w:firstLine="720"/>
      </w:pPr>
      <w:hyperlink w:history="1" r:id="rId196">
        <w:r w:rsidRPr="00E45627" w:rsidR="00290A62">
          <w:rPr>
            <w:rStyle w:val="Hyperlink"/>
          </w:rPr>
          <w:t>FID96 [Related Credit]</w:t>
        </w:r>
      </w:hyperlink>
    </w:p>
    <w:p w:rsidR="00290A62" w:rsidP="00290A62" w:rsidRDefault="00000000" w14:paraId="1CFB5437" w14:textId="77777777">
      <w:pPr>
        <w:pStyle w:val="NoSpacing"/>
        <w:ind w:left="1440" w:firstLine="720"/>
      </w:pPr>
      <w:hyperlink w:history="1" r:id="rId197">
        <w:r w:rsidRPr="0038587C" w:rsidR="00290A62">
          <w:rPr>
            <w:rStyle w:val="Hyperlink"/>
          </w:rPr>
          <w:t>FID97 [Credit Memo Amount]</w:t>
        </w:r>
      </w:hyperlink>
    </w:p>
    <w:p w:rsidR="00290A62" w:rsidP="00290A62" w:rsidRDefault="00000000" w14:paraId="70DA961F" w14:textId="77777777">
      <w:pPr>
        <w:pStyle w:val="NoSpacing"/>
        <w:ind w:left="1440" w:firstLine="720"/>
      </w:pPr>
      <w:hyperlink w:history="1" r:id="rId198">
        <w:r w:rsidRPr="004F0878" w:rsidR="00290A62">
          <w:rPr>
            <w:rStyle w:val="Hyperlink"/>
          </w:rPr>
          <w:t>FID98 [Credit Memo Tax]</w:t>
        </w:r>
      </w:hyperlink>
    </w:p>
    <w:p w:rsidR="00290A62" w:rsidP="00290A62" w:rsidRDefault="00000000" w14:paraId="0CBE22CB" w14:textId="77777777">
      <w:pPr>
        <w:pStyle w:val="NoSpacing"/>
        <w:ind w:left="1440" w:firstLine="720"/>
      </w:pPr>
      <w:hyperlink w:history="1" r:id="rId199">
        <w:r w:rsidRPr="00B436C0" w:rsidR="00290A62">
          <w:rPr>
            <w:rStyle w:val="Hyperlink"/>
          </w:rPr>
          <w:t>FID99 [Total Credit Amount]</w:t>
        </w:r>
      </w:hyperlink>
    </w:p>
    <w:p w:rsidR="00290A62" w:rsidP="00290A62" w:rsidRDefault="00000000" w14:paraId="75497F37" w14:textId="77777777">
      <w:pPr>
        <w:pStyle w:val="NoSpacing"/>
        <w:ind w:left="1440" w:firstLine="720"/>
      </w:pPr>
      <w:hyperlink w:history="1" r:id="rId200">
        <w:r w:rsidRPr="00C41735" w:rsidR="00290A62">
          <w:rPr>
            <w:rStyle w:val="Hyperlink"/>
          </w:rPr>
          <w:t>FID204 [Total Credit Amount 2]</w:t>
        </w:r>
      </w:hyperlink>
    </w:p>
    <w:p w:rsidRPr="008C5FAF" w:rsidR="00290A62" w:rsidP="00290A62" w:rsidRDefault="00290A62" w14:paraId="1FA24709" w14:textId="77777777">
      <w:pPr>
        <w:pStyle w:val="Heading5"/>
        <w:ind w:left="720"/>
        <w:rPr>
          <w:b/>
          <w:bCs/>
          <w:color w:val="auto"/>
        </w:rPr>
      </w:pPr>
      <w:r>
        <w:rPr>
          <w:b/>
          <w:bCs/>
          <w:color w:val="auto"/>
        </w:rPr>
        <w:t>Tax Exemption</w:t>
      </w:r>
    </w:p>
    <w:p w:rsidRPr="00FF05E2" w:rsidR="00290A62" w:rsidP="00290A62" w:rsidRDefault="00290A62" w14:paraId="2F8BE708" w14:textId="77777777">
      <w:pPr>
        <w:pStyle w:val="NoSpacing"/>
        <w:ind w:left="720"/>
      </w:pPr>
      <w:r>
        <w:t xml:space="preserve">We document if the customer’s site is tax exempt and charge accordingly. </w:t>
      </w:r>
      <w:r w:rsidRPr="00FF05E2">
        <w:t xml:space="preserve">The data </w:t>
      </w:r>
      <w:r>
        <w:t>is fed from the (Products) Ticket(s) tables.</w:t>
      </w:r>
    </w:p>
    <w:p w:rsidRPr="00FF05E2" w:rsidR="00290A62" w:rsidP="00290A62" w:rsidRDefault="00290A62" w14:paraId="252AF1AE" w14:textId="77777777">
      <w:pPr>
        <w:pStyle w:val="Heading6"/>
        <w:ind w:left="1440"/>
      </w:pPr>
      <w:r w:rsidRPr="00FF05E2">
        <w:t>Important Fields:</w:t>
      </w:r>
    </w:p>
    <w:p w:rsidR="00290A62" w:rsidP="00290A62" w:rsidRDefault="00000000" w14:paraId="7B865688" w14:textId="77777777">
      <w:pPr>
        <w:pStyle w:val="NoSpacing"/>
        <w:ind w:left="2160"/>
      </w:pPr>
      <w:hyperlink w:history="1" r:id="rId201">
        <w:r w:rsidRPr="002A710B" w:rsidR="00290A62">
          <w:rPr>
            <w:rStyle w:val="Hyperlink"/>
          </w:rPr>
          <w:t>FID605 [Site - Tax Exempt #]</w:t>
        </w:r>
      </w:hyperlink>
    </w:p>
    <w:p w:rsidR="00290A62" w:rsidP="00290A62" w:rsidRDefault="00000000" w14:paraId="6BB293B1" w14:textId="77777777">
      <w:pPr>
        <w:pStyle w:val="NoSpacing"/>
        <w:ind w:left="2160"/>
      </w:pPr>
      <w:hyperlink w:history="1" r:id="rId202">
        <w:r w:rsidRPr="002A710B" w:rsidR="00290A62">
          <w:rPr>
            <w:rStyle w:val="Hyperlink"/>
          </w:rPr>
          <w:t>FID472 [Tax Exempt #]</w:t>
        </w:r>
      </w:hyperlink>
    </w:p>
    <w:p w:rsidRPr="008C5FAF" w:rsidR="00290A62" w:rsidP="00290A62" w:rsidRDefault="00290A62" w14:paraId="3CD8E9E8" w14:textId="77777777">
      <w:pPr>
        <w:pStyle w:val="Heading5"/>
        <w:ind w:left="720"/>
        <w:rPr>
          <w:b/>
          <w:bCs/>
          <w:color w:val="auto"/>
        </w:rPr>
      </w:pPr>
      <w:r>
        <w:rPr>
          <w:b/>
          <w:bCs/>
          <w:color w:val="auto"/>
        </w:rPr>
        <w:t>Tax Code</w:t>
      </w:r>
    </w:p>
    <w:p w:rsidR="00290A62" w:rsidP="00290A62" w:rsidRDefault="00290A62" w14:paraId="689245D1" w14:textId="77777777">
      <w:pPr>
        <w:pStyle w:val="NoSpacing"/>
        <w:ind w:left="720"/>
      </w:pPr>
      <w:r>
        <w:t>We calculate the necessary tax code based on the product’s tax code, tax exemption, and CA/IN PT rental.</w:t>
      </w:r>
    </w:p>
    <w:p w:rsidRPr="00FF05E2" w:rsidR="00290A62" w:rsidP="00290A62" w:rsidRDefault="00290A62" w14:paraId="4E8D4947" w14:textId="77777777">
      <w:pPr>
        <w:pStyle w:val="Heading6"/>
        <w:ind w:left="1440"/>
      </w:pPr>
      <w:r w:rsidRPr="00FF05E2">
        <w:t>Important Fields:</w:t>
      </w:r>
    </w:p>
    <w:p w:rsidR="00290A62" w:rsidP="00290A62" w:rsidRDefault="00000000" w14:paraId="1D410748" w14:textId="77777777">
      <w:pPr>
        <w:pStyle w:val="NoSpacing"/>
        <w:ind w:left="1440" w:firstLine="720"/>
      </w:pPr>
      <w:hyperlink w:history="1" r:id="rId203">
        <w:r w:rsidRPr="00A11FB0" w:rsidR="00290A62">
          <w:rPr>
            <w:rStyle w:val="Hyperlink"/>
          </w:rPr>
          <w:t>FID118 [Related Product Code (ref) – Tax Code]</w:t>
        </w:r>
      </w:hyperlink>
      <w:r w:rsidR="00290A62">
        <w:t xml:space="preserve"> &gt; (snapshot) </w:t>
      </w:r>
      <w:hyperlink w:history="1" r:id="rId204">
        <w:r w:rsidRPr="005B57B2" w:rsidR="00290A62">
          <w:rPr>
            <w:rStyle w:val="Hyperlink"/>
          </w:rPr>
          <w:t>FID223 [Initial Tax Code – 2.0]</w:t>
        </w:r>
      </w:hyperlink>
    </w:p>
    <w:p w:rsidR="00290A62" w:rsidP="00290A62" w:rsidRDefault="00000000" w14:paraId="62C10A81" w14:textId="77777777">
      <w:pPr>
        <w:pStyle w:val="NoSpacing"/>
        <w:ind w:left="1440" w:firstLine="720"/>
      </w:pPr>
      <w:hyperlink w:history="1" r:id="rId205">
        <w:r w:rsidRPr="005645D3" w:rsidR="00290A62">
          <w:rPr>
            <w:rStyle w:val="Hyperlink"/>
          </w:rPr>
          <w:t>FID119 [Initial Tax Code]</w:t>
        </w:r>
      </w:hyperlink>
    </w:p>
    <w:p w:rsidR="00290A62" w:rsidP="00290A62" w:rsidRDefault="00000000" w14:paraId="22BCDD4B" w14:textId="77777777">
      <w:pPr>
        <w:pStyle w:val="NoSpacing"/>
        <w:ind w:left="1440" w:firstLine="720"/>
      </w:pPr>
      <w:hyperlink w:history="1" r:id="rId206">
        <w:r w:rsidRPr="00A11FB0" w:rsidR="00290A62">
          <w:rPr>
            <w:rStyle w:val="Hyperlink"/>
          </w:rPr>
          <w:t>FID151 [Related Product Code (ref) – Related Product]</w:t>
        </w:r>
      </w:hyperlink>
    </w:p>
    <w:p w:rsidR="00290A62" w:rsidP="00290A62" w:rsidRDefault="00000000" w14:paraId="42824556" w14:textId="77777777">
      <w:pPr>
        <w:pStyle w:val="NoSpacing"/>
        <w:ind w:left="1440" w:firstLine="720"/>
      </w:pPr>
      <w:hyperlink w:history="1" r:id="rId207">
        <w:r w:rsidRPr="002E75FE" w:rsidR="00290A62">
          <w:rPr>
            <w:rStyle w:val="Hyperlink"/>
          </w:rPr>
          <w:t>FID137 [Related Product Code (ref) – Additional Rental]</w:t>
        </w:r>
      </w:hyperlink>
    </w:p>
    <w:p w:rsidR="00290A62" w:rsidP="00290A62" w:rsidRDefault="00000000" w14:paraId="1AAACBD6" w14:textId="77777777">
      <w:pPr>
        <w:pStyle w:val="NoSpacing"/>
        <w:ind w:left="1440" w:firstLine="720"/>
      </w:pPr>
      <w:hyperlink w:history="1" r:id="rId208">
        <w:r w:rsidRPr="00CA731B" w:rsidR="00290A62">
          <w:rPr>
            <w:rStyle w:val="Hyperlink"/>
          </w:rPr>
          <w:t>FID153 [Tax Exempt #]</w:t>
        </w:r>
      </w:hyperlink>
    </w:p>
    <w:p w:rsidR="00290A62" w:rsidP="00290A62" w:rsidRDefault="00000000" w14:paraId="255A912F" w14:textId="77777777">
      <w:pPr>
        <w:pStyle w:val="NoSpacing"/>
        <w:ind w:left="1440" w:firstLine="720"/>
      </w:pPr>
      <w:hyperlink w:history="1" r:id="rId209">
        <w:r w:rsidRPr="002164C3" w:rsidR="00290A62">
          <w:rPr>
            <w:rStyle w:val="Hyperlink"/>
          </w:rPr>
          <w:t>FID305 [Combined Service Address: State/Region]</w:t>
        </w:r>
      </w:hyperlink>
    </w:p>
    <w:p w:rsidR="00290A62" w:rsidP="00290A62" w:rsidRDefault="00000000" w14:paraId="1E8073A5" w14:textId="77777777">
      <w:pPr>
        <w:pStyle w:val="NoSpacing"/>
        <w:ind w:left="1440" w:firstLine="720"/>
      </w:pPr>
      <w:hyperlink w:history="1" r:id="rId210">
        <w:r w:rsidRPr="005B57B2" w:rsidR="00290A62">
          <w:rPr>
            <w:rStyle w:val="Hyperlink"/>
          </w:rPr>
          <w:t>FID220 [Credit Tax Code]</w:t>
        </w:r>
      </w:hyperlink>
    </w:p>
    <w:p w:rsidR="00290A62" w:rsidP="00290A62" w:rsidRDefault="00000000" w14:paraId="40E143ED" w14:textId="77777777">
      <w:pPr>
        <w:pStyle w:val="NoSpacing"/>
        <w:ind w:left="1440" w:firstLine="720"/>
      </w:pPr>
      <w:hyperlink w:history="1" r:id="rId211">
        <w:r w:rsidRPr="00CA731B" w:rsidR="00290A62">
          <w:rPr>
            <w:rStyle w:val="Hyperlink"/>
          </w:rPr>
          <w:t>FID19 [Taxable]</w:t>
        </w:r>
      </w:hyperlink>
    </w:p>
    <w:p w:rsidRPr="008C5FAF" w:rsidR="00290A62" w:rsidP="00290A62" w:rsidRDefault="00290A62" w14:paraId="1CF7C3C6" w14:textId="77777777">
      <w:pPr>
        <w:pStyle w:val="Heading5"/>
        <w:ind w:left="720"/>
        <w:rPr>
          <w:b/>
          <w:bCs/>
          <w:color w:val="auto"/>
        </w:rPr>
      </w:pPr>
      <w:r w:rsidRPr="008C5FAF">
        <w:rPr>
          <w:b/>
          <w:bCs/>
          <w:color w:val="auto"/>
        </w:rPr>
        <w:t>PO Requirements</w:t>
      </w:r>
    </w:p>
    <w:p w:rsidR="00290A62" w:rsidP="00290A62" w:rsidRDefault="00290A62" w14:paraId="681E5340" w14:textId="77777777">
      <w:pPr>
        <w:pStyle w:val="NoSpacing"/>
        <w:ind w:left="720"/>
      </w:pPr>
      <w:r>
        <w:t xml:space="preserve">We </w:t>
      </w:r>
      <w:r w:rsidRPr="00FF05E2">
        <w:t>record if a customer specifically requires PO#s for their purchases</w:t>
      </w:r>
      <w:r>
        <w:t>, and require it if so</w:t>
      </w:r>
      <w:r w:rsidRPr="00FF05E2">
        <w:t xml:space="preserve">. This information is fed </w:t>
      </w:r>
      <w:r>
        <w:t>from the (Product) tickets tables</w:t>
      </w:r>
      <w:r w:rsidRPr="00FF05E2">
        <w:t>.</w:t>
      </w:r>
    </w:p>
    <w:p w:rsidRPr="00FF05E2" w:rsidR="00290A62" w:rsidP="00290A62" w:rsidRDefault="00290A62" w14:paraId="6E6CB3A9" w14:textId="77777777">
      <w:pPr>
        <w:pStyle w:val="Heading6"/>
        <w:ind w:left="1440"/>
      </w:pPr>
      <w:r w:rsidRPr="00FF05E2">
        <w:t>Important Fields:</w:t>
      </w:r>
    </w:p>
    <w:p w:rsidR="00290A62" w:rsidP="00290A62" w:rsidRDefault="00000000" w14:paraId="5B354C6F" w14:textId="77777777">
      <w:pPr>
        <w:pStyle w:val="NoSpacing"/>
        <w:ind w:left="1440" w:firstLine="720"/>
      </w:pPr>
      <w:hyperlink w:history="1" r:id="rId212">
        <w:r w:rsidRPr="00417ABB" w:rsidR="00290A62">
          <w:rPr>
            <w:rStyle w:val="Hyperlink"/>
          </w:rPr>
          <w:t>FID38 [PO#]</w:t>
        </w:r>
      </w:hyperlink>
    </w:p>
    <w:p w:rsidRPr="008C5FAF" w:rsidR="00290A62" w:rsidP="00290A62" w:rsidRDefault="00290A62" w14:paraId="26C229D9" w14:textId="77777777">
      <w:pPr>
        <w:pStyle w:val="Heading5"/>
        <w:ind w:left="720"/>
        <w:rPr>
          <w:b/>
          <w:bCs/>
          <w:color w:val="auto"/>
        </w:rPr>
      </w:pPr>
      <w:r>
        <w:rPr>
          <w:b/>
          <w:bCs/>
          <w:color w:val="auto"/>
        </w:rPr>
        <w:t>Item Receipts</w:t>
      </w:r>
    </w:p>
    <w:p w:rsidR="00290A62" w:rsidP="00290A62" w:rsidRDefault="00290A62" w14:paraId="01CC366A" w14:textId="77777777">
      <w:pPr>
        <w:pStyle w:val="NoSpacing"/>
        <w:ind w:left="720"/>
      </w:pPr>
      <w:r>
        <w:t xml:space="preserve">We </w:t>
      </w:r>
      <w:r w:rsidRPr="00FF05E2">
        <w:t xml:space="preserve">record </w:t>
      </w:r>
      <w:r>
        <w:t>expected hauler charges for item receipts on particular tickets only via the creationary formula URL buttons</w:t>
      </w:r>
      <w:r w:rsidRPr="00FF05E2">
        <w:t>.</w:t>
      </w:r>
      <w:r>
        <w:t xml:space="preserve"> This information is fed from the (Product) ticket(s) tables. This information is used to record the item receipt value into Intacct via Hub API.</w:t>
      </w:r>
    </w:p>
    <w:p w:rsidR="00290A62" w:rsidP="00290A62" w:rsidRDefault="00290A62" w14:paraId="1250260D" w14:textId="77777777">
      <w:pPr>
        <w:pStyle w:val="Heading6"/>
        <w:ind w:left="1440"/>
      </w:pPr>
      <w:r w:rsidRPr="00FF05E2">
        <w:t>Important Fields:</w:t>
      </w:r>
    </w:p>
    <w:p w:rsidR="00290A62" w:rsidP="00290A62" w:rsidRDefault="00290A62" w14:paraId="27D07447" w14:textId="77777777">
      <w:r>
        <w:tab/>
      </w:r>
      <w:r>
        <w:tab/>
      </w:r>
      <w:r>
        <w:tab/>
      </w:r>
      <w:r>
        <w:t>(Product Ticket) [IR Expected Hauler Cost]</w:t>
      </w:r>
    </w:p>
    <w:p w:rsidR="00290A62" w:rsidP="00290A62" w:rsidRDefault="00290A62" w14:paraId="03099114" w14:textId="77777777">
      <w:pPr>
        <w:ind w:left="1440" w:firstLine="720"/>
      </w:pPr>
      <w:r>
        <w:t>(Product Ticket) [Total Hauler Charge]</w:t>
      </w:r>
    </w:p>
    <w:p w:rsidRPr="0039394E" w:rsidR="00290A62" w:rsidP="00290A62" w:rsidRDefault="00290A62" w14:paraId="210F521B" w14:textId="77777777">
      <w:pPr>
        <w:ind w:left="1440" w:firstLine="720"/>
      </w:pPr>
      <w:r>
        <w:t>(Product Ticket) [# of Line Items No Credit]</w:t>
      </w:r>
    </w:p>
    <w:p w:rsidRPr="00AE6654" w:rsidR="00290A62" w:rsidP="00290A62" w:rsidRDefault="00290A62" w14:paraId="63CDA53C" w14:textId="77777777">
      <w:pPr>
        <w:pStyle w:val="NoSpacing"/>
        <w:ind w:left="1440" w:firstLine="720"/>
        <w:rPr>
          <w:color w:val="808080" w:themeColor="background1" w:themeShade="80"/>
        </w:rPr>
      </w:pPr>
      <w:r w:rsidRPr="00AE6654">
        <w:rPr>
          <w:color w:val="808080" w:themeColor="background1" w:themeShade="80"/>
        </w:rPr>
        <w:t>(Many) [(Product) Ticket – Expected Hauler Cost]</w:t>
      </w:r>
    </w:p>
    <w:p w:rsidR="00290A62" w:rsidP="00290A62" w:rsidRDefault="00000000" w14:paraId="6348CDF4" w14:textId="77777777">
      <w:pPr>
        <w:pStyle w:val="NoSpacing"/>
        <w:ind w:left="1440" w:firstLine="720"/>
      </w:pPr>
      <w:hyperlink w:history="1" r:id="rId213">
        <w:r w:rsidRPr="00150561" w:rsidR="00290A62">
          <w:rPr>
            <w:rStyle w:val="Hyperlink"/>
          </w:rPr>
          <w:t>FID353 [Expected Hauler Cost]</w:t>
        </w:r>
      </w:hyperlink>
    </w:p>
    <w:p w:rsidR="00290A62" w:rsidP="00290A62" w:rsidRDefault="00000000" w14:paraId="7B11FDB4" w14:textId="77777777">
      <w:pPr>
        <w:pStyle w:val="NoSpacing"/>
        <w:ind w:left="1440" w:firstLine="720"/>
      </w:pPr>
      <w:hyperlink w:history="1" r:id="rId214">
        <w:r w:rsidRPr="008E6A5F" w:rsidR="00290A62">
          <w:rPr>
            <w:rStyle w:val="Hyperlink"/>
          </w:rPr>
          <w:t>FID354 [Expected Hauler Cost Text]</w:t>
        </w:r>
      </w:hyperlink>
    </w:p>
    <w:p w:rsidRPr="008C5FAF" w:rsidR="00290A62" w:rsidP="00290A62" w:rsidRDefault="00290A62" w14:paraId="7C3ECA17" w14:textId="77777777">
      <w:pPr>
        <w:pStyle w:val="Heading5"/>
        <w:ind w:left="720"/>
        <w:rPr>
          <w:b/>
          <w:bCs/>
          <w:color w:val="auto"/>
        </w:rPr>
      </w:pPr>
      <w:r>
        <w:rPr>
          <w:b/>
          <w:bCs/>
          <w:color w:val="auto"/>
        </w:rPr>
        <w:t>Opt Outs</w:t>
      </w:r>
    </w:p>
    <w:p w:rsidRPr="00FF05E2" w:rsidR="00290A62" w:rsidP="00290A62" w:rsidRDefault="00290A62" w14:paraId="0FDBBD2F" w14:textId="77777777">
      <w:pPr>
        <w:pStyle w:val="NoSpacing"/>
        <w:ind w:left="720"/>
      </w:pPr>
      <w:r w:rsidRPr="00FF05E2">
        <w:t>We record if a customer</w:t>
      </w:r>
      <w:r>
        <w:t>’s site</w:t>
      </w:r>
      <w:r w:rsidRPr="00FF05E2">
        <w:t xml:space="preserve"> is removed from automatic credit card processing or line item generation for the automatic recurring billing processes. This information is fed </w:t>
      </w:r>
      <w:r>
        <w:t>from the (Products) tickets tables</w:t>
      </w:r>
      <w:r w:rsidRPr="00FF05E2">
        <w:t>.</w:t>
      </w:r>
    </w:p>
    <w:p w:rsidRPr="00FF05E2" w:rsidR="00290A62" w:rsidP="00290A62" w:rsidRDefault="00290A62" w14:paraId="7BF56C0B" w14:textId="77777777">
      <w:pPr>
        <w:pStyle w:val="Heading6"/>
        <w:ind w:left="1440"/>
      </w:pPr>
      <w:r w:rsidRPr="00FF05E2">
        <w:t>Important Fields:</w:t>
      </w:r>
    </w:p>
    <w:p w:rsidR="00290A62" w:rsidP="00290A62" w:rsidRDefault="00000000" w14:paraId="113ED623" w14:textId="77777777">
      <w:pPr>
        <w:pStyle w:val="NoSpacing"/>
        <w:ind w:left="2160"/>
      </w:pPr>
      <w:hyperlink w:history="1" r:id="rId215">
        <w:r w:rsidRPr="003745C4" w:rsidR="00290A62">
          <w:rPr>
            <w:rStyle w:val="Hyperlink"/>
          </w:rPr>
          <w:t>FID596 [Automated Line Item Process]</w:t>
        </w:r>
      </w:hyperlink>
    </w:p>
    <w:p w:rsidR="00290A62" w:rsidP="00290A62" w:rsidRDefault="00000000" w14:paraId="45D914DD" w14:textId="0BFDBC5C">
      <w:pPr>
        <w:pStyle w:val="NoSpacing"/>
        <w:ind w:left="2160"/>
        <w:rPr>
          <w:rStyle w:val="Hyperlink"/>
        </w:rPr>
      </w:pPr>
      <w:hyperlink w:history="1" r:id="rId216">
        <w:r w:rsidRPr="00086C8A" w:rsidR="00290A62">
          <w:rPr>
            <w:rStyle w:val="Hyperlink"/>
          </w:rPr>
          <w:t>FID471 [Recurring Bill Process]</w:t>
        </w:r>
      </w:hyperlink>
    </w:p>
    <w:p w:rsidRPr="008C5FAF" w:rsidR="00A402F2" w:rsidP="00A402F2" w:rsidRDefault="00A402F2" w14:paraId="1C8953FF" w14:textId="10C125FB">
      <w:pPr>
        <w:pStyle w:val="Heading5"/>
        <w:ind w:left="720"/>
        <w:rPr>
          <w:b w:val="1"/>
          <w:bCs w:val="1"/>
          <w:color w:val="auto"/>
        </w:rPr>
      </w:pPr>
      <w:r w:rsidRPr="7661E961" w:rsidR="350B6067">
        <w:rPr>
          <w:b w:val="1"/>
          <w:bCs w:val="1"/>
          <w:color w:val="auto"/>
        </w:rPr>
        <w:t>Archiving</w:t>
      </w:r>
    </w:p>
    <w:p w:rsidRPr="00FF05E2" w:rsidR="00A402F2" w:rsidP="00A402F2" w:rsidRDefault="00A402F2" w14:paraId="5B681814" w14:textId="47311BF9">
      <w:pPr>
        <w:pStyle w:val="NoSpacing"/>
        <w:ind w:left="720"/>
      </w:pPr>
      <w:r w:rsidRPr="00FF05E2">
        <w:t xml:space="preserve">We </w:t>
      </w:r>
      <w:r w:rsidR="00107527">
        <w:t>have archived most data out of older records using QuNect Archiver</w:t>
      </w:r>
      <w:r w:rsidR="003E1C11">
        <w:t xml:space="preserve"> </w:t>
      </w:r>
      <w:r w:rsidR="00107527">
        <w:t>in order to save space.</w:t>
      </w:r>
      <w:r w:rsidR="003E1C11">
        <w:t xml:space="preserve"> The record detail information is housed in CSV files in a separate table.</w:t>
      </w:r>
    </w:p>
    <w:p w:rsidRPr="00FF05E2" w:rsidR="00A402F2" w:rsidP="00A402F2" w:rsidRDefault="00A402F2" w14:paraId="4370AB2E" w14:textId="77777777">
      <w:pPr>
        <w:pStyle w:val="Heading6"/>
        <w:ind w:left="1440"/>
      </w:pPr>
      <w:r w:rsidRPr="00FF05E2">
        <w:t>Important Fields:</w:t>
      </w:r>
    </w:p>
    <w:p w:rsidRPr="00D61330" w:rsidR="00A402F2" w:rsidP="00A402F2" w:rsidRDefault="00D61330" w14:paraId="5463DD79" w14:textId="252B138D">
      <w:pPr>
        <w:pStyle w:val="NoSpacing"/>
        <w:ind w:left="2160"/>
        <w:rPr>
          <w:rStyle w:val="Hyperlink"/>
        </w:rPr>
      </w:pPr>
      <w:r>
        <w:fldChar w:fldCharType="begin"/>
      </w:r>
      <w:r>
        <w:instrText>HYPERLINK "https://zters.quickbase.com/db/bpwvew6r8?a=mf&amp;fid=408&amp;chain=1"</w:instrText>
      </w:r>
      <w:r>
        <w:fldChar w:fldCharType="separate"/>
      </w:r>
      <w:r w:rsidRPr="00D61330" w:rsidR="00920804">
        <w:rPr>
          <w:rStyle w:val="Hyperlink"/>
        </w:rPr>
        <w:t>FID408 [QuNect Archive Ref</w:t>
      </w:r>
      <w:r w:rsidRPr="00D61330">
        <w:rPr>
          <w:rStyle w:val="Hyperlink"/>
        </w:rPr>
        <w:t>erence]</w:t>
      </w:r>
    </w:p>
    <w:p w:rsidRPr="00290A62" w:rsidR="00A402F2" w:rsidP="00D61330" w:rsidRDefault="00D61330" w14:paraId="21F3AEE5" w14:textId="63384C12">
      <w:pPr>
        <w:pStyle w:val="NoSpacing"/>
        <w:ind w:left="2160"/>
      </w:pPr>
      <w:r>
        <w:fldChar w:fldCharType="end"/>
      </w:r>
      <w:hyperlink w:history="1" r:id="rId217">
        <w:r w:rsidRPr="00D61330">
          <w:rPr>
            <w:rStyle w:val="Hyperlink"/>
          </w:rPr>
          <w:t>FID409 [Retrieve From Archive]</w:t>
        </w:r>
      </w:hyperlink>
    </w:p>
    <w:p w:rsidRPr="009061B8" w:rsidR="00642A06" w:rsidP="00642A06" w:rsidRDefault="00642A06" w14:paraId="3A7AC44C" w14:textId="77777777">
      <w:pPr>
        <w:pStyle w:val="Heading3"/>
        <w:rPr>
          <w:sz w:val="44"/>
          <w:szCs w:val="44"/>
        </w:rPr>
      </w:pPr>
      <w:r>
        <w:rPr>
          <w:sz w:val="44"/>
          <w:szCs w:val="44"/>
        </w:rPr>
        <w:t>Fulfillment Tickets (Quote Requests/Work Orders Processes)</w:t>
      </w:r>
    </w:p>
    <w:p w:rsidRPr="00642A06" w:rsidR="00642A06" w:rsidP="00642A06" w:rsidRDefault="00642A06" w14:paraId="12C97D24" w14:textId="77777777">
      <w:pPr>
        <w:pStyle w:val="Heading4"/>
      </w:pPr>
      <w:r w:rsidRPr="00642A06">
        <w:rPr>
          <w:rStyle w:val="normaltextrun"/>
        </w:rPr>
        <w:t>Fulfillment Ticket Creation</w:t>
      </w:r>
      <w:r w:rsidRPr="00642A06">
        <w:rPr>
          <w:rStyle w:val="eop"/>
        </w:rPr>
        <w:t> </w:t>
      </w:r>
    </w:p>
    <w:p w:rsidRPr="00A279B2" w:rsidR="00642A06" w:rsidP="00642A06" w:rsidRDefault="00642A06" w14:paraId="56D28646" w14:textId="77777777">
      <w:pPr>
        <w:pStyle w:val="paragraph"/>
        <w:spacing w:before="0" w:beforeAutospacing="0" w:after="0" w:afterAutospacing="0"/>
        <w:ind w:left="720"/>
        <w:textAlignment w:val="baseline"/>
        <w:rPr>
          <w:rStyle w:val="scxw149224347"/>
          <w:rFonts w:ascii="Calibri" w:hAnsi="Calibri" w:cs="Calibri"/>
          <w:sz w:val="22"/>
          <w:szCs w:val="22"/>
        </w:rPr>
      </w:pPr>
      <w:r>
        <w:rPr>
          <w:rStyle w:val="normaltextrun"/>
          <w:rFonts w:ascii="Calibri" w:hAnsi="Calibri" w:cs="Calibri" w:eastAsiaTheme="majorEastAsia"/>
          <w:sz w:val="22"/>
          <w:szCs w:val="22"/>
        </w:rPr>
        <w:t>Tickets are generated via Formula URL buttons from the Product page(s) by the AM.</w:t>
      </w:r>
      <w:r>
        <w:rPr>
          <w:rStyle w:val="scxw149224347"/>
          <w:rFonts w:ascii="Calibri" w:hAnsi="Calibri" w:cs="Calibri" w:eastAsiaTheme="majorEastAsia"/>
          <w:sz w:val="22"/>
          <w:szCs w:val="22"/>
        </w:rPr>
        <w:t xml:space="preserve"> The KPI timers and workflow are initiated by </w:t>
      </w:r>
      <w:hyperlink w:history="1" r:id="rId218">
        <w:r w:rsidRPr="00593D59">
          <w:rPr>
            <w:rStyle w:val="Hyperlink"/>
            <w:rFonts w:ascii="Calibri" w:hAnsi="Calibri" w:cs="Calibri"/>
            <w:sz w:val="22"/>
            <w:szCs w:val="22"/>
          </w:rPr>
          <w:t>FID9 [Send To Fulfillment]</w:t>
        </w:r>
      </w:hyperlink>
      <w:r>
        <w:rPr>
          <w:rStyle w:val="eop"/>
          <w:rFonts w:ascii="Calibri" w:hAnsi="Calibri" w:cs="Calibri"/>
          <w:sz w:val="22"/>
          <w:szCs w:val="22"/>
        </w:rPr>
        <w:t xml:space="preserve">. </w:t>
      </w:r>
      <w:r>
        <w:rPr>
          <w:rStyle w:val="scxw149224347"/>
          <w:rFonts w:ascii="Calibri" w:hAnsi="Calibri" w:cs="Calibri" w:eastAsiaTheme="majorEastAsia"/>
          <w:sz w:val="22"/>
          <w:szCs w:val="22"/>
        </w:rPr>
        <w:t>This is provided to trigger multiple tickets simultaneously from the same site (via Site’s embedded FT report) so a single site’s tickets can be worked on by a single Fulfillment team member.</w:t>
      </w:r>
    </w:p>
    <w:p w:rsidRPr="00C74ECC" w:rsidR="00642A06" w:rsidP="00642A06" w:rsidRDefault="00642A06" w14:paraId="65760E1C" w14:textId="77777777">
      <w:pPr>
        <w:pStyle w:val="Heading6"/>
        <w:ind w:left="720" w:firstLine="720"/>
        <w:rPr>
          <w:rStyle w:val="scxw149224347"/>
        </w:rPr>
      </w:pPr>
      <w:r w:rsidRPr="00C74ECC">
        <w:rPr>
          <w:rStyle w:val="normaltextrun"/>
        </w:rPr>
        <w:t>(AM) FT Fields Sent via URL:</w:t>
      </w:r>
    </w:p>
    <w:p w:rsidR="00642A06" w:rsidP="00642A06" w:rsidRDefault="00000000" w14:paraId="7D082A79" w14:textId="77777777">
      <w:pPr>
        <w:pStyle w:val="paragraph"/>
        <w:spacing w:before="0" w:beforeAutospacing="0" w:after="0" w:afterAutospacing="0"/>
        <w:ind w:left="2160"/>
        <w:textAlignment w:val="baseline"/>
        <w:rPr>
          <w:rStyle w:val="scxw149224347"/>
          <w:rFonts w:ascii="Calibri" w:hAnsi="Calibri" w:cs="Calibri" w:eastAsiaTheme="majorEastAsia"/>
          <w:sz w:val="22"/>
          <w:szCs w:val="22"/>
        </w:rPr>
      </w:pPr>
      <w:hyperlink w:history="1" r:id="rId219">
        <w:r w:rsidRPr="00582C84" w:rsidR="00642A06">
          <w:rPr>
            <w:rStyle w:val="Hyperlink"/>
            <w:rFonts w:ascii="Calibri" w:hAnsi="Calibri" w:cs="Calibri"/>
            <w:sz w:val="22"/>
            <w:szCs w:val="22"/>
          </w:rPr>
          <w:t>FID36 [Related Container]</w:t>
        </w:r>
      </w:hyperlink>
    </w:p>
    <w:p w:rsidR="00642A06" w:rsidP="00642A06" w:rsidRDefault="00000000" w14:paraId="3D527026" w14:textId="77777777">
      <w:pPr>
        <w:pStyle w:val="paragraph"/>
        <w:spacing w:before="0" w:beforeAutospacing="0" w:after="0" w:afterAutospacing="0"/>
        <w:ind w:left="1440" w:firstLine="720"/>
        <w:textAlignment w:val="baseline"/>
        <w:rPr>
          <w:rStyle w:val="scxw149224347"/>
          <w:rFonts w:ascii="Calibri" w:hAnsi="Calibri" w:cs="Calibri" w:eastAsiaTheme="majorEastAsia"/>
          <w:sz w:val="22"/>
          <w:szCs w:val="22"/>
        </w:rPr>
      </w:pPr>
      <w:hyperlink w:history="1" r:id="rId220">
        <w:r w:rsidRPr="002F391B" w:rsidR="00642A06">
          <w:rPr>
            <w:rStyle w:val="Hyperlink"/>
            <w:rFonts w:ascii="Calibri" w:hAnsi="Calibri" w:cs="Calibri" w:eastAsiaTheme="majorEastAsia"/>
            <w:sz w:val="22"/>
            <w:szCs w:val="22"/>
          </w:rPr>
          <w:t>FID38 [Related Roll-off]</w:t>
        </w:r>
      </w:hyperlink>
    </w:p>
    <w:p w:rsidR="00642A06" w:rsidP="00642A06" w:rsidRDefault="00000000" w14:paraId="1EA535F4" w14:textId="77777777">
      <w:pPr>
        <w:pStyle w:val="paragraph"/>
        <w:spacing w:before="0" w:beforeAutospacing="0" w:after="0" w:afterAutospacing="0"/>
        <w:ind w:left="1440" w:firstLine="720"/>
        <w:textAlignment w:val="baseline"/>
        <w:rPr>
          <w:rStyle w:val="scxw149224347"/>
          <w:rFonts w:ascii="Calibri" w:hAnsi="Calibri" w:cs="Calibri" w:eastAsiaTheme="majorEastAsia"/>
          <w:sz w:val="22"/>
          <w:szCs w:val="22"/>
        </w:rPr>
      </w:pPr>
      <w:hyperlink w:history="1" r:id="rId221">
        <w:r w:rsidRPr="002F391B" w:rsidR="00642A06">
          <w:rPr>
            <w:rStyle w:val="Hyperlink"/>
            <w:rFonts w:ascii="Calibri" w:hAnsi="Calibri" w:cs="Calibri" w:eastAsiaTheme="majorEastAsia"/>
            <w:sz w:val="22"/>
            <w:szCs w:val="22"/>
          </w:rPr>
          <w:t>FID40 [Related Toilet]</w:t>
        </w:r>
      </w:hyperlink>
    </w:p>
    <w:p w:rsidR="00642A06" w:rsidP="00642A06" w:rsidRDefault="00000000" w14:paraId="43138471" w14:textId="77777777">
      <w:pPr>
        <w:pStyle w:val="paragraph"/>
        <w:spacing w:before="0" w:beforeAutospacing="0" w:after="0" w:afterAutospacing="0"/>
        <w:ind w:left="1440" w:firstLine="720"/>
        <w:textAlignment w:val="baseline"/>
        <w:rPr>
          <w:rStyle w:val="scxw149224347"/>
          <w:rFonts w:ascii="Calibri" w:hAnsi="Calibri" w:cs="Calibri" w:eastAsiaTheme="majorEastAsia"/>
          <w:sz w:val="22"/>
          <w:szCs w:val="22"/>
        </w:rPr>
      </w:pPr>
      <w:hyperlink w:history="1" r:id="rId222">
        <w:r w:rsidRPr="002F391B" w:rsidR="00642A06">
          <w:rPr>
            <w:rStyle w:val="Hyperlink"/>
            <w:rFonts w:ascii="Calibri" w:hAnsi="Calibri" w:cs="Calibri" w:eastAsiaTheme="majorEastAsia"/>
            <w:sz w:val="22"/>
            <w:szCs w:val="22"/>
          </w:rPr>
          <w:t>FID42 [Related Fencing]</w:t>
        </w:r>
      </w:hyperlink>
    </w:p>
    <w:p w:rsidR="00642A06" w:rsidP="00642A06" w:rsidRDefault="00000000" w14:paraId="5ECCC2BC" w14:textId="77777777">
      <w:pPr>
        <w:pStyle w:val="paragraph"/>
        <w:spacing w:before="0" w:beforeAutospacing="0" w:after="0" w:afterAutospacing="0"/>
        <w:ind w:left="1440" w:firstLine="720"/>
        <w:textAlignment w:val="baseline"/>
        <w:rPr>
          <w:rStyle w:val="scxw149224347"/>
          <w:rFonts w:ascii="Calibri" w:hAnsi="Calibri" w:cs="Calibri" w:eastAsiaTheme="majorEastAsia"/>
          <w:sz w:val="22"/>
          <w:szCs w:val="22"/>
        </w:rPr>
      </w:pPr>
      <w:hyperlink w:history="1" r:id="rId223">
        <w:r w:rsidRPr="002F391B" w:rsidR="00642A06">
          <w:rPr>
            <w:rStyle w:val="Hyperlink"/>
            <w:rFonts w:ascii="Calibri" w:hAnsi="Calibri" w:cs="Calibri" w:eastAsiaTheme="majorEastAsia"/>
            <w:sz w:val="22"/>
            <w:szCs w:val="22"/>
          </w:rPr>
          <w:t>FID44 [Related Equipment Rental]</w:t>
        </w:r>
      </w:hyperlink>
    </w:p>
    <w:p w:rsidR="00642A06" w:rsidP="00642A06" w:rsidRDefault="00000000" w14:paraId="70577E69" w14:textId="77777777">
      <w:pPr>
        <w:pStyle w:val="paragraph"/>
        <w:spacing w:before="0" w:beforeAutospacing="0" w:after="0" w:afterAutospacing="0"/>
        <w:ind w:left="1440" w:firstLine="720"/>
        <w:textAlignment w:val="baseline"/>
        <w:rPr>
          <w:rStyle w:val="scxw149224347"/>
          <w:rFonts w:ascii="Calibri" w:hAnsi="Calibri" w:cs="Calibri" w:eastAsiaTheme="majorEastAsia"/>
          <w:sz w:val="22"/>
          <w:szCs w:val="22"/>
        </w:rPr>
      </w:pPr>
      <w:hyperlink w:history="1" r:id="rId224">
        <w:r w:rsidRPr="0058740A" w:rsidR="00642A06">
          <w:rPr>
            <w:rStyle w:val="Hyperlink"/>
            <w:rFonts w:ascii="Calibri" w:hAnsi="Calibri" w:cs="Calibri" w:eastAsiaTheme="majorEastAsia"/>
            <w:sz w:val="22"/>
            <w:szCs w:val="22"/>
          </w:rPr>
          <w:t>FID46 [Related Other Service]</w:t>
        </w:r>
      </w:hyperlink>
    </w:p>
    <w:p w:rsidR="00642A06" w:rsidP="00642A06" w:rsidRDefault="00000000" w14:paraId="6799735C" w14:textId="77777777">
      <w:pPr>
        <w:pStyle w:val="paragraph"/>
        <w:spacing w:before="0" w:beforeAutospacing="0" w:after="0" w:afterAutospacing="0"/>
        <w:ind w:left="1440" w:firstLine="720"/>
        <w:textAlignment w:val="baseline"/>
        <w:rPr>
          <w:rStyle w:val="scxw149224347"/>
          <w:rFonts w:ascii="Calibri" w:hAnsi="Calibri" w:cs="Calibri" w:eastAsiaTheme="majorEastAsia"/>
          <w:sz w:val="22"/>
          <w:szCs w:val="22"/>
        </w:rPr>
      </w:pPr>
      <w:hyperlink w:history="1" r:id="rId225">
        <w:r w:rsidRPr="0058740A" w:rsidR="00642A06">
          <w:rPr>
            <w:rStyle w:val="Hyperlink"/>
            <w:rFonts w:ascii="Calibri" w:hAnsi="Calibri" w:cs="Calibri" w:eastAsiaTheme="majorEastAsia"/>
            <w:sz w:val="22"/>
            <w:szCs w:val="22"/>
          </w:rPr>
          <w:t>FID48 [Related Front Load]</w:t>
        </w:r>
      </w:hyperlink>
    </w:p>
    <w:p w:rsidR="00642A06" w:rsidP="00642A06" w:rsidRDefault="00000000" w14:paraId="04EB7BF3" w14:textId="77777777">
      <w:pPr>
        <w:pStyle w:val="paragraph"/>
        <w:spacing w:before="0" w:beforeAutospacing="0" w:after="0" w:afterAutospacing="0"/>
        <w:ind w:left="1440" w:firstLine="720"/>
        <w:textAlignment w:val="baseline"/>
        <w:rPr>
          <w:rStyle w:val="scxw149224347"/>
          <w:rFonts w:ascii="Calibri" w:hAnsi="Calibri" w:cs="Calibri" w:eastAsiaTheme="majorEastAsia"/>
          <w:sz w:val="22"/>
          <w:szCs w:val="22"/>
        </w:rPr>
      </w:pPr>
      <w:hyperlink w:history="1" r:id="rId226">
        <w:r w:rsidRPr="0058740A" w:rsidR="00642A06">
          <w:rPr>
            <w:rStyle w:val="Hyperlink"/>
            <w:rFonts w:ascii="Calibri" w:hAnsi="Calibri" w:cs="Calibri" w:eastAsiaTheme="majorEastAsia"/>
            <w:sz w:val="22"/>
            <w:szCs w:val="22"/>
          </w:rPr>
          <w:t>FID50 [Related Perm Roll-Off]</w:t>
        </w:r>
      </w:hyperlink>
    </w:p>
    <w:p w:rsidR="00642A06" w:rsidP="00642A06" w:rsidRDefault="00000000" w14:paraId="58FEBF7D" w14:textId="77777777">
      <w:pPr>
        <w:pStyle w:val="paragraph"/>
        <w:spacing w:before="0" w:beforeAutospacing="0" w:after="0" w:afterAutospacing="0"/>
        <w:ind w:left="1440" w:firstLine="720"/>
        <w:textAlignment w:val="baseline"/>
        <w:rPr>
          <w:rStyle w:val="scxw149224347"/>
          <w:rFonts w:ascii="Calibri" w:hAnsi="Calibri" w:cs="Calibri" w:eastAsiaTheme="majorEastAsia"/>
          <w:sz w:val="22"/>
          <w:szCs w:val="22"/>
        </w:rPr>
      </w:pPr>
      <w:hyperlink w:history="1" r:id="rId227">
        <w:r w:rsidRPr="00593D59" w:rsidR="00642A06">
          <w:rPr>
            <w:rStyle w:val="Hyperlink"/>
            <w:rFonts w:ascii="Calibri" w:hAnsi="Calibri" w:cs="Calibri" w:eastAsiaTheme="majorEastAsia"/>
            <w:sz w:val="22"/>
            <w:szCs w:val="22"/>
          </w:rPr>
          <w:t>FID152 [Requested Delivery Date]</w:t>
        </w:r>
      </w:hyperlink>
    </w:p>
    <w:p w:rsidR="00642A06" w:rsidP="00642A06" w:rsidRDefault="00000000" w14:paraId="400510AD" w14:textId="77777777">
      <w:pPr>
        <w:pStyle w:val="paragraph"/>
        <w:spacing w:before="0" w:beforeAutospacing="0" w:after="0" w:afterAutospacing="0"/>
        <w:ind w:left="1440" w:firstLine="720"/>
        <w:textAlignment w:val="baseline"/>
        <w:rPr>
          <w:rStyle w:val="scxw149224347"/>
          <w:rFonts w:ascii="Calibri" w:hAnsi="Calibri" w:cs="Calibri" w:eastAsiaTheme="majorEastAsia"/>
          <w:sz w:val="22"/>
          <w:szCs w:val="22"/>
        </w:rPr>
      </w:pPr>
      <w:hyperlink w:history="1" r:id="rId228">
        <w:r w:rsidRPr="005D14C7" w:rsidR="00642A06">
          <w:rPr>
            <w:rStyle w:val="Hyperlink"/>
            <w:rFonts w:ascii="Calibri" w:hAnsi="Calibri" w:cs="Calibri" w:eastAsiaTheme="majorEastAsia"/>
            <w:sz w:val="22"/>
            <w:szCs w:val="22"/>
          </w:rPr>
          <w:t>FID156 [Requested Removal Date]</w:t>
        </w:r>
      </w:hyperlink>
    </w:p>
    <w:p w:rsidRPr="00831FAF" w:rsidR="00642A06" w:rsidP="00642A06" w:rsidRDefault="00642A06" w14:paraId="1D5D96C4" w14:textId="77777777">
      <w:pPr>
        <w:pStyle w:val="Heading6"/>
        <w:ind w:left="720" w:firstLine="720"/>
      </w:pPr>
      <w:r w:rsidRPr="00831FAF">
        <w:t>(AM) PRODUCT Level Required Fields (All Types):</w:t>
      </w:r>
    </w:p>
    <w:p w:rsidRPr="00831FAF" w:rsidR="00642A06" w:rsidP="00642A06" w:rsidRDefault="00642A06" w14:paraId="2A6D8F7B" w14:textId="77777777">
      <w:pPr>
        <w:pStyle w:val="paragraph"/>
        <w:spacing w:before="0" w:beforeAutospacing="0" w:after="0" w:afterAutospacing="0"/>
        <w:ind w:firstLine="720"/>
        <w:textAlignment w:val="baseline"/>
        <w:rPr>
          <w:rFonts w:ascii="Calibri" w:hAnsi="Calibri" w:cs="Calibri"/>
          <w:color w:val="808080" w:themeColor="background1" w:themeShade="80"/>
          <w:sz w:val="22"/>
          <w:szCs w:val="22"/>
        </w:rPr>
      </w:pPr>
      <w:r>
        <w:rPr>
          <w:rFonts w:ascii="Calibri" w:hAnsi="Calibri" w:cs="Calibri"/>
          <w:sz w:val="22"/>
          <w:szCs w:val="22"/>
        </w:rPr>
        <w:tab/>
      </w:r>
      <w:r>
        <w:rPr>
          <w:rFonts w:ascii="Calibri" w:hAnsi="Calibri" w:cs="Calibri"/>
          <w:sz w:val="22"/>
          <w:szCs w:val="22"/>
        </w:rPr>
        <w:tab/>
      </w:r>
      <w:r w:rsidRPr="00831FAF">
        <w:rPr>
          <w:rFonts w:ascii="Calibri" w:hAnsi="Calibri" w:cs="Calibri"/>
          <w:color w:val="808080" w:themeColor="background1" w:themeShade="80"/>
          <w:sz w:val="22"/>
          <w:szCs w:val="22"/>
        </w:rPr>
        <w:t>(Many) Basic Setup Fields (Customer, Site, Product Type, Quantity, Sales Status, etc.)</w:t>
      </w:r>
    </w:p>
    <w:p w:rsidR="00642A06" w:rsidP="00642A06" w:rsidRDefault="00642A06" w14:paraId="482636F4" w14:textId="77777777">
      <w:pPr>
        <w:pStyle w:val="paragraph"/>
        <w:spacing w:before="0" w:beforeAutospacing="0" w:after="0" w:afterAutospacing="0"/>
        <w:ind w:firstLine="720"/>
        <w:textAlignment w:val="baseline"/>
        <w:rPr>
          <w:rFonts w:ascii="Calibri" w:hAnsi="Calibri" w:cs="Calibri"/>
          <w:sz w:val="22"/>
          <w:szCs w:val="22"/>
        </w:rPr>
      </w:pPr>
      <w:r>
        <w:rPr>
          <w:rFonts w:ascii="Calibri" w:hAnsi="Calibri" w:cs="Calibri"/>
          <w:sz w:val="22"/>
          <w:szCs w:val="22"/>
        </w:rPr>
        <w:tab/>
      </w:r>
      <w:r>
        <w:rPr>
          <w:rFonts w:ascii="Calibri" w:hAnsi="Calibri" w:cs="Calibri"/>
          <w:sz w:val="22"/>
          <w:szCs w:val="22"/>
        </w:rPr>
        <w:tab/>
      </w:r>
      <w:r>
        <w:rPr>
          <w:rFonts w:ascii="Calibri" w:hAnsi="Calibri" w:cs="Calibri"/>
          <w:sz w:val="22"/>
          <w:szCs w:val="22"/>
        </w:rPr>
        <w:t>[Placement Note]</w:t>
      </w:r>
    </w:p>
    <w:p w:rsidR="00642A06" w:rsidP="00642A06" w:rsidRDefault="00642A06" w14:paraId="7D16FD3D" w14:textId="77777777">
      <w:pPr>
        <w:pStyle w:val="paragraph"/>
        <w:spacing w:before="0" w:beforeAutospacing="0" w:after="0" w:afterAutospacing="0"/>
        <w:ind w:firstLine="720"/>
        <w:textAlignment w:val="baseline"/>
        <w:rPr>
          <w:rFonts w:ascii="Calibri" w:hAnsi="Calibri" w:cs="Calibri"/>
          <w:sz w:val="22"/>
          <w:szCs w:val="22"/>
        </w:rPr>
      </w:pPr>
      <w:r>
        <w:rPr>
          <w:rFonts w:ascii="Calibri" w:hAnsi="Calibri" w:cs="Calibri"/>
          <w:sz w:val="22"/>
          <w:szCs w:val="22"/>
        </w:rPr>
        <w:tab/>
      </w:r>
      <w:r>
        <w:rPr>
          <w:rFonts w:ascii="Calibri" w:hAnsi="Calibri" w:cs="Calibri"/>
          <w:sz w:val="22"/>
          <w:szCs w:val="22"/>
        </w:rPr>
        <w:tab/>
      </w:r>
      <w:r>
        <w:rPr>
          <w:rFonts w:ascii="Calibri" w:hAnsi="Calibri" w:cs="Calibri"/>
          <w:sz w:val="22"/>
          <w:szCs w:val="22"/>
        </w:rPr>
        <w:t>[Delivery Date]</w:t>
      </w:r>
    </w:p>
    <w:p w:rsidR="00642A06" w:rsidP="00642A06" w:rsidRDefault="00642A06" w14:paraId="75FDFBC0" w14:textId="77777777">
      <w:pPr>
        <w:pStyle w:val="paragraph"/>
        <w:spacing w:before="0" w:beforeAutospacing="0" w:after="0" w:afterAutospacing="0"/>
        <w:ind w:left="1440" w:firstLine="720"/>
        <w:textAlignment w:val="baseline"/>
        <w:rPr>
          <w:rFonts w:ascii="Calibri" w:hAnsi="Calibri" w:cs="Calibri"/>
          <w:sz w:val="22"/>
          <w:szCs w:val="22"/>
        </w:rPr>
      </w:pPr>
      <w:r>
        <w:rPr>
          <w:rFonts w:ascii="Calibri" w:hAnsi="Calibri" w:cs="Calibri"/>
          <w:sz w:val="22"/>
          <w:szCs w:val="22"/>
        </w:rPr>
        <w:t>(Complete) [Service Address]</w:t>
      </w:r>
    </w:p>
    <w:p w:rsidRPr="00831FAF" w:rsidR="00642A06" w:rsidP="00642A06" w:rsidRDefault="00642A06" w14:paraId="2BAFF8DA" w14:textId="77777777">
      <w:pPr>
        <w:pStyle w:val="Heading6"/>
        <w:ind w:left="720" w:firstLine="720"/>
      </w:pPr>
      <w:r w:rsidRPr="00831FAF">
        <w:t>(AM) FT Level Required Fields (All Types):</w:t>
      </w:r>
    </w:p>
    <w:p w:rsidR="00642A06" w:rsidP="00642A06" w:rsidRDefault="00000000" w14:paraId="18EA7FAA" w14:textId="77777777">
      <w:pPr>
        <w:pStyle w:val="paragraph"/>
        <w:spacing w:before="0" w:beforeAutospacing="0" w:after="0" w:afterAutospacing="0"/>
        <w:ind w:left="1440" w:firstLine="720"/>
        <w:textAlignment w:val="baseline"/>
        <w:rPr>
          <w:rStyle w:val="eop"/>
          <w:rFonts w:ascii="Calibri" w:hAnsi="Calibri" w:cs="Calibri"/>
          <w:sz w:val="22"/>
          <w:szCs w:val="22"/>
        </w:rPr>
      </w:pPr>
      <w:hyperlink w:tgtFrame="_blank" w:history="1" r:id="rId229">
        <w:r w:rsidR="00642A06">
          <w:rPr>
            <w:rStyle w:val="normaltextrun"/>
            <w:rFonts w:ascii="Calibri" w:hAnsi="Calibri" w:cs="Calibri" w:eastAsiaTheme="majorEastAsia"/>
            <w:color w:val="F79121"/>
            <w:sz w:val="22"/>
            <w:szCs w:val="22"/>
            <w:u w:val="single"/>
          </w:rPr>
          <w:t>FID6 [Ticket Type]</w:t>
        </w:r>
      </w:hyperlink>
      <w:r w:rsidR="00642A06">
        <w:rPr>
          <w:rStyle w:val="eop"/>
          <w:rFonts w:ascii="Calibri" w:hAnsi="Calibri" w:cs="Calibri"/>
          <w:sz w:val="22"/>
          <w:szCs w:val="22"/>
        </w:rPr>
        <w:t> </w:t>
      </w:r>
    </w:p>
    <w:p w:rsidR="00642A06" w:rsidP="00642A06" w:rsidRDefault="00000000" w14:paraId="773066A2" w14:textId="77777777">
      <w:pPr>
        <w:pStyle w:val="paragraph"/>
        <w:spacing w:before="0" w:beforeAutospacing="0" w:after="0" w:afterAutospacing="0"/>
        <w:ind w:left="1440" w:firstLine="720"/>
        <w:textAlignment w:val="baseline"/>
        <w:rPr>
          <w:rStyle w:val="eop"/>
          <w:rFonts w:ascii="Calibri" w:hAnsi="Calibri" w:cs="Calibri"/>
          <w:sz w:val="22"/>
          <w:szCs w:val="22"/>
        </w:rPr>
      </w:pPr>
      <w:hyperlink w:history="1" r:id="rId230">
        <w:r w:rsidRPr="00593D59" w:rsidR="00642A06">
          <w:rPr>
            <w:rStyle w:val="Hyperlink"/>
            <w:rFonts w:ascii="Calibri" w:hAnsi="Calibri" w:cs="Calibri"/>
            <w:sz w:val="22"/>
            <w:szCs w:val="22"/>
          </w:rPr>
          <w:t>FID9 [Send To Fulfillment]</w:t>
        </w:r>
      </w:hyperlink>
    </w:p>
    <w:p w:rsidR="00642A06" w:rsidP="00642A06" w:rsidRDefault="00000000" w14:paraId="16DE58CE" w14:textId="77777777">
      <w:pPr>
        <w:pStyle w:val="paragraph"/>
        <w:spacing w:before="0" w:beforeAutospacing="0" w:after="0" w:afterAutospacing="0"/>
        <w:ind w:left="1440" w:firstLine="720"/>
        <w:textAlignment w:val="baseline"/>
        <w:rPr>
          <w:rFonts w:ascii="Calibri" w:hAnsi="Calibri" w:cs="Calibri"/>
          <w:sz w:val="22"/>
          <w:szCs w:val="22"/>
        </w:rPr>
      </w:pPr>
      <w:hyperlink w:history="1" r:id="rId231">
        <w:r w:rsidRPr="009A7E02" w:rsidR="00642A06">
          <w:rPr>
            <w:rStyle w:val="Hyperlink"/>
            <w:rFonts w:ascii="Calibri" w:hAnsi="Calibri" w:cs="Calibri"/>
            <w:sz w:val="22"/>
            <w:szCs w:val="22"/>
          </w:rPr>
          <w:t>FID8 [Ticket Notes]</w:t>
        </w:r>
      </w:hyperlink>
      <w:r w:rsidR="00642A06">
        <w:rPr>
          <w:rFonts w:ascii="Calibri" w:hAnsi="Calibri" w:cs="Calibri"/>
          <w:sz w:val="22"/>
          <w:szCs w:val="22"/>
        </w:rPr>
        <w:t xml:space="preserve"> (If applicable)</w:t>
      </w:r>
    </w:p>
    <w:p w:rsidR="00642A06" w:rsidP="00642A06" w:rsidRDefault="00000000" w14:paraId="6B01855D" w14:textId="77777777">
      <w:pPr>
        <w:pStyle w:val="paragraph"/>
        <w:spacing w:before="0" w:beforeAutospacing="0" w:after="0" w:afterAutospacing="0"/>
        <w:ind w:left="1440" w:firstLine="720"/>
        <w:textAlignment w:val="baseline"/>
        <w:rPr>
          <w:rFonts w:ascii="Calibri" w:hAnsi="Calibri" w:cs="Calibri"/>
          <w:sz w:val="22"/>
          <w:szCs w:val="22"/>
        </w:rPr>
      </w:pPr>
      <w:hyperlink w:history="1" r:id="rId232">
        <w:r w:rsidRPr="005B26AB" w:rsidR="00642A06">
          <w:rPr>
            <w:rStyle w:val="Hyperlink"/>
            <w:rFonts w:ascii="Calibri" w:hAnsi="Calibri" w:cs="Calibri"/>
            <w:sz w:val="22"/>
            <w:szCs w:val="22"/>
          </w:rPr>
          <w:t>FID254 [Priority Request]</w:t>
        </w:r>
      </w:hyperlink>
      <w:r w:rsidR="00642A06">
        <w:rPr>
          <w:rFonts w:ascii="Calibri" w:hAnsi="Calibri" w:cs="Calibri"/>
          <w:sz w:val="22"/>
          <w:szCs w:val="22"/>
        </w:rPr>
        <w:t xml:space="preserve"> (if applicable)</w:t>
      </w:r>
    </w:p>
    <w:p w:rsidR="00642A06" w:rsidP="00642A06" w:rsidRDefault="00000000" w14:paraId="34663945" w14:textId="77777777">
      <w:pPr>
        <w:pStyle w:val="paragraph"/>
        <w:spacing w:before="0" w:beforeAutospacing="0" w:after="0" w:afterAutospacing="0"/>
        <w:ind w:left="1440" w:firstLine="720"/>
        <w:textAlignment w:val="baseline"/>
        <w:rPr>
          <w:rFonts w:ascii="Calibri" w:hAnsi="Calibri" w:cs="Calibri"/>
          <w:sz w:val="22"/>
          <w:szCs w:val="22"/>
        </w:rPr>
      </w:pPr>
      <w:hyperlink w:history="1" r:id="rId233">
        <w:r w:rsidRPr="009A7E02" w:rsidR="00642A06">
          <w:rPr>
            <w:rStyle w:val="Hyperlink"/>
            <w:rFonts w:ascii="Calibri" w:hAnsi="Calibri" w:cs="Calibri"/>
            <w:sz w:val="22"/>
            <w:szCs w:val="22"/>
          </w:rPr>
          <w:t>FID370 [Same Day Request]</w:t>
        </w:r>
      </w:hyperlink>
      <w:r w:rsidR="00642A06">
        <w:rPr>
          <w:rFonts w:ascii="Calibri" w:hAnsi="Calibri" w:cs="Calibri"/>
          <w:sz w:val="22"/>
          <w:szCs w:val="22"/>
        </w:rPr>
        <w:t xml:space="preserve"> (if applicable)</w:t>
      </w:r>
    </w:p>
    <w:p w:rsidR="007377C0" w:rsidP="007377C0" w:rsidRDefault="007377C0" w14:paraId="3C3800E8" w14:textId="2F652BA4">
      <w:pPr>
        <w:pStyle w:val="paragraph"/>
        <w:spacing w:before="0" w:beforeAutospacing="0" w:after="0" w:afterAutospacing="0"/>
        <w:ind w:left="1440" w:firstLine="720"/>
        <w:textAlignment w:val="baseline"/>
        <w:rPr>
          <w:rFonts w:ascii="Calibri" w:hAnsi="Calibri" w:cs="Calibri"/>
          <w:sz w:val="22"/>
          <w:szCs w:val="22"/>
        </w:rPr>
      </w:pPr>
      <w:hyperlink w:history="1" r:id="rId234">
        <w:r w:rsidRPr="005B26AB">
          <w:rPr>
            <w:rStyle w:val="Hyperlink"/>
            <w:rFonts w:ascii="Calibri" w:hAnsi="Calibri" w:cs="Calibri"/>
            <w:sz w:val="22"/>
            <w:szCs w:val="22"/>
          </w:rPr>
          <w:t>FID</w:t>
        </w:r>
        <w:r w:rsidR="00153D2B">
          <w:rPr>
            <w:rStyle w:val="Hyperlink"/>
            <w:rFonts w:ascii="Calibri" w:hAnsi="Calibri" w:cs="Calibri"/>
            <w:sz w:val="22"/>
            <w:szCs w:val="22"/>
          </w:rPr>
          <w:t>154 [Requested Service Date</w:t>
        </w:r>
        <w:r w:rsidRPr="005B26AB">
          <w:rPr>
            <w:rStyle w:val="Hyperlink"/>
            <w:rFonts w:ascii="Calibri" w:hAnsi="Calibri" w:cs="Calibri"/>
            <w:sz w:val="22"/>
            <w:szCs w:val="22"/>
          </w:rPr>
          <w:t>]</w:t>
        </w:r>
      </w:hyperlink>
      <w:r>
        <w:rPr>
          <w:rFonts w:ascii="Calibri" w:hAnsi="Calibri" w:cs="Calibri"/>
          <w:sz w:val="22"/>
          <w:szCs w:val="22"/>
        </w:rPr>
        <w:t xml:space="preserve"> (if applicable)</w:t>
      </w:r>
    </w:p>
    <w:p w:rsidR="007377C0" w:rsidP="007377C0" w:rsidRDefault="007377C0" w14:paraId="780D95C8" w14:textId="6682A733">
      <w:pPr>
        <w:pStyle w:val="paragraph"/>
        <w:spacing w:before="0" w:beforeAutospacing="0" w:after="0" w:afterAutospacing="0"/>
        <w:ind w:left="1440" w:firstLine="720"/>
        <w:textAlignment w:val="baseline"/>
        <w:rPr>
          <w:rFonts w:ascii="Calibri" w:hAnsi="Calibri" w:cs="Calibri"/>
          <w:sz w:val="22"/>
          <w:szCs w:val="22"/>
        </w:rPr>
      </w:pPr>
      <w:hyperlink w:history="1" r:id="rId235">
        <w:r w:rsidRPr="009A7E02">
          <w:rPr>
            <w:rStyle w:val="Hyperlink"/>
            <w:rFonts w:ascii="Calibri" w:hAnsi="Calibri" w:cs="Calibri"/>
            <w:sz w:val="22"/>
            <w:szCs w:val="22"/>
          </w:rPr>
          <w:t>FID</w:t>
        </w:r>
        <w:r w:rsidR="001D3FF0">
          <w:rPr>
            <w:rStyle w:val="Hyperlink"/>
            <w:rFonts w:ascii="Calibri" w:hAnsi="Calibri" w:cs="Calibri"/>
            <w:sz w:val="22"/>
            <w:szCs w:val="22"/>
          </w:rPr>
          <w:t>185 [Requested Service Time</w:t>
        </w:r>
        <w:r w:rsidRPr="009A7E02">
          <w:rPr>
            <w:rStyle w:val="Hyperlink"/>
            <w:rFonts w:ascii="Calibri" w:hAnsi="Calibri" w:cs="Calibri"/>
            <w:sz w:val="22"/>
            <w:szCs w:val="22"/>
          </w:rPr>
          <w:t>]</w:t>
        </w:r>
      </w:hyperlink>
      <w:r>
        <w:rPr>
          <w:rFonts w:ascii="Calibri" w:hAnsi="Calibri" w:cs="Calibri"/>
          <w:sz w:val="22"/>
          <w:szCs w:val="22"/>
        </w:rPr>
        <w:t xml:space="preserve"> (if applicable)</w:t>
      </w:r>
    </w:p>
    <w:p w:rsidRPr="00831FAF" w:rsidR="00642A06" w:rsidP="00642A06" w:rsidRDefault="00642A06" w14:paraId="50AFE8E7" w14:textId="77777777">
      <w:pPr>
        <w:pStyle w:val="Heading6"/>
        <w:ind w:left="720" w:firstLine="720"/>
      </w:pPr>
      <w:r w:rsidRPr="00831FAF">
        <w:t>(FT) FT Level Required Fields (All Types):</w:t>
      </w:r>
    </w:p>
    <w:p w:rsidR="00642A06" w:rsidP="00642A06" w:rsidRDefault="00642A06" w14:paraId="0786C1C9" w14:textId="77777777">
      <w:pPr>
        <w:pStyle w:val="paragraph"/>
        <w:spacing w:before="0" w:beforeAutospacing="0" w:after="0" w:afterAutospacing="0"/>
        <w:textAlignment w:val="baseline"/>
        <w:rPr>
          <w:rFonts w:ascii="Calibri" w:hAnsi="Calibri" w:cs="Calibri"/>
          <w:sz w:val="22"/>
          <w:szCs w:val="22"/>
        </w:rPr>
      </w:pPr>
      <w:r>
        <w:rPr>
          <w:rFonts w:ascii="Calibri" w:hAnsi="Calibri" w:cs="Calibri"/>
          <w:sz w:val="22"/>
          <w:szCs w:val="22"/>
        </w:rPr>
        <w:tab/>
      </w:r>
      <w:r>
        <w:rPr>
          <w:rFonts w:ascii="Calibri" w:hAnsi="Calibri" w:cs="Calibri"/>
          <w:sz w:val="22"/>
          <w:szCs w:val="22"/>
        </w:rPr>
        <w:tab/>
      </w:r>
      <w:r>
        <w:rPr>
          <w:rFonts w:ascii="Calibri" w:hAnsi="Calibri" w:cs="Calibri"/>
          <w:sz w:val="22"/>
          <w:szCs w:val="22"/>
        </w:rPr>
        <w:tab/>
      </w:r>
      <w:hyperlink w:history="1" r:id="rId236">
        <w:r w:rsidRPr="00F707F3">
          <w:rPr>
            <w:rStyle w:val="Hyperlink"/>
            <w:rFonts w:ascii="Calibri" w:hAnsi="Calibri" w:cs="Calibri"/>
            <w:sz w:val="22"/>
            <w:szCs w:val="22"/>
          </w:rPr>
          <w:t>FID16 [Fulfillment Rep]</w:t>
        </w:r>
      </w:hyperlink>
      <w:r>
        <w:rPr>
          <w:rFonts w:ascii="Calibri" w:hAnsi="Calibri" w:cs="Calibri"/>
          <w:sz w:val="22"/>
          <w:szCs w:val="22"/>
        </w:rPr>
        <w:t xml:space="preserve"> (Assignment)</w:t>
      </w:r>
    </w:p>
    <w:p w:rsidR="00642A06" w:rsidP="00642A06" w:rsidRDefault="00000000" w14:paraId="57C4E3A8" w14:textId="77777777">
      <w:pPr>
        <w:pStyle w:val="paragraph"/>
        <w:spacing w:before="0" w:beforeAutospacing="0" w:after="0" w:afterAutospacing="0"/>
        <w:ind w:left="1440" w:firstLine="720"/>
        <w:textAlignment w:val="baseline"/>
        <w:rPr>
          <w:rFonts w:ascii="Calibri" w:hAnsi="Calibri" w:cs="Calibri"/>
          <w:sz w:val="22"/>
          <w:szCs w:val="22"/>
        </w:rPr>
      </w:pPr>
      <w:hyperlink w:history="1" r:id="rId237">
        <w:r w:rsidRPr="00F707F3" w:rsidR="00642A06">
          <w:rPr>
            <w:rStyle w:val="Hyperlink"/>
            <w:rFonts w:ascii="Calibri" w:hAnsi="Calibri" w:cs="Calibri"/>
            <w:sz w:val="22"/>
            <w:szCs w:val="22"/>
          </w:rPr>
          <w:t>FID120 [Accept Ticket]</w:t>
        </w:r>
      </w:hyperlink>
      <w:r w:rsidR="00642A06">
        <w:rPr>
          <w:rFonts w:ascii="Calibri" w:hAnsi="Calibri" w:cs="Calibri"/>
          <w:sz w:val="22"/>
          <w:szCs w:val="22"/>
        </w:rPr>
        <w:t xml:space="preserve"> (KPI Tracking)</w:t>
      </w:r>
    </w:p>
    <w:p w:rsidR="00642A06" w:rsidP="00642A06" w:rsidRDefault="00000000" w14:paraId="375E813E" w14:textId="77777777">
      <w:pPr>
        <w:pStyle w:val="paragraph"/>
        <w:spacing w:before="0" w:beforeAutospacing="0" w:after="0" w:afterAutospacing="0"/>
        <w:ind w:left="1440" w:firstLine="720"/>
        <w:textAlignment w:val="baseline"/>
        <w:rPr>
          <w:rStyle w:val="eop"/>
          <w:rFonts w:ascii="Calibri" w:hAnsi="Calibri" w:cs="Calibri"/>
          <w:sz w:val="22"/>
          <w:szCs w:val="22"/>
        </w:rPr>
      </w:pPr>
      <w:hyperlink w:history="1" r:id="rId238">
        <w:r w:rsidRPr="00F707F3" w:rsidR="00642A06">
          <w:rPr>
            <w:rStyle w:val="Hyperlink"/>
            <w:rFonts w:ascii="Calibri" w:hAnsi="Calibri" w:cs="Calibri"/>
            <w:sz w:val="22"/>
            <w:szCs w:val="22"/>
          </w:rPr>
          <w:t>FID11 [Submit Response]</w:t>
        </w:r>
      </w:hyperlink>
      <w:r w:rsidR="00642A06">
        <w:rPr>
          <w:rFonts w:ascii="Calibri" w:hAnsi="Calibri" w:cs="Calibri"/>
          <w:sz w:val="22"/>
          <w:szCs w:val="22"/>
        </w:rPr>
        <w:t xml:space="preserve"> (Ticket Completion)</w:t>
      </w:r>
    </w:p>
    <w:p w:rsidR="00642A06" w:rsidP="00642A06" w:rsidRDefault="00642A06" w14:paraId="3F90FFDD" w14:textId="77777777">
      <w:pPr>
        <w:pStyle w:val="Heading4"/>
        <w:rPr>
          <w:rStyle w:val="normaltextrun"/>
          <w:rFonts w:ascii="Calibri Light" w:hAnsi="Calibri Light" w:cs="Calibri Light"/>
          <w:i w:val="0"/>
          <w:iCs w:val="0"/>
          <w:color w:val="CA6D07"/>
        </w:rPr>
      </w:pPr>
      <w:r>
        <w:rPr>
          <w:rStyle w:val="normaltextrun"/>
          <w:rFonts w:ascii="Calibri Light" w:hAnsi="Calibri Light" w:cs="Calibri Light"/>
          <w:color w:val="CA6D07"/>
        </w:rPr>
        <w:t>Initial Fulfillment Ticket Type</w:t>
      </w:r>
    </w:p>
    <w:p w:rsidR="00642A06" w:rsidP="00642A06" w:rsidRDefault="00642A06" w14:paraId="38B4A10B" w14:textId="77777777">
      <w:pPr>
        <w:pStyle w:val="paragraph"/>
        <w:spacing w:before="0" w:beforeAutospacing="0" w:after="0" w:afterAutospacing="0"/>
        <w:ind w:left="720"/>
        <w:textAlignment w:val="baseline"/>
        <w:rPr>
          <w:rStyle w:val="normaltextrun"/>
          <w:rFonts w:ascii="Calibri" w:hAnsi="Calibri" w:cs="Calibri" w:eastAsiaTheme="majorEastAsia"/>
          <w:sz w:val="22"/>
          <w:szCs w:val="22"/>
        </w:rPr>
      </w:pPr>
      <w:r>
        <w:rPr>
          <w:rStyle w:val="normaltextrun"/>
          <w:rFonts w:ascii="Calibri" w:hAnsi="Calibri" w:cs="Calibri" w:eastAsiaTheme="majorEastAsia"/>
          <w:sz w:val="22"/>
          <w:szCs w:val="22"/>
        </w:rPr>
        <w:t>The Initial Fulfillment type (and additional AM required fields) for a product are delegated by the quotation method. In the case of a Statistical Model quote, a ‘Delivery’ type fulfillment ticket infers a ‘Hauler Quote’ component/workflow.</w:t>
      </w:r>
    </w:p>
    <w:p w:rsidR="00642A06" w:rsidP="00642A06" w:rsidRDefault="00642A06" w14:paraId="04930216" w14:textId="77777777">
      <w:pPr>
        <w:pStyle w:val="paragraph"/>
        <w:spacing w:before="0" w:beforeAutospacing="0" w:after="0" w:afterAutospacing="0"/>
        <w:ind w:left="720"/>
        <w:textAlignment w:val="baseline"/>
        <w:rPr>
          <w:rFonts w:ascii="Segoe UI" w:hAnsi="Segoe UI" w:cs="Segoe UI"/>
          <w:sz w:val="18"/>
          <w:szCs w:val="18"/>
        </w:rPr>
      </w:pPr>
    </w:p>
    <w:tbl>
      <w:tblPr>
        <w:tblStyle w:val="ListTable3-Accent1"/>
        <w:tblW w:w="10992" w:type="dxa"/>
        <w:tblInd w:w="-5" w:type="dxa"/>
        <w:tblLook w:val="04A0" w:firstRow="1" w:lastRow="0" w:firstColumn="1" w:lastColumn="0" w:noHBand="0" w:noVBand="1"/>
      </w:tblPr>
      <w:tblGrid>
        <w:gridCol w:w="3660"/>
        <w:gridCol w:w="3666"/>
        <w:gridCol w:w="3666"/>
      </w:tblGrid>
      <w:tr w:rsidR="00642A06" w:rsidTr="00D1580C" w14:paraId="65C9B763" w14:textId="77777777">
        <w:trPr>
          <w:cnfStyle w:val="100000000000" w:firstRow="1" w:lastRow="0" w:firstColumn="0" w:lastColumn="0" w:oddVBand="0" w:evenVBand="0" w:oddHBand="0" w:evenHBand="0" w:firstRowFirstColumn="0" w:firstRowLastColumn="0" w:lastRowFirstColumn="0" w:lastRowLastColumn="0"/>
          <w:trHeight w:val="264"/>
        </w:trPr>
        <w:tc>
          <w:tcPr>
            <w:cnfStyle w:val="001000000100" w:firstRow="0" w:lastRow="0" w:firstColumn="1" w:lastColumn="0" w:oddVBand="0" w:evenVBand="0" w:oddHBand="0" w:evenHBand="0" w:firstRowFirstColumn="1" w:firstRowLastColumn="0" w:lastRowFirstColumn="0" w:lastRowLastColumn="0"/>
            <w:tcW w:w="3660" w:type="dxa"/>
          </w:tcPr>
          <w:p w:rsidRPr="00F87F0A" w:rsidR="00642A06" w:rsidP="00D1580C" w:rsidRDefault="00642A06" w14:paraId="16C3A65D" w14:textId="77777777">
            <w:pPr>
              <w:pStyle w:val="paragraph"/>
              <w:spacing w:before="0" w:beforeAutospacing="0" w:after="0" w:afterAutospacing="0"/>
              <w:textAlignment w:val="baseline"/>
              <w:rPr>
                <w:rFonts w:ascii="Calibri Light" w:hAnsi="Calibri Light" w:cs="Calibri Light"/>
                <w:sz w:val="22"/>
                <w:szCs w:val="22"/>
              </w:rPr>
            </w:pPr>
            <w:r w:rsidRPr="00F87F0A">
              <w:rPr>
                <w:rFonts w:ascii="Calibri Light" w:hAnsi="Calibri Light" w:cs="Calibri Light"/>
                <w:sz w:val="22"/>
                <w:szCs w:val="22"/>
              </w:rPr>
              <w:t>Quotation Type</w:t>
            </w:r>
          </w:p>
        </w:tc>
        <w:tc>
          <w:tcPr>
            <w:tcW w:w="3666" w:type="dxa"/>
          </w:tcPr>
          <w:p w:rsidRPr="00F87F0A" w:rsidR="00642A06" w:rsidP="00D1580C" w:rsidRDefault="00642A06" w14:paraId="6AD2033E" w14:textId="77777777">
            <w:pPr>
              <w:pStyle w:val="paragraph"/>
              <w:spacing w:before="0" w:beforeAutospacing="0" w:after="0" w:afterAutospacing="0"/>
              <w:textAlignment w:val="baseline"/>
              <w:cnfStyle w:val="100000000000" w:firstRow="1" w:lastRow="0" w:firstColumn="0" w:lastColumn="0" w:oddVBand="0" w:evenVBand="0" w:oddHBand="0" w:evenHBand="0" w:firstRowFirstColumn="0" w:firstRowLastColumn="0" w:lastRowFirstColumn="0" w:lastRowLastColumn="0"/>
              <w:rPr>
                <w:rFonts w:ascii="Calibri Light" w:hAnsi="Calibri Light" w:cs="Calibri Light"/>
                <w:sz w:val="22"/>
                <w:szCs w:val="22"/>
              </w:rPr>
            </w:pPr>
            <w:r>
              <w:rPr>
                <w:rFonts w:ascii="Calibri Light" w:hAnsi="Calibri Light" w:cs="Calibri Light"/>
                <w:sz w:val="22"/>
                <w:szCs w:val="22"/>
              </w:rPr>
              <w:t xml:space="preserve">AM Product(s) </w:t>
            </w:r>
            <w:r w:rsidRPr="00F87F0A">
              <w:rPr>
                <w:rFonts w:ascii="Calibri Light" w:hAnsi="Calibri Light" w:cs="Calibri Light"/>
                <w:sz w:val="22"/>
                <w:szCs w:val="22"/>
              </w:rPr>
              <w:t xml:space="preserve">Required </w:t>
            </w:r>
            <w:r>
              <w:rPr>
                <w:rFonts w:ascii="Calibri Light" w:hAnsi="Calibri Light" w:cs="Calibri Light"/>
                <w:sz w:val="22"/>
                <w:szCs w:val="22"/>
              </w:rPr>
              <w:t xml:space="preserve">Charges </w:t>
            </w:r>
            <w:r w:rsidRPr="00F87F0A">
              <w:rPr>
                <w:rFonts w:ascii="Calibri Light" w:hAnsi="Calibri Light" w:cs="Calibri Light"/>
                <w:sz w:val="22"/>
                <w:szCs w:val="22"/>
              </w:rPr>
              <w:t>Fields</w:t>
            </w:r>
          </w:p>
        </w:tc>
        <w:tc>
          <w:tcPr>
            <w:tcW w:w="3666" w:type="dxa"/>
          </w:tcPr>
          <w:p w:rsidRPr="00F87F0A" w:rsidR="00642A06" w:rsidP="00D1580C" w:rsidRDefault="00642A06" w14:paraId="15D349FA" w14:textId="77777777">
            <w:pPr>
              <w:pStyle w:val="paragraph"/>
              <w:spacing w:before="0" w:beforeAutospacing="0" w:after="0" w:afterAutospacing="0"/>
              <w:textAlignment w:val="baseline"/>
              <w:cnfStyle w:val="100000000000" w:firstRow="1" w:lastRow="0" w:firstColumn="0" w:lastColumn="0" w:oddVBand="0" w:evenVBand="0" w:oddHBand="0" w:evenHBand="0" w:firstRowFirstColumn="0" w:firstRowLastColumn="0" w:lastRowFirstColumn="0" w:lastRowLastColumn="0"/>
              <w:rPr>
                <w:rFonts w:ascii="Calibri Light" w:hAnsi="Calibri Light" w:cs="Calibri Light"/>
                <w:sz w:val="22"/>
                <w:szCs w:val="22"/>
              </w:rPr>
            </w:pPr>
            <w:r w:rsidRPr="00F87F0A">
              <w:rPr>
                <w:rFonts w:ascii="Calibri Light" w:hAnsi="Calibri Light" w:cs="Calibri Light"/>
                <w:sz w:val="22"/>
                <w:szCs w:val="22"/>
              </w:rPr>
              <w:t>Fulfillment Ticket Type</w:t>
            </w:r>
          </w:p>
        </w:tc>
      </w:tr>
      <w:tr w:rsidR="00642A06" w:rsidTr="00D1580C" w14:paraId="5ADEDB98" w14:textId="77777777">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3660" w:type="dxa"/>
          </w:tcPr>
          <w:p w:rsidRPr="00F87F0A" w:rsidR="00642A06" w:rsidP="00D1580C" w:rsidRDefault="00642A06" w14:paraId="068D3A51" w14:textId="77777777">
            <w:pPr>
              <w:pStyle w:val="paragraph"/>
              <w:spacing w:before="0" w:beforeAutospacing="0" w:after="0" w:afterAutospacing="0"/>
              <w:textAlignment w:val="baseline"/>
              <w:rPr>
                <w:rFonts w:ascii="Calibri Light" w:hAnsi="Calibri Light" w:cs="Calibri Light"/>
                <w:color w:val="CA6D07"/>
                <w:sz w:val="22"/>
                <w:szCs w:val="22"/>
              </w:rPr>
            </w:pPr>
            <w:r>
              <w:rPr>
                <w:rFonts w:ascii="Calibri Light" w:hAnsi="Calibri Light" w:cs="Calibri Light"/>
                <w:color w:val="CA6D07"/>
                <w:sz w:val="22"/>
                <w:szCs w:val="22"/>
              </w:rPr>
              <w:t>Pricing Tool - Statistical Model</w:t>
            </w:r>
          </w:p>
        </w:tc>
        <w:tc>
          <w:tcPr>
            <w:tcW w:w="3666" w:type="dxa"/>
          </w:tcPr>
          <w:p w:rsidRPr="00F87F0A" w:rsidR="00642A06" w:rsidP="00D1580C" w:rsidRDefault="00642A06" w14:paraId="7302F7BC" w14:textId="77777777">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rPr>
                <w:rFonts w:ascii="Calibri Light" w:hAnsi="Calibri Light" w:cs="Calibri Light"/>
                <w:color w:val="CA6D07"/>
                <w:sz w:val="22"/>
                <w:szCs w:val="22"/>
              </w:rPr>
            </w:pPr>
            <w:r>
              <w:rPr>
                <w:rFonts w:ascii="Calibri Light" w:hAnsi="Calibri Light" w:cs="Calibri Light"/>
                <w:color w:val="CA6D07"/>
                <w:sz w:val="22"/>
                <w:szCs w:val="22"/>
              </w:rPr>
              <w:t xml:space="preserve">(Many) Customer </w:t>
            </w:r>
          </w:p>
        </w:tc>
        <w:tc>
          <w:tcPr>
            <w:tcW w:w="3666" w:type="dxa"/>
          </w:tcPr>
          <w:p w:rsidRPr="00F87F0A" w:rsidR="00642A06" w:rsidP="00D1580C" w:rsidRDefault="00642A06" w14:paraId="53E6DDFB" w14:textId="77777777">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rPr>
                <w:rFonts w:ascii="Calibri Light" w:hAnsi="Calibri Light" w:cs="Calibri Light"/>
                <w:color w:val="CA6D07"/>
                <w:sz w:val="22"/>
                <w:szCs w:val="22"/>
              </w:rPr>
            </w:pPr>
            <w:r>
              <w:rPr>
                <w:rFonts w:ascii="Calibri Light" w:hAnsi="Calibri Light" w:cs="Calibri Light"/>
                <w:color w:val="CA6D07"/>
                <w:sz w:val="22"/>
                <w:szCs w:val="22"/>
              </w:rPr>
              <w:t>“Delivery”</w:t>
            </w:r>
          </w:p>
        </w:tc>
      </w:tr>
      <w:tr w:rsidR="00642A06" w:rsidTr="00D1580C" w14:paraId="0A671564" w14:textId="77777777">
        <w:trPr>
          <w:trHeight w:val="264"/>
        </w:trPr>
        <w:tc>
          <w:tcPr>
            <w:cnfStyle w:val="001000000000" w:firstRow="0" w:lastRow="0" w:firstColumn="1" w:lastColumn="0" w:oddVBand="0" w:evenVBand="0" w:oddHBand="0" w:evenHBand="0" w:firstRowFirstColumn="0" w:firstRowLastColumn="0" w:lastRowFirstColumn="0" w:lastRowLastColumn="0"/>
            <w:tcW w:w="3660" w:type="dxa"/>
          </w:tcPr>
          <w:p w:rsidRPr="00F87F0A" w:rsidR="00642A06" w:rsidP="00D1580C" w:rsidRDefault="00642A06" w14:paraId="329B4843" w14:textId="77777777">
            <w:pPr>
              <w:pStyle w:val="paragraph"/>
              <w:spacing w:before="0" w:beforeAutospacing="0" w:after="0" w:afterAutospacing="0"/>
              <w:textAlignment w:val="baseline"/>
              <w:rPr>
                <w:rFonts w:ascii="Calibri Light" w:hAnsi="Calibri Light" w:cs="Calibri Light"/>
                <w:color w:val="CA6D07"/>
                <w:sz w:val="22"/>
                <w:szCs w:val="22"/>
              </w:rPr>
            </w:pPr>
            <w:r>
              <w:rPr>
                <w:rFonts w:ascii="Calibri Light" w:hAnsi="Calibri Light" w:cs="Calibri Light"/>
                <w:color w:val="CA6D07"/>
                <w:sz w:val="22"/>
                <w:szCs w:val="22"/>
              </w:rPr>
              <w:t>Pricing Tool - Premier Service Provider</w:t>
            </w:r>
          </w:p>
        </w:tc>
        <w:tc>
          <w:tcPr>
            <w:tcW w:w="3666" w:type="dxa"/>
          </w:tcPr>
          <w:p w:rsidRPr="00F87F0A" w:rsidR="00642A06" w:rsidP="00D1580C" w:rsidRDefault="00642A06" w14:paraId="0A2FF75A" w14:textId="77777777">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Fonts w:ascii="Calibri Light" w:hAnsi="Calibri Light" w:cs="Calibri Light"/>
                <w:color w:val="CA6D07"/>
                <w:sz w:val="22"/>
                <w:szCs w:val="22"/>
              </w:rPr>
            </w:pPr>
            <w:r>
              <w:rPr>
                <w:rFonts w:ascii="Calibri Light" w:hAnsi="Calibri Light" w:cs="Calibri Light"/>
                <w:color w:val="CA6D07"/>
                <w:sz w:val="22"/>
                <w:szCs w:val="22"/>
              </w:rPr>
              <w:t>(Many) Customer, (Many) Vendor</w:t>
            </w:r>
          </w:p>
        </w:tc>
        <w:tc>
          <w:tcPr>
            <w:tcW w:w="3666" w:type="dxa"/>
          </w:tcPr>
          <w:p w:rsidRPr="00F87F0A" w:rsidR="00642A06" w:rsidP="00D1580C" w:rsidRDefault="00642A06" w14:paraId="6D30F655" w14:textId="77777777">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Fonts w:ascii="Calibri Light" w:hAnsi="Calibri Light" w:cs="Calibri Light"/>
                <w:color w:val="CA6D07"/>
                <w:sz w:val="22"/>
                <w:szCs w:val="22"/>
              </w:rPr>
            </w:pPr>
            <w:r>
              <w:rPr>
                <w:rFonts w:ascii="Calibri Light" w:hAnsi="Calibri Light" w:cs="Calibri Light"/>
                <w:color w:val="CA6D07"/>
                <w:sz w:val="22"/>
                <w:szCs w:val="22"/>
              </w:rPr>
              <w:t>“Delivery”</w:t>
            </w:r>
          </w:p>
        </w:tc>
      </w:tr>
      <w:tr w:rsidR="00642A06" w:rsidTr="00D1580C" w14:paraId="0B133E02" w14:textId="77777777">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3660" w:type="dxa"/>
          </w:tcPr>
          <w:p w:rsidRPr="00F87F0A" w:rsidR="00642A06" w:rsidP="00D1580C" w:rsidRDefault="00642A06" w14:paraId="2FAC5035" w14:textId="77777777">
            <w:pPr>
              <w:pStyle w:val="paragraph"/>
              <w:spacing w:before="0" w:beforeAutospacing="0" w:after="0" w:afterAutospacing="0"/>
              <w:textAlignment w:val="baseline"/>
              <w:rPr>
                <w:rFonts w:ascii="Calibri Light" w:hAnsi="Calibri Light" w:cs="Calibri Light"/>
                <w:color w:val="CA6D07"/>
                <w:sz w:val="22"/>
                <w:szCs w:val="22"/>
              </w:rPr>
            </w:pPr>
            <w:r>
              <w:rPr>
                <w:rFonts w:ascii="Calibri Light" w:hAnsi="Calibri Light" w:cs="Calibri Light"/>
                <w:color w:val="CA6D07"/>
                <w:sz w:val="22"/>
                <w:szCs w:val="22"/>
              </w:rPr>
              <w:t>Fully Custom</w:t>
            </w:r>
          </w:p>
        </w:tc>
        <w:tc>
          <w:tcPr>
            <w:tcW w:w="3666" w:type="dxa"/>
          </w:tcPr>
          <w:p w:rsidRPr="00F87F0A" w:rsidR="00642A06" w:rsidP="00D1580C" w:rsidRDefault="00642A06" w14:paraId="008DC18C" w14:textId="77777777">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rPr>
                <w:rFonts w:ascii="Calibri Light" w:hAnsi="Calibri Light" w:cs="Calibri Light"/>
                <w:color w:val="CA6D07"/>
                <w:sz w:val="22"/>
                <w:szCs w:val="22"/>
              </w:rPr>
            </w:pPr>
            <w:r>
              <w:rPr>
                <w:rFonts w:ascii="Calibri Light" w:hAnsi="Calibri Light" w:cs="Calibri Light"/>
                <w:color w:val="CA6D07"/>
                <w:sz w:val="22"/>
                <w:szCs w:val="22"/>
              </w:rPr>
              <w:t>N/A</w:t>
            </w:r>
          </w:p>
        </w:tc>
        <w:tc>
          <w:tcPr>
            <w:tcW w:w="3666" w:type="dxa"/>
          </w:tcPr>
          <w:p w:rsidRPr="00F87F0A" w:rsidR="00642A06" w:rsidP="00D1580C" w:rsidRDefault="00642A06" w14:paraId="5946C57D" w14:textId="77777777">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rPr>
                <w:rFonts w:ascii="Calibri Light" w:hAnsi="Calibri Light" w:cs="Calibri Light"/>
                <w:color w:val="CA6D07"/>
                <w:sz w:val="22"/>
                <w:szCs w:val="22"/>
              </w:rPr>
            </w:pPr>
            <w:r>
              <w:rPr>
                <w:rFonts w:ascii="Calibri Light" w:hAnsi="Calibri Light" w:cs="Calibri Light"/>
                <w:color w:val="CA6D07"/>
                <w:sz w:val="22"/>
                <w:szCs w:val="22"/>
              </w:rPr>
              <w:t>“Quote Request”</w:t>
            </w:r>
          </w:p>
        </w:tc>
      </w:tr>
    </w:tbl>
    <w:p w:rsidR="00642A06" w:rsidP="00642A06" w:rsidRDefault="00642A06" w14:paraId="7C3E7963" w14:textId="77777777">
      <w:pPr>
        <w:pStyle w:val="Heading4"/>
        <w:rPr>
          <w:rStyle w:val="eop"/>
          <w:rFonts w:ascii="Calibri Light" w:hAnsi="Calibri Light" w:cs="Calibri Light"/>
          <w:i w:val="0"/>
          <w:iCs w:val="0"/>
          <w:color w:val="CA6D07"/>
        </w:rPr>
      </w:pPr>
      <w:r>
        <w:rPr>
          <w:rStyle w:val="normaltextrun"/>
          <w:rFonts w:ascii="Calibri Light" w:hAnsi="Calibri Light" w:cs="Calibri Light"/>
          <w:color w:val="CA6D07"/>
        </w:rPr>
        <w:t xml:space="preserve">All Fulfillment Ticket Types/Subtypes </w:t>
      </w:r>
      <w:r>
        <w:rPr>
          <w:rStyle w:val="eop"/>
          <w:rFonts w:ascii="Calibri Light" w:hAnsi="Calibri Light" w:cs="Calibri Light"/>
          <w:color w:val="CA6D07"/>
        </w:rPr>
        <w:t> </w:t>
      </w:r>
    </w:p>
    <w:p w:rsidRPr="00EA67F6" w:rsidR="00642A06" w:rsidP="00642A06" w:rsidRDefault="00642A06" w14:paraId="03C3C0AE" w14:textId="77777777">
      <w:pPr>
        <w:pStyle w:val="Heading5"/>
        <w:ind w:firstLine="720"/>
        <w:rPr>
          <w:rFonts w:ascii="Calibri" w:hAnsi="Calibri" w:cs="Calibri"/>
          <w:color w:val="auto"/>
        </w:rPr>
      </w:pPr>
      <w:r w:rsidRPr="00EA67F6">
        <w:t xml:space="preserve">(AM) </w:t>
      </w:r>
      <w:hyperlink w:tgtFrame="_blank" w:history="1" r:id="rId239">
        <w:r w:rsidRPr="00EA67F6">
          <w:rPr>
            <w:rStyle w:val="normaltextrun"/>
            <w:rFonts w:ascii="Calibri" w:hAnsi="Calibri" w:cs="Calibri"/>
            <w:b/>
            <w:bCs/>
            <w:color w:val="F79121"/>
            <w:u w:val="single"/>
          </w:rPr>
          <w:t>FID6 [Ticket Type]</w:t>
        </w:r>
      </w:hyperlink>
      <w:r w:rsidRPr="00EA67F6">
        <w:t>:</w:t>
      </w:r>
      <w:r w:rsidRPr="00EA67F6">
        <w:rPr>
          <w:rStyle w:val="eop"/>
          <w:rFonts w:ascii="Calibri" w:hAnsi="Calibri" w:cs="Calibri"/>
          <w:b/>
          <w:bCs/>
        </w:rPr>
        <w:t> </w:t>
      </w:r>
    </w:p>
    <w:p w:rsidRPr="006C0A4C" w:rsidR="00642A06" w:rsidP="00642A06" w:rsidRDefault="00642A06" w14:paraId="07C3947A" w14:textId="77777777">
      <w:pPr>
        <w:pStyle w:val="Heading6"/>
        <w:ind w:firstLine="720"/>
        <w:rPr>
          <w:color w:val="CA6D07"/>
          <w:sz w:val="18"/>
          <w:szCs w:val="18"/>
        </w:rPr>
      </w:pPr>
      <w:r>
        <w:rPr>
          <w:rStyle w:val="normaltextrun"/>
          <w:rFonts w:asciiTheme="minorHAnsi" w:hAnsiTheme="minorHAnsi" w:cstheme="minorHAnsi"/>
          <w:b/>
          <w:bCs/>
          <w:u w:val="single"/>
        </w:rPr>
        <w:t xml:space="preserve">(AM) </w:t>
      </w:r>
      <w:r w:rsidRPr="006C0A4C">
        <w:rPr>
          <w:rStyle w:val="normaltextrun"/>
          <w:rFonts w:asciiTheme="minorHAnsi" w:hAnsiTheme="minorHAnsi" w:cstheme="minorHAnsi"/>
          <w:b/>
          <w:bCs/>
          <w:u w:val="single"/>
        </w:rPr>
        <w:t>Quote Request</w:t>
      </w:r>
      <w:r w:rsidRPr="006C0A4C">
        <w:rPr>
          <w:rStyle w:val="eop"/>
          <w:rFonts w:asciiTheme="minorHAnsi" w:hAnsiTheme="minorHAnsi" w:cstheme="minorHAnsi"/>
        </w:rPr>
        <w:t> </w:t>
      </w:r>
    </w:p>
    <w:p w:rsidRPr="006C0A4C" w:rsidR="00642A06" w:rsidP="00642A06" w:rsidRDefault="00642A06" w14:paraId="7523C7CF" w14:textId="77777777">
      <w:pPr>
        <w:pStyle w:val="paragraph"/>
        <w:spacing w:before="0" w:beforeAutospacing="0" w:after="0" w:afterAutospacing="0"/>
        <w:ind w:firstLine="720"/>
        <w:textAlignment w:val="baseline"/>
        <w:rPr>
          <w:rFonts w:asciiTheme="minorHAnsi" w:hAnsiTheme="minorHAnsi" w:cstheme="minorHAnsi"/>
          <w:sz w:val="18"/>
          <w:szCs w:val="18"/>
        </w:rPr>
      </w:pPr>
      <w:r w:rsidRPr="006C0A4C">
        <w:rPr>
          <w:rStyle w:val="normaltextrun"/>
          <w:rFonts w:asciiTheme="minorHAnsi" w:hAnsiTheme="minorHAnsi" w:eastAsiaTheme="majorEastAsia" w:cstheme="minorHAnsi"/>
          <w:sz w:val="22"/>
          <w:szCs w:val="22"/>
        </w:rPr>
        <w:t>Request for Quote of a Product.</w:t>
      </w:r>
      <w:r w:rsidRPr="006C0A4C">
        <w:rPr>
          <w:rStyle w:val="eop"/>
          <w:rFonts w:asciiTheme="minorHAnsi" w:hAnsiTheme="minorHAnsi" w:cstheme="minorHAnsi"/>
          <w:sz w:val="22"/>
          <w:szCs w:val="22"/>
        </w:rPr>
        <w:t> </w:t>
      </w:r>
    </w:p>
    <w:p w:rsidRPr="00FD5E6A" w:rsidR="00642A06" w:rsidP="00642A06" w:rsidRDefault="00642A06" w14:paraId="78B558F1" w14:textId="77777777">
      <w:pPr>
        <w:pStyle w:val="Heading7"/>
        <w:ind w:left="720" w:firstLine="720"/>
        <w:rPr>
          <w:rStyle w:val="normaltextrun"/>
          <w:rFonts w:asciiTheme="minorHAnsi" w:hAnsiTheme="minorHAnsi" w:cstheme="minorHAnsi"/>
          <w:color w:val="808080"/>
        </w:rPr>
      </w:pPr>
      <w:r w:rsidRPr="00FD5E6A">
        <w:rPr>
          <w:rStyle w:val="Heading7Char"/>
          <w:rFonts w:asciiTheme="minorHAnsi" w:hAnsiTheme="minorHAnsi" w:cstheme="minorHAnsi"/>
        </w:rPr>
        <w:t>Form Rules</w:t>
      </w:r>
      <w:r w:rsidRPr="00FD5E6A">
        <w:rPr>
          <w:rStyle w:val="normaltextrun"/>
          <w:rFonts w:asciiTheme="minorHAnsi" w:hAnsiTheme="minorHAnsi" w:cstheme="minorHAnsi"/>
          <w:color w:val="808080"/>
        </w:rPr>
        <w:t xml:space="preserve">: </w:t>
      </w:r>
    </w:p>
    <w:p w:rsidRPr="006C0A4C" w:rsidR="00642A06" w:rsidP="00642A06" w:rsidRDefault="00642A06" w14:paraId="6022026C" w14:textId="77777777">
      <w:pPr>
        <w:pStyle w:val="paragraph"/>
        <w:spacing w:before="0" w:beforeAutospacing="0" w:after="0" w:afterAutospacing="0"/>
        <w:ind w:left="1440" w:firstLine="720"/>
        <w:textAlignment w:val="baseline"/>
        <w:rPr>
          <w:rFonts w:asciiTheme="minorHAnsi" w:hAnsiTheme="minorHAnsi" w:cstheme="minorHAnsi"/>
          <w:sz w:val="18"/>
          <w:szCs w:val="18"/>
        </w:rPr>
      </w:pPr>
      <w:r w:rsidRPr="006C0A4C">
        <w:rPr>
          <w:rStyle w:val="normaltextrun"/>
          <w:rFonts w:asciiTheme="minorHAnsi" w:hAnsiTheme="minorHAnsi" w:eastAsiaTheme="majorEastAsia" w:cstheme="minorHAnsi"/>
          <w:color w:val="808080"/>
          <w:sz w:val="22"/>
          <w:szCs w:val="22"/>
        </w:rPr>
        <w:t>#1</w:t>
      </w:r>
      <w:r>
        <w:rPr>
          <w:rStyle w:val="normaltextrun"/>
          <w:rFonts w:asciiTheme="minorHAnsi" w:hAnsiTheme="minorHAnsi" w:eastAsiaTheme="majorEastAsia" w:cstheme="minorHAnsi"/>
          <w:color w:val="808080"/>
          <w:sz w:val="22"/>
          <w:szCs w:val="22"/>
        </w:rPr>
        <w:t>,</w:t>
      </w:r>
      <w:r w:rsidRPr="006C0A4C">
        <w:rPr>
          <w:rStyle w:val="normaltextrun"/>
          <w:rFonts w:asciiTheme="minorHAnsi" w:hAnsiTheme="minorHAnsi" w:eastAsiaTheme="majorEastAsia" w:cstheme="minorHAnsi"/>
          <w:color w:val="808080"/>
          <w:sz w:val="22"/>
          <w:szCs w:val="22"/>
        </w:rPr>
        <w:t>31</w:t>
      </w:r>
      <w:r>
        <w:rPr>
          <w:rStyle w:val="eop"/>
          <w:rFonts w:asciiTheme="minorHAnsi" w:hAnsiTheme="minorHAnsi" w:cstheme="minorHAnsi"/>
          <w:color w:val="808080"/>
          <w:sz w:val="22"/>
          <w:szCs w:val="22"/>
        </w:rPr>
        <w:t>,</w:t>
      </w:r>
      <w:r w:rsidRPr="006C0A4C">
        <w:rPr>
          <w:rStyle w:val="normaltextrun"/>
          <w:rFonts w:asciiTheme="minorHAnsi" w:hAnsiTheme="minorHAnsi" w:eastAsiaTheme="majorEastAsia" w:cstheme="minorHAnsi"/>
          <w:color w:val="808080"/>
          <w:sz w:val="22"/>
          <w:szCs w:val="22"/>
        </w:rPr>
        <w:t>55</w:t>
      </w:r>
      <w:r>
        <w:rPr>
          <w:rStyle w:val="scxw149224347"/>
          <w:rFonts w:asciiTheme="minorHAnsi" w:hAnsiTheme="minorHAnsi" w:eastAsiaTheme="majorEastAsia" w:cstheme="minorHAnsi"/>
          <w:color w:val="808080"/>
          <w:sz w:val="22"/>
          <w:szCs w:val="22"/>
        </w:rPr>
        <w:t>,</w:t>
      </w:r>
      <w:r w:rsidRPr="006C0A4C">
        <w:rPr>
          <w:rStyle w:val="normaltextrun"/>
          <w:rFonts w:asciiTheme="minorHAnsi" w:hAnsiTheme="minorHAnsi" w:eastAsiaTheme="majorEastAsia" w:cstheme="minorHAnsi"/>
          <w:color w:val="808080"/>
          <w:sz w:val="22"/>
          <w:szCs w:val="22"/>
        </w:rPr>
        <w:t>56</w:t>
      </w:r>
      <w:r w:rsidRPr="006C0A4C">
        <w:rPr>
          <w:rStyle w:val="eop"/>
          <w:rFonts w:asciiTheme="minorHAnsi" w:hAnsiTheme="minorHAnsi" w:cstheme="minorHAnsi"/>
          <w:color w:val="808080"/>
          <w:sz w:val="22"/>
          <w:szCs w:val="22"/>
        </w:rPr>
        <w:t> </w:t>
      </w:r>
    </w:p>
    <w:p w:rsidRPr="00FD5E6A" w:rsidR="00642A06" w:rsidP="00642A06" w:rsidRDefault="00642A06" w14:paraId="13C3C03B" w14:textId="77777777">
      <w:pPr>
        <w:pStyle w:val="Heading7"/>
        <w:ind w:left="720" w:firstLine="720"/>
        <w:rPr>
          <w:rStyle w:val="normaltextrun"/>
          <w:rFonts w:asciiTheme="minorHAnsi" w:hAnsiTheme="minorHAnsi" w:cstheme="minorHAnsi"/>
          <w:color w:val="808080"/>
        </w:rPr>
      </w:pPr>
      <w:r w:rsidRPr="00FD5E6A">
        <w:rPr>
          <w:rStyle w:val="Heading7Char"/>
          <w:rFonts w:asciiTheme="minorHAnsi" w:hAnsiTheme="minorHAnsi" w:cstheme="minorHAnsi"/>
        </w:rPr>
        <w:t>(AM) FT Level Required Fields:</w:t>
      </w:r>
    </w:p>
    <w:p w:rsidR="004C6582" w:rsidP="00B27912" w:rsidRDefault="0071583C" w14:paraId="2F3A80F8" w14:textId="2BA12195">
      <w:pPr>
        <w:pStyle w:val="ListParagraph"/>
        <w:ind w:left="1440" w:firstLine="720"/>
        <w:rPr>
          <w:rStyle w:val="Hyperlink"/>
          <w:rFonts w:cstheme="minorHAnsi"/>
        </w:rPr>
      </w:pPr>
      <w:r>
        <w:rPr>
          <w:rStyle w:val="normaltextrun"/>
          <w:rFonts w:cstheme="minorHAnsi"/>
          <w:color w:val="F79121"/>
          <w:u w:val="single"/>
        </w:rPr>
        <w:fldChar w:fldCharType="begin"/>
      </w:r>
      <w:r w:rsidR="00B27912">
        <w:rPr>
          <w:rStyle w:val="normaltextrun"/>
          <w:rFonts w:cstheme="minorHAnsi"/>
          <w:color w:val="F79121"/>
          <w:u w:val="single"/>
        </w:rPr>
        <w:instrText>HYPERLINK "https://zters.quickbase.com/db/bs36hr5nb?a=mf&amp;fid=8" \t "_blank"</w:instrText>
      </w:r>
      <w:r w:rsidR="00B27912">
        <w:rPr>
          <w:rStyle w:val="normaltextrun"/>
          <w:rFonts w:cstheme="minorHAnsi"/>
          <w:color w:val="F79121"/>
          <w:u w:val="single"/>
        </w:rPr>
      </w:r>
      <w:r>
        <w:rPr>
          <w:rStyle w:val="normaltextrun"/>
          <w:rFonts w:cstheme="minorHAnsi"/>
          <w:color w:val="F79121"/>
          <w:u w:val="single"/>
        </w:rPr>
        <w:fldChar w:fldCharType="separate"/>
      </w:r>
      <w:r w:rsidRPr="0071583C" w:rsidR="00642A06">
        <w:rPr>
          <w:rStyle w:val="Hyperlink"/>
          <w:rFonts w:cstheme="minorHAnsi"/>
        </w:rPr>
        <w:t>FID</w:t>
      </w:r>
      <w:r w:rsidRPr="0071583C">
        <w:rPr>
          <w:rStyle w:val="Hyperlink"/>
          <w:rFonts w:cstheme="minorHAnsi"/>
        </w:rPr>
        <w:t>429</w:t>
      </w:r>
      <w:r w:rsidRPr="0071583C" w:rsidR="00642A06">
        <w:rPr>
          <w:rStyle w:val="Hyperlink"/>
          <w:rFonts w:cstheme="minorHAnsi"/>
        </w:rPr>
        <w:t xml:space="preserve"> [Sale Temperature</w:t>
      </w:r>
      <w:r w:rsidRPr="0071583C">
        <w:rPr>
          <w:rStyle w:val="Hyperlink"/>
          <w:rFonts w:cstheme="minorHAnsi"/>
        </w:rPr>
        <w:t xml:space="preserve"> 2.0</w:t>
      </w:r>
      <w:r w:rsidRPr="0071583C" w:rsidR="00642A06">
        <w:rPr>
          <w:rStyle w:val="Hyperlink"/>
          <w:rFonts w:cstheme="minorHAnsi"/>
        </w:rPr>
        <w:t>]</w:t>
      </w:r>
      <w:r w:rsidR="004C6582">
        <w:rPr>
          <w:rStyle w:val="Hyperlink"/>
          <w:rFonts w:cstheme="minorHAnsi"/>
        </w:rPr>
        <w:br w:type="page"/>
      </w:r>
    </w:p>
    <w:p w:rsidRPr="007270D6" w:rsidR="00642A06" w:rsidP="007270D6" w:rsidRDefault="007270D6" w14:paraId="1F263412" w14:textId="00190C31">
      <w:pPr>
        <w:pStyle w:val="ListParagraph"/>
        <w:ind w:left="1440" w:firstLine="720"/>
        <w:rPr>
          <w:rStyle w:val="Hyperlink"/>
          <w:rFonts w:cstheme="minorHAnsi"/>
          <w:color w:val="F79121"/>
        </w:rPr>
      </w:pPr>
      <w:r w:rsidRPr="007270D6">
        <w:rPr>
          <w:rStyle w:val="normaltextrun"/>
          <w:rFonts w:cstheme="minorHAnsi"/>
          <w:color w:val="F79121"/>
          <w:u w:val="single"/>
        </w:rPr>
        <w:t>FID</w:t>
      </w:r>
      <w:r>
        <w:rPr>
          <w:rStyle w:val="normaltextrun"/>
          <w:rFonts w:cstheme="minorHAnsi"/>
          <w:color w:val="F79121"/>
          <w:u w:val="single"/>
        </w:rPr>
        <w:t>8</w:t>
      </w:r>
      <w:r w:rsidRPr="007270D6">
        <w:rPr>
          <w:rStyle w:val="normaltextrun"/>
          <w:rFonts w:cstheme="minorHAnsi"/>
          <w:color w:val="F79121"/>
          <w:u w:val="single"/>
        </w:rPr>
        <w:t xml:space="preserve"> [</w:t>
      </w:r>
      <w:r>
        <w:rPr>
          <w:rStyle w:val="normaltextrun"/>
          <w:rFonts w:cstheme="minorHAnsi"/>
          <w:color w:val="F79121"/>
          <w:u w:val="single"/>
        </w:rPr>
        <w:t>Ticket Notes</w:t>
      </w:r>
      <w:r w:rsidRPr="007270D6">
        <w:rPr>
          <w:rStyle w:val="normaltextrun"/>
          <w:rFonts w:cstheme="minorHAnsi"/>
          <w:color w:val="F79121"/>
          <w:u w:val="single"/>
        </w:rPr>
        <w:t>]</w:t>
      </w:r>
    </w:p>
    <w:p w:rsidR="00642A06" w:rsidP="00642A06" w:rsidRDefault="0071583C" w14:paraId="6D4705F2" w14:textId="2F62CD58">
      <w:pPr>
        <w:pStyle w:val="paragraph"/>
        <w:spacing w:before="0" w:beforeAutospacing="0" w:after="0" w:afterAutospacing="0"/>
        <w:ind w:left="1440" w:firstLine="720"/>
        <w:textAlignment w:val="baseline"/>
        <w:rPr>
          <w:rStyle w:val="scxw149224347"/>
          <w:rFonts w:asciiTheme="minorHAnsi" w:hAnsiTheme="minorHAnsi" w:eastAsiaTheme="majorEastAsia" w:cstheme="minorHAnsi"/>
          <w:sz w:val="22"/>
          <w:szCs w:val="22"/>
        </w:rPr>
      </w:pPr>
      <w:r>
        <w:rPr>
          <w:rStyle w:val="normaltextrun"/>
          <w:rFonts w:asciiTheme="minorHAnsi" w:hAnsiTheme="minorHAnsi" w:eastAsiaTheme="minorHAnsi" w:cstheme="minorHAnsi"/>
          <w:color w:val="F79121"/>
          <w:kern w:val="2"/>
          <w:sz w:val="22"/>
          <w:szCs w:val="22"/>
          <w:u w:val="single"/>
          <w14:ligatures w14:val="standardContextual"/>
        </w:rPr>
        <w:fldChar w:fldCharType="end"/>
      </w:r>
      <w:hyperlink w:tgtFrame="_blank" w:history="1" r:id="rId240">
        <w:r w:rsidRPr="006C0A4C" w:rsidR="00642A06">
          <w:rPr>
            <w:rStyle w:val="normaltextrun"/>
            <w:rFonts w:asciiTheme="minorHAnsi" w:hAnsiTheme="minorHAnsi" w:eastAsiaTheme="majorEastAsia" w:cstheme="minorHAnsi"/>
            <w:color w:val="F79121"/>
            <w:sz w:val="22"/>
            <w:szCs w:val="22"/>
            <w:u w:val="single"/>
          </w:rPr>
          <w:t>FID403 [Quote Request Reason]</w:t>
        </w:r>
      </w:hyperlink>
      <w:r w:rsidRPr="006C0A4C" w:rsidR="00642A06">
        <w:rPr>
          <w:rStyle w:val="scxw149224347"/>
          <w:rFonts w:asciiTheme="minorHAnsi" w:hAnsiTheme="minorHAnsi" w:eastAsiaTheme="majorEastAsia" w:cstheme="minorHAnsi"/>
          <w:sz w:val="22"/>
          <w:szCs w:val="22"/>
        </w:rPr>
        <w:t> </w:t>
      </w:r>
    </w:p>
    <w:p w:rsidRPr="005168B4" w:rsidR="00642A06" w:rsidP="00642A06" w:rsidRDefault="00642A06" w14:paraId="58BBFB44" w14:textId="77777777">
      <w:pPr>
        <w:pStyle w:val="paragraph"/>
        <w:numPr>
          <w:ilvl w:val="3"/>
          <w:numId w:val="3"/>
        </w:numPr>
        <w:contextualSpacing/>
        <w:textAlignment w:val="baseline"/>
        <w:rPr>
          <w:rStyle w:val="scxw149224347"/>
          <w:rFonts w:asciiTheme="minorHAnsi" w:hAnsiTheme="minorHAnsi" w:eastAsiaTheme="majorEastAsia" w:cstheme="minorHAnsi"/>
          <w:sz w:val="22"/>
          <w:szCs w:val="22"/>
        </w:rPr>
      </w:pPr>
      <w:r w:rsidRPr="005168B4">
        <w:rPr>
          <w:rStyle w:val="scxw149224347"/>
          <w:rFonts w:asciiTheme="minorHAnsi" w:hAnsiTheme="minorHAnsi" w:eastAsiaTheme="majorEastAsia" w:cstheme="minorHAnsi"/>
          <w:sz w:val="22"/>
          <w:szCs w:val="22"/>
        </w:rPr>
        <w:t>Rural Location</w:t>
      </w:r>
    </w:p>
    <w:p w:rsidRPr="005168B4" w:rsidR="00642A06" w:rsidP="00642A06" w:rsidRDefault="00642A06" w14:paraId="3EA33E57" w14:textId="77777777">
      <w:pPr>
        <w:pStyle w:val="paragraph"/>
        <w:numPr>
          <w:ilvl w:val="3"/>
          <w:numId w:val="3"/>
        </w:numPr>
        <w:contextualSpacing/>
        <w:textAlignment w:val="baseline"/>
        <w:rPr>
          <w:rStyle w:val="scxw149224347"/>
          <w:rFonts w:asciiTheme="minorHAnsi" w:hAnsiTheme="minorHAnsi" w:eastAsiaTheme="majorEastAsia" w:cstheme="minorHAnsi"/>
          <w:sz w:val="22"/>
          <w:szCs w:val="22"/>
        </w:rPr>
      </w:pPr>
      <w:r w:rsidRPr="005168B4">
        <w:rPr>
          <w:rStyle w:val="scxw149224347"/>
          <w:rFonts w:asciiTheme="minorHAnsi" w:hAnsiTheme="minorHAnsi" w:eastAsiaTheme="majorEastAsia" w:cstheme="minorHAnsi"/>
          <w:sz w:val="22"/>
          <w:szCs w:val="22"/>
        </w:rPr>
        <w:t>State Not Covered (HI, NM, etc.)</w:t>
      </w:r>
    </w:p>
    <w:p w:rsidRPr="005168B4" w:rsidR="00642A06" w:rsidP="00642A06" w:rsidRDefault="00642A06" w14:paraId="179B52E5" w14:textId="77777777">
      <w:pPr>
        <w:pStyle w:val="paragraph"/>
        <w:numPr>
          <w:ilvl w:val="3"/>
          <w:numId w:val="3"/>
        </w:numPr>
        <w:contextualSpacing/>
        <w:textAlignment w:val="baseline"/>
        <w:rPr>
          <w:rStyle w:val="scxw149224347"/>
          <w:rFonts w:asciiTheme="minorHAnsi" w:hAnsiTheme="minorHAnsi" w:eastAsiaTheme="majorEastAsia" w:cstheme="minorHAnsi"/>
          <w:sz w:val="22"/>
          <w:szCs w:val="22"/>
        </w:rPr>
      </w:pPr>
      <w:r w:rsidRPr="005168B4">
        <w:rPr>
          <w:rStyle w:val="scxw149224347"/>
          <w:rFonts w:asciiTheme="minorHAnsi" w:hAnsiTheme="minorHAnsi" w:eastAsiaTheme="majorEastAsia" w:cstheme="minorHAnsi"/>
          <w:sz w:val="22"/>
          <w:szCs w:val="22"/>
        </w:rPr>
        <w:t>Large Order</w:t>
      </w:r>
    </w:p>
    <w:p w:rsidRPr="005168B4" w:rsidR="00642A06" w:rsidP="00642A06" w:rsidRDefault="00642A06" w14:paraId="3CC7D303" w14:textId="77777777">
      <w:pPr>
        <w:pStyle w:val="paragraph"/>
        <w:numPr>
          <w:ilvl w:val="3"/>
          <w:numId w:val="3"/>
        </w:numPr>
        <w:contextualSpacing/>
        <w:textAlignment w:val="baseline"/>
        <w:rPr>
          <w:rStyle w:val="scxw149224347"/>
          <w:rFonts w:asciiTheme="minorHAnsi" w:hAnsiTheme="minorHAnsi" w:eastAsiaTheme="majorEastAsia" w:cstheme="minorHAnsi"/>
          <w:sz w:val="22"/>
          <w:szCs w:val="22"/>
        </w:rPr>
      </w:pPr>
      <w:r w:rsidRPr="005168B4">
        <w:rPr>
          <w:rStyle w:val="scxw149224347"/>
          <w:rFonts w:asciiTheme="minorHAnsi" w:hAnsiTheme="minorHAnsi" w:eastAsiaTheme="majorEastAsia" w:cstheme="minorHAnsi"/>
          <w:sz w:val="22"/>
          <w:szCs w:val="22"/>
        </w:rPr>
        <w:t>Multiproduct Order</w:t>
      </w:r>
    </w:p>
    <w:p w:rsidRPr="005168B4" w:rsidR="00642A06" w:rsidP="00642A06" w:rsidRDefault="00642A06" w14:paraId="58F7004A" w14:textId="77777777">
      <w:pPr>
        <w:pStyle w:val="paragraph"/>
        <w:numPr>
          <w:ilvl w:val="3"/>
          <w:numId w:val="3"/>
        </w:numPr>
        <w:contextualSpacing/>
        <w:textAlignment w:val="baseline"/>
        <w:rPr>
          <w:rStyle w:val="scxw149224347"/>
          <w:rFonts w:asciiTheme="minorHAnsi" w:hAnsiTheme="minorHAnsi" w:eastAsiaTheme="majorEastAsia" w:cstheme="minorHAnsi"/>
          <w:sz w:val="22"/>
          <w:szCs w:val="22"/>
        </w:rPr>
      </w:pPr>
      <w:r w:rsidRPr="005168B4">
        <w:rPr>
          <w:rStyle w:val="scxw149224347"/>
          <w:rFonts w:asciiTheme="minorHAnsi" w:hAnsiTheme="minorHAnsi" w:eastAsiaTheme="majorEastAsia" w:cstheme="minorHAnsi"/>
          <w:sz w:val="22"/>
          <w:szCs w:val="22"/>
        </w:rPr>
        <w:t>Non-Standard Product (e.g. Restroom Trailer)</w:t>
      </w:r>
    </w:p>
    <w:p w:rsidRPr="005168B4" w:rsidR="00642A06" w:rsidP="00642A06" w:rsidRDefault="00642A06" w14:paraId="16D30DCC" w14:textId="77777777">
      <w:pPr>
        <w:pStyle w:val="paragraph"/>
        <w:numPr>
          <w:ilvl w:val="3"/>
          <w:numId w:val="3"/>
        </w:numPr>
        <w:contextualSpacing/>
        <w:textAlignment w:val="baseline"/>
        <w:rPr>
          <w:rStyle w:val="scxw149224347"/>
          <w:rFonts w:asciiTheme="minorHAnsi" w:hAnsiTheme="minorHAnsi" w:eastAsiaTheme="majorEastAsia" w:cstheme="minorHAnsi"/>
          <w:sz w:val="22"/>
          <w:szCs w:val="22"/>
        </w:rPr>
      </w:pPr>
      <w:r w:rsidRPr="005168B4">
        <w:rPr>
          <w:rStyle w:val="scxw149224347"/>
          <w:rFonts w:asciiTheme="minorHAnsi" w:hAnsiTheme="minorHAnsi" w:eastAsiaTheme="majorEastAsia" w:cstheme="minorHAnsi"/>
          <w:sz w:val="22"/>
          <w:szCs w:val="22"/>
        </w:rPr>
        <w:t>Repeat Customer (no PSP)</w:t>
      </w:r>
    </w:p>
    <w:p w:rsidRPr="005168B4" w:rsidR="00642A06" w:rsidP="00642A06" w:rsidRDefault="00642A06" w14:paraId="39C508B3" w14:textId="77777777">
      <w:pPr>
        <w:pStyle w:val="paragraph"/>
        <w:numPr>
          <w:ilvl w:val="3"/>
          <w:numId w:val="3"/>
        </w:numPr>
        <w:contextualSpacing/>
        <w:textAlignment w:val="baseline"/>
        <w:rPr>
          <w:rStyle w:val="scxw149224347"/>
          <w:rFonts w:asciiTheme="minorHAnsi" w:hAnsiTheme="minorHAnsi" w:eastAsiaTheme="majorEastAsia" w:cstheme="minorHAnsi"/>
          <w:sz w:val="22"/>
          <w:szCs w:val="22"/>
        </w:rPr>
      </w:pPr>
      <w:r w:rsidRPr="005168B4">
        <w:rPr>
          <w:rStyle w:val="scxw149224347"/>
          <w:rFonts w:asciiTheme="minorHAnsi" w:hAnsiTheme="minorHAnsi" w:eastAsiaTheme="majorEastAsia" w:cstheme="minorHAnsi"/>
          <w:sz w:val="22"/>
          <w:szCs w:val="22"/>
        </w:rPr>
        <w:t>Re-Engagement Customer</w:t>
      </w:r>
    </w:p>
    <w:p w:rsidRPr="005168B4" w:rsidR="00642A06" w:rsidP="00642A06" w:rsidRDefault="00642A06" w14:paraId="56EBA0B4" w14:textId="77777777">
      <w:pPr>
        <w:pStyle w:val="paragraph"/>
        <w:numPr>
          <w:ilvl w:val="3"/>
          <w:numId w:val="3"/>
        </w:numPr>
        <w:contextualSpacing/>
        <w:textAlignment w:val="baseline"/>
        <w:rPr>
          <w:rStyle w:val="scxw149224347"/>
          <w:rFonts w:asciiTheme="minorHAnsi" w:hAnsiTheme="minorHAnsi" w:eastAsiaTheme="majorEastAsia" w:cstheme="minorHAnsi"/>
          <w:sz w:val="22"/>
          <w:szCs w:val="22"/>
        </w:rPr>
      </w:pPr>
      <w:r w:rsidRPr="005168B4">
        <w:rPr>
          <w:rStyle w:val="scxw149224347"/>
          <w:rFonts w:asciiTheme="minorHAnsi" w:hAnsiTheme="minorHAnsi" w:eastAsiaTheme="majorEastAsia" w:cstheme="minorHAnsi"/>
          <w:sz w:val="22"/>
          <w:szCs w:val="22"/>
        </w:rPr>
        <w:t>Same Day/Urgent Request</w:t>
      </w:r>
    </w:p>
    <w:p w:rsidRPr="005168B4" w:rsidR="00642A06" w:rsidP="00642A06" w:rsidRDefault="00642A06" w14:paraId="288105E3" w14:textId="77777777">
      <w:pPr>
        <w:pStyle w:val="paragraph"/>
        <w:numPr>
          <w:ilvl w:val="3"/>
          <w:numId w:val="3"/>
        </w:numPr>
        <w:contextualSpacing/>
        <w:textAlignment w:val="baseline"/>
        <w:rPr>
          <w:rStyle w:val="scxw149224347"/>
          <w:rFonts w:asciiTheme="minorHAnsi" w:hAnsiTheme="minorHAnsi" w:eastAsiaTheme="majorEastAsia" w:cstheme="minorHAnsi"/>
          <w:sz w:val="22"/>
          <w:szCs w:val="22"/>
        </w:rPr>
      </w:pPr>
      <w:r w:rsidRPr="005168B4">
        <w:rPr>
          <w:rStyle w:val="scxw149224347"/>
          <w:rFonts w:asciiTheme="minorHAnsi" w:hAnsiTheme="minorHAnsi" w:eastAsiaTheme="majorEastAsia" w:cstheme="minorHAnsi"/>
          <w:sz w:val="22"/>
          <w:szCs w:val="22"/>
        </w:rPr>
        <w:t>Availability (Tool Used)</w:t>
      </w:r>
    </w:p>
    <w:p w:rsidRPr="005168B4" w:rsidR="00642A06" w:rsidP="00642A06" w:rsidRDefault="00642A06" w14:paraId="78CBAFE6" w14:textId="77777777">
      <w:pPr>
        <w:pStyle w:val="paragraph"/>
        <w:numPr>
          <w:ilvl w:val="3"/>
          <w:numId w:val="3"/>
        </w:numPr>
        <w:contextualSpacing/>
        <w:textAlignment w:val="baseline"/>
        <w:rPr>
          <w:rStyle w:val="scxw149224347"/>
          <w:rFonts w:asciiTheme="minorHAnsi" w:hAnsiTheme="minorHAnsi" w:eastAsiaTheme="majorEastAsia" w:cstheme="minorHAnsi"/>
          <w:sz w:val="22"/>
          <w:szCs w:val="22"/>
        </w:rPr>
      </w:pPr>
      <w:r w:rsidRPr="005168B4">
        <w:rPr>
          <w:rStyle w:val="scxw149224347"/>
          <w:rFonts w:asciiTheme="minorHAnsi" w:hAnsiTheme="minorHAnsi" w:eastAsiaTheme="majorEastAsia" w:cstheme="minorHAnsi"/>
          <w:sz w:val="22"/>
          <w:szCs w:val="22"/>
        </w:rPr>
        <w:t>Debris Type</w:t>
      </w:r>
    </w:p>
    <w:p w:rsidRPr="005E5CBA" w:rsidR="00642A06" w:rsidP="00642A06" w:rsidRDefault="00642A06" w14:paraId="392813F9" w14:textId="77777777">
      <w:pPr>
        <w:pStyle w:val="paragraph"/>
        <w:numPr>
          <w:ilvl w:val="3"/>
          <w:numId w:val="3"/>
        </w:numPr>
        <w:spacing w:before="0" w:beforeAutospacing="0" w:after="0" w:afterAutospacing="0"/>
        <w:contextualSpacing/>
        <w:textAlignment w:val="baseline"/>
        <w:rPr>
          <w:rStyle w:val="scxw149224347"/>
          <w:rFonts w:asciiTheme="minorHAnsi" w:hAnsiTheme="minorHAnsi" w:cstheme="minorHAnsi"/>
          <w:sz w:val="18"/>
          <w:szCs w:val="18"/>
        </w:rPr>
      </w:pPr>
      <w:r w:rsidRPr="005168B4">
        <w:rPr>
          <w:rStyle w:val="scxw149224347"/>
          <w:rFonts w:asciiTheme="minorHAnsi" w:hAnsiTheme="minorHAnsi" w:eastAsiaTheme="majorEastAsia" w:cstheme="minorHAnsi"/>
          <w:sz w:val="22"/>
          <w:szCs w:val="22"/>
        </w:rPr>
        <w:t>Other</w:t>
      </w:r>
      <w:r>
        <w:rPr>
          <w:rStyle w:val="scxw149224347"/>
          <w:rFonts w:asciiTheme="minorHAnsi" w:hAnsiTheme="minorHAnsi" w:eastAsiaTheme="majorEastAsia" w:cstheme="minorHAnsi"/>
          <w:sz w:val="22"/>
          <w:szCs w:val="22"/>
        </w:rPr>
        <w:t xml:space="preserve"> -&gt;</w:t>
      </w:r>
    </w:p>
    <w:p w:rsidRPr="00C54C8D" w:rsidR="00642A06" w:rsidP="00642A06" w:rsidRDefault="00000000" w14:paraId="51931664" w14:textId="77777777">
      <w:pPr>
        <w:pStyle w:val="paragraph"/>
        <w:spacing w:before="0" w:beforeAutospacing="0" w:after="0" w:afterAutospacing="0"/>
        <w:ind w:left="3600"/>
        <w:contextualSpacing/>
        <w:textAlignment w:val="baseline"/>
        <w:rPr>
          <w:rStyle w:val="scxw149224347"/>
          <w:rFonts w:asciiTheme="minorHAnsi" w:hAnsiTheme="minorHAnsi" w:cstheme="minorHAnsi"/>
          <w:sz w:val="18"/>
          <w:szCs w:val="18"/>
        </w:rPr>
      </w:pPr>
      <w:hyperlink w:history="1" r:id="rId241">
        <w:r w:rsidRPr="005E5CBA" w:rsidR="00642A06">
          <w:rPr>
            <w:rStyle w:val="Hyperlink"/>
            <w:rFonts w:asciiTheme="minorHAnsi" w:hAnsiTheme="minorHAnsi" w:eastAsiaTheme="majorEastAsia" w:cstheme="minorHAnsi"/>
            <w:sz w:val="22"/>
            <w:szCs w:val="22"/>
          </w:rPr>
          <w:t>FID404 [Quote Request Reason – Other]</w:t>
        </w:r>
      </w:hyperlink>
    </w:p>
    <w:p w:rsidRPr="008369E7" w:rsidR="00642A06" w:rsidP="00642A06" w:rsidRDefault="00642A06" w14:paraId="12CED97D" w14:textId="77777777">
      <w:pPr>
        <w:pStyle w:val="Heading7"/>
        <w:ind w:left="720" w:firstLine="720"/>
        <w:rPr>
          <w:i w:val="0"/>
          <w:iCs w:val="0"/>
          <w:sz w:val="18"/>
          <w:szCs w:val="18"/>
        </w:rPr>
      </w:pPr>
      <w:r w:rsidRPr="008369E7">
        <w:rPr>
          <w:rStyle w:val="scxw149224347"/>
          <w:rFonts w:asciiTheme="minorHAnsi" w:hAnsiTheme="minorHAnsi" w:cstheme="minorHAnsi"/>
          <w:i w:val="0"/>
          <w:iCs w:val="0"/>
        </w:rPr>
        <w:t>(FT) Level Required Fields:</w:t>
      </w:r>
    </w:p>
    <w:p w:rsidR="00642A06" w:rsidP="00642A06" w:rsidRDefault="00642A06" w14:paraId="247A5E1D" w14:textId="77777777">
      <w:pPr>
        <w:pStyle w:val="paragraph"/>
        <w:spacing w:before="0" w:beforeAutospacing="0" w:after="0" w:afterAutospacing="0"/>
        <w:ind w:left="1800" w:firstLine="360"/>
        <w:textAlignment w:val="baseline"/>
        <w:rPr>
          <w:rStyle w:val="eop"/>
          <w:rFonts w:asciiTheme="minorHAnsi" w:hAnsiTheme="minorHAnsi" w:cstheme="minorHAnsi"/>
          <w:color w:val="000000"/>
          <w:sz w:val="22"/>
          <w:szCs w:val="22"/>
        </w:rPr>
      </w:pPr>
      <w:r>
        <w:rPr>
          <w:rStyle w:val="normaltextrun"/>
          <w:rFonts w:asciiTheme="minorHAnsi" w:hAnsiTheme="minorHAnsi" w:eastAsiaTheme="majorEastAsia" w:cstheme="minorHAnsi"/>
          <w:color w:val="000000"/>
          <w:sz w:val="22"/>
          <w:szCs w:val="22"/>
        </w:rPr>
        <w:t xml:space="preserve">Child </w:t>
      </w:r>
      <w:r w:rsidRPr="006C0A4C">
        <w:rPr>
          <w:rStyle w:val="normaltextrun"/>
          <w:rFonts w:asciiTheme="minorHAnsi" w:hAnsiTheme="minorHAnsi" w:eastAsiaTheme="majorEastAsia" w:cstheme="minorHAnsi"/>
          <w:color w:val="000000"/>
          <w:sz w:val="22"/>
          <w:szCs w:val="22"/>
        </w:rPr>
        <w:t>Hauler Quote(s)</w:t>
      </w:r>
      <w:r w:rsidRPr="006C0A4C">
        <w:rPr>
          <w:rStyle w:val="eop"/>
          <w:rFonts w:asciiTheme="minorHAnsi" w:hAnsiTheme="minorHAnsi" w:cstheme="minorHAnsi"/>
          <w:color w:val="000000"/>
          <w:sz w:val="22"/>
          <w:szCs w:val="22"/>
        </w:rPr>
        <w:t> </w:t>
      </w:r>
      <w:r>
        <w:rPr>
          <w:rStyle w:val="eop"/>
          <w:rFonts w:asciiTheme="minorHAnsi" w:hAnsiTheme="minorHAnsi" w:cstheme="minorHAnsi"/>
          <w:color w:val="000000"/>
          <w:sz w:val="22"/>
          <w:szCs w:val="22"/>
        </w:rPr>
        <w:t>– Hauler Quote Level Required Fields:</w:t>
      </w:r>
    </w:p>
    <w:p w:rsidRPr="008369E7" w:rsidR="00642A06" w:rsidP="00642A06" w:rsidRDefault="00642A06" w14:paraId="05793FE0" w14:textId="77777777">
      <w:pPr>
        <w:pStyle w:val="paragraph"/>
        <w:spacing w:before="0" w:beforeAutospacing="0" w:after="0" w:afterAutospacing="0"/>
        <w:ind w:left="1800" w:firstLine="360"/>
        <w:textAlignment w:val="baseline"/>
        <w:rPr>
          <w:rStyle w:val="eop"/>
          <w:rFonts w:asciiTheme="minorHAnsi" w:hAnsiTheme="minorHAnsi" w:cstheme="minorHAnsi"/>
          <w:color w:val="808080" w:themeColor="background1" w:themeShade="80"/>
          <w:sz w:val="22"/>
          <w:szCs w:val="22"/>
        </w:rPr>
      </w:pPr>
      <w:r>
        <w:rPr>
          <w:rStyle w:val="eop"/>
          <w:rFonts w:asciiTheme="minorHAnsi" w:hAnsiTheme="minorHAnsi" w:cstheme="minorHAnsi"/>
          <w:color w:val="000000"/>
          <w:sz w:val="22"/>
          <w:szCs w:val="22"/>
        </w:rPr>
        <w:tab/>
      </w:r>
      <w:r w:rsidRPr="008369E7">
        <w:rPr>
          <w:rStyle w:val="eop"/>
          <w:rFonts w:asciiTheme="minorHAnsi" w:hAnsiTheme="minorHAnsi" w:cstheme="minorHAnsi"/>
          <w:color w:val="808080" w:themeColor="background1" w:themeShade="80"/>
          <w:sz w:val="22"/>
          <w:szCs w:val="22"/>
        </w:rPr>
        <w:t>(Many) Hauler Rates</w:t>
      </w:r>
    </w:p>
    <w:p w:rsidRPr="006C0A4C" w:rsidR="00642A06" w:rsidP="00642A06" w:rsidRDefault="00000000" w14:paraId="179436D7" w14:textId="77777777">
      <w:pPr>
        <w:pStyle w:val="paragraph"/>
        <w:spacing w:before="0" w:beforeAutospacing="0" w:after="0" w:afterAutospacing="0"/>
        <w:ind w:left="2880"/>
        <w:textAlignment w:val="baseline"/>
        <w:rPr>
          <w:rFonts w:asciiTheme="minorHAnsi" w:hAnsiTheme="minorHAnsi" w:cstheme="minorHAnsi"/>
          <w:sz w:val="22"/>
          <w:szCs w:val="22"/>
        </w:rPr>
      </w:pPr>
      <w:hyperlink w:history="1" r:id="rId242">
        <w:r w:rsidRPr="00473650" w:rsidR="00642A06">
          <w:rPr>
            <w:rStyle w:val="Hyperlink"/>
            <w:rFonts w:asciiTheme="minorHAnsi" w:hAnsiTheme="minorHAnsi" w:cstheme="minorHAnsi"/>
            <w:sz w:val="22"/>
            <w:szCs w:val="22"/>
          </w:rPr>
          <w:t>FID18 [Related Hauler]</w:t>
        </w:r>
      </w:hyperlink>
    </w:p>
    <w:p w:rsidRPr="006C0A4C" w:rsidR="00642A06" w:rsidP="00642A06" w:rsidRDefault="00000000" w14:paraId="2C088E01" w14:textId="77777777">
      <w:pPr>
        <w:pStyle w:val="paragraph"/>
        <w:spacing w:before="0" w:beforeAutospacing="0" w:after="0" w:afterAutospacing="0"/>
        <w:ind w:left="2880"/>
        <w:textAlignment w:val="baseline"/>
        <w:rPr>
          <w:rFonts w:asciiTheme="minorHAnsi" w:hAnsiTheme="minorHAnsi" w:cstheme="minorHAnsi"/>
          <w:sz w:val="22"/>
          <w:szCs w:val="22"/>
        </w:rPr>
      </w:pPr>
      <w:hyperlink w:history="1" r:id="rId243">
        <w:r w:rsidRPr="00473650" w:rsidR="00642A06">
          <w:rPr>
            <w:rStyle w:val="Hyperlink"/>
            <w:rFonts w:asciiTheme="minorHAnsi" w:hAnsiTheme="minorHAnsi" w:cstheme="minorHAnsi"/>
            <w:sz w:val="22"/>
            <w:szCs w:val="22"/>
          </w:rPr>
          <w:t>FID123 Quote Contact Name </w:t>
        </w:r>
      </w:hyperlink>
    </w:p>
    <w:p w:rsidR="00642A06" w:rsidP="00642A06" w:rsidRDefault="00000000" w14:paraId="5F3C832B" w14:textId="77777777">
      <w:pPr>
        <w:pStyle w:val="paragraph"/>
        <w:spacing w:before="0" w:beforeAutospacing="0" w:after="0" w:afterAutospacing="0"/>
        <w:ind w:left="2880"/>
        <w:textAlignment w:val="baseline"/>
        <w:rPr>
          <w:rStyle w:val="eop"/>
          <w:rFonts w:asciiTheme="minorHAnsi" w:hAnsiTheme="minorHAnsi" w:cstheme="minorHAnsi"/>
          <w:color w:val="000000"/>
          <w:sz w:val="22"/>
          <w:szCs w:val="22"/>
        </w:rPr>
      </w:pPr>
      <w:hyperlink w:history="1" r:id="rId244">
        <w:r w:rsidRPr="00796555" w:rsidR="00642A06">
          <w:rPr>
            <w:rStyle w:val="Hyperlink"/>
            <w:rFonts w:asciiTheme="minorHAnsi" w:hAnsiTheme="minorHAnsi" w:cstheme="minorHAnsi"/>
            <w:sz w:val="22"/>
            <w:szCs w:val="22"/>
          </w:rPr>
          <w:t>FID128 Confirmed Date Availability</w:t>
        </w:r>
      </w:hyperlink>
    </w:p>
    <w:p w:rsidR="00642A06" w:rsidP="00642A06" w:rsidRDefault="00000000" w14:paraId="2F80FB6A" w14:textId="77777777">
      <w:pPr>
        <w:pStyle w:val="paragraph"/>
        <w:spacing w:before="0" w:beforeAutospacing="0" w:after="0" w:afterAutospacing="0"/>
        <w:ind w:left="2880"/>
        <w:textAlignment w:val="baseline"/>
        <w:rPr>
          <w:rStyle w:val="eop"/>
          <w:rFonts w:asciiTheme="minorHAnsi" w:hAnsiTheme="minorHAnsi" w:cstheme="minorHAnsi"/>
          <w:color w:val="000000"/>
          <w:sz w:val="22"/>
          <w:szCs w:val="22"/>
        </w:rPr>
      </w:pPr>
      <w:hyperlink w:history="1" r:id="rId245">
        <w:r w:rsidRPr="00052DF4" w:rsidR="00642A06">
          <w:rPr>
            <w:rStyle w:val="Hyperlink"/>
            <w:rFonts w:asciiTheme="minorHAnsi" w:hAnsiTheme="minorHAnsi" w:cstheme="minorHAnsi"/>
            <w:sz w:val="22"/>
            <w:szCs w:val="22"/>
          </w:rPr>
          <w:t>FID40 [Chosen Quote]</w:t>
        </w:r>
      </w:hyperlink>
      <w:r w:rsidR="00642A06">
        <w:rPr>
          <w:rStyle w:val="eop"/>
          <w:rFonts w:asciiTheme="minorHAnsi" w:hAnsiTheme="minorHAnsi" w:cstheme="minorHAnsi"/>
          <w:color w:val="000000"/>
          <w:sz w:val="22"/>
          <w:szCs w:val="22"/>
        </w:rPr>
        <w:t xml:space="preserve"> (if applicable)</w:t>
      </w:r>
    </w:p>
    <w:p w:rsidRPr="006C0A4C" w:rsidR="00642A06" w:rsidP="00642A06" w:rsidRDefault="00000000" w14:paraId="0239CF7A" w14:textId="77777777">
      <w:pPr>
        <w:pStyle w:val="paragraph"/>
        <w:spacing w:before="0" w:beforeAutospacing="0" w:after="0" w:afterAutospacing="0"/>
        <w:ind w:left="2880"/>
        <w:textAlignment w:val="baseline"/>
        <w:rPr>
          <w:rFonts w:asciiTheme="minorHAnsi" w:hAnsiTheme="minorHAnsi" w:cstheme="minorHAnsi"/>
          <w:sz w:val="22"/>
          <w:szCs w:val="22"/>
        </w:rPr>
      </w:pPr>
      <w:hyperlink w:history="1" r:id="rId246">
        <w:r w:rsidRPr="00E8145B" w:rsidR="00642A06">
          <w:rPr>
            <w:rStyle w:val="Hyperlink"/>
            <w:rFonts w:asciiTheme="minorHAnsi" w:hAnsiTheme="minorHAnsi" w:cstheme="minorHAnsi"/>
            <w:sz w:val="22"/>
            <w:szCs w:val="22"/>
          </w:rPr>
          <w:t>FID41 [Send Hauler Pricing To Product]</w:t>
        </w:r>
      </w:hyperlink>
      <w:r w:rsidR="00642A06">
        <w:rPr>
          <w:rStyle w:val="eop"/>
          <w:rFonts w:asciiTheme="minorHAnsi" w:hAnsiTheme="minorHAnsi" w:cstheme="minorHAnsi"/>
          <w:color w:val="000000"/>
          <w:sz w:val="22"/>
          <w:szCs w:val="22"/>
        </w:rPr>
        <w:t xml:space="preserve"> (accessed from FT form after quote finalization)</w:t>
      </w:r>
    </w:p>
    <w:p w:rsidRPr="008900FD" w:rsidR="00642A06" w:rsidP="00642A06" w:rsidRDefault="00000000" w14:paraId="7ED9371C" w14:textId="77777777">
      <w:pPr>
        <w:pStyle w:val="paragraph"/>
        <w:spacing w:before="0" w:beforeAutospacing="0" w:after="0" w:afterAutospacing="0"/>
        <w:ind w:left="1440" w:firstLine="720"/>
        <w:textAlignment w:val="baseline"/>
        <w:rPr>
          <w:rFonts w:asciiTheme="minorHAnsi" w:hAnsiTheme="minorHAnsi" w:cstheme="minorHAnsi"/>
          <w:color w:val="000000"/>
          <w:sz w:val="22"/>
          <w:szCs w:val="22"/>
        </w:rPr>
      </w:pPr>
      <w:hyperlink w:history="1" r:id="rId247">
        <w:r w:rsidRPr="00305EA7" w:rsidR="00642A06">
          <w:rPr>
            <w:rStyle w:val="Hyperlink"/>
            <w:rFonts w:asciiTheme="minorHAnsi" w:hAnsiTheme="minorHAnsi" w:cstheme="minorHAnsi"/>
            <w:sz w:val="22"/>
            <w:szCs w:val="22"/>
          </w:rPr>
          <w:t>FID174 [Hauler Contact Name] </w:t>
        </w:r>
      </w:hyperlink>
    </w:p>
    <w:p w:rsidR="00642A06" w:rsidP="00642A06" w:rsidRDefault="00000000" w14:paraId="6E242B6D" w14:textId="77777777">
      <w:pPr>
        <w:pStyle w:val="paragraph"/>
        <w:spacing w:before="0" w:beforeAutospacing="0" w:after="0" w:afterAutospacing="0"/>
        <w:ind w:left="2160"/>
        <w:textAlignment w:val="baseline"/>
        <w:rPr>
          <w:rStyle w:val="eop"/>
          <w:rFonts w:asciiTheme="minorHAnsi" w:hAnsiTheme="minorHAnsi" w:cstheme="minorHAnsi"/>
          <w:color w:val="000000"/>
          <w:sz w:val="22"/>
          <w:szCs w:val="22"/>
        </w:rPr>
      </w:pPr>
      <w:hyperlink w:history="1" r:id="rId248">
        <w:r w:rsidRPr="008542A9" w:rsidR="00642A06">
          <w:rPr>
            <w:rStyle w:val="Hyperlink"/>
            <w:rFonts w:asciiTheme="minorHAnsi" w:hAnsiTheme="minorHAnsi" w:cstheme="minorHAnsi"/>
            <w:sz w:val="22"/>
            <w:szCs w:val="22"/>
          </w:rPr>
          <w:t>FID335 [Confirmed Availability Date] </w:t>
        </w:r>
      </w:hyperlink>
    </w:p>
    <w:p w:rsidRPr="00184466" w:rsidR="00642A06" w:rsidP="00642A06" w:rsidRDefault="00000000" w14:paraId="7CA2E7E9" w14:textId="77777777">
      <w:pPr>
        <w:pStyle w:val="paragraph"/>
        <w:spacing w:before="0" w:beforeAutospacing="0" w:after="0" w:afterAutospacing="0"/>
        <w:ind w:left="2160"/>
        <w:textAlignment w:val="baseline"/>
        <w:rPr>
          <w:rFonts w:asciiTheme="minorHAnsi" w:hAnsiTheme="minorHAnsi" w:cstheme="minorHAnsi"/>
          <w:sz w:val="22"/>
          <w:szCs w:val="22"/>
        </w:rPr>
      </w:pPr>
      <w:hyperlink w:history="1" r:id="rId249">
        <w:r w:rsidRPr="008542A9" w:rsidR="00642A06">
          <w:rPr>
            <w:rStyle w:val="Hyperlink"/>
            <w:rFonts w:asciiTheme="minorHAnsi" w:hAnsiTheme="minorHAnsi" w:cstheme="minorHAnsi"/>
            <w:sz w:val="22"/>
            <w:szCs w:val="22"/>
          </w:rPr>
          <w:t>FID173 [PSP Could not fulfill] (if applicable) </w:t>
        </w:r>
      </w:hyperlink>
    </w:p>
    <w:p w:rsidRPr="006C0A4C" w:rsidR="00642A06" w:rsidP="00642A06" w:rsidRDefault="00642A06" w14:paraId="10A7C477" w14:textId="77777777">
      <w:pPr>
        <w:pStyle w:val="Heading6"/>
        <w:ind w:firstLine="720"/>
        <w:rPr>
          <w:color w:val="CA6D07"/>
          <w:sz w:val="18"/>
          <w:szCs w:val="18"/>
        </w:rPr>
      </w:pPr>
      <w:r>
        <w:rPr>
          <w:rStyle w:val="normaltextrun"/>
          <w:rFonts w:asciiTheme="minorHAnsi" w:hAnsiTheme="minorHAnsi" w:cstheme="minorHAnsi"/>
          <w:b/>
          <w:bCs/>
          <w:u w:val="single"/>
        </w:rPr>
        <w:t xml:space="preserve">(AM) </w:t>
      </w:r>
      <w:r w:rsidRPr="006C0A4C">
        <w:rPr>
          <w:rStyle w:val="normaltextrun"/>
          <w:rFonts w:asciiTheme="minorHAnsi" w:hAnsiTheme="minorHAnsi" w:cstheme="minorHAnsi"/>
          <w:b/>
          <w:bCs/>
          <w:u w:val="single"/>
        </w:rPr>
        <w:t>Delivery</w:t>
      </w:r>
      <w:r w:rsidRPr="006C0A4C">
        <w:rPr>
          <w:rStyle w:val="eop"/>
          <w:rFonts w:asciiTheme="minorHAnsi" w:hAnsiTheme="minorHAnsi" w:cstheme="minorHAnsi"/>
        </w:rPr>
        <w:t> </w:t>
      </w:r>
    </w:p>
    <w:p w:rsidRPr="006C0A4C" w:rsidR="00642A06" w:rsidP="00642A06" w:rsidRDefault="00642A06" w14:paraId="0F28D596" w14:textId="77777777">
      <w:pPr>
        <w:pStyle w:val="paragraph"/>
        <w:spacing w:before="0" w:beforeAutospacing="0" w:after="0" w:afterAutospacing="0"/>
        <w:ind w:left="720"/>
        <w:textAlignment w:val="baseline"/>
        <w:rPr>
          <w:rFonts w:asciiTheme="minorHAnsi" w:hAnsiTheme="minorHAnsi" w:cstheme="minorHAnsi"/>
          <w:sz w:val="18"/>
          <w:szCs w:val="18"/>
        </w:rPr>
      </w:pPr>
      <w:r w:rsidRPr="006C0A4C">
        <w:rPr>
          <w:rStyle w:val="normaltextrun"/>
          <w:rFonts w:asciiTheme="minorHAnsi" w:hAnsiTheme="minorHAnsi" w:eastAsiaTheme="majorEastAsia" w:cstheme="minorHAnsi"/>
          <w:sz w:val="22"/>
          <w:szCs w:val="22"/>
        </w:rPr>
        <w:t xml:space="preserve">Request for Delivery of </w:t>
      </w:r>
      <w:r>
        <w:rPr>
          <w:rStyle w:val="normaltextrun"/>
          <w:rFonts w:asciiTheme="minorHAnsi" w:hAnsiTheme="minorHAnsi" w:eastAsiaTheme="majorEastAsia" w:cstheme="minorHAnsi"/>
          <w:sz w:val="22"/>
          <w:szCs w:val="22"/>
        </w:rPr>
        <w:t xml:space="preserve">a </w:t>
      </w:r>
      <w:r w:rsidRPr="006C0A4C">
        <w:rPr>
          <w:rStyle w:val="normaltextrun"/>
          <w:rFonts w:asciiTheme="minorHAnsi" w:hAnsiTheme="minorHAnsi" w:eastAsiaTheme="majorEastAsia" w:cstheme="minorHAnsi"/>
          <w:sz w:val="22"/>
          <w:szCs w:val="22"/>
        </w:rPr>
        <w:t>Product.</w:t>
      </w:r>
      <w:r w:rsidRPr="006C0A4C">
        <w:rPr>
          <w:rStyle w:val="eop"/>
          <w:rFonts w:asciiTheme="minorHAnsi" w:hAnsiTheme="minorHAnsi" w:cstheme="minorHAnsi"/>
          <w:sz w:val="22"/>
          <w:szCs w:val="22"/>
        </w:rPr>
        <w:t> </w:t>
      </w:r>
      <w:r>
        <w:rPr>
          <w:rStyle w:val="eop"/>
          <w:rFonts w:asciiTheme="minorHAnsi" w:hAnsiTheme="minorHAnsi" w:cstheme="minorHAnsi"/>
          <w:sz w:val="22"/>
          <w:szCs w:val="22"/>
        </w:rPr>
        <w:t>In the event of a “Statistical Model” quote, a “Quote Request” workflow is also implied.</w:t>
      </w:r>
    </w:p>
    <w:p w:rsidRPr="00FD5E6A" w:rsidR="00642A06" w:rsidP="00642A06" w:rsidRDefault="00642A06" w14:paraId="2C96927E" w14:textId="77777777">
      <w:pPr>
        <w:pStyle w:val="Heading7"/>
        <w:ind w:left="720" w:firstLine="720"/>
        <w:rPr>
          <w:rStyle w:val="normaltextrun"/>
          <w:rFonts w:asciiTheme="minorHAnsi" w:hAnsiTheme="minorHAnsi" w:cstheme="minorHAnsi"/>
          <w:i w:val="0"/>
          <w:iCs w:val="0"/>
        </w:rPr>
      </w:pPr>
      <w:r w:rsidRPr="00FD5E6A">
        <w:rPr>
          <w:rStyle w:val="normaltextrun"/>
          <w:rFonts w:asciiTheme="minorHAnsi" w:hAnsiTheme="minorHAnsi" w:cstheme="minorHAnsi"/>
          <w:i w:val="0"/>
          <w:iCs w:val="0"/>
        </w:rPr>
        <w:t xml:space="preserve">Form Rules: </w:t>
      </w:r>
    </w:p>
    <w:p w:rsidRPr="006C0A4C" w:rsidR="00642A06" w:rsidP="00642A06" w:rsidRDefault="00642A06" w14:paraId="277EABB0" w14:textId="77777777">
      <w:pPr>
        <w:pStyle w:val="paragraph"/>
        <w:spacing w:before="0" w:beforeAutospacing="0" w:after="0" w:afterAutospacing="0"/>
        <w:ind w:left="1440" w:firstLine="720"/>
        <w:textAlignment w:val="baseline"/>
        <w:rPr>
          <w:rFonts w:asciiTheme="minorHAnsi" w:hAnsiTheme="minorHAnsi" w:cstheme="minorHAnsi"/>
          <w:sz w:val="18"/>
          <w:szCs w:val="18"/>
        </w:rPr>
      </w:pPr>
      <w:r w:rsidRPr="006C0A4C">
        <w:rPr>
          <w:rStyle w:val="normaltextrun"/>
          <w:rFonts w:asciiTheme="minorHAnsi" w:hAnsiTheme="minorHAnsi" w:eastAsiaTheme="majorEastAsia" w:cstheme="minorHAnsi"/>
          <w:color w:val="808080"/>
          <w:sz w:val="22"/>
          <w:szCs w:val="22"/>
        </w:rPr>
        <w:t>#23 – Displays Section “Delivery”</w:t>
      </w:r>
      <w:r>
        <w:rPr>
          <w:rStyle w:val="scxw149224347"/>
          <w:rFonts w:asciiTheme="minorHAnsi" w:hAnsiTheme="minorHAnsi" w:eastAsiaTheme="majorEastAsia" w:cstheme="minorHAnsi"/>
          <w:color w:val="808080"/>
          <w:sz w:val="22"/>
          <w:szCs w:val="22"/>
        </w:rPr>
        <w:t>,</w:t>
      </w:r>
      <w:r w:rsidRPr="006C0A4C">
        <w:rPr>
          <w:rStyle w:val="normaltextrun"/>
          <w:rFonts w:asciiTheme="minorHAnsi" w:hAnsiTheme="minorHAnsi" w:eastAsiaTheme="majorEastAsia" w:cstheme="minorHAnsi"/>
          <w:color w:val="808080"/>
          <w:sz w:val="22"/>
          <w:szCs w:val="22"/>
        </w:rPr>
        <w:t>30</w:t>
      </w:r>
      <w:r w:rsidRPr="006C0A4C">
        <w:rPr>
          <w:rStyle w:val="eop"/>
          <w:rFonts w:asciiTheme="minorHAnsi" w:hAnsiTheme="minorHAnsi" w:cstheme="minorHAnsi"/>
          <w:color w:val="808080"/>
          <w:sz w:val="22"/>
          <w:szCs w:val="22"/>
        </w:rPr>
        <w:t> </w:t>
      </w:r>
    </w:p>
    <w:p w:rsidRPr="00FD5E6A" w:rsidR="00642A06" w:rsidP="00642A06" w:rsidRDefault="00642A06" w14:paraId="418D5674" w14:textId="77777777">
      <w:pPr>
        <w:pStyle w:val="Heading7"/>
        <w:ind w:left="720" w:firstLine="720"/>
        <w:rPr>
          <w:rStyle w:val="scxw149224347"/>
          <w:rFonts w:asciiTheme="minorHAnsi" w:hAnsiTheme="minorHAnsi" w:cstheme="minorHAnsi"/>
          <w:i w:val="0"/>
          <w:iCs w:val="0"/>
        </w:rPr>
      </w:pPr>
      <w:r w:rsidRPr="00FD5E6A">
        <w:rPr>
          <w:rStyle w:val="normaltextrun"/>
          <w:rFonts w:asciiTheme="minorHAnsi" w:hAnsiTheme="minorHAnsi" w:cstheme="minorHAnsi"/>
          <w:i w:val="0"/>
          <w:iCs w:val="0"/>
        </w:rPr>
        <w:t>(AM) FT Level Fields:</w:t>
      </w:r>
      <w:r w:rsidRPr="00FD5E6A">
        <w:rPr>
          <w:rStyle w:val="scxw149224347"/>
          <w:rFonts w:asciiTheme="minorHAnsi" w:hAnsiTheme="minorHAnsi" w:cstheme="minorHAnsi"/>
          <w:i w:val="0"/>
          <w:iCs w:val="0"/>
        </w:rPr>
        <w:t> </w:t>
      </w:r>
    </w:p>
    <w:p w:rsidR="00642A06" w:rsidP="00642A06" w:rsidRDefault="00000000" w14:paraId="663A7FF9" w14:textId="77777777">
      <w:pPr>
        <w:pStyle w:val="paragraph"/>
        <w:spacing w:before="0" w:beforeAutospacing="0" w:after="0" w:afterAutospacing="0"/>
        <w:ind w:left="1800" w:firstLine="360"/>
        <w:textAlignment w:val="baseline"/>
        <w:rPr>
          <w:rStyle w:val="scxw149224347"/>
          <w:rFonts w:asciiTheme="minorHAnsi" w:hAnsiTheme="minorHAnsi" w:eastAsiaTheme="majorEastAsia" w:cstheme="minorHAnsi"/>
          <w:sz w:val="22"/>
          <w:szCs w:val="22"/>
        </w:rPr>
      </w:pPr>
      <w:hyperlink w:history="1" r:id="rId250">
        <w:r w:rsidRPr="003E2621" w:rsidR="00642A06">
          <w:rPr>
            <w:rStyle w:val="Hyperlink"/>
            <w:rFonts w:asciiTheme="minorHAnsi" w:hAnsiTheme="minorHAnsi" w:eastAsiaTheme="majorEastAsia" w:cstheme="minorHAnsi"/>
            <w:sz w:val="22"/>
            <w:szCs w:val="22"/>
          </w:rPr>
          <w:t>FID152 [Requested Delivery Date]</w:t>
        </w:r>
      </w:hyperlink>
    </w:p>
    <w:p w:rsidR="00642A06" w:rsidP="00642A06" w:rsidRDefault="00000000" w14:paraId="6D4C5982" w14:textId="77777777">
      <w:pPr>
        <w:pStyle w:val="paragraph"/>
        <w:spacing w:before="0" w:beforeAutospacing="0" w:after="0" w:afterAutospacing="0"/>
        <w:ind w:left="1800" w:firstLine="360"/>
        <w:textAlignment w:val="baseline"/>
        <w:rPr>
          <w:rStyle w:val="scxw149224347"/>
          <w:rFonts w:asciiTheme="minorHAnsi" w:hAnsiTheme="minorHAnsi" w:eastAsiaTheme="majorEastAsia" w:cstheme="minorHAnsi"/>
          <w:sz w:val="22"/>
          <w:szCs w:val="22"/>
        </w:rPr>
      </w:pPr>
      <w:hyperlink w:history="1" r:id="rId251">
        <w:r w:rsidRPr="00747375" w:rsidR="00642A06">
          <w:rPr>
            <w:rStyle w:val="Hyperlink"/>
            <w:rFonts w:asciiTheme="minorHAnsi" w:hAnsiTheme="minorHAnsi" w:eastAsiaTheme="majorEastAsia" w:cstheme="minorHAnsi"/>
            <w:sz w:val="22"/>
            <w:szCs w:val="22"/>
          </w:rPr>
          <w:t>FID183 [Requested Delivery Time]</w:t>
        </w:r>
      </w:hyperlink>
    </w:p>
    <w:p w:rsidR="00642A06" w:rsidP="00642A06" w:rsidRDefault="00000000" w14:paraId="2512B934" w14:textId="77777777">
      <w:pPr>
        <w:pStyle w:val="paragraph"/>
        <w:spacing w:before="0" w:beforeAutospacing="0" w:after="0" w:afterAutospacing="0"/>
        <w:ind w:left="1800" w:firstLine="360"/>
        <w:textAlignment w:val="baseline"/>
        <w:rPr>
          <w:rStyle w:val="normaltextrun"/>
          <w:rFonts w:asciiTheme="minorHAnsi" w:hAnsiTheme="minorHAnsi" w:eastAsiaTheme="majorEastAsia" w:cstheme="minorHAnsi"/>
          <w:color w:val="000000"/>
          <w:sz w:val="22"/>
          <w:szCs w:val="22"/>
        </w:rPr>
      </w:pPr>
      <w:hyperlink w:history="1" r:id="rId252">
        <w:r w:rsidRPr="007D359A" w:rsidR="00642A06">
          <w:rPr>
            <w:rStyle w:val="Hyperlink"/>
            <w:rFonts w:asciiTheme="minorHAnsi" w:hAnsiTheme="minorHAnsi" w:eastAsiaTheme="majorEastAsia" w:cstheme="minorHAnsi"/>
            <w:sz w:val="22"/>
            <w:szCs w:val="22"/>
          </w:rPr>
          <w:t>FID159 [Non-Negotiable Delivery Terms]</w:t>
        </w:r>
      </w:hyperlink>
    </w:p>
    <w:p w:rsidRPr="00FD5E6A" w:rsidR="00642A06" w:rsidP="00642A06" w:rsidRDefault="00642A06" w14:paraId="5A57C5CC" w14:textId="77777777">
      <w:pPr>
        <w:pStyle w:val="Heading7"/>
        <w:ind w:left="720" w:firstLine="720"/>
        <w:rPr>
          <w:rStyle w:val="normaltextrun"/>
          <w:rFonts w:asciiTheme="minorHAnsi" w:hAnsiTheme="minorHAnsi" w:cstheme="minorHAnsi"/>
          <w:i w:val="0"/>
          <w:iCs w:val="0"/>
          <w:color w:val="auto"/>
        </w:rPr>
      </w:pPr>
      <w:r w:rsidRPr="00FD5E6A">
        <w:rPr>
          <w:rStyle w:val="normaltextrun"/>
          <w:rFonts w:asciiTheme="minorHAnsi" w:hAnsiTheme="minorHAnsi" w:cstheme="minorHAnsi"/>
          <w:i w:val="0"/>
          <w:iCs w:val="0"/>
        </w:rPr>
        <w:t>(FT) FT Level Fields:</w:t>
      </w:r>
      <w:r w:rsidRPr="00FD5E6A">
        <w:rPr>
          <w:rStyle w:val="scxw149224347"/>
          <w:rFonts w:asciiTheme="minorHAnsi" w:hAnsiTheme="minorHAnsi" w:cstheme="minorHAnsi"/>
          <w:i w:val="0"/>
          <w:iCs w:val="0"/>
        </w:rPr>
        <w:t> </w:t>
      </w:r>
    </w:p>
    <w:p w:rsidR="00642A06" w:rsidP="00642A06" w:rsidRDefault="00000000" w14:paraId="744C0F01" w14:textId="77777777">
      <w:pPr>
        <w:pStyle w:val="paragraph"/>
        <w:spacing w:before="0" w:beforeAutospacing="0" w:after="0" w:afterAutospacing="0"/>
        <w:ind w:left="1800" w:firstLine="360"/>
        <w:textAlignment w:val="baseline"/>
        <w:rPr>
          <w:rStyle w:val="eop"/>
          <w:rFonts w:asciiTheme="minorHAnsi" w:hAnsiTheme="minorHAnsi" w:cstheme="minorHAnsi"/>
          <w:color w:val="000000"/>
          <w:sz w:val="22"/>
          <w:szCs w:val="22"/>
        </w:rPr>
      </w:pPr>
      <w:hyperlink w:history="1" r:id="rId253">
        <w:r w:rsidRPr="004F114C" w:rsidR="00642A06">
          <w:rPr>
            <w:rStyle w:val="Hyperlink"/>
            <w:rFonts w:asciiTheme="minorHAnsi" w:hAnsiTheme="minorHAnsi" w:cstheme="minorHAnsi"/>
            <w:sz w:val="22"/>
            <w:szCs w:val="22"/>
          </w:rPr>
          <w:t>FID153 [Confirmed Delivery Date] </w:t>
        </w:r>
      </w:hyperlink>
    </w:p>
    <w:p w:rsidRPr="006C0A4C" w:rsidR="00642A06" w:rsidP="00642A06" w:rsidRDefault="00000000" w14:paraId="24E888C9" w14:textId="77777777">
      <w:pPr>
        <w:pStyle w:val="paragraph"/>
        <w:spacing w:before="0" w:beforeAutospacing="0" w:after="0" w:afterAutospacing="0"/>
        <w:ind w:left="1800" w:firstLine="360"/>
        <w:textAlignment w:val="baseline"/>
        <w:rPr>
          <w:rFonts w:asciiTheme="minorHAnsi" w:hAnsiTheme="minorHAnsi" w:cstheme="minorHAnsi"/>
          <w:color w:val="864805"/>
          <w:sz w:val="22"/>
          <w:szCs w:val="22"/>
        </w:rPr>
      </w:pPr>
      <w:hyperlink w:history="1" r:id="rId254">
        <w:r w:rsidRPr="007D359A" w:rsidR="00642A06">
          <w:rPr>
            <w:rStyle w:val="Hyperlink"/>
            <w:rFonts w:asciiTheme="minorHAnsi" w:hAnsiTheme="minorHAnsi" w:cstheme="minorHAnsi"/>
            <w:sz w:val="22"/>
            <w:szCs w:val="22"/>
          </w:rPr>
          <w:t>FID184 [Confirmed Delivery Time]</w:t>
        </w:r>
      </w:hyperlink>
    </w:p>
    <w:p w:rsidR="00642A06" w:rsidP="00642A06" w:rsidRDefault="00000000" w14:paraId="07D43E65" w14:textId="77777777">
      <w:pPr>
        <w:pStyle w:val="paragraph"/>
        <w:spacing w:before="0" w:beforeAutospacing="0" w:after="0" w:afterAutospacing="0"/>
        <w:ind w:left="2160"/>
        <w:textAlignment w:val="baseline"/>
        <w:rPr>
          <w:rStyle w:val="eop"/>
          <w:rFonts w:asciiTheme="minorHAnsi" w:hAnsiTheme="minorHAnsi" w:cstheme="minorHAnsi"/>
          <w:color w:val="000000"/>
          <w:sz w:val="22"/>
          <w:szCs w:val="22"/>
        </w:rPr>
      </w:pPr>
      <w:hyperlink w:history="1" r:id="rId255">
        <w:r w:rsidRPr="00305EA7" w:rsidR="00642A06">
          <w:rPr>
            <w:rStyle w:val="Hyperlink"/>
            <w:rFonts w:asciiTheme="minorHAnsi" w:hAnsiTheme="minorHAnsi" w:cstheme="minorHAnsi"/>
            <w:sz w:val="22"/>
            <w:szCs w:val="22"/>
          </w:rPr>
          <w:t>FID174 [Hauler Contact Name] </w:t>
        </w:r>
      </w:hyperlink>
    </w:p>
    <w:p w:rsidR="00642A06" w:rsidP="00642A06" w:rsidRDefault="00000000" w14:paraId="746A6515" w14:textId="77777777">
      <w:pPr>
        <w:pStyle w:val="paragraph"/>
        <w:spacing w:before="0" w:beforeAutospacing="0" w:after="0" w:afterAutospacing="0"/>
        <w:ind w:left="2160"/>
        <w:textAlignment w:val="baseline"/>
        <w:rPr>
          <w:rStyle w:val="normaltextrun"/>
          <w:rFonts w:asciiTheme="minorHAnsi" w:hAnsiTheme="minorHAnsi" w:eastAsiaTheme="majorEastAsia" w:cstheme="minorHAnsi"/>
          <w:color w:val="000000"/>
          <w:sz w:val="22"/>
          <w:szCs w:val="22"/>
        </w:rPr>
      </w:pPr>
      <w:hyperlink w:history="1" r:id="rId256">
        <w:r w:rsidRPr="009734A1" w:rsidR="00642A06">
          <w:rPr>
            <w:rStyle w:val="Hyperlink"/>
            <w:rFonts w:asciiTheme="minorHAnsi" w:hAnsiTheme="minorHAnsi" w:cstheme="minorHAnsi"/>
            <w:sz w:val="22"/>
            <w:szCs w:val="22"/>
          </w:rPr>
          <w:t>FID256 [Vendor Payment Timing]</w:t>
        </w:r>
      </w:hyperlink>
    </w:p>
    <w:p w:rsidRPr="006C0A4C" w:rsidR="00642A06" w:rsidP="00642A06" w:rsidRDefault="00000000" w14:paraId="30B4BFE8" w14:textId="77777777">
      <w:pPr>
        <w:pStyle w:val="paragraph"/>
        <w:spacing w:before="0" w:beforeAutospacing="0" w:after="0" w:afterAutospacing="0"/>
        <w:ind w:left="2160"/>
        <w:textAlignment w:val="baseline"/>
        <w:rPr>
          <w:rFonts w:asciiTheme="minorHAnsi" w:hAnsiTheme="minorHAnsi" w:cstheme="minorHAnsi"/>
          <w:sz w:val="22"/>
          <w:szCs w:val="22"/>
        </w:rPr>
      </w:pPr>
      <w:hyperlink w:history="1" r:id="rId257">
        <w:r w:rsidRPr="007B135C" w:rsidR="00642A06">
          <w:rPr>
            <w:rStyle w:val="Hyperlink"/>
            <w:rFonts w:asciiTheme="minorHAnsi" w:hAnsiTheme="minorHAnsi" w:cstheme="minorHAnsi"/>
            <w:sz w:val="22"/>
            <w:szCs w:val="22"/>
          </w:rPr>
          <w:t>FID257 [Payment Method]</w:t>
        </w:r>
      </w:hyperlink>
    </w:p>
    <w:p w:rsidRPr="006C0A4C" w:rsidR="00642A06" w:rsidP="00642A06" w:rsidRDefault="00642A06" w14:paraId="2132E2B4" w14:textId="77777777">
      <w:pPr>
        <w:pStyle w:val="paragraph"/>
        <w:spacing w:before="0" w:beforeAutospacing="0" w:after="0" w:afterAutospacing="0"/>
        <w:textAlignment w:val="baseline"/>
        <w:rPr>
          <w:rFonts w:asciiTheme="minorHAnsi" w:hAnsiTheme="minorHAnsi" w:cstheme="minorHAnsi"/>
          <w:sz w:val="18"/>
          <w:szCs w:val="18"/>
        </w:rPr>
      </w:pPr>
      <w:r w:rsidRPr="006C0A4C">
        <w:rPr>
          <w:rStyle w:val="eop"/>
          <w:rFonts w:asciiTheme="minorHAnsi" w:hAnsiTheme="minorHAnsi" w:cstheme="minorHAnsi"/>
          <w:sz w:val="22"/>
          <w:szCs w:val="22"/>
        </w:rPr>
        <w:t> </w:t>
      </w:r>
    </w:p>
    <w:p w:rsidRPr="006C0A4C" w:rsidR="00642A06" w:rsidP="00642A06" w:rsidRDefault="00642A06" w14:paraId="382FC871" w14:textId="77777777">
      <w:pPr>
        <w:pStyle w:val="Heading6"/>
        <w:ind w:firstLine="720"/>
        <w:rPr>
          <w:color w:val="CA6D07"/>
          <w:sz w:val="18"/>
          <w:szCs w:val="18"/>
        </w:rPr>
      </w:pPr>
      <w:r>
        <w:rPr>
          <w:rStyle w:val="normaltextrun"/>
          <w:rFonts w:asciiTheme="minorHAnsi" w:hAnsiTheme="minorHAnsi" w:cstheme="minorHAnsi"/>
          <w:b/>
          <w:bCs/>
          <w:u w:val="single"/>
        </w:rPr>
        <w:t xml:space="preserve">(AM) </w:t>
      </w:r>
      <w:r w:rsidRPr="006C0A4C">
        <w:rPr>
          <w:rStyle w:val="normaltextrun"/>
          <w:rFonts w:asciiTheme="minorHAnsi" w:hAnsiTheme="minorHAnsi" w:cstheme="minorHAnsi"/>
          <w:b/>
          <w:bCs/>
          <w:u w:val="single"/>
        </w:rPr>
        <w:t>Service Needed</w:t>
      </w:r>
      <w:r w:rsidRPr="006C0A4C">
        <w:rPr>
          <w:rStyle w:val="eop"/>
          <w:rFonts w:asciiTheme="minorHAnsi" w:hAnsiTheme="minorHAnsi" w:cstheme="minorHAnsi"/>
        </w:rPr>
        <w:t> </w:t>
      </w:r>
    </w:p>
    <w:p w:rsidRPr="006C0A4C" w:rsidR="00642A06" w:rsidP="00642A06" w:rsidRDefault="00642A06" w14:paraId="1C29619B" w14:textId="77777777">
      <w:pPr>
        <w:pStyle w:val="paragraph"/>
        <w:spacing w:before="0" w:beforeAutospacing="0" w:after="0" w:afterAutospacing="0"/>
        <w:ind w:firstLine="720"/>
        <w:textAlignment w:val="baseline"/>
        <w:rPr>
          <w:rFonts w:asciiTheme="minorHAnsi" w:hAnsiTheme="minorHAnsi" w:cstheme="minorHAnsi"/>
          <w:sz w:val="18"/>
          <w:szCs w:val="18"/>
        </w:rPr>
      </w:pPr>
      <w:r w:rsidRPr="006C0A4C">
        <w:rPr>
          <w:rStyle w:val="normaltextrun"/>
          <w:rFonts w:asciiTheme="minorHAnsi" w:hAnsiTheme="minorHAnsi" w:eastAsiaTheme="majorEastAsia" w:cstheme="minorHAnsi"/>
          <w:sz w:val="22"/>
          <w:szCs w:val="22"/>
        </w:rPr>
        <w:t>Request for Hauler Quotes for various types of Services of a Product.</w:t>
      </w:r>
      <w:r w:rsidRPr="006C0A4C">
        <w:rPr>
          <w:rStyle w:val="eop"/>
          <w:rFonts w:asciiTheme="minorHAnsi" w:hAnsiTheme="minorHAnsi" w:cstheme="minorHAnsi"/>
          <w:sz w:val="22"/>
          <w:szCs w:val="22"/>
        </w:rPr>
        <w:t> </w:t>
      </w:r>
    </w:p>
    <w:p w:rsidRPr="00FD5E6A" w:rsidR="00642A06" w:rsidP="00642A06" w:rsidRDefault="00642A06" w14:paraId="7A9246E1" w14:textId="77777777">
      <w:pPr>
        <w:pStyle w:val="Heading7"/>
        <w:ind w:left="720" w:firstLine="720"/>
        <w:rPr>
          <w:rStyle w:val="normaltextrun"/>
          <w:rFonts w:asciiTheme="minorHAnsi" w:hAnsiTheme="minorHAnsi" w:cstheme="minorHAnsi"/>
          <w:i w:val="0"/>
          <w:iCs w:val="0"/>
        </w:rPr>
      </w:pPr>
      <w:r w:rsidRPr="00FD5E6A">
        <w:rPr>
          <w:rStyle w:val="normaltextrun"/>
          <w:rFonts w:asciiTheme="minorHAnsi" w:hAnsiTheme="minorHAnsi" w:cstheme="minorHAnsi"/>
          <w:i w:val="0"/>
          <w:iCs w:val="0"/>
        </w:rPr>
        <w:t xml:space="preserve">Form Rules: </w:t>
      </w:r>
    </w:p>
    <w:p w:rsidRPr="006C0A4C" w:rsidR="00642A06" w:rsidP="00642A06" w:rsidRDefault="00642A06" w14:paraId="58B62231" w14:textId="77777777">
      <w:pPr>
        <w:pStyle w:val="paragraph"/>
        <w:spacing w:before="0" w:beforeAutospacing="0" w:after="0" w:afterAutospacing="0"/>
        <w:ind w:left="2160"/>
        <w:textAlignment w:val="baseline"/>
        <w:rPr>
          <w:rFonts w:asciiTheme="minorHAnsi" w:hAnsiTheme="minorHAnsi" w:cstheme="minorHAnsi"/>
          <w:sz w:val="18"/>
          <w:szCs w:val="18"/>
        </w:rPr>
      </w:pPr>
      <w:r w:rsidRPr="006C0A4C">
        <w:rPr>
          <w:rStyle w:val="normaltextrun"/>
          <w:rFonts w:asciiTheme="minorHAnsi" w:hAnsiTheme="minorHAnsi" w:eastAsiaTheme="majorEastAsia" w:cstheme="minorHAnsi"/>
          <w:color w:val="808080"/>
          <w:sz w:val="22"/>
          <w:szCs w:val="22"/>
        </w:rPr>
        <w:t>#24 – Displays Section “Service”</w:t>
      </w:r>
      <w:r w:rsidRPr="006C0A4C">
        <w:rPr>
          <w:rStyle w:val="eop"/>
          <w:rFonts w:asciiTheme="minorHAnsi" w:hAnsiTheme="minorHAnsi" w:cstheme="minorHAnsi"/>
          <w:color w:val="808080"/>
          <w:sz w:val="22"/>
          <w:szCs w:val="22"/>
        </w:rPr>
        <w:t> </w:t>
      </w:r>
      <w:r w:rsidRPr="006C0A4C">
        <w:rPr>
          <w:rFonts w:asciiTheme="minorHAnsi" w:hAnsiTheme="minorHAnsi" w:cstheme="minorHAnsi"/>
          <w:sz w:val="22"/>
          <w:szCs w:val="22"/>
        </w:rPr>
        <w:br/>
      </w:r>
      <w:r w:rsidRPr="006C0A4C">
        <w:rPr>
          <w:rStyle w:val="normaltextrun"/>
          <w:rFonts w:asciiTheme="minorHAnsi" w:hAnsiTheme="minorHAnsi" w:eastAsiaTheme="majorEastAsia" w:cstheme="minorHAnsi"/>
          <w:color w:val="808080"/>
          <w:sz w:val="22"/>
          <w:szCs w:val="22"/>
        </w:rPr>
        <w:t>#26</w:t>
      </w:r>
      <w:r>
        <w:rPr>
          <w:rStyle w:val="scxw149224347"/>
          <w:rFonts w:asciiTheme="minorHAnsi" w:hAnsiTheme="minorHAnsi" w:eastAsiaTheme="majorEastAsia" w:cstheme="minorHAnsi"/>
          <w:color w:val="808080"/>
          <w:sz w:val="22"/>
          <w:szCs w:val="22"/>
        </w:rPr>
        <w:t xml:space="preserve"> – Show [Service Type]</w:t>
      </w:r>
    </w:p>
    <w:p w:rsidRPr="006C0A4C" w:rsidR="00642A06" w:rsidP="00642A06" w:rsidRDefault="00642A06" w14:paraId="5E4AA6C3" w14:textId="77777777">
      <w:pPr>
        <w:pStyle w:val="paragraph"/>
        <w:spacing w:before="0" w:beforeAutospacing="0" w:after="0" w:afterAutospacing="0"/>
        <w:ind w:left="1440" w:firstLine="720"/>
        <w:textAlignment w:val="baseline"/>
        <w:rPr>
          <w:rFonts w:asciiTheme="minorHAnsi" w:hAnsiTheme="minorHAnsi" w:cstheme="minorHAnsi"/>
          <w:sz w:val="18"/>
          <w:szCs w:val="18"/>
        </w:rPr>
      </w:pPr>
      <w:r w:rsidRPr="006C0A4C">
        <w:rPr>
          <w:rStyle w:val="normaltextrun"/>
          <w:rFonts w:asciiTheme="minorHAnsi" w:hAnsiTheme="minorHAnsi" w:eastAsiaTheme="majorEastAsia" w:cstheme="minorHAnsi"/>
          <w:color w:val="808080"/>
          <w:sz w:val="22"/>
          <w:szCs w:val="22"/>
        </w:rPr>
        <w:t>#15 – Selecting [Service Type] = PT – Add Accessory</w:t>
      </w:r>
      <w:r w:rsidRPr="006C0A4C">
        <w:rPr>
          <w:rStyle w:val="eop"/>
          <w:rFonts w:asciiTheme="minorHAnsi" w:hAnsiTheme="minorHAnsi" w:cstheme="minorHAnsi"/>
          <w:color w:val="808080"/>
          <w:sz w:val="22"/>
          <w:szCs w:val="22"/>
        </w:rPr>
        <w:t> </w:t>
      </w:r>
    </w:p>
    <w:p w:rsidRPr="006C0A4C" w:rsidR="00642A06" w:rsidP="00642A06" w:rsidRDefault="00642A06" w14:paraId="70EC756E" w14:textId="77777777">
      <w:pPr>
        <w:pStyle w:val="paragraph"/>
        <w:spacing w:before="0" w:beforeAutospacing="0" w:after="0" w:afterAutospacing="0"/>
        <w:ind w:left="1440" w:firstLine="720"/>
        <w:textAlignment w:val="baseline"/>
        <w:rPr>
          <w:rFonts w:asciiTheme="minorHAnsi" w:hAnsiTheme="minorHAnsi" w:cstheme="minorHAnsi"/>
          <w:sz w:val="18"/>
          <w:szCs w:val="18"/>
        </w:rPr>
      </w:pPr>
      <w:r w:rsidRPr="006C0A4C">
        <w:rPr>
          <w:rStyle w:val="normaltextrun"/>
          <w:rFonts w:asciiTheme="minorHAnsi" w:hAnsiTheme="minorHAnsi" w:eastAsiaTheme="majorEastAsia" w:cstheme="minorHAnsi"/>
          <w:color w:val="808080"/>
          <w:sz w:val="22"/>
          <w:szCs w:val="22"/>
        </w:rPr>
        <w:t>#16 – Selecting [Service Type] = FEN – Add Accessory</w:t>
      </w:r>
      <w:r w:rsidRPr="006C0A4C">
        <w:rPr>
          <w:rStyle w:val="eop"/>
          <w:rFonts w:asciiTheme="minorHAnsi" w:hAnsiTheme="minorHAnsi" w:cstheme="minorHAnsi"/>
          <w:color w:val="808080"/>
          <w:sz w:val="22"/>
          <w:szCs w:val="22"/>
        </w:rPr>
        <w:t> </w:t>
      </w:r>
    </w:p>
    <w:p w:rsidR="00642A06" w:rsidP="00642A06" w:rsidRDefault="00642A06" w14:paraId="3A62010F" w14:textId="77777777">
      <w:pPr>
        <w:pStyle w:val="paragraph"/>
        <w:spacing w:before="0" w:beforeAutospacing="0" w:after="0" w:afterAutospacing="0"/>
        <w:ind w:left="2160"/>
        <w:textAlignment w:val="baseline"/>
        <w:rPr>
          <w:rStyle w:val="scxw149224347"/>
          <w:rFonts w:asciiTheme="minorHAnsi" w:hAnsiTheme="minorHAnsi" w:eastAsiaTheme="majorEastAsia" w:cstheme="minorHAnsi"/>
          <w:color w:val="808080"/>
          <w:sz w:val="22"/>
          <w:szCs w:val="22"/>
        </w:rPr>
      </w:pPr>
      <w:r w:rsidRPr="006C0A4C">
        <w:rPr>
          <w:rStyle w:val="normaltextrun"/>
          <w:rFonts w:asciiTheme="minorHAnsi" w:hAnsiTheme="minorHAnsi" w:eastAsiaTheme="majorEastAsia" w:cstheme="minorHAnsi"/>
          <w:color w:val="808080"/>
          <w:sz w:val="22"/>
          <w:szCs w:val="22"/>
        </w:rPr>
        <w:t>#17 – Selecting [Service Type] = SC – Add Accessory</w:t>
      </w:r>
      <w:r w:rsidRPr="006C0A4C">
        <w:rPr>
          <w:rStyle w:val="scxw149224347"/>
          <w:rFonts w:asciiTheme="minorHAnsi" w:hAnsiTheme="minorHAnsi" w:eastAsiaTheme="majorEastAsia" w:cstheme="minorHAnsi"/>
          <w:color w:val="808080"/>
          <w:sz w:val="22"/>
          <w:szCs w:val="22"/>
        </w:rPr>
        <w:t> </w:t>
      </w:r>
      <w:r w:rsidRPr="006C0A4C">
        <w:rPr>
          <w:rFonts w:asciiTheme="minorHAnsi" w:hAnsiTheme="minorHAnsi" w:cstheme="minorHAnsi"/>
          <w:color w:val="808080"/>
          <w:sz w:val="22"/>
          <w:szCs w:val="22"/>
        </w:rPr>
        <w:br/>
      </w:r>
      <w:r w:rsidRPr="006C0A4C">
        <w:rPr>
          <w:rStyle w:val="normaltextrun"/>
          <w:rFonts w:asciiTheme="minorHAnsi" w:hAnsiTheme="minorHAnsi" w:eastAsiaTheme="majorEastAsia" w:cstheme="minorHAnsi"/>
          <w:color w:val="808080"/>
          <w:sz w:val="22"/>
          <w:szCs w:val="22"/>
        </w:rPr>
        <w:t>#18 – Selecting [Service Type] = PT – Increase/Decrease Frequency</w:t>
      </w:r>
      <w:r w:rsidRPr="006C0A4C">
        <w:rPr>
          <w:rStyle w:val="scxw149224347"/>
          <w:rFonts w:asciiTheme="minorHAnsi" w:hAnsiTheme="minorHAnsi" w:eastAsiaTheme="majorEastAsia" w:cstheme="minorHAnsi"/>
          <w:color w:val="808080"/>
          <w:sz w:val="22"/>
          <w:szCs w:val="22"/>
        </w:rPr>
        <w:t> </w:t>
      </w:r>
    </w:p>
    <w:p w:rsidRPr="00657D9E" w:rsidR="00642A06" w:rsidP="00642A06" w:rsidRDefault="00642A06" w14:paraId="5CCF7F47" w14:textId="77777777">
      <w:pPr>
        <w:pStyle w:val="Heading7"/>
        <w:ind w:left="720" w:firstLine="720"/>
        <w:rPr>
          <w:i w:val="0"/>
          <w:iCs w:val="0"/>
        </w:rPr>
      </w:pPr>
      <w:r w:rsidRPr="00657D9E">
        <w:rPr>
          <w:rStyle w:val="normaltextrun"/>
          <w:rFonts w:asciiTheme="minorHAnsi" w:hAnsiTheme="minorHAnsi" w:cstheme="minorHAnsi"/>
          <w:i w:val="0"/>
          <w:iCs w:val="0"/>
        </w:rPr>
        <w:t xml:space="preserve">(AM) </w:t>
      </w:r>
      <w:hyperlink w:tgtFrame="_blank" w:history="1" r:id="rId258">
        <w:r w:rsidRPr="00657D9E">
          <w:rPr>
            <w:rStyle w:val="normaltextrun"/>
            <w:rFonts w:asciiTheme="minorHAnsi" w:hAnsiTheme="minorHAnsi" w:cstheme="minorHAnsi"/>
            <w:i w:val="0"/>
            <w:iCs w:val="0"/>
            <w:color w:val="F79121"/>
            <w:u w:val="single"/>
          </w:rPr>
          <w:t>FID158 [Service Type]</w:t>
        </w:r>
      </w:hyperlink>
      <w:r w:rsidRPr="00657D9E">
        <w:rPr>
          <w:i w:val="0"/>
          <w:iCs w:val="0"/>
        </w:rPr>
        <w:t>:</w:t>
      </w:r>
      <w:r w:rsidRPr="00657D9E">
        <w:rPr>
          <w:rStyle w:val="eop"/>
          <w:rFonts w:asciiTheme="minorHAnsi" w:hAnsiTheme="minorHAnsi" w:cstheme="minorHAnsi"/>
          <w:i w:val="0"/>
          <w:iCs w:val="0"/>
          <w:color w:val="F79121"/>
        </w:rPr>
        <w:t> </w:t>
      </w:r>
    </w:p>
    <w:p w:rsidRPr="00693E4D" w:rsidR="00642A06" w:rsidP="00642A06" w:rsidRDefault="00642A06" w14:paraId="1F52B70A" w14:textId="77777777">
      <w:pPr>
        <w:pStyle w:val="Heading8"/>
        <w:numPr>
          <w:ilvl w:val="0"/>
          <w:numId w:val="4"/>
        </w:numPr>
        <w:tabs>
          <w:tab w:val="clear" w:pos="720"/>
          <w:tab w:val="num" w:pos="2520"/>
        </w:tabs>
        <w:ind w:left="2520"/>
        <w:rPr>
          <w:rStyle w:val="normaltextrun"/>
          <w:rFonts w:asciiTheme="minorHAnsi" w:hAnsiTheme="minorHAnsi" w:cstheme="minorHAnsi"/>
          <w:color w:val="auto"/>
          <w:sz w:val="22"/>
          <w:szCs w:val="22"/>
        </w:rPr>
      </w:pPr>
      <w:r w:rsidRPr="00693E4D">
        <w:rPr>
          <w:rStyle w:val="normaltextrun"/>
          <w:rFonts w:asciiTheme="minorHAnsi" w:hAnsiTheme="minorHAnsi" w:cstheme="minorHAnsi"/>
          <w:color w:val="auto"/>
          <w:sz w:val="22"/>
          <w:szCs w:val="22"/>
        </w:rPr>
        <w:t>(AM) PT Add Accessory</w:t>
      </w:r>
    </w:p>
    <w:p w:rsidR="00642A06" w:rsidP="00642A06" w:rsidRDefault="00642A06" w14:paraId="4344B1DB" w14:textId="1987B67E">
      <w:pPr>
        <w:pStyle w:val="paragraph"/>
        <w:spacing w:before="0" w:beforeAutospacing="0" w:after="0" w:afterAutospacing="0"/>
        <w:ind w:left="3240"/>
        <w:textAlignment w:val="baseline"/>
        <w:rPr>
          <w:rStyle w:val="normaltextrun"/>
          <w:rFonts w:asciiTheme="minorHAnsi" w:hAnsiTheme="minorHAnsi" w:eastAsiaTheme="majorEastAsia" w:cstheme="minorHAnsi"/>
          <w:color w:val="000000"/>
          <w:sz w:val="22"/>
          <w:szCs w:val="22"/>
        </w:rPr>
      </w:pPr>
      <w:r>
        <w:rPr>
          <w:rStyle w:val="normaltextrun"/>
          <w:rFonts w:asciiTheme="minorHAnsi" w:hAnsiTheme="minorHAnsi" w:eastAsiaTheme="majorEastAsia" w:cstheme="minorHAnsi"/>
          <w:sz w:val="22"/>
          <w:szCs w:val="22"/>
        </w:rPr>
        <w:t xml:space="preserve">(AM) </w:t>
      </w:r>
      <w:hyperlink w:history="1" r:id="rId259">
        <w:r w:rsidRPr="00FC2A91">
          <w:rPr>
            <w:rStyle w:val="Hyperlink"/>
            <w:rFonts w:asciiTheme="minorHAnsi" w:hAnsiTheme="minorHAnsi" w:cstheme="minorHAnsi"/>
            <w:sz w:val="22"/>
            <w:szCs w:val="22"/>
          </w:rPr>
          <w:t>FID165 [PT Accessory]</w:t>
        </w:r>
      </w:hyperlink>
    </w:p>
    <w:p w:rsidRPr="00D8640A" w:rsidR="00026C7B" w:rsidP="00642A06" w:rsidRDefault="00026C7B" w14:paraId="2C4053EF" w14:textId="72461659">
      <w:pPr>
        <w:pStyle w:val="paragraph"/>
        <w:spacing w:before="0" w:beforeAutospacing="0" w:after="0" w:afterAutospacing="0"/>
        <w:ind w:left="3240"/>
        <w:textAlignment w:val="baseline"/>
        <w:rPr>
          <w:rFonts w:asciiTheme="minorHAnsi" w:hAnsiTheme="minorHAnsi" w:cstheme="minorHAnsi"/>
          <w:color w:val="C00000"/>
          <w:sz w:val="22"/>
          <w:szCs w:val="22"/>
        </w:rPr>
      </w:pPr>
      <w:r>
        <w:rPr>
          <w:rStyle w:val="normaltextrun"/>
          <w:rFonts w:asciiTheme="minorHAnsi" w:hAnsiTheme="minorHAnsi" w:eastAsiaTheme="majorEastAsia" w:cstheme="minorHAnsi"/>
          <w:color w:val="000000"/>
          <w:sz w:val="22"/>
          <w:szCs w:val="22"/>
        </w:rPr>
        <w:t xml:space="preserve">(AM) </w:t>
      </w:r>
      <w:hyperlink w:history="1" r:id="rId260">
        <w:r w:rsidRPr="00026C7B">
          <w:rPr>
            <w:rStyle w:val="Hyperlink"/>
            <w:rFonts w:asciiTheme="minorHAnsi" w:hAnsiTheme="minorHAnsi" w:eastAsiaTheme="majorEastAsia" w:cstheme="minorHAnsi"/>
            <w:sz w:val="22"/>
            <w:szCs w:val="22"/>
          </w:rPr>
          <w:t>FID8 [Ticket Notes]</w:t>
        </w:r>
      </w:hyperlink>
    </w:p>
    <w:p w:rsidRPr="00693E4D" w:rsidR="00642A06" w:rsidP="00642A06" w:rsidRDefault="00642A06" w14:paraId="3D67F361" w14:textId="77777777">
      <w:pPr>
        <w:pStyle w:val="Heading8"/>
        <w:numPr>
          <w:ilvl w:val="0"/>
          <w:numId w:val="4"/>
        </w:numPr>
        <w:tabs>
          <w:tab w:val="clear" w:pos="720"/>
          <w:tab w:val="num" w:pos="2520"/>
        </w:tabs>
        <w:ind w:left="2520"/>
        <w:rPr>
          <w:rFonts w:asciiTheme="minorHAnsi" w:hAnsiTheme="minorHAnsi" w:cstheme="minorHAnsi"/>
          <w:color w:val="auto"/>
          <w:sz w:val="22"/>
          <w:szCs w:val="22"/>
        </w:rPr>
      </w:pPr>
      <w:r w:rsidRPr="00693E4D">
        <w:rPr>
          <w:rStyle w:val="normaltextrun"/>
          <w:rFonts w:asciiTheme="minorHAnsi" w:hAnsiTheme="minorHAnsi" w:cstheme="minorHAnsi"/>
          <w:color w:val="auto"/>
          <w:sz w:val="22"/>
          <w:szCs w:val="22"/>
        </w:rPr>
        <w:t>(AM) PT Extra Service</w:t>
      </w:r>
      <w:r w:rsidRPr="00693E4D">
        <w:rPr>
          <w:rStyle w:val="eop"/>
          <w:rFonts w:asciiTheme="minorHAnsi" w:hAnsiTheme="minorHAnsi" w:cstheme="minorHAnsi"/>
          <w:color w:val="auto"/>
          <w:sz w:val="22"/>
          <w:szCs w:val="22"/>
        </w:rPr>
        <w:t> </w:t>
      </w:r>
    </w:p>
    <w:p w:rsidR="00642A06" w:rsidP="00642A06" w:rsidRDefault="00642A06" w14:paraId="57F09B64" w14:textId="77777777">
      <w:pPr>
        <w:pStyle w:val="paragraph"/>
        <w:spacing w:before="0" w:beforeAutospacing="0" w:after="0" w:afterAutospacing="0"/>
        <w:ind w:left="3240"/>
        <w:textAlignment w:val="baseline"/>
        <w:rPr>
          <w:rStyle w:val="normaltextrun"/>
          <w:rFonts w:asciiTheme="minorHAnsi" w:hAnsiTheme="minorHAnsi" w:eastAsiaTheme="majorEastAsia"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261">
        <w:r w:rsidRPr="00AC1E5F">
          <w:rPr>
            <w:rStyle w:val="Hyperlink"/>
            <w:rFonts w:asciiTheme="minorHAnsi" w:hAnsiTheme="minorHAnsi" w:cstheme="minorHAnsi"/>
            <w:sz w:val="22"/>
            <w:szCs w:val="22"/>
          </w:rPr>
          <w:t>FID155 [Confirmed Service Date] </w:t>
        </w:r>
      </w:hyperlink>
    </w:p>
    <w:p w:rsidRPr="006C0A4C" w:rsidR="00642A06" w:rsidP="00642A06" w:rsidRDefault="00642A06" w14:paraId="44862C49" w14:textId="77777777">
      <w:pPr>
        <w:pStyle w:val="paragraph"/>
        <w:spacing w:before="0" w:beforeAutospacing="0" w:after="0" w:afterAutospacing="0"/>
        <w:ind w:left="3240"/>
        <w:textAlignment w:val="baseline"/>
        <w:rPr>
          <w:rFonts w:asciiTheme="minorHAnsi" w:hAnsiTheme="minorHAnsi" w:cstheme="minorHAnsi"/>
          <w:sz w:val="22"/>
          <w:szCs w:val="22"/>
        </w:rPr>
      </w:pPr>
      <w:r>
        <w:rPr>
          <w:rStyle w:val="normaltextrun"/>
          <w:rFonts w:asciiTheme="minorHAnsi" w:hAnsiTheme="minorHAnsi" w:eastAsiaTheme="majorEastAsia" w:cstheme="minorHAnsi"/>
          <w:color w:val="000000"/>
          <w:sz w:val="22"/>
          <w:szCs w:val="22"/>
        </w:rPr>
        <w:t xml:space="preserve">(FT) </w:t>
      </w:r>
      <w:hyperlink w:history="1" r:id="rId262">
        <w:r w:rsidRPr="00593422">
          <w:rPr>
            <w:rStyle w:val="Hyperlink"/>
            <w:rFonts w:asciiTheme="minorHAnsi" w:hAnsiTheme="minorHAnsi" w:cstheme="minorHAnsi"/>
            <w:sz w:val="22"/>
            <w:szCs w:val="22"/>
          </w:rPr>
          <w:t>FID186 [Confirmed Service Time]</w:t>
        </w:r>
      </w:hyperlink>
    </w:p>
    <w:p w:rsidR="00642A06" w:rsidP="00642A06" w:rsidRDefault="00642A06" w14:paraId="6A5DC801" w14:textId="77777777">
      <w:pPr>
        <w:pStyle w:val="paragraph"/>
        <w:spacing w:before="0" w:beforeAutospacing="0" w:after="0" w:afterAutospacing="0"/>
        <w:ind w:left="3240"/>
        <w:textAlignment w:val="baseline"/>
        <w:rPr>
          <w:rStyle w:val="eop"/>
          <w:rFonts w:asciiTheme="minorHAnsi" w:hAnsiTheme="minorHAnsi" w:cstheme="minorHAnsi"/>
          <w:color w:val="000000"/>
          <w:sz w:val="22"/>
          <w:szCs w:val="22"/>
        </w:rPr>
      </w:pPr>
      <w:r w:rsidRPr="0C76537D">
        <w:rPr>
          <w:rStyle w:val="normaltextrun"/>
          <w:rFonts w:asciiTheme="minorHAnsi" w:hAnsiTheme="minorHAnsi" w:eastAsiaTheme="majorEastAsia" w:cstheme="minorBidi"/>
          <w:color w:val="000000"/>
          <w:sz w:val="22"/>
          <w:szCs w:val="22"/>
        </w:rPr>
        <w:t xml:space="preserve">(FT) </w:t>
      </w:r>
      <w:hyperlink r:id="rId263">
        <w:r w:rsidRPr="0C76537D">
          <w:rPr>
            <w:rStyle w:val="Hyperlink"/>
            <w:rFonts w:asciiTheme="minorHAnsi" w:hAnsiTheme="minorHAnsi" w:cstheme="minorBidi"/>
            <w:sz w:val="22"/>
            <w:szCs w:val="22"/>
          </w:rPr>
          <w:t>FID174 [Hauler Contact Name] </w:t>
        </w:r>
      </w:hyperlink>
    </w:p>
    <w:p w:rsidRPr="000F0A49" w:rsidR="00642A06" w:rsidP="00642A06" w:rsidRDefault="00642A06" w14:paraId="2ACEC640" w14:textId="77777777">
      <w:pPr>
        <w:pStyle w:val="Heading8"/>
        <w:numPr>
          <w:ilvl w:val="4"/>
          <w:numId w:val="1"/>
        </w:numPr>
        <w:tabs>
          <w:tab w:val="num" w:pos="2520"/>
        </w:tabs>
        <w:spacing w:before="0"/>
        <w:ind w:left="2520"/>
        <w:textAlignment w:val="baseline"/>
        <w:rPr>
          <w:color w:val="auto"/>
        </w:rPr>
      </w:pPr>
      <w:r w:rsidRPr="000F0A49">
        <w:rPr>
          <w:rStyle w:val="normaltextrun"/>
          <w:rFonts w:asciiTheme="minorHAnsi" w:hAnsiTheme="minorHAnsi" w:cstheme="minorBidi"/>
          <w:color w:val="auto"/>
          <w:sz w:val="22"/>
          <w:szCs w:val="22"/>
        </w:rPr>
        <w:t>(AM) PT – Increase /Decrease Frequency</w:t>
      </w:r>
      <w:r w:rsidRPr="000F0A49">
        <w:rPr>
          <w:rStyle w:val="eop"/>
          <w:rFonts w:asciiTheme="minorHAnsi" w:hAnsiTheme="minorHAnsi" w:cstheme="minorBidi"/>
          <w:color w:val="auto"/>
          <w:sz w:val="22"/>
          <w:szCs w:val="22"/>
        </w:rPr>
        <w:t> </w:t>
      </w:r>
    </w:p>
    <w:p w:rsidRPr="006C0A4C" w:rsidR="00642A06" w:rsidP="00642A06" w:rsidRDefault="00642A06" w14:paraId="599850B4" w14:textId="77777777">
      <w:pPr>
        <w:pStyle w:val="paragraph"/>
        <w:spacing w:before="0" w:beforeAutospacing="0" w:after="0" w:afterAutospacing="0"/>
        <w:ind w:left="3240"/>
        <w:textAlignment w:val="baseline"/>
        <w:rPr>
          <w:rFonts w:asciiTheme="minorHAnsi" w:hAnsiTheme="minorHAnsi" w:cstheme="minorHAnsi"/>
          <w:sz w:val="22"/>
          <w:szCs w:val="22"/>
        </w:rPr>
      </w:pPr>
      <w:r>
        <w:rPr>
          <w:rStyle w:val="normaltextrun"/>
          <w:rFonts w:asciiTheme="minorHAnsi" w:hAnsiTheme="minorHAnsi" w:eastAsiaTheme="majorEastAsia" w:cstheme="minorHAnsi"/>
          <w:sz w:val="22"/>
          <w:szCs w:val="22"/>
        </w:rPr>
        <w:t xml:space="preserve">(AM) </w:t>
      </w:r>
      <w:hyperlink w:history="1" r:id="rId264">
        <w:r w:rsidRPr="002D06FC">
          <w:rPr>
            <w:rStyle w:val="Hyperlink"/>
            <w:rFonts w:asciiTheme="minorHAnsi" w:hAnsiTheme="minorHAnsi" w:cstheme="minorHAnsi"/>
            <w:sz w:val="22"/>
            <w:szCs w:val="22"/>
          </w:rPr>
          <w:t>FID166 [PT frequency]</w:t>
        </w:r>
      </w:hyperlink>
    </w:p>
    <w:p w:rsidR="00642A06" w:rsidP="00642A06" w:rsidRDefault="00642A06" w14:paraId="435CDFDC" w14:textId="77777777">
      <w:pPr>
        <w:pStyle w:val="paragraph"/>
        <w:spacing w:before="0" w:beforeAutospacing="0" w:after="0" w:afterAutospacing="0"/>
        <w:ind w:left="3240"/>
        <w:textAlignment w:val="baseline"/>
        <w:rPr>
          <w:rStyle w:val="normaltextrun"/>
          <w:rFonts w:asciiTheme="minorHAnsi" w:hAnsiTheme="minorHAnsi" w:eastAsiaTheme="majorEastAsia"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265">
        <w:r w:rsidRPr="00AC1E5F">
          <w:rPr>
            <w:rStyle w:val="Hyperlink"/>
            <w:rFonts w:asciiTheme="minorHAnsi" w:hAnsiTheme="minorHAnsi" w:cstheme="minorHAnsi"/>
            <w:sz w:val="22"/>
            <w:szCs w:val="22"/>
          </w:rPr>
          <w:t>FID155 [Confirmed Service Date] </w:t>
        </w:r>
      </w:hyperlink>
    </w:p>
    <w:p w:rsidRPr="006C0A4C" w:rsidR="00642A06" w:rsidP="00642A06" w:rsidRDefault="00642A06" w14:paraId="5D04C5EC" w14:textId="77777777">
      <w:pPr>
        <w:pStyle w:val="paragraph"/>
        <w:spacing w:before="0" w:beforeAutospacing="0" w:after="0" w:afterAutospacing="0"/>
        <w:ind w:left="3240"/>
        <w:textAlignment w:val="baseline"/>
        <w:rPr>
          <w:rFonts w:asciiTheme="minorHAnsi" w:hAnsiTheme="minorHAnsi" w:cstheme="minorHAnsi"/>
          <w:sz w:val="22"/>
          <w:szCs w:val="22"/>
        </w:rPr>
      </w:pPr>
      <w:r>
        <w:rPr>
          <w:rStyle w:val="normaltextrun"/>
          <w:rFonts w:asciiTheme="minorHAnsi" w:hAnsiTheme="minorHAnsi" w:eastAsiaTheme="majorEastAsia" w:cstheme="minorHAnsi"/>
          <w:color w:val="000000"/>
          <w:sz w:val="22"/>
          <w:szCs w:val="22"/>
        </w:rPr>
        <w:t xml:space="preserve">(FT) </w:t>
      </w:r>
      <w:hyperlink w:history="1" r:id="rId266">
        <w:r w:rsidRPr="00593422">
          <w:rPr>
            <w:rStyle w:val="Hyperlink"/>
            <w:rFonts w:asciiTheme="minorHAnsi" w:hAnsiTheme="minorHAnsi" w:cstheme="minorHAnsi"/>
            <w:sz w:val="22"/>
            <w:szCs w:val="22"/>
          </w:rPr>
          <w:t>FID186 [Confirmed Service Time]</w:t>
        </w:r>
      </w:hyperlink>
    </w:p>
    <w:p w:rsidR="00642A06" w:rsidP="00642A06" w:rsidRDefault="00642A06" w14:paraId="1B29E81F" w14:textId="77777777">
      <w:pPr>
        <w:pStyle w:val="paragraph"/>
        <w:spacing w:before="0" w:beforeAutospacing="0" w:after="0" w:afterAutospacing="0"/>
        <w:ind w:left="3240"/>
        <w:textAlignment w:val="baseline"/>
        <w:rPr>
          <w:rStyle w:val="eop"/>
          <w:rFonts w:asciiTheme="minorHAnsi" w:hAnsiTheme="minorHAnsi"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267">
        <w:r w:rsidRPr="00305EA7">
          <w:rPr>
            <w:rStyle w:val="Hyperlink"/>
            <w:rFonts w:asciiTheme="minorHAnsi" w:hAnsiTheme="minorHAnsi" w:cstheme="minorHAnsi"/>
            <w:sz w:val="22"/>
            <w:szCs w:val="22"/>
          </w:rPr>
          <w:t>FID174 [Hauler Contact Name] </w:t>
        </w:r>
      </w:hyperlink>
    </w:p>
    <w:p w:rsidR="00642A06" w:rsidP="00642A06" w:rsidRDefault="00642A06" w14:paraId="31BAAAA1" w14:textId="77777777">
      <w:pPr>
        <w:pStyle w:val="paragraph"/>
        <w:spacing w:before="0" w:beforeAutospacing="0" w:after="0" w:afterAutospacing="0"/>
        <w:ind w:left="3240"/>
        <w:textAlignment w:val="baseline"/>
        <w:rPr>
          <w:rStyle w:val="normaltextrun"/>
          <w:rFonts w:asciiTheme="minorHAnsi" w:hAnsiTheme="minorHAnsi" w:eastAsiaTheme="majorEastAsia" w:cstheme="minorHAnsi"/>
          <w:color w:val="000000"/>
          <w:sz w:val="22"/>
          <w:szCs w:val="22"/>
          <w:shd w:val="clear" w:color="auto" w:fill="FFFF00"/>
        </w:rPr>
      </w:pPr>
      <w:r>
        <w:rPr>
          <w:rStyle w:val="normaltextrun"/>
          <w:rFonts w:asciiTheme="minorHAnsi" w:hAnsiTheme="minorHAnsi" w:eastAsiaTheme="majorEastAsia" w:cstheme="minorHAnsi"/>
          <w:color w:val="000000"/>
          <w:sz w:val="22"/>
          <w:szCs w:val="22"/>
          <w:shd w:val="clear" w:color="auto" w:fill="FFFF00"/>
        </w:rPr>
        <w:t>Improvement: Make [PT Frequency] a drop-down</w:t>
      </w:r>
    </w:p>
    <w:p w:rsidRPr="006C0A4C" w:rsidR="00642A06" w:rsidP="00642A06" w:rsidRDefault="00642A06" w14:paraId="6130B342" w14:textId="77777777">
      <w:pPr>
        <w:pStyle w:val="paragraph"/>
        <w:spacing w:before="0" w:beforeAutospacing="0" w:after="0" w:afterAutospacing="0"/>
        <w:ind w:left="3240"/>
        <w:textAlignment w:val="baseline"/>
        <w:rPr>
          <w:rFonts w:asciiTheme="minorHAnsi" w:hAnsiTheme="minorHAnsi" w:cstheme="minorHAnsi"/>
          <w:sz w:val="22"/>
          <w:szCs w:val="22"/>
        </w:rPr>
      </w:pPr>
      <w:r w:rsidRPr="007B7562">
        <w:rPr>
          <w:rStyle w:val="normaltextrun"/>
          <w:rFonts w:asciiTheme="minorHAnsi" w:hAnsiTheme="minorHAnsi" w:eastAsiaTheme="majorEastAsia" w:cstheme="minorHAnsi"/>
          <w:color w:val="C00000"/>
          <w:sz w:val="22"/>
          <w:szCs w:val="22"/>
          <w:shd w:val="clear" w:color="auto" w:fill="FFFF00"/>
        </w:rPr>
        <w:t>New Hauler Quote needs to be added to this ticket to document the new rates</w:t>
      </w:r>
      <w:r w:rsidRPr="007B7562">
        <w:rPr>
          <w:rStyle w:val="eop"/>
          <w:rFonts w:asciiTheme="minorHAnsi" w:hAnsiTheme="minorHAnsi" w:cstheme="minorHAnsi"/>
          <w:color w:val="C00000"/>
          <w:sz w:val="22"/>
          <w:szCs w:val="22"/>
        </w:rPr>
        <w:t> </w:t>
      </w:r>
    </w:p>
    <w:p w:rsidRPr="003728D6" w:rsidR="00642A06" w:rsidP="00642A06" w:rsidRDefault="00642A06" w14:paraId="2459E3D7" w14:textId="77777777">
      <w:pPr>
        <w:pStyle w:val="Heading8"/>
        <w:numPr>
          <w:ilvl w:val="0"/>
          <w:numId w:val="4"/>
        </w:numPr>
        <w:tabs>
          <w:tab w:val="clear" w:pos="720"/>
          <w:tab w:val="num" w:pos="2520"/>
        </w:tabs>
        <w:ind w:left="2520"/>
        <w:rPr>
          <w:color w:val="auto"/>
        </w:rPr>
      </w:pPr>
      <w:r w:rsidRPr="0C76537D">
        <w:rPr>
          <w:rStyle w:val="normaltextrun"/>
          <w:rFonts w:asciiTheme="minorHAnsi" w:hAnsiTheme="minorHAnsi" w:cstheme="minorBidi"/>
          <w:color w:val="auto"/>
          <w:sz w:val="22"/>
          <w:szCs w:val="22"/>
        </w:rPr>
        <w:t>(AM) PT Partial Removal</w:t>
      </w:r>
      <w:r w:rsidRPr="0C76537D">
        <w:rPr>
          <w:rStyle w:val="eop"/>
          <w:rFonts w:asciiTheme="minorHAnsi" w:hAnsiTheme="minorHAnsi" w:cstheme="minorBidi"/>
          <w:color w:val="auto"/>
          <w:sz w:val="22"/>
          <w:szCs w:val="22"/>
        </w:rPr>
        <w:t> </w:t>
      </w:r>
    </w:p>
    <w:p w:rsidRPr="006C0A4C" w:rsidR="00642A06" w:rsidP="00642A06" w:rsidRDefault="00642A06" w14:paraId="2786620F" w14:textId="77777777">
      <w:pPr>
        <w:pStyle w:val="paragraph"/>
        <w:spacing w:before="0" w:beforeAutospacing="0" w:after="0" w:afterAutospacing="0"/>
        <w:ind w:left="3240"/>
        <w:textAlignment w:val="baseline"/>
        <w:rPr>
          <w:rFonts w:asciiTheme="minorHAnsi" w:hAnsiTheme="minorHAnsi" w:cstheme="minorHAnsi"/>
          <w:sz w:val="22"/>
          <w:szCs w:val="22"/>
        </w:rPr>
      </w:pPr>
      <w:r>
        <w:rPr>
          <w:rStyle w:val="normaltextrun"/>
          <w:rFonts w:asciiTheme="minorHAnsi" w:hAnsiTheme="minorHAnsi" w:eastAsiaTheme="majorEastAsia" w:cstheme="minorHAnsi"/>
          <w:sz w:val="22"/>
          <w:szCs w:val="22"/>
        </w:rPr>
        <w:t xml:space="preserve">(AM) </w:t>
      </w:r>
      <w:hyperlink w:history="1" r:id="rId268">
        <w:r w:rsidRPr="00D27E0B">
          <w:rPr>
            <w:rStyle w:val="Hyperlink"/>
            <w:rFonts w:asciiTheme="minorHAnsi" w:hAnsiTheme="minorHAnsi" w:cstheme="minorHAnsi"/>
            <w:sz w:val="22"/>
            <w:szCs w:val="22"/>
          </w:rPr>
          <w:t>FID167 [Partial Removal]</w:t>
        </w:r>
      </w:hyperlink>
    </w:p>
    <w:p w:rsidR="00642A06" w:rsidP="00642A06" w:rsidRDefault="00642A06" w14:paraId="696CA0B4" w14:textId="77777777">
      <w:pPr>
        <w:pStyle w:val="paragraph"/>
        <w:spacing w:before="0" w:beforeAutospacing="0" w:after="0" w:afterAutospacing="0"/>
        <w:ind w:left="3240"/>
        <w:textAlignment w:val="baseline"/>
        <w:rPr>
          <w:rStyle w:val="normaltextrun"/>
          <w:rFonts w:asciiTheme="minorHAnsi" w:hAnsiTheme="minorHAnsi" w:eastAsiaTheme="majorEastAsia"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269">
        <w:r w:rsidRPr="00AC1E5F">
          <w:rPr>
            <w:rStyle w:val="Hyperlink"/>
            <w:rFonts w:asciiTheme="minorHAnsi" w:hAnsiTheme="minorHAnsi" w:cstheme="minorHAnsi"/>
            <w:sz w:val="22"/>
            <w:szCs w:val="22"/>
          </w:rPr>
          <w:t>FID155 [Confirmed Service Date] </w:t>
        </w:r>
      </w:hyperlink>
    </w:p>
    <w:p w:rsidRPr="006C0A4C" w:rsidR="00642A06" w:rsidP="00642A06" w:rsidRDefault="00642A06" w14:paraId="075E0FA2" w14:textId="77777777">
      <w:pPr>
        <w:pStyle w:val="paragraph"/>
        <w:spacing w:before="0" w:beforeAutospacing="0" w:after="0" w:afterAutospacing="0"/>
        <w:ind w:left="3240"/>
        <w:textAlignment w:val="baseline"/>
        <w:rPr>
          <w:rFonts w:asciiTheme="minorHAnsi" w:hAnsiTheme="minorHAnsi" w:cstheme="minorHAnsi"/>
          <w:sz w:val="22"/>
          <w:szCs w:val="22"/>
        </w:rPr>
      </w:pPr>
      <w:r>
        <w:rPr>
          <w:rStyle w:val="normaltextrun"/>
          <w:rFonts w:asciiTheme="minorHAnsi" w:hAnsiTheme="minorHAnsi" w:eastAsiaTheme="majorEastAsia" w:cstheme="minorHAnsi"/>
          <w:color w:val="000000"/>
          <w:sz w:val="22"/>
          <w:szCs w:val="22"/>
        </w:rPr>
        <w:t xml:space="preserve">(FT) </w:t>
      </w:r>
      <w:hyperlink w:history="1" r:id="rId270">
        <w:r w:rsidRPr="00593422">
          <w:rPr>
            <w:rStyle w:val="Hyperlink"/>
            <w:rFonts w:asciiTheme="minorHAnsi" w:hAnsiTheme="minorHAnsi" w:cstheme="minorHAnsi"/>
            <w:sz w:val="22"/>
            <w:szCs w:val="22"/>
          </w:rPr>
          <w:t>FID186 [Confirmed Service Time]</w:t>
        </w:r>
      </w:hyperlink>
    </w:p>
    <w:p w:rsidR="00642A06" w:rsidP="00642A06" w:rsidRDefault="00642A06" w14:paraId="3E8A5F17" w14:textId="77777777">
      <w:pPr>
        <w:pStyle w:val="paragraph"/>
        <w:spacing w:before="0" w:beforeAutospacing="0" w:after="0" w:afterAutospacing="0"/>
        <w:ind w:left="3240"/>
        <w:textAlignment w:val="baseline"/>
        <w:rPr>
          <w:rStyle w:val="eop"/>
          <w:rFonts w:asciiTheme="minorHAnsi" w:hAnsiTheme="minorHAnsi"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271">
        <w:r w:rsidRPr="00305EA7">
          <w:rPr>
            <w:rStyle w:val="Hyperlink"/>
            <w:rFonts w:asciiTheme="minorHAnsi" w:hAnsiTheme="minorHAnsi" w:cstheme="minorHAnsi"/>
            <w:sz w:val="22"/>
            <w:szCs w:val="22"/>
          </w:rPr>
          <w:t>FID174 [Hauler Contact Name] </w:t>
        </w:r>
      </w:hyperlink>
    </w:p>
    <w:p w:rsidRPr="003728D6" w:rsidR="00642A06" w:rsidP="00642A06" w:rsidRDefault="00642A06" w14:paraId="5D6ED9C2" w14:textId="77777777">
      <w:pPr>
        <w:pStyle w:val="Heading8"/>
        <w:numPr>
          <w:ilvl w:val="0"/>
          <w:numId w:val="4"/>
        </w:numPr>
        <w:tabs>
          <w:tab w:val="clear" w:pos="720"/>
          <w:tab w:val="num" w:pos="2520"/>
        </w:tabs>
        <w:ind w:left="2520"/>
        <w:rPr>
          <w:color w:val="auto"/>
        </w:rPr>
      </w:pPr>
      <w:r w:rsidRPr="0C76537D">
        <w:rPr>
          <w:rStyle w:val="normaltextrun"/>
          <w:rFonts w:asciiTheme="minorHAnsi" w:hAnsiTheme="minorHAnsi" w:cstheme="minorBidi"/>
          <w:color w:val="auto"/>
          <w:sz w:val="22"/>
          <w:szCs w:val="22"/>
        </w:rPr>
        <w:t>(AM) PT Relocation</w:t>
      </w:r>
      <w:r w:rsidRPr="0C76537D">
        <w:rPr>
          <w:rStyle w:val="eop"/>
          <w:rFonts w:asciiTheme="minorHAnsi" w:hAnsiTheme="minorHAnsi" w:cstheme="minorBidi"/>
          <w:color w:val="auto"/>
          <w:sz w:val="22"/>
          <w:szCs w:val="22"/>
        </w:rPr>
        <w:t> </w:t>
      </w:r>
    </w:p>
    <w:p w:rsidR="00642A06" w:rsidP="00642A06" w:rsidRDefault="00642A06" w14:paraId="00A4D09B" w14:textId="77777777">
      <w:pPr>
        <w:pStyle w:val="paragraph"/>
        <w:spacing w:before="0" w:beforeAutospacing="0" w:after="0" w:afterAutospacing="0"/>
        <w:ind w:left="3240"/>
        <w:textAlignment w:val="baseline"/>
        <w:rPr>
          <w:rStyle w:val="normaltextrun"/>
          <w:rFonts w:asciiTheme="minorHAnsi" w:hAnsiTheme="minorHAnsi" w:eastAsiaTheme="majorEastAsia"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272">
        <w:r w:rsidRPr="00AC1E5F">
          <w:rPr>
            <w:rStyle w:val="Hyperlink"/>
            <w:rFonts w:asciiTheme="minorHAnsi" w:hAnsiTheme="minorHAnsi" w:cstheme="minorHAnsi"/>
            <w:sz w:val="22"/>
            <w:szCs w:val="22"/>
          </w:rPr>
          <w:t>FID155 [Confirmed Service Date] </w:t>
        </w:r>
      </w:hyperlink>
    </w:p>
    <w:p w:rsidRPr="006C0A4C" w:rsidR="00642A06" w:rsidP="00642A06" w:rsidRDefault="00642A06" w14:paraId="4DE377B7" w14:textId="77777777">
      <w:pPr>
        <w:pStyle w:val="paragraph"/>
        <w:spacing w:before="0" w:beforeAutospacing="0" w:after="0" w:afterAutospacing="0"/>
        <w:ind w:left="3240"/>
        <w:textAlignment w:val="baseline"/>
        <w:rPr>
          <w:rFonts w:asciiTheme="minorHAnsi" w:hAnsiTheme="minorHAnsi" w:cstheme="minorHAnsi"/>
          <w:sz w:val="22"/>
          <w:szCs w:val="22"/>
        </w:rPr>
      </w:pPr>
      <w:r>
        <w:rPr>
          <w:rStyle w:val="normaltextrun"/>
          <w:rFonts w:asciiTheme="minorHAnsi" w:hAnsiTheme="minorHAnsi" w:eastAsiaTheme="majorEastAsia" w:cstheme="minorHAnsi"/>
          <w:color w:val="000000"/>
          <w:sz w:val="22"/>
          <w:szCs w:val="22"/>
        </w:rPr>
        <w:t xml:space="preserve">(FT) </w:t>
      </w:r>
      <w:hyperlink w:history="1" r:id="rId273">
        <w:r w:rsidRPr="00593422">
          <w:rPr>
            <w:rStyle w:val="Hyperlink"/>
            <w:rFonts w:asciiTheme="minorHAnsi" w:hAnsiTheme="minorHAnsi" w:cstheme="minorHAnsi"/>
            <w:sz w:val="22"/>
            <w:szCs w:val="22"/>
          </w:rPr>
          <w:t>FID186 [Confirmed Service Time]</w:t>
        </w:r>
      </w:hyperlink>
    </w:p>
    <w:p w:rsidR="00642A06" w:rsidP="00642A06" w:rsidRDefault="00642A06" w14:paraId="2A74842B" w14:textId="77777777">
      <w:pPr>
        <w:pStyle w:val="paragraph"/>
        <w:spacing w:before="0" w:beforeAutospacing="0" w:after="0" w:afterAutospacing="0"/>
        <w:ind w:left="3240"/>
        <w:textAlignment w:val="baseline"/>
        <w:rPr>
          <w:rStyle w:val="eop"/>
          <w:rFonts w:asciiTheme="minorHAnsi" w:hAnsiTheme="minorHAnsi" w:cstheme="minorHAnsi"/>
          <w:color w:val="000000"/>
          <w:sz w:val="22"/>
          <w:szCs w:val="22"/>
        </w:rPr>
      </w:pPr>
      <w:r w:rsidRPr="0C76537D">
        <w:rPr>
          <w:rStyle w:val="normaltextrun"/>
          <w:rFonts w:asciiTheme="minorHAnsi" w:hAnsiTheme="minorHAnsi" w:eastAsiaTheme="majorEastAsia" w:cstheme="minorBidi"/>
          <w:color w:val="000000"/>
          <w:sz w:val="22"/>
          <w:szCs w:val="22"/>
        </w:rPr>
        <w:t xml:space="preserve">(FT) </w:t>
      </w:r>
      <w:hyperlink r:id="rId274">
        <w:r w:rsidRPr="0C76537D">
          <w:rPr>
            <w:rStyle w:val="Hyperlink"/>
            <w:rFonts w:asciiTheme="minorHAnsi" w:hAnsiTheme="minorHAnsi" w:cstheme="minorBidi"/>
            <w:sz w:val="22"/>
            <w:szCs w:val="22"/>
          </w:rPr>
          <w:t>FID174 [Hauler Contact Name] </w:t>
        </w:r>
      </w:hyperlink>
    </w:p>
    <w:p w:rsidRPr="003728D6" w:rsidR="00642A06" w:rsidP="00642A06" w:rsidRDefault="00642A06" w14:paraId="52FF3F02" w14:textId="77777777">
      <w:pPr>
        <w:pStyle w:val="Heading8"/>
        <w:numPr>
          <w:ilvl w:val="0"/>
          <w:numId w:val="4"/>
        </w:numPr>
        <w:ind w:left="2520"/>
        <w:rPr>
          <w:color w:val="auto"/>
        </w:rPr>
      </w:pPr>
      <w:r w:rsidRPr="0C76537D">
        <w:rPr>
          <w:rStyle w:val="normaltextrun"/>
          <w:rFonts w:asciiTheme="minorHAnsi" w:hAnsiTheme="minorHAnsi" w:cstheme="minorBidi"/>
          <w:color w:val="auto"/>
          <w:sz w:val="22"/>
          <w:szCs w:val="22"/>
        </w:rPr>
        <w:t>(AM) PT Site Check</w:t>
      </w:r>
      <w:r w:rsidRPr="0C76537D">
        <w:rPr>
          <w:rStyle w:val="eop"/>
          <w:rFonts w:asciiTheme="minorHAnsi" w:hAnsiTheme="minorHAnsi" w:cstheme="minorBidi"/>
          <w:color w:val="auto"/>
          <w:sz w:val="22"/>
          <w:szCs w:val="22"/>
        </w:rPr>
        <w:t> </w:t>
      </w:r>
    </w:p>
    <w:p w:rsidR="00642A06" w:rsidP="00642A06" w:rsidRDefault="00642A06" w14:paraId="25212451" w14:textId="77777777">
      <w:pPr>
        <w:pStyle w:val="paragraph"/>
        <w:spacing w:before="0" w:beforeAutospacing="0" w:after="0" w:afterAutospacing="0"/>
        <w:ind w:left="3240"/>
        <w:textAlignment w:val="baseline"/>
        <w:rPr>
          <w:rStyle w:val="normaltextrun"/>
          <w:rFonts w:asciiTheme="minorHAnsi" w:hAnsiTheme="minorHAnsi" w:eastAsiaTheme="majorEastAsia"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275">
        <w:r w:rsidRPr="00AC1E5F">
          <w:rPr>
            <w:rStyle w:val="Hyperlink"/>
            <w:rFonts w:asciiTheme="minorHAnsi" w:hAnsiTheme="minorHAnsi" w:cstheme="minorHAnsi"/>
            <w:sz w:val="22"/>
            <w:szCs w:val="22"/>
          </w:rPr>
          <w:t>FID155 [Confirmed Service Date] </w:t>
        </w:r>
      </w:hyperlink>
    </w:p>
    <w:p w:rsidRPr="00593422" w:rsidR="00642A06" w:rsidP="00642A06" w:rsidRDefault="00642A06" w14:paraId="037B032F" w14:textId="77777777">
      <w:pPr>
        <w:pStyle w:val="paragraph"/>
        <w:spacing w:before="0" w:beforeAutospacing="0" w:after="0" w:afterAutospacing="0"/>
        <w:ind w:left="3240"/>
        <w:textAlignment w:val="baseline"/>
        <w:rPr>
          <w:rFonts w:asciiTheme="minorHAnsi" w:hAnsiTheme="minorHAnsi" w:cstheme="minorHAnsi"/>
          <w:sz w:val="22"/>
          <w:szCs w:val="22"/>
        </w:rPr>
      </w:pPr>
      <w:r>
        <w:rPr>
          <w:rStyle w:val="normaltextrun"/>
          <w:rFonts w:asciiTheme="minorHAnsi" w:hAnsiTheme="minorHAnsi" w:eastAsiaTheme="majorEastAsia" w:cstheme="minorHAnsi"/>
          <w:color w:val="000000"/>
          <w:sz w:val="22"/>
          <w:szCs w:val="22"/>
        </w:rPr>
        <w:t xml:space="preserve">(FT) </w:t>
      </w:r>
      <w:hyperlink w:history="1" r:id="rId276">
        <w:r w:rsidRPr="00593422">
          <w:rPr>
            <w:rStyle w:val="Hyperlink"/>
            <w:rFonts w:asciiTheme="minorHAnsi" w:hAnsiTheme="minorHAnsi" w:cstheme="minorHAnsi"/>
            <w:sz w:val="22"/>
            <w:szCs w:val="22"/>
          </w:rPr>
          <w:t>FID186 [Confirmed Service Time]</w:t>
        </w:r>
      </w:hyperlink>
    </w:p>
    <w:p w:rsidR="00642A06" w:rsidP="00642A06" w:rsidRDefault="00642A06" w14:paraId="2135C7B1" w14:textId="77777777">
      <w:pPr>
        <w:pStyle w:val="paragraph"/>
        <w:spacing w:before="0" w:beforeAutospacing="0" w:after="0" w:afterAutospacing="0"/>
        <w:ind w:left="3240"/>
        <w:textAlignment w:val="baseline"/>
        <w:rPr>
          <w:rStyle w:val="eop"/>
          <w:rFonts w:asciiTheme="minorHAnsi" w:hAnsiTheme="minorHAnsi"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277">
        <w:r w:rsidRPr="00305EA7">
          <w:rPr>
            <w:rStyle w:val="Hyperlink"/>
            <w:rFonts w:asciiTheme="minorHAnsi" w:hAnsiTheme="minorHAnsi" w:cstheme="minorHAnsi"/>
            <w:sz w:val="22"/>
            <w:szCs w:val="22"/>
          </w:rPr>
          <w:t>FID174 [Hauler Contact Name] </w:t>
        </w:r>
      </w:hyperlink>
    </w:p>
    <w:p w:rsidRPr="00257A76" w:rsidR="00642A06" w:rsidP="00642A06" w:rsidRDefault="00642A06" w14:paraId="273A8BD2" w14:textId="77777777">
      <w:pPr>
        <w:pStyle w:val="Heading8"/>
        <w:numPr>
          <w:ilvl w:val="0"/>
          <w:numId w:val="4"/>
        </w:numPr>
        <w:ind w:left="2520"/>
        <w:rPr>
          <w:color w:val="auto"/>
        </w:rPr>
      </w:pPr>
      <w:r w:rsidRPr="0C76537D">
        <w:rPr>
          <w:rStyle w:val="normaltextrun"/>
          <w:rFonts w:asciiTheme="minorHAnsi" w:hAnsiTheme="minorHAnsi" w:cstheme="minorBidi"/>
          <w:color w:val="auto"/>
          <w:sz w:val="22"/>
          <w:szCs w:val="22"/>
        </w:rPr>
        <w:t>(AM) RO Relocation</w:t>
      </w:r>
      <w:r w:rsidRPr="0C76537D">
        <w:rPr>
          <w:rStyle w:val="eop"/>
          <w:rFonts w:asciiTheme="minorHAnsi" w:hAnsiTheme="minorHAnsi" w:cstheme="minorBidi"/>
          <w:color w:val="auto"/>
          <w:sz w:val="22"/>
          <w:szCs w:val="22"/>
        </w:rPr>
        <w:t> </w:t>
      </w:r>
    </w:p>
    <w:p w:rsidR="00642A06" w:rsidP="00642A06" w:rsidRDefault="00642A06" w14:paraId="0C12CBD0" w14:textId="77777777">
      <w:pPr>
        <w:pStyle w:val="paragraph"/>
        <w:spacing w:before="0" w:beforeAutospacing="0" w:after="0" w:afterAutospacing="0"/>
        <w:ind w:left="3240"/>
        <w:textAlignment w:val="baseline"/>
        <w:rPr>
          <w:rStyle w:val="normaltextrun"/>
          <w:rFonts w:asciiTheme="minorHAnsi" w:hAnsiTheme="minorHAnsi" w:eastAsiaTheme="majorEastAsia"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278">
        <w:r w:rsidRPr="00AC1E5F">
          <w:rPr>
            <w:rStyle w:val="Hyperlink"/>
            <w:rFonts w:asciiTheme="minorHAnsi" w:hAnsiTheme="minorHAnsi" w:cstheme="minorHAnsi"/>
            <w:sz w:val="22"/>
            <w:szCs w:val="22"/>
          </w:rPr>
          <w:t>FID155 [Confirmed Service Date] </w:t>
        </w:r>
      </w:hyperlink>
    </w:p>
    <w:p w:rsidRPr="006C0A4C" w:rsidR="00642A06" w:rsidP="00642A06" w:rsidRDefault="00642A06" w14:paraId="482199D8" w14:textId="77777777">
      <w:pPr>
        <w:pStyle w:val="paragraph"/>
        <w:spacing w:before="0" w:beforeAutospacing="0" w:after="0" w:afterAutospacing="0"/>
        <w:ind w:left="3240"/>
        <w:textAlignment w:val="baseline"/>
        <w:rPr>
          <w:rFonts w:asciiTheme="minorHAnsi" w:hAnsiTheme="minorHAnsi" w:cstheme="minorHAnsi"/>
          <w:sz w:val="22"/>
          <w:szCs w:val="22"/>
        </w:rPr>
      </w:pPr>
      <w:r>
        <w:rPr>
          <w:rStyle w:val="normaltextrun"/>
          <w:rFonts w:asciiTheme="minorHAnsi" w:hAnsiTheme="minorHAnsi" w:eastAsiaTheme="majorEastAsia" w:cstheme="minorHAnsi"/>
          <w:color w:val="000000"/>
          <w:sz w:val="22"/>
          <w:szCs w:val="22"/>
        </w:rPr>
        <w:t xml:space="preserve">(FT) </w:t>
      </w:r>
      <w:hyperlink w:history="1" r:id="rId279">
        <w:r w:rsidRPr="00593422">
          <w:rPr>
            <w:rStyle w:val="Hyperlink"/>
            <w:rFonts w:asciiTheme="minorHAnsi" w:hAnsiTheme="minorHAnsi" w:cstheme="minorHAnsi"/>
            <w:sz w:val="22"/>
            <w:szCs w:val="22"/>
          </w:rPr>
          <w:t>FID186 [Confirmed Service Time]</w:t>
        </w:r>
      </w:hyperlink>
    </w:p>
    <w:p w:rsidR="00642A06" w:rsidP="00642A06" w:rsidRDefault="00642A06" w14:paraId="4C17BE8C" w14:textId="77777777">
      <w:pPr>
        <w:pStyle w:val="paragraph"/>
        <w:spacing w:before="0" w:beforeAutospacing="0" w:after="0" w:afterAutospacing="0"/>
        <w:ind w:left="3240"/>
        <w:textAlignment w:val="baseline"/>
        <w:rPr>
          <w:rStyle w:val="eop"/>
          <w:rFonts w:asciiTheme="minorHAnsi" w:hAnsiTheme="minorHAnsi"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280">
        <w:r w:rsidRPr="00305EA7">
          <w:rPr>
            <w:rStyle w:val="Hyperlink"/>
            <w:rFonts w:asciiTheme="minorHAnsi" w:hAnsiTheme="minorHAnsi" w:cstheme="minorHAnsi"/>
            <w:sz w:val="22"/>
            <w:szCs w:val="22"/>
          </w:rPr>
          <w:t>FID174 [Hauler Contact Name] </w:t>
        </w:r>
      </w:hyperlink>
    </w:p>
    <w:p w:rsidRPr="006C0A4C" w:rsidR="00642A06" w:rsidP="00642A06" w:rsidRDefault="00642A06" w14:paraId="45F5DAD9" w14:textId="77777777">
      <w:pPr>
        <w:pStyle w:val="paragraph"/>
        <w:spacing w:before="0" w:beforeAutospacing="0" w:after="0" w:afterAutospacing="0"/>
        <w:ind w:left="3240"/>
        <w:textAlignment w:val="baseline"/>
        <w:rPr>
          <w:rFonts w:asciiTheme="minorHAnsi" w:hAnsiTheme="minorHAnsi" w:cstheme="minorHAnsi"/>
          <w:sz w:val="22"/>
          <w:szCs w:val="22"/>
        </w:rPr>
      </w:pPr>
      <w:r>
        <w:rPr>
          <w:rStyle w:val="normaltextrun"/>
          <w:rFonts w:asciiTheme="minorHAnsi" w:hAnsiTheme="minorHAnsi" w:eastAsiaTheme="majorEastAsia" w:cstheme="minorHAnsi"/>
          <w:color w:val="000000"/>
          <w:sz w:val="22"/>
          <w:szCs w:val="22"/>
          <w:shd w:val="clear" w:color="auto" w:fill="FFFF00"/>
        </w:rPr>
        <w:t xml:space="preserve">Improvement: </w:t>
      </w:r>
      <w:r w:rsidRPr="006C0A4C">
        <w:rPr>
          <w:rStyle w:val="normaltextrun"/>
          <w:rFonts w:asciiTheme="minorHAnsi" w:hAnsiTheme="minorHAnsi" w:eastAsiaTheme="majorEastAsia" w:cstheme="minorHAnsi"/>
          <w:color w:val="000000"/>
          <w:sz w:val="22"/>
          <w:szCs w:val="22"/>
          <w:shd w:val="clear" w:color="auto" w:fill="FFFF00"/>
        </w:rPr>
        <w:t>Add cost field </w:t>
      </w:r>
      <w:r w:rsidRPr="006C0A4C">
        <w:rPr>
          <w:rStyle w:val="eop"/>
          <w:rFonts w:asciiTheme="minorHAnsi" w:hAnsiTheme="minorHAnsi" w:cstheme="minorHAnsi"/>
          <w:color w:val="000000"/>
          <w:sz w:val="22"/>
          <w:szCs w:val="22"/>
        </w:rPr>
        <w:t> </w:t>
      </w:r>
    </w:p>
    <w:p w:rsidRPr="00257A76" w:rsidR="00642A06" w:rsidP="00642A06" w:rsidRDefault="00642A06" w14:paraId="03D99672" w14:textId="77777777">
      <w:pPr>
        <w:pStyle w:val="Heading8"/>
        <w:numPr>
          <w:ilvl w:val="0"/>
          <w:numId w:val="4"/>
        </w:numPr>
        <w:ind w:left="2520"/>
        <w:rPr>
          <w:color w:val="auto"/>
        </w:rPr>
      </w:pPr>
      <w:r w:rsidRPr="0C76537D">
        <w:rPr>
          <w:rStyle w:val="normaltextrun"/>
          <w:rFonts w:asciiTheme="minorHAnsi" w:hAnsiTheme="minorHAnsi" w:cstheme="minorBidi"/>
          <w:color w:val="auto"/>
          <w:sz w:val="22"/>
          <w:szCs w:val="22"/>
        </w:rPr>
        <w:t>(AM) RO Site Check</w:t>
      </w:r>
      <w:r w:rsidRPr="0C76537D">
        <w:rPr>
          <w:rStyle w:val="eop"/>
          <w:rFonts w:asciiTheme="minorHAnsi" w:hAnsiTheme="minorHAnsi" w:cstheme="minorBidi"/>
          <w:color w:val="auto"/>
          <w:sz w:val="22"/>
          <w:szCs w:val="22"/>
        </w:rPr>
        <w:t> </w:t>
      </w:r>
    </w:p>
    <w:p w:rsidR="00642A06" w:rsidP="00642A06" w:rsidRDefault="00642A06" w14:paraId="4D6D3E33" w14:textId="77777777">
      <w:pPr>
        <w:pStyle w:val="paragraph"/>
        <w:spacing w:before="0" w:beforeAutospacing="0" w:after="0" w:afterAutospacing="0"/>
        <w:ind w:left="3240"/>
        <w:textAlignment w:val="baseline"/>
        <w:rPr>
          <w:rStyle w:val="normaltextrun"/>
          <w:rFonts w:asciiTheme="minorHAnsi" w:hAnsiTheme="minorHAnsi" w:eastAsiaTheme="majorEastAsia"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281">
        <w:r w:rsidRPr="00AC1E5F">
          <w:rPr>
            <w:rStyle w:val="Hyperlink"/>
            <w:rFonts w:asciiTheme="minorHAnsi" w:hAnsiTheme="minorHAnsi" w:cstheme="minorHAnsi"/>
            <w:sz w:val="22"/>
            <w:szCs w:val="22"/>
          </w:rPr>
          <w:t>FID155 [Confirmed Service Date] </w:t>
        </w:r>
      </w:hyperlink>
    </w:p>
    <w:p w:rsidRPr="006C0A4C" w:rsidR="00642A06" w:rsidP="00642A06" w:rsidRDefault="00642A06" w14:paraId="72F7F980" w14:textId="77777777">
      <w:pPr>
        <w:pStyle w:val="paragraph"/>
        <w:spacing w:before="0" w:beforeAutospacing="0" w:after="0" w:afterAutospacing="0"/>
        <w:ind w:left="3240"/>
        <w:textAlignment w:val="baseline"/>
        <w:rPr>
          <w:rFonts w:asciiTheme="minorHAnsi" w:hAnsiTheme="minorHAnsi" w:cstheme="minorHAnsi"/>
          <w:sz w:val="22"/>
          <w:szCs w:val="22"/>
        </w:rPr>
      </w:pPr>
      <w:r>
        <w:rPr>
          <w:rStyle w:val="normaltextrun"/>
          <w:rFonts w:asciiTheme="minorHAnsi" w:hAnsiTheme="minorHAnsi" w:eastAsiaTheme="majorEastAsia" w:cstheme="minorHAnsi"/>
          <w:color w:val="000000"/>
          <w:sz w:val="22"/>
          <w:szCs w:val="22"/>
        </w:rPr>
        <w:t xml:space="preserve">(FT) </w:t>
      </w:r>
      <w:hyperlink w:history="1" r:id="rId282">
        <w:r w:rsidRPr="00593422">
          <w:rPr>
            <w:rStyle w:val="Hyperlink"/>
            <w:rFonts w:asciiTheme="minorHAnsi" w:hAnsiTheme="minorHAnsi" w:cstheme="minorHAnsi"/>
            <w:sz w:val="22"/>
            <w:szCs w:val="22"/>
          </w:rPr>
          <w:t>FID186 [Confirmed Service Time]</w:t>
        </w:r>
      </w:hyperlink>
    </w:p>
    <w:p w:rsidR="00642A06" w:rsidP="00642A06" w:rsidRDefault="00642A06" w14:paraId="2E2B8E93" w14:textId="77777777">
      <w:pPr>
        <w:pStyle w:val="paragraph"/>
        <w:spacing w:before="0" w:beforeAutospacing="0" w:after="0" w:afterAutospacing="0"/>
        <w:ind w:left="3240"/>
        <w:textAlignment w:val="baseline"/>
        <w:rPr>
          <w:rStyle w:val="eop"/>
          <w:rFonts w:asciiTheme="minorHAnsi" w:hAnsiTheme="minorHAnsi"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283">
        <w:r w:rsidRPr="00305EA7">
          <w:rPr>
            <w:rStyle w:val="Hyperlink"/>
            <w:rFonts w:asciiTheme="minorHAnsi" w:hAnsiTheme="minorHAnsi" w:cstheme="minorHAnsi"/>
            <w:sz w:val="22"/>
            <w:szCs w:val="22"/>
          </w:rPr>
          <w:t>FID174 [Hauler Contact Name] </w:t>
        </w:r>
      </w:hyperlink>
    </w:p>
    <w:p w:rsidRPr="00257A76" w:rsidR="00642A06" w:rsidP="00642A06" w:rsidRDefault="00642A06" w14:paraId="5809669B" w14:textId="77777777">
      <w:pPr>
        <w:pStyle w:val="Heading8"/>
        <w:numPr>
          <w:ilvl w:val="0"/>
          <w:numId w:val="4"/>
        </w:numPr>
        <w:ind w:left="2520"/>
        <w:rPr>
          <w:color w:val="auto"/>
        </w:rPr>
      </w:pPr>
      <w:r w:rsidRPr="0C76537D">
        <w:rPr>
          <w:rStyle w:val="normaltextrun"/>
          <w:rFonts w:asciiTheme="minorHAnsi" w:hAnsiTheme="minorHAnsi" w:cstheme="minorBidi"/>
          <w:color w:val="auto"/>
          <w:sz w:val="22"/>
          <w:szCs w:val="22"/>
        </w:rPr>
        <w:t>(AM) RO Swap/Empty&amp; Return</w:t>
      </w:r>
      <w:r w:rsidRPr="0C76537D">
        <w:rPr>
          <w:rStyle w:val="eop"/>
          <w:rFonts w:asciiTheme="minorHAnsi" w:hAnsiTheme="minorHAnsi" w:cstheme="minorBidi"/>
          <w:color w:val="auto"/>
          <w:sz w:val="22"/>
          <w:szCs w:val="22"/>
        </w:rPr>
        <w:t> </w:t>
      </w:r>
    </w:p>
    <w:p w:rsidR="00642A06" w:rsidP="00642A06" w:rsidRDefault="00642A06" w14:paraId="7BB233E7" w14:textId="77777777">
      <w:pPr>
        <w:pStyle w:val="paragraph"/>
        <w:spacing w:before="0" w:beforeAutospacing="0" w:after="0" w:afterAutospacing="0"/>
        <w:ind w:left="3240"/>
        <w:textAlignment w:val="baseline"/>
        <w:rPr>
          <w:rStyle w:val="normaltextrun"/>
          <w:rFonts w:asciiTheme="minorHAnsi" w:hAnsiTheme="minorHAnsi" w:eastAsiaTheme="majorEastAsia" w:cstheme="minorHAnsi"/>
          <w:color w:val="000000"/>
          <w:sz w:val="22"/>
          <w:szCs w:val="22"/>
        </w:rPr>
      </w:pPr>
      <w:r>
        <w:rPr>
          <w:rStyle w:val="normaltextrun"/>
          <w:rFonts w:asciiTheme="minorHAnsi" w:hAnsiTheme="minorHAnsi" w:eastAsiaTheme="majorEastAsia" w:cstheme="minorHAnsi"/>
          <w:sz w:val="22"/>
          <w:szCs w:val="22"/>
        </w:rPr>
        <w:t xml:space="preserve">(AM) </w:t>
      </w:r>
      <w:hyperlink w:history="1" r:id="rId284">
        <w:r w:rsidRPr="009734A1">
          <w:rPr>
            <w:rStyle w:val="Hyperlink"/>
            <w:rFonts w:asciiTheme="minorHAnsi" w:hAnsiTheme="minorHAnsi" w:cstheme="minorHAnsi"/>
            <w:sz w:val="22"/>
            <w:szCs w:val="22"/>
          </w:rPr>
          <w:t>FID168 [RO Live Load]</w:t>
        </w:r>
      </w:hyperlink>
    </w:p>
    <w:p w:rsidR="00642A06" w:rsidP="00642A06" w:rsidRDefault="00642A06" w14:paraId="7E7E1ED3" w14:textId="77777777">
      <w:pPr>
        <w:pStyle w:val="paragraph"/>
        <w:spacing w:before="0" w:beforeAutospacing="0" w:after="0" w:afterAutospacing="0"/>
        <w:ind w:left="3240"/>
        <w:textAlignment w:val="baseline"/>
        <w:rPr>
          <w:rStyle w:val="normaltextrun"/>
          <w:rFonts w:asciiTheme="minorHAnsi" w:hAnsiTheme="minorHAnsi" w:eastAsiaTheme="majorEastAsia"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285">
        <w:r w:rsidRPr="00AC1E5F">
          <w:rPr>
            <w:rStyle w:val="Hyperlink"/>
            <w:rFonts w:asciiTheme="minorHAnsi" w:hAnsiTheme="minorHAnsi" w:cstheme="minorHAnsi"/>
            <w:sz w:val="22"/>
            <w:szCs w:val="22"/>
          </w:rPr>
          <w:t>FID155 [Confirmed Service Date] </w:t>
        </w:r>
      </w:hyperlink>
    </w:p>
    <w:p w:rsidRPr="006C0A4C" w:rsidR="00642A06" w:rsidP="00642A06" w:rsidRDefault="00642A06" w14:paraId="477172DF" w14:textId="77777777">
      <w:pPr>
        <w:pStyle w:val="paragraph"/>
        <w:spacing w:before="0" w:beforeAutospacing="0" w:after="0" w:afterAutospacing="0"/>
        <w:ind w:left="3240"/>
        <w:textAlignment w:val="baseline"/>
        <w:rPr>
          <w:rFonts w:asciiTheme="minorHAnsi" w:hAnsiTheme="minorHAnsi" w:cstheme="minorHAnsi"/>
          <w:sz w:val="22"/>
          <w:szCs w:val="22"/>
        </w:rPr>
      </w:pPr>
      <w:r>
        <w:rPr>
          <w:rStyle w:val="normaltextrun"/>
          <w:rFonts w:asciiTheme="minorHAnsi" w:hAnsiTheme="minorHAnsi" w:eastAsiaTheme="majorEastAsia" w:cstheme="minorHAnsi"/>
          <w:color w:val="000000"/>
          <w:sz w:val="22"/>
          <w:szCs w:val="22"/>
        </w:rPr>
        <w:t xml:space="preserve">(FT) </w:t>
      </w:r>
      <w:hyperlink w:history="1" r:id="rId286">
        <w:r w:rsidRPr="00593422">
          <w:rPr>
            <w:rStyle w:val="Hyperlink"/>
            <w:rFonts w:asciiTheme="minorHAnsi" w:hAnsiTheme="minorHAnsi" w:cstheme="minorHAnsi"/>
            <w:sz w:val="22"/>
            <w:szCs w:val="22"/>
          </w:rPr>
          <w:t>FID186 [Confirmed Service Time]</w:t>
        </w:r>
      </w:hyperlink>
    </w:p>
    <w:p w:rsidR="00642A06" w:rsidP="00642A06" w:rsidRDefault="00642A06" w14:paraId="6650B657" w14:textId="77777777">
      <w:pPr>
        <w:pStyle w:val="paragraph"/>
        <w:spacing w:before="0" w:beforeAutospacing="0" w:after="0" w:afterAutospacing="0"/>
        <w:ind w:left="3240"/>
        <w:textAlignment w:val="baseline"/>
        <w:rPr>
          <w:rStyle w:val="eop"/>
          <w:rFonts w:asciiTheme="minorHAnsi" w:hAnsiTheme="minorHAnsi"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287">
        <w:r w:rsidRPr="00305EA7">
          <w:rPr>
            <w:rStyle w:val="Hyperlink"/>
            <w:rFonts w:asciiTheme="minorHAnsi" w:hAnsiTheme="minorHAnsi" w:cstheme="minorHAnsi"/>
            <w:sz w:val="22"/>
            <w:szCs w:val="22"/>
          </w:rPr>
          <w:t>FID174 [Hauler Contact Name] </w:t>
        </w:r>
      </w:hyperlink>
    </w:p>
    <w:p w:rsidR="00642A06" w:rsidP="00642A06" w:rsidRDefault="00642A06" w14:paraId="417025EF" w14:textId="77777777">
      <w:pPr>
        <w:pStyle w:val="paragraph"/>
        <w:spacing w:before="0" w:beforeAutospacing="0" w:after="0" w:afterAutospacing="0"/>
        <w:ind w:left="3240"/>
        <w:textAlignment w:val="baseline"/>
        <w:rPr>
          <w:rStyle w:val="normaltextrun"/>
          <w:rFonts w:asciiTheme="minorHAnsi" w:hAnsiTheme="minorHAnsi" w:eastAsiaTheme="majorEastAsia"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288">
        <w:r w:rsidRPr="009734A1">
          <w:rPr>
            <w:rStyle w:val="Hyperlink"/>
            <w:rFonts w:asciiTheme="minorHAnsi" w:hAnsiTheme="minorHAnsi" w:cstheme="minorHAnsi"/>
            <w:sz w:val="22"/>
            <w:szCs w:val="22"/>
          </w:rPr>
          <w:t>FID256 [Vendor Payment Timing]</w:t>
        </w:r>
      </w:hyperlink>
    </w:p>
    <w:p w:rsidR="00642A06" w:rsidP="00642A06" w:rsidRDefault="00642A06" w14:paraId="066C251C" w14:textId="77777777">
      <w:pPr>
        <w:pStyle w:val="paragraph"/>
        <w:spacing w:before="0" w:beforeAutospacing="0" w:after="0" w:afterAutospacing="0"/>
        <w:ind w:left="3240"/>
        <w:textAlignment w:val="baseline"/>
        <w:rPr>
          <w:rStyle w:val="Hyperlink"/>
          <w:rFonts w:asciiTheme="minorHAnsi" w:hAnsiTheme="minorHAnsi" w:cstheme="minorHAnsi"/>
          <w:sz w:val="22"/>
          <w:szCs w:val="22"/>
        </w:rPr>
      </w:pPr>
      <w:r>
        <w:rPr>
          <w:rStyle w:val="normaltextrun"/>
          <w:rFonts w:asciiTheme="minorHAnsi" w:hAnsiTheme="minorHAnsi" w:eastAsiaTheme="majorEastAsia" w:cstheme="minorHAnsi"/>
          <w:color w:val="000000"/>
          <w:sz w:val="22"/>
          <w:szCs w:val="22"/>
        </w:rPr>
        <w:t xml:space="preserve">(FT) </w:t>
      </w:r>
      <w:hyperlink w:history="1" r:id="rId289">
        <w:r w:rsidRPr="007B135C">
          <w:rPr>
            <w:rStyle w:val="Hyperlink"/>
            <w:rFonts w:asciiTheme="minorHAnsi" w:hAnsiTheme="minorHAnsi" w:cstheme="minorHAnsi"/>
            <w:sz w:val="22"/>
            <w:szCs w:val="22"/>
          </w:rPr>
          <w:t>FID257 [Payment Method]</w:t>
        </w:r>
      </w:hyperlink>
    </w:p>
    <w:p w:rsidRPr="00257A76" w:rsidR="00C40A40" w:rsidP="00C40A40" w:rsidRDefault="00C40A40" w14:paraId="3676CD35" w14:textId="66E53F10">
      <w:pPr>
        <w:pStyle w:val="Heading8"/>
        <w:numPr>
          <w:ilvl w:val="0"/>
          <w:numId w:val="4"/>
        </w:numPr>
        <w:tabs>
          <w:tab w:val="clear" w:pos="720"/>
        </w:tabs>
        <w:ind w:left="2520"/>
        <w:rPr>
          <w:color w:val="auto"/>
        </w:rPr>
      </w:pPr>
      <w:r w:rsidRPr="0C76537D">
        <w:rPr>
          <w:rStyle w:val="normaltextrun"/>
          <w:rFonts w:asciiTheme="minorHAnsi" w:hAnsiTheme="minorHAnsi" w:cstheme="minorBidi"/>
          <w:color w:val="auto"/>
          <w:sz w:val="22"/>
          <w:szCs w:val="22"/>
        </w:rPr>
        <w:t xml:space="preserve">(AM) RO </w:t>
      </w:r>
      <w:r w:rsidR="002C0312">
        <w:rPr>
          <w:rStyle w:val="normaltextrun"/>
          <w:rFonts w:asciiTheme="minorHAnsi" w:hAnsiTheme="minorHAnsi" w:cstheme="minorBidi"/>
          <w:color w:val="auto"/>
          <w:sz w:val="22"/>
          <w:szCs w:val="22"/>
        </w:rPr>
        <w:t>Rental Extension</w:t>
      </w:r>
    </w:p>
    <w:p w:rsidRPr="00D8640A" w:rsidR="002C0312" w:rsidP="002C0312" w:rsidRDefault="00C40A40" w14:paraId="24EAD5B7" w14:textId="77777777">
      <w:pPr>
        <w:pStyle w:val="paragraph"/>
        <w:spacing w:before="0" w:beforeAutospacing="0" w:after="0" w:afterAutospacing="0"/>
        <w:ind w:left="3240"/>
        <w:textAlignment w:val="baseline"/>
        <w:rPr>
          <w:rFonts w:asciiTheme="minorHAnsi" w:hAnsiTheme="minorHAnsi" w:cstheme="minorHAnsi"/>
          <w:color w:val="C00000"/>
          <w:sz w:val="22"/>
          <w:szCs w:val="22"/>
        </w:rPr>
      </w:pPr>
      <w:r>
        <w:rPr>
          <w:rStyle w:val="normaltextrun"/>
          <w:rFonts w:asciiTheme="minorHAnsi" w:hAnsiTheme="minorHAnsi" w:eastAsiaTheme="majorEastAsia" w:cstheme="minorHAnsi"/>
          <w:sz w:val="22"/>
          <w:szCs w:val="22"/>
        </w:rPr>
        <w:t xml:space="preserve">(AM) </w:t>
      </w:r>
      <w:hyperlink w:history="1" r:id="rId290">
        <w:r w:rsidRPr="00026C7B" w:rsidR="002C0312">
          <w:rPr>
            <w:rStyle w:val="Hyperlink"/>
            <w:rFonts w:asciiTheme="minorHAnsi" w:hAnsiTheme="minorHAnsi" w:eastAsiaTheme="majorEastAsia" w:cstheme="minorHAnsi"/>
            <w:sz w:val="22"/>
            <w:szCs w:val="22"/>
          </w:rPr>
          <w:t>FID8 [Ticket Notes]</w:t>
        </w:r>
      </w:hyperlink>
    </w:p>
    <w:p w:rsidR="00C40A40" w:rsidP="00C40A40" w:rsidRDefault="00C40A40" w14:paraId="7285A837" w14:textId="60159E07">
      <w:pPr>
        <w:pStyle w:val="paragraph"/>
        <w:spacing w:before="0" w:beforeAutospacing="0" w:after="0" w:afterAutospacing="0"/>
        <w:ind w:left="3240"/>
        <w:textAlignment w:val="baseline"/>
        <w:rPr>
          <w:rStyle w:val="normaltextrun"/>
          <w:rFonts w:asciiTheme="minorHAnsi" w:hAnsiTheme="minorHAnsi" w:eastAsiaTheme="majorEastAsia"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291">
        <w:r w:rsidRPr="00AC1E5F">
          <w:rPr>
            <w:rStyle w:val="Hyperlink"/>
            <w:rFonts w:asciiTheme="minorHAnsi" w:hAnsiTheme="minorHAnsi" w:cstheme="minorHAnsi"/>
            <w:sz w:val="22"/>
            <w:szCs w:val="22"/>
          </w:rPr>
          <w:t>FID155 [Confirmed Service Date] </w:t>
        </w:r>
      </w:hyperlink>
    </w:p>
    <w:p w:rsidRPr="006C0A4C" w:rsidR="00C40A40" w:rsidP="00C40A40" w:rsidRDefault="00C40A40" w14:paraId="0C934C08" w14:textId="77777777">
      <w:pPr>
        <w:pStyle w:val="paragraph"/>
        <w:spacing w:before="0" w:beforeAutospacing="0" w:after="0" w:afterAutospacing="0"/>
        <w:ind w:left="3240"/>
        <w:textAlignment w:val="baseline"/>
        <w:rPr>
          <w:rFonts w:asciiTheme="minorHAnsi" w:hAnsiTheme="minorHAnsi" w:cstheme="minorHAnsi"/>
          <w:sz w:val="22"/>
          <w:szCs w:val="22"/>
        </w:rPr>
      </w:pPr>
      <w:r>
        <w:rPr>
          <w:rStyle w:val="normaltextrun"/>
          <w:rFonts w:asciiTheme="minorHAnsi" w:hAnsiTheme="minorHAnsi" w:eastAsiaTheme="majorEastAsia" w:cstheme="minorHAnsi"/>
          <w:color w:val="000000"/>
          <w:sz w:val="22"/>
          <w:szCs w:val="22"/>
        </w:rPr>
        <w:t xml:space="preserve">(FT) </w:t>
      </w:r>
      <w:hyperlink w:history="1" r:id="rId292">
        <w:r w:rsidRPr="00593422">
          <w:rPr>
            <w:rStyle w:val="Hyperlink"/>
            <w:rFonts w:asciiTheme="minorHAnsi" w:hAnsiTheme="minorHAnsi" w:cstheme="minorHAnsi"/>
            <w:sz w:val="22"/>
            <w:szCs w:val="22"/>
          </w:rPr>
          <w:t>FID186 [Confirmed Service Time]</w:t>
        </w:r>
      </w:hyperlink>
    </w:p>
    <w:p w:rsidR="00C40A40" w:rsidP="00C40A40" w:rsidRDefault="00C40A40" w14:paraId="09D880BD" w14:textId="77777777">
      <w:pPr>
        <w:pStyle w:val="paragraph"/>
        <w:spacing w:before="0" w:beforeAutospacing="0" w:after="0" w:afterAutospacing="0"/>
        <w:ind w:left="3240"/>
        <w:textAlignment w:val="baseline"/>
        <w:rPr>
          <w:rStyle w:val="eop"/>
          <w:rFonts w:asciiTheme="minorHAnsi" w:hAnsiTheme="minorHAnsi"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293">
        <w:r w:rsidRPr="00305EA7">
          <w:rPr>
            <w:rStyle w:val="Hyperlink"/>
            <w:rFonts w:asciiTheme="minorHAnsi" w:hAnsiTheme="minorHAnsi" w:cstheme="minorHAnsi"/>
            <w:sz w:val="22"/>
            <w:szCs w:val="22"/>
          </w:rPr>
          <w:t>FID174 [Hauler Contact Name] </w:t>
        </w:r>
      </w:hyperlink>
    </w:p>
    <w:p w:rsidRPr="00C40A40" w:rsidR="00C40A40" w:rsidP="00C40A40" w:rsidRDefault="00C40A40" w14:paraId="1B841DC5" w14:textId="3BACB377">
      <w:pPr>
        <w:pStyle w:val="paragraph"/>
        <w:spacing w:before="0" w:beforeAutospacing="0" w:after="0" w:afterAutospacing="0"/>
        <w:ind w:left="3240"/>
        <w:textAlignment w:val="baseline"/>
        <w:rPr>
          <w:rFonts w:asciiTheme="minorHAnsi" w:hAnsiTheme="minorHAnsi" w:eastAsiaTheme="majorEastAsia"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294">
        <w:r w:rsidRPr="009734A1">
          <w:rPr>
            <w:rStyle w:val="Hyperlink"/>
            <w:rFonts w:asciiTheme="minorHAnsi" w:hAnsiTheme="minorHAnsi" w:cstheme="minorHAnsi"/>
            <w:sz w:val="22"/>
            <w:szCs w:val="22"/>
          </w:rPr>
          <w:t>FID256 [Vendor Payment Timing]</w:t>
        </w:r>
      </w:hyperlink>
    </w:p>
    <w:p w:rsidRPr="00257A76" w:rsidR="00642A06" w:rsidP="00642A06" w:rsidRDefault="00642A06" w14:paraId="7DD84A22" w14:textId="77777777">
      <w:pPr>
        <w:pStyle w:val="Heading8"/>
        <w:numPr>
          <w:ilvl w:val="0"/>
          <w:numId w:val="4"/>
        </w:numPr>
        <w:ind w:left="2520"/>
        <w:rPr>
          <w:color w:val="auto"/>
        </w:rPr>
      </w:pPr>
      <w:r w:rsidRPr="0C76537D">
        <w:rPr>
          <w:rStyle w:val="normaltextrun"/>
          <w:rFonts w:asciiTheme="minorHAnsi" w:hAnsiTheme="minorHAnsi" w:cstheme="minorBidi"/>
          <w:color w:val="auto"/>
          <w:sz w:val="22"/>
          <w:szCs w:val="22"/>
        </w:rPr>
        <w:t>(AM) SC Add Accessory</w:t>
      </w:r>
      <w:r w:rsidRPr="0C76537D">
        <w:rPr>
          <w:rStyle w:val="eop"/>
          <w:rFonts w:asciiTheme="minorHAnsi" w:hAnsiTheme="minorHAnsi" w:cstheme="minorBidi"/>
          <w:color w:val="auto"/>
          <w:sz w:val="22"/>
          <w:szCs w:val="22"/>
        </w:rPr>
        <w:t> </w:t>
      </w:r>
    </w:p>
    <w:p w:rsidRPr="006C0A4C" w:rsidR="00642A06" w:rsidP="00642A06" w:rsidRDefault="00642A06" w14:paraId="6DA0E592" w14:textId="77777777">
      <w:pPr>
        <w:pStyle w:val="paragraph"/>
        <w:spacing w:before="0" w:beforeAutospacing="0" w:after="0" w:afterAutospacing="0"/>
        <w:ind w:left="2880" w:firstLine="360"/>
        <w:textAlignment w:val="baseline"/>
        <w:rPr>
          <w:rFonts w:asciiTheme="minorHAnsi" w:hAnsiTheme="minorHAnsi" w:cstheme="minorHAnsi"/>
          <w:sz w:val="22"/>
          <w:szCs w:val="22"/>
        </w:rPr>
      </w:pPr>
      <w:r>
        <w:rPr>
          <w:rStyle w:val="normaltextrun"/>
          <w:rFonts w:asciiTheme="minorHAnsi" w:hAnsiTheme="minorHAnsi" w:eastAsiaTheme="majorEastAsia" w:cstheme="minorHAnsi"/>
          <w:sz w:val="22"/>
          <w:szCs w:val="22"/>
        </w:rPr>
        <w:t xml:space="preserve">(AM) </w:t>
      </w:r>
      <w:hyperlink w:history="1" r:id="rId295">
        <w:r w:rsidRPr="00FB7AD9">
          <w:rPr>
            <w:rStyle w:val="Hyperlink"/>
            <w:rFonts w:asciiTheme="minorHAnsi" w:hAnsiTheme="minorHAnsi" w:cstheme="minorHAnsi"/>
            <w:sz w:val="22"/>
            <w:szCs w:val="22"/>
          </w:rPr>
          <w:t>FID169 [SC Accessory] </w:t>
        </w:r>
      </w:hyperlink>
    </w:p>
    <w:p w:rsidR="00642A06" w:rsidP="00642A06" w:rsidRDefault="00642A06" w14:paraId="50940F8B" w14:textId="77777777">
      <w:pPr>
        <w:pStyle w:val="paragraph"/>
        <w:spacing w:before="0" w:beforeAutospacing="0" w:after="0" w:afterAutospacing="0"/>
        <w:ind w:left="3240"/>
        <w:textAlignment w:val="baseline"/>
        <w:rPr>
          <w:rStyle w:val="normaltextrun"/>
          <w:rFonts w:asciiTheme="minorHAnsi" w:hAnsiTheme="minorHAnsi" w:eastAsiaTheme="majorEastAsia"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296">
        <w:r w:rsidRPr="00AC1E5F">
          <w:rPr>
            <w:rStyle w:val="Hyperlink"/>
            <w:rFonts w:asciiTheme="minorHAnsi" w:hAnsiTheme="minorHAnsi" w:cstheme="minorHAnsi"/>
            <w:sz w:val="22"/>
            <w:szCs w:val="22"/>
          </w:rPr>
          <w:t>FID155 [Confirmed Service Date] </w:t>
        </w:r>
      </w:hyperlink>
    </w:p>
    <w:p w:rsidRPr="006C0A4C" w:rsidR="00642A06" w:rsidP="00642A06" w:rsidRDefault="00642A06" w14:paraId="5B252AED" w14:textId="77777777">
      <w:pPr>
        <w:pStyle w:val="paragraph"/>
        <w:spacing w:before="0" w:beforeAutospacing="0" w:after="0" w:afterAutospacing="0"/>
        <w:ind w:left="3240"/>
        <w:textAlignment w:val="baseline"/>
        <w:rPr>
          <w:rFonts w:asciiTheme="minorHAnsi" w:hAnsiTheme="minorHAnsi" w:cstheme="minorHAnsi"/>
          <w:sz w:val="22"/>
          <w:szCs w:val="22"/>
        </w:rPr>
      </w:pPr>
      <w:r>
        <w:rPr>
          <w:rStyle w:val="normaltextrun"/>
          <w:rFonts w:asciiTheme="minorHAnsi" w:hAnsiTheme="minorHAnsi" w:eastAsiaTheme="majorEastAsia" w:cstheme="minorHAnsi"/>
          <w:color w:val="000000"/>
          <w:sz w:val="22"/>
          <w:szCs w:val="22"/>
        </w:rPr>
        <w:t xml:space="preserve">(FT) </w:t>
      </w:r>
      <w:hyperlink w:history="1" r:id="rId297">
        <w:r w:rsidRPr="00593422">
          <w:rPr>
            <w:rStyle w:val="Hyperlink"/>
            <w:rFonts w:asciiTheme="minorHAnsi" w:hAnsiTheme="minorHAnsi" w:cstheme="minorHAnsi"/>
            <w:sz w:val="22"/>
            <w:szCs w:val="22"/>
          </w:rPr>
          <w:t>FID186 [Confirmed Service Time]</w:t>
        </w:r>
      </w:hyperlink>
    </w:p>
    <w:p w:rsidR="00642A06" w:rsidP="00642A06" w:rsidRDefault="00642A06" w14:paraId="3BECA15C" w14:textId="77777777">
      <w:pPr>
        <w:pStyle w:val="paragraph"/>
        <w:spacing w:before="0" w:beforeAutospacing="0" w:after="0" w:afterAutospacing="0"/>
        <w:ind w:left="3240"/>
        <w:textAlignment w:val="baseline"/>
        <w:rPr>
          <w:rStyle w:val="eop"/>
          <w:rFonts w:asciiTheme="minorHAnsi" w:hAnsiTheme="minorHAnsi"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298">
        <w:r w:rsidRPr="00305EA7">
          <w:rPr>
            <w:rStyle w:val="Hyperlink"/>
            <w:rFonts w:asciiTheme="minorHAnsi" w:hAnsiTheme="minorHAnsi" w:cstheme="minorHAnsi"/>
            <w:sz w:val="22"/>
            <w:szCs w:val="22"/>
          </w:rPr>
          <w:t>FID174 [Hauler Contact Name] </w:t>
        </w:r>
      </w:hyperlink>
    </w:p>
    <w:p w:rsidR="00642A06" w:rsidP="00642A06" w:rsidRDefault="00642A06" w14:paraId="7FF72966" w14:textId="77777777">
      <w:pPr>
        <w:pStyle w:val="paragraph"/>
        <w:spacing w:before="0" w:beforeAutospacing="0" w:after="0" w:afterAutospacing="0"/>
        <w:ind w:left="2880" w:firstLine="360"/>
        <w:textAlignment w:val="baseline"/>
        <w:rPr>
          <w:rStyle w:val="eop"/>
          <w:rFonts w:asciiTheme="minorHAnsi" w:hAnsiTheme="minorHAnsi" w:cstheme="minorHAnsi"/>
          <w:color w:val="000000"/>
          <w:sz w:val="22"/>
          <w:szCs w:val="22"/>
        </w:rPr>
      </w:pPr>
      <w:r w:rsidRPr="00457226">
        <w:rPr>
          <w:rStyle w:val="normaltextrun"/>
          <w:rFonts w:asciiTheme="minorHAnsi" w:hAnsiTheme="minorHAnsi" w:eastAsiaTheme="majorEastAsia" w:cstheme="minorHAnsi"/>
          <w:color w:val="000000"/>
          <w:sz w:val="22"/>
          <w:szCs w:val="22"/>
          <w:highlight w:val="yellow"/>
        </w:rPr>
        <w:t>Improvement: Cost field – Drop menu to confirm one time or recurring</w:t>
      </w:r>
      <w:r w:rsidRPr="006C0A4C">
        <w:rPr>
          <w:rStyle w:val="eop"/>
          <w:rFonts w:asciiTheme="minorHAnsi" w:hAnsiTheme="minorHAnsi" w:cstheme="minorHAnsi"/>
          <w:color w:val="000000"/>
          <w:sz w:val="22"/>
          <w:szCs w:val="22"/>
        </w:rPr>
        <w:t> </w:t>
      </w:r>
    </w:p>
    <w:p w:rsidRPr="00432665" w:rsidR="001E48F1" w:rsidP="001E48F1" w:rsidRDefault="001E48F1" w14:paraId="7E07A6E4" w14:textId="5F426F59">
      <w:pPr>
        <w:pStyle w:val="Heading8"/>
        <w:numPr>
          <w:ilvl w:val="0"/>
          <w:numId w:val="4"/>
        </w:numPr>
        <w:tabs>
          <w:tab w:val="clear" w:pos="720"/>
        </w:tabs>
        <w:ind w:left="2520"/>
        <w:rPr>
          <w:rStyle w:val="eop"/>
          <w:rFonts w:asciiTheme="minorHAnsi" w:hAnsiTheme="minorHAnsi" w:cstheme="minorHAnsi"/>
          <w:color w:val="auto"/>
          <w:sz w:val="22"/>
          <w:szCs w:val="22"/>
        </w:rPr>
      </w:pPr>
      <w:r w:rsidRPr="0C76537D">
        <w:rPr>
          <w:rStyle w:val="normaltextrun"/>
          <w:rFonts w:asciiTheme="minorHAnsi" w:hAnsiTheme="minorHAnsi" w:cstheme="minorBidi"/>
          <w:color w:val="auto"/>
          <w:sz w:val="22"/>
          <w:szCs w:val="22"/>
        </w:rPr>
        <w:t xml:space="preserve">(AM) </w:t>
      </w:r>
      <w:r>
        <w:rPr>
          <w:rStyle w:val="normaltextrun"/>
          <w:rFonts w:asciiTheme="minorHAnsi" w:hAnsiTheme="minorHAnsi" w:cstheme="minorBidi"/>
          <w:color w:val="auto"/>
          <w:sz w:val="22"/>
          <w:szCs w:val="22"/>
        </w:rPr>
        <w:t>SC</w:t>
      </w:r>
      <w:r w:rsidRPr="0C76537D">
        <w:rPr>
          <w:rStyle w:val="normaltextrun"/>
          <w:rFonts w:asciiTheme="minorHAnsi" w:hAnsiTheme="minorHAnsi" w:cstheme="minorBidi"/>
          <w:color w:val="auto"/>
          <w:sz w:val="22"/>
          <w:szCs w:val="22"/>
        </w:rPr>
        <w:t xml:space="preserve"> Partial Removal</w:t>
      </w:r>
      <w:r w:rsidRPr="0C76537D">
        <w:rPr>
          <w:rStyle w:val="eop"/>
          <w:rFonts w:asciiTheme="minorHAnsi" w:hAnsiTheme="minorHAnsi" w:cstheme="minorBidi"/>
          <w:color w:val="auto"/>
          <w:sz w:val="22"/>
          <w:szCs w:val="22"/>
        </w:rPr>
        <w:t> </w:t>
      </w:r>
    </w:p>
    <w:p w:rsidRPr="00432665" w:rsidR="001E48F1" w:rsidP="001E48F1" w:rsidRDefault="001E48F1" w14:paraId="069A81F3" w14:textId="77777777">
      <w:pPr>
        <w:pStyle w:val="paragraph"/>
        <w:spacing w:before="0" w:beforeAutospacing="0" w:after="0" w:afterAutospacing="0"/>
        <w:ind w:left="2520" w:firstLine="720"/>
        <w:textAlignment w:val="baseline"/>
        <w:rPr>
          <w:rFonts w:asciiTheme="minorHAnsi" w:hAnsiTheme="minorHAnsi" w:cstheme="minorHAnsi"/>
          <w:color w:val="000000"/>
          <w:sz w:val="22"/>
          <w:szCs w:val="22"/>
        </w:rPr>
      </w:pPr>
      <w:r>
        <w:rPr>
          <w:rStyle w:val="normaltextrun"/>
          <w:rFonts w:asciiTheme="minorHAnsi" w:hAnsiTheme="minorHAnsi" w:eastAsiaTheme="majorEastAsia" w:cstheme="minorHAnsi"/>
          <w:sz w:val="22"/>
          <w:szCs w:val="22"/>
        </w:rPr>
        <w:t xml:space="preserve">(AM) </w:t>
      </w:r>
      <w:hyperlink w:history="1" r:id="rId299">
        <w:r w:rsidRPr="00562E5D">
          <w:rPr>
            <w:rStyle w:val="Hyperlink"/>
            <w:rFonts w:asciiTheme="minorHAnsi" w:hAnsiTheme="minorHAnsi" w:cstheme="minorHAnsi"/>
            <w:sz w:val="22"/>
            <w:szCs w:val="22"/>
          </w:rPr>
          <w:t>FID167 [Partial Removal]</w:t>
        </w:r>
      </w:hyperlink>
    </w:p>
    <w:p w:rsidR="001E48F1" w:rsidP="001E48F1" w:rsidRDefault="001E48F1" w14:paraId="70780A56" w14:textId="77777777">
      <w:pPr>
        <w:pStyle w:val="paragraph"/>
        <w:spacing w:before="0" w:beforeAutospacing="0" w:after="0" w:afterAutospacing="0"/>
        <w:ind w:left="3240"/>
        <w:textAlignment w:val="baseline"/>
        <w:rPr>
          <w:rStyle w:val="normaltextrun"/>
          <w:rFonts w:asciiTheme="minorHAnsi" w:hAnsiTheme="minorHAnsi" w:eastAsiaTheme="majorEastAsia"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300">
        <w:r w:rsidRPr="00AC1E5F">
          <w:rPr>
            <w:rStyle w:val="Hyperlink"/>
            <w:rFonts w:asciiTheme="minorHAnsi" w:hAnsiTheme="minorHAnsi" w:cstheme="minorHAnsi"/>
            <w:sz w:val="22"/>
            <w:szCs w:val="22"/>
          </w:rPr>
          <w:t>FID155 [Confirmed Service Date] </w:t>
        </w:r>
      </w:hyperlink>
    </w:p>
    <w:p w:rsidRPr="00512BFD" w:rsidR="001E48F1" w:rsidP="001E48F1" w:rsidRDefault="001E48F1" w14:paraId="483174E3" w14:textId="77777777">
      <w:pPr>
        <w:pStyle w:val="paragraph"/>
        <w:spacing w:before="0" w:beforeAutospacing="0" w:after="0" w:afterAutospacing="0"/>
        <w:ind w:left="3240"/>
        <w:textAlignment w:val="baseline"/>
        <w:rPr>
          <w:rFonts w:asciiTheme="minorHAnsi" w:hAnsiTheme="minorHAnsi" w:cstheme="minorHAnsi"/>
          <w:sz w:val="22"/>
          <w:szCs w:val="22"/>
        </w:rPr>
      </w:pPr>
      <w:r>
        <w:rPr>
          <w:rStyle w:val="normaltextrun"/>
          <w:rFonts w:asciiTheme="minorHAnsi" w:hAnsiTheme="minorHAnsi" w:eastAsiaTheme="majorEastAsia" w:cstheme="minorHAnsi"/>
          <w:color w:val="000000"/>
          <w:sz w:val="22"/>
          <w:szCs w:val="22"/>
        </w:rPr>
        <w:t xml:space="preserve">(FT) </w:t>
      </w:r>
      <w:hyperlink w:history="1" r:id="rId301">
        <w:r w:rsidRPr="00593422">
          <w:rPr>
            <w:rStyle w:val="Hyperlink"/>
            <w:rFonts w:asciiTheme="minorHAnsi" w:hAnsiTheme="minorHAnsi" w:cstheme="minorHAnsi"/>
            <w:sz w:val="22"/>
            <w:szCs w:val="22"/>
          </w:rPr>
          <w:t>FID186 [Confirmed Service Time]</w:t>
        </w:r>
      </w:hyperlink>
    </w:p>
    <w:p w:rsidRPr="001E48F1" w:rsidR="001E48F1" w:rsidP="001E48F1" w:rsidRDefault="001E48F1" w14:paraId="51B3E93D" w14:textId="64F76DEB">
      <w:pPr>
        <w:pStyle w:val="paragraph"/>
        <w:spacing w:before="0" w:beforeAutospacing="0" w:after="0" w:afterAutospacing="0"/>
        <w:ind w:left="3240"/>
        <w:textAlignment w:val="baseline"/>
        <w:rPr>
          <w:rFonts w:asciiTheme="minorHAnsi" w:hAnsiTheme="minorHAnsi" w:eastAsiaTheme="majorEastAsia"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302">
        <w:r w:rsidRPr="00305EA7">
          <w:rPr>
            <w:rStyle w:val="Hyperlink"/>
            <w:rFonts w:asciiTheme="minorHAnsi" w:hAnsiTheme="minorHAnsi" w:cstheme="minorHAnsi"/>
            <w:sz w:val="22"/>
            <w:szCs w:val="22"/>
          </w:rPr>
          <w:t>FID174 [Hauler Contact Name] </w:t>
        </w:r>
      </w:hyperlink>
    </w:p>
    <w:p w:rsidRPr="00F15786" w:rsidR="00642A06" w:rsidP="00642A06" w:rsidRDefault="00642A06" w14:paraId="47FC2C3C" w14:textId="77777777">
      <w:pPr>
        <w:pStyle w:val="Heading8"/>
        <w:numPr>
          <w:ilvl w:val="0"/>
          <w:numId w:val="4"/>
        </w:numPr>
        <w:ind w:left="2520"/>
        <w:rPr>
          <w:color w:val="auto"/>
        </w:rPr>
      </w:pPr>
      <w:r w:rsidRPr="0C76537D">
        <w:rPr>
          <w:rStyle w:val="normaltextrun"/>
          <w:rFonts w:asciiTheme="minorHAnsi" w:hAnsiTheme="minorHAnsi" w:cstheme="minorBidi"/>
          <w:color w:val="auto"/>
          <w:sz w:val="22"/>
          <w:szCs w:val="22"/>
        </w:rPr>
        <w:t>(AM) SC Relocation</w:t>
      </w:r>
      <w:r w:rsidRPr="0C76537D">
        <w:rPr>
          <w:rStyle w:val="eop"/>
          <w:rFonts w:asciiTheme="minorHAnsi" w:hAnsiTheme="minorHAnsi" w:cstheme="minorBidi"/>
          <w:color w:val="auto"/>
          <w:sz w:val="22"/>
          <w:szCs w:val="22"/>
        </w:rPr>
        <w:t> </w:t>
      </w:r>
    </w:p>
    <w:p w:rsidR="00642A06" w:rsidP="00642A06" w:rsidRDefault="00642A06" w14:paraId="3039CF24" w14:textId="77777777">
      <w:pPr>
        <w:pStyle w:val="paragraph"/>
        <w:spacing w:before="0" w:beforeAutospacing="0" w:after="0" w:afterAutospacing="0"/>
        <w:ind w:left="3240"/>
        <w:textAlignment w:val="baseline"/>
        <w:rPr>
          <w:rStyle w:val="normaltextrun"/>
          <w:rFonts w:asciiTheme="minorHAnsi" w:hAnsiTheme="minorHAnsi" w:eastAsiaTheme="majorEastAsia"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303">
        <w:r w:rsidRPr="00AC1E5F">
          <w:rPr>
            <w:rStyle w:val="Hyperlink"/>
            <w:rFonts w:asciiTheme="minorHAnsi" w:hAnsiTheme="minorHAnsi" w:cstheme="minorHAnsi"/>
            <w:sz w:val="22"/>
            <w:szCs w:val="22"/>
          </w:rPr>
          <w:t>FID155 [Confirmed Service Date] </w:t>
        </w:r>
      </w:hyperlink>
    </w:p>
    <w:p w:rsidRPr="006C0A4C" w:rsidR="00642A06" w:rsidP="00642A06" w:rsidRDefault="00642A06" w14:paraId="34CC6DA6" w14:textId="77777777">
      <w:pPr>
        <w:pStyle w:val="paragraph"/>
        <w:spacing w:before="0" w:beforeAutospacing="0" w:after="0" w:afterAutospacing="0"/>
        <w:ind w:left="3240"/>
        <w:textAlignment w:val="baseline"/>
        <w:rPr>
          <w:rFonts w:asciiTheme="minorHAnsi" w:hAnsiTheme="minorHAnsi" w:cstheme="minorHAnsi"/>
          <w:sz w:val="22"/>
          <w:szCs w:val="22"/>
        </w:rPr>
      </w:pPr>
      <w:r>
        <w:rPr>
          <w:rStyle w:val="normaltextrun"/>
          <w:rFonts w:asciiTheme="minorHAnsi" w:hAnsiTheme="minorHAnsi" w:eastAsiaTheme="majorEastAsia" w:cstheme="minorHAnsi"/>
          <w:color w:val="000000"/>
          <w:sz w:val="22"/>
          <w:szCs w:val="22"/>
        </w:rPr>
        <w:t xml:space="preserve">(FT) </w:t>
      </w:r>
      <w:hyperlink w:history="1" r:id="rId304">
        <w:r w:rsidRPr="00593422">
          <w:rPr>
            <w:rStyle w:val="Hyperlink"/>
            <w:rFonts w:asciiTheme="minorHAnsi" w:hAnsiTheme="minorHAnsi" w:cstheme="minorHAnsi"/>
            <w:sz w:val="22"/>
            <w:szCs w:val="22"/>
          </w:rPr>
          <w:t>FID186 [Confirmed Service Time]</w:t>
        </w:r>
      </w:hyperlink>
    </w:p>
    <w:p w:rsidR="00642A06" w:rsidP="00642A06" w:rsidRDefault="00642A06" w14:paraId="21973D6B" w14:textId="77777777">
      <w:pPr>
        <w:pStyle w:val="paragraph"/>
        <w:spacing w:before="0" w:beforeAutospacing="0" w:after="0" w:afterAutospacing="0"/>
        <w:ind w:left="3240"/>
        <w:textAlignment w:val="baseline"/>
        <w:rPr>
          <w:rStyle w:val="eop"/>
          <w:rFonts w:asciiTheme="minorHAnsi" w:hAnsiTheme="minorHAnsi"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305">
        <w:r w:rsidRPr="00305EA7">
          <w:rPr>
            <w:rStyle w:val="Hyperlink"/>
            <w:rFonts w:asciiTheme="minorHAnsi" w:hAnsiTheme="minorHAnsi" w:cstheme="minorHAnsi"/>
            <w:sz w:val="22"/>
            <w:szCs w:val="22"/>
          </w:rPr>
          <w:t>FID174 [Hauler Contact Name] </w:t>
        </w:r>
      </w:hyperlink>
    </w:p>
    <w:p w:rsidRPr="006C0A4C" w:rsidR="00642A06" w:rsidP="00642A06" w:rsidRDefault="00642A06" w14:paraId="421BE99E" w14:textId="77777777">
      <w:pPr>
        <w:pStyle w:val="paragraph"/>
        <w:spacing w:before="0" w:beforeAutospacing="0" w:after="0" w:afterAutospacing="0"/>
        <w:ind w:left="2520" w:firstLine="720"/>
        <w:textAlignment w:val="baseline"/>
        <w:rPr>
          <w:rFonts w:asciiTheme="minorHAnsi" w:hAnsiTheme="minorHAnsi" w:cstheme="minorHAnsi"/>
          <w:sz w:val="22"/>
          <w:szCs w:val="22"/>
        </w:rPr>
      </w:pPr>
      <w:r>
        <w:rPr>
          <w:rStyle w:val="normaltextrun"/>
          <w:rFonts w:asciiTheme="minorHAnsi" w:hAnsiTheme="minorHAnsi" w:eastAsiaTheme="majorEastAsia" w:cstheme="minorHAnsi"/>
          <w:color w:val="000000"/>
          <w:sz w:val="22"/>
          <w:szCs w:val="22"/>
          <w:shd w:val="clear" w:color="auto" w:fill="FFFF00"/>
        </w:rPr>
        <w:t xml:space="preserve">Improvement: </w:t>
      </w:r>
      <w:r w:rsidRPr="006C0A4C">
        <w:rPr>
          <w:rStyle w:val="normaltextrun"/>
          <w:rFonts w:asciiTheme="minorHAnsi" w:hAnsiTheme="minorHAnsi" w:eastAsiaTheme="majorEastAsia" w:cstheme="minorHAnsi"/>
          <w:color w:val="000000"/>
          <w:sz w:val="22"/>
          <w:szCs w:val="22"/>
          <w:shd w:val="clear" w:color="auto" w:fill="FFFF00"/>
        </w:rPr>
        <w:t>Add cost field </w:t>
      </w:r>
      <w:r w:rsidRPr="006C0A4C">
        <w:rPr>
          <w:rStyle w:val="eop"/>
          <w:rFonts w:asciiTheme="minorHAnsi" w:hAnsiTheme="minorHAnsi" w:cstheme="minorHAnsi"/>
          <w:color w:val="000000"/>
          <w:sz w:val="22"/>
          <w:szCs w:val="22"/>
        </w:rPr>
        <w:t> </w:t>
      </w:r>
    </w:p>
    <w:p w:rsidRPr="00F15786" w:rsidR="00642A06" w:rsidP="00642A06" w:rsidRDefault="00642A06" w14:paraId="43DE31A2" w14:textId="77777777">
      <w:pPr>
        <w:pStyle w:val="Heading8"/>
        <w:numPr>
          <w:ilvl w:val="0"/>
          <w:numId w:val="4"/>
        </w:numPr>
        <w:ind w:left="2520"/>
        <w:rPr>
          <w:color w:val="auto"/>
        </w:rPr>
      </w:pPr>
      <w:r w:rsidRPr="0C76537D">
        <w:rPr>
          <w:rStyle w:val="normaltextrun"/>
          <w:rFonts w:asciiTheme="minorHAnsi" w:hAnsiTheme="minorHAnsi" w:cstheme="minorBidi"/>
          <w:color w:val="auto"/>
          <w:sz w:val="22"/>
          <w:szCs w:val="22"/>
        </w:rPr>
        <w:t>(AM) SC Site Check</w:t>
      </w:r>
      <w:r w:rsidRPr="0C76537D">
        <w:rPr>
          <w:rStyle w:val="eop"/>
          <w:rFonts w:asciiTheme="minorHAnsi" w:hAnsiTheme="minorHAnsi" w:cstheme="minorBidi"/>
          <w:color w:val="auto"/>
          <w:sz w:val="22"/>
          <w:szCs w:val="22"/>
        </w:rPr>
        <w:t> </w:t>
      </w:r>
    </w:p>
    <w:p w:rsidR="00642A06" w:rsidP="00642A06" w:rsidRDefault="00642A06" w14:paraId="3E22E885" w14:textId="77777777">
      <w:pPr>
        <w:pStyle w:val="paragraph"/>
        <w:spacing w:before="0" w:beforeAutospacing="0" w:after="0" w:afterAutospacing="0"/>
        <w:ind w:left="3240"/>
        <w:textAlignment w:val="baseline"/>
        <w:rPr>
          <w:rStyle w:val="normaltextrun"/>
          <w:rFonts w:asciiTheme="minorHAnsi" w:hAnsiTheme="minorHAnsi" w:eastAsiaTheme="majorEastAsia"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306">
        <w:r w:rsidRPr="00AC1E5F">
          <w:rPr>
            <w:rStyle w:val="Hyperlink"/>
            <w:rFonts w:asciiTheme="minorHAnsi" w:hAnsiTheme="minorHAnsi" w:cstheme="minorHAnsi"/>
            <w:sz w:val="22"/>
            <w:szCs w:val="22"/>
          </w:rPr>
          <w:t>FID155 [Confirmed Service Date] </w:t>
        </w:r>
      </w:hyperlink>
    </w:p>
    <w:p w:rsidRPr="006C0A4C" w:rsidR="00642A06" w:rsidP="00642A06" w:rsidRDefault="00642A06" w14:paraId="5C3F19E5" w14:textId="77777777">
      <w:pPr>
        <w:pStyle w:val="paragraph"/>
        <w:spacing w:before="0" w:beforeAutospacing="0" w:after="0" w:afterAutospacing="0"/>
        <w:ind w:left="3240"/>
        <w:textAlignment w:val="baseline"/>
        <w:rPr>
          <w:rFonts w:asciiTheme="minorHAnsi" w:hAnsiTheme="minorHAnsi" w:cstheme="minorHAnsi"/>
          <w:sz w:val="22"/>
          <w:szCs w:val="22"/>
        </w:rPr>
      </w:pPr>
      <w:r>
        <w:rPr>
          <w:rStyle w:val="normaltextrun"/>
          <w:rFonts w:asciiTheme="minorHAnsi" w:hAnsiTheme="minorHAnsi" w:eastAsiaTheme="majorEastAsia" w:cstheme="minorHAnsi"/>
          <w:color w:val="000000"/>
          <w:sz w:val="22"/>
          <w:szCs w:val="22"/>
        </w:rPr>
        <w:t xml:space="preserve">(FT) </w:t>
      </w:r>
      <w:hyperlink w:history="1" r:id="rId307">
        <w:r w:rsidRPr="00593422">
          <w:rPr>
            <w:rStyle w:val="Hyperlink"/>
            <w:rFonts w:asciiTheme="minorHAnsi" w:hAnsiTheme="minorHAnsi" w:cstheme="minorHAnsi"/>
            <w:sz w:val="22"/>
            <w:szCs w:val="22"/>
          </w:rPr>
          <w:t>FID186 [Confirmed Service Time]</w:t>
        </w:r>
      </w:hyperlink>
    </w:p>
    <w:p w:rsidR="00642A06" w:rsidP="00642A06" w:rsidRDefault="00642A06" w14:paraId="7BD14F63" w14:textId="77777777">
      <w:pPr>
        <w:pStyle w:val="paragraph"/>
        <w:spacing w:before="0" w:beforeAutospacing="0" w:after="0" w:afterAutospacing="0"/>
        <w:ind w:left="3240"/>
        <w:textAlignment w:val="baseline"/>
        <w:rPr>
          <w:rStyle w:val="eop"/>
          <w:rFonts w:asciiTheme="minorHAnsi" w:hAnsiTheme="minorHAnsi"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308">
        <w:r w:rsidRPr="00305EA7">
          <w:rPr>
            <w:rStyle w:val="Hyperlink"/>
            <w:rFonts w:asciiTheme="minorHAnsi" w:hAnsiTheme="minorHAnsi" w:cstheme="minorHAnsi"/>
            <w:sz w:val="22"/>
            <w:szCs w:val="22"/>
          </w:rPr>
          <w:t>FID174 [Hauler Contact Name] </w:t>
        </w:r>
      </w:hyperlink>
    </w:p>
    <w:p w:rsidRPr="00F15786" w:rsidR="00642A06" w:rsidP="00642A06" w:rsidRDefault="00642A06" w14:paraId="27DF8A11" w14:textId="77777777">
      <w:pPr>
        <w:pStyle w:val="Heading8"/>
        <w:numPr>
          <w:ilvl w:val="0"/>
          <w:numId w:val="4"/>
        </w:numPr>
        <w:ind w:left="2520"/>
        <w:rPr>
          <w:rStyle w:val="eop"/>
          <w:rFonts w:asciiTheme="minorHAnsi" w:hAnsiTheme="minorHAnsi" w:cstheme="minorHAnsi"/>
          <w:color w:val="auto"/>
          <w:sz w:val="22"/>
          <w:szCs w:val="22"/>
        </w:rPr>
      </w:pPr>
      <w:r w:rsidRPr="0C76537D">
        <w:rPr>
          <w:rStyle w:val="normaltextrun"/>
          <w:rFonts w:asciiTheme="minorHAnsi" w:hAnsiTheme="minorHAnsi" w:cstheme="minorBidi"/>
          <w:color w:val="auto"/>
          <w:sz w:val="22"/>
          <w:szCs w:val="22"/>
        </w:rPr>
        <w:t>(AM) FEN Add Accessory</w:t>
      </w:r>
      <w:r w:rsidRPr="0C76537D">
        <w:rPr>
          <w:rStyle w:val="eop"/>
          <w:rFonts w:asciiTheme="minorHAnsi" w:hAnsiTheme="minorHAnsi" w:cstheme="minorBidi"/>
          <w:color w:val="auto"/>
          <w:sz w:val="22"/>
          <w:szCs w:val="22"/>
        </w:rPr>
        <w:t> </w:t>
      </w:r>
    </w:p>
    <w:p w:rsidRPr="006C0A4C" w:rsidR="00642A06" w:rsidP="00642A06" w:rsidRDefault="00642A06" w14:paraId="45C086D1" w14:textId="77777777">
      <w:pPr>
        <w:pStyle w:val="paragraph"/>
        <w:spacing w:before="0" w:beforeAutospacing="0" w:after="0" w:afterAutospacing="0"/>
        <w:ind w:left="3240"/>
        <w:textAlignment w:val="baseline"/>
        <w:rPr>
          <w:rFonts w:asciiTheme="minorHAnsi" w:hAnsiTheme="minorHAnsi" w:cstheme="minorHAnsi"/>
          <w:sz w:val="22"/>
          <w:szCs w:val="22"/>
        </w:rPr>
      </w:pPr>
      <w:r>
        <w:rPr>
          <w:rStyle w:val="normaltextrun"/>
          <w:rFonts w:asciiTheme="minorHAnsi" w:hAnsiTheme="minorHAnsi" w:eastAsiaTheme="majorEastAsia" w:cstheme="minorHAnsi"/>
          <w:sz w:val="22"/>
          <w:szCs w:val="22"/>
        </w:rPr>
        <w:t xml:space="preserve">(AM) </w:t>
      </w:r>
      <w:hyperlink w:history="1" r:id="rId309">
        <w:r w:rsidRPr="006D4AC8">
          <w:rPr>
            <w:rStyle w:val="Hyperlink"/>
            <w:rFonts w:asciiTheme="minorHAnsi" w:hAnsiTheme="minorHAnsi" w:cstheme="minorHAnsi"/>
            <w:sz w:val="22"/>
            <w:szCs w:val="22"/>
          </w:rPr>
          <w:t>FID170 [FEN Accessory]</w:t>
        </w:r>
      </w:hyperlink>
    </w:p>
    <w:p w:rsidR="00642A06" w:rsidP="00642A06" w:rsidRDefault="00642A06" w14:paraId="0600D533" w14:textId="77777777">
      <w:pPr>
        <w:pStyle w:val="paragraph"/>
        <w:spacing w:before="0" w:beforeAutospacing="0" w:after="0" w:afterAutospacing="0"/>
        <w:ind w:left="3240"/>
        <w:textAlignment w:val="baseline"/>
        <w:rPr>
          <w:rStyle w:val="normaltextrun"/>
          <w:rFonts w:asciiTheme="minorHAnsi" w:hAnsiTheme="minorHAnsi" w:eastAsiaTheme="majorEastAsia"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310">
        <w:r w:rsidRPr="00AC1E5F">
          <w:rPr>
            <w:rStyle w:val="Hyperlink"/>
            <w:rFonts w:asciiTheme="minorHAnsi" w:hAnsiTheme="minorHAnsi" w:cstheme="minorHAnsi"/>
            <w:sz w:val="22"/>
            <w:szCs w:val="22"/>
          </w:rPr>
          <w:t>FID155 [Confirmed Service Date] </w:t>
        </w:r>
      </w:hyperlink>
    </w:p>
    <w:p w:rsidRPr="006C0A4C" w:rsidR="00642A06" w:rsidP="00642A06" w:rsidRDefault="00642A06" w14:paraId="68FFADC3" w14:textId="77777777">
      <w:pPr>
        <w:pStyle w:val="paragraph"/>
        <w:spacing w:before="0" w:beforeAutospacing="0" w:after="0" w:afterAutospacing="0"/>
        <w:ind w:left="3240"/>
        <w:textAlignment w:val="baseline"/>
        <w:rPr>
          <w:rFonts w:asciiTheme="minorHAnsi" w:hAnsiTheme="minorHAnsi" w:cstheme="minorHAnsi"/>
          <w:sz w:val="22"/>
          <w:szCs w:val="22"/>
        </w:rPr>
      </w:pPr>
      <w:r>
        <w:rPr>
          <w:rStyle w:val="normaltextrun"/>
          <w:rFonts w:asciiTheme="minorHAnsi" w:hAnsiTheme="minorHAnsi" w:eastAsiaTheme="majorEastAsia" w:cstheme="minorHAnsi"/>
          <w:color w:val="000000"/>
          <w:sz w:val="22"/>
          <w:szCs w:val="22"/>
        </w:rPr>
        <w:t xml:space="preserve">(FT) </w:t>
      </w:r>
      <w:hyperlink w:history="1" r:id="rId311">
        <w:r w:rsidRPr="00593422">
          <w:rPr>
            <w:rStyle w:val="Hyperlink"/>
            <w:rFonts w:asciiTheme="minorHAnsi" w:hAnsiTheme="minorHAnsi" w:cstheme="minorHAnsi"/>
            <w:sz w:val="22"/>
            <w:szCs w:val="22"/>
          </w:rPr>
          <w:t>FID186 [Confirmed Service Time]</w:t>
        </w:r>
      </w:hyperlink>
    </w:p>
    <w:p w:rsidR="00642A06" w:rsidP="00642A06" w:rsidRDefault="00642A06" w14:paraId="33BA006F" w14:textId="77777777">
      <w:pPr>
        <w:pStyle w:val="paragraph"/>
        <w:spacing w:before="0" w:beforeAutospacing="0" w:after="0" w:afterAutospacing="0"/>
        <w:ind w:left="3240"/>
        <w:textAlignment w:val="baseline"/>
        <w:rPr>
          <w:rStyle w:val="normaltextrun"/>
          <w:rFonts w:asciiTheme="minorHAnsi" w:hAnsiTheme="minorHAnsi" w:eastAsiaTheme="majorEastAsia"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312">
        <w:r w:rsidRPr="00305EA7">
          <w:rPr>
            <w:rStyle w:val="Hyperlink"/>
            <w:rFonts w:asciiTheme="minorHAnsi" w:hAnsiTheme="minorHAnsi" w:cstheme="minorHAnsi"/>
            <w:sz w:val="22"/>
            <w:szCs w:val="22"/>
          </w:rPr>
          <w:t>FID174 [Hauler Contact Name] </w:t>
        </w:r>
      </w:hyperlink>
    </w:p>
    <w:p w:rsidRPr="007540BF" w:rsidR="00642A06" w:rsidP="00642A06" w:rsidRDefault="00642A06" w14:paraId="01AF8010" w14:textId="77777777">
      <w:pPr>
        <w:pStyle w:val="paragraph"/>
        <w:spacing w:before="0" w:beforeAutospacing="0" w:after="0" w:afterAutospacing="0"/>
        <w:ind w:left="3240"/>
        <w:textAlignment w:val="baseline"/>
        <w:rPr>
          <w:rStyle w:val="eop"/>
          <w:rFonts w:asciiTheme="minorHAnsi" w:hAnsiTheme="minorHAnsi" w:cstheme="minorHAnsi"/>
          <w:sz w:val="22"/>
          <w:szCs w:val="22"/>
        </w:rPr>
      </w:pPr>
      <w:r>
        <w:rPr>
          <w:rStyle w:val="normaltextrun"/>
          <w:rFonts w:asciiTheme="minorHAnsi" w:hAnsiTheme="minorHAnsi" w:eastAsiaTheme="majorEastAsia" w:cstheme="minorHAnsi"/>
          <w:color w:val="000000"/>
          <w:sz w:val="22"/>
          <w:szCs w:val="22"/>
          <w:shd w:val="clear" w:color="auto" w:fill="FFFF00"/>
        </w:rPr>
        <w:t xml:space="preserve">Improvement: </w:t>
      </w:r>
      <w:r w:rsidRPr="006C0A4C">
        <w:rPr>
          <w:rStyle w:val="normaltextrun"/>
          <w:rFonts w:asciiTheme="minorHAnsi" w:hAnsiTheme="minorHAnsi" w:eastAsiaTheme="majorEastAsia" w:cstheme="minorHAnsi"/>
          <w:color w:val="000000"/>
          <w:sz w:val="22"/>
          <w:szCs w:val="22"/>
          <w:shd w:val="clear" w:color="auto" w:fill="FFFF00"/>
        </w:rPr>
        <w:t>Use the accessories options from Product Page</w:t>
      </w:r>
      <w:r>
        <w:rPr>
          <w:rStyle w:val="normaltextrun"/>
          <w:rFonts w:asciiTheme="minorHAnsi" w:hAnsiTheme="minorHAnsi" w:eastAsiaTheme="majorEastAsia" w:cstheme="minorHAnsi"/>
          <w:color w:val="000000"/>
          <w:sz w:val="22"/>
          <w:szCs w:val="22"/>
          <w:shd w:val="clear" w:color="auto" w:fill="FFFF00"/>
        </w:rPr>
        <w:t xml:space="preserve"> for [FEN Accessory]</w:t>
      </w:r>
      <w:r w:rsidRPr="006C0A4C">
        <w:rPr>
          <w:rStyle w:val="eop"/>
          <w:rFonts w:asciiTheme="minorHAnsi" w:hAnsiTheme="minorHAnsi" w:cstheme="minorHAnsi"/>
          <w:color w:val="000000"/>
          <w:sz w:val="22"/>
          <w:szCs w:val="22"/>
        </w:rPr>
        <w:t> </w:t>
      </w:r>
    </w:p>
    <w:p w:rsidRPr="00432665" w:rsidR="00642A06" w:rsidP="00642A06" w:rsidRDefault="00642A06" w14:paraId="44D0A234" w14:textId="77777777">
      <w:pPr>
        <w:pStyle w:val="Heading8"/>
        <w:numPr>
          <w:ilvl w:val="0"/>
          <w:numId w:val="4"/>
        </w:numPr>
        <w:ind w:left="2520"/>
        <w:rPr>
          <w:rStyle w:val="eop"/>
          <w:rFonts w:asciiTheme="minorHAnsi" w:hAnsiTheme="minorHAnsi" w:cstheme="minorHAnsi"/>
          <w:color w:val="auto"/>
          <w:sz w:val="22"/>
          <w:szCs w:val="22"/>
        </w:rPr>
      </w:pPr>
      <w:r w:rsidRPr="0C76537D">
        <w:rPr>
          <w:rStyle w:val="normaltextrun"/>
          <w:rFonts w:asciiTheme="minorHAnsi" w:hAnsiTheme="minorHAnsi" w:cstheme="minorBidi"/>
          <w:color w:val="auto"/>
          <w:sz w:val="22"/>
          <w:szCs w:val="22"/>
        </w:rPr>
        <w:t>(AM) FEN Partial Removal</w:t>
      </w:r>
      <w:r w:rsidRPr="0C76537D">
        <w:rPr>
          <w:rStyle w:val="eop"/>
          <w:rFonts w:asciiTheme="minorHAnsi" w:hAnsiTheme="minorHAnsi" w:cstheme="minorBidi"/>
          <w:color w:val="auto"/>
          <w:sz w:val="22"/>
          <w:szCs w:val="22"/>
        </w:rPr>
        <w:t> </w:t>
      </w:r>
    </w:p>
    <w:p w:rsidRPr="00432665" w:rsidR="00642A06" w:rsidP="00642A06" w:rsidRDefault="00642A06" w14:paraId="12EB8E2C" w14:textId="77777777">
      <w:pPr>
        <w:pStyle w:val="paragraph"/>
        <w:spacing w:before="0" w:beforeAutospacing="0" w:after="0" w:afterAutospacing="0"/>
        <w:ind w:left="2520" w:firstLine="720"/>
        <w:textAlignment w:val="baseline"/>
        <w:rPr>
          <w:rFonts w:asciiTheme="minorHAnsi" w:hAnsiTheme="minorHAnsi" w:cstheme="minorHAnsi"/>
          <w:color w:val="000000"/>
          <w:sz w:val="22"/>
          <w:szCs w:val="22"/>
        </w:rPr>
      </w:pPr>
      <w:r>
        <w:rPr>
          <w:rStyle w:val="normaltextrun"/>
          <w:rFonts w:asciiTheme="minorHAnsi" w:hAnsiTheme="minorHAnsi" w:eastAsiaTheme="majorEastAsia" w:cstheme="minorHAnsi"/>
          <w:sz w:val="22"/>
          <w:szCs w:val="22"/>
        </w:rPr>
        <w:t xml:space="preserve">(AM) </w:t>
      </w:r>
      <w:hyperlink w:history="1" r:id="rId313">
        <w:r w:rsidRPr="00562E5D">
          <w:rPr>
            <w:rStyle w:val="Hyperlink"/>
            <w:rFonts w:asciiTheme="minorHAnsi" w:hAnsiTheme="minorHAnsi" w:cstheme="minorHAnsi"/>
            <w:sz w:val="22"/>
            <w:szCs w:val="22"/>
          </w:rPr>
          <w:t>FID167 [Partial Removal]</w:t>
        </w:r>
      </w:hyperlink>
    </w:p>
    <w:p w:rsidR="00642A06" w:rsidP="00642A06" w:rsidRDefault="00642A06" w14:paraId="71B9D9F7" w14:textId="77777777">
      <w:pPr>
        <w:pStyle w:val="paragraph"/>
        <w:spacing w:before="0" w:beforeAutospacing="0" w:after="0" w:afterAutospacing="0"/>
        <w:ind w:left="3240"/>
        <w:textAlignment w:val="baseline"/>
        <w:rPr>
          <w:rStyle w:val="normaltextrun"/>
          <w:rFonts w:asciiTheme="minorHAnsi" w:hAnsiTheme="minorHAnsi" w:eastAsiaTheme="majorEastAsia"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314">
        <w:r w:rsidRPr="00AC1E5F">
          <w:rPr>
            <w:rStyle w:val="Hyperlink"/>
            <w:rFonts w:asciiTheme="minorHAnsi" w:hAnsiTheme="minorHAnsi" w:cstheme="minorHAnsi"/>
            <w:sz w:val="22"/>
            <w:szCs w:val="22"/>
          </w:rPr>
          <w:t>FID155 [Confirmed Service Date] </w:t>
        </w:r>
      </w:hyperlink>
    </w:p>
    <w:p w:rsidRPr="00512BFD" w:rsidR="00642A06" w:rsidP="00642A06" w:rsidRDefault="00642A06" w14:paraId="01EBCA7A" w14:textId="77777777">
      <w:pPr>
        <w:pStyle w:val="paragraph"/>
        <w:spacing w:before="0" w:beforeAutospacing="0" w:after="0" w:afterAutospacing="0"/>
        <w:ind w:left="3240"/>
        <w:textAlignment w:val="baseline"/>
        <w:rPr>
          <w:rFonts w:asciiTheme="minorHAnsi" w:hAnsiTheme="minorHAnsi" w:cstheme="minorHAnsi"/>
          <w:sz w:val="22"/>
          <w:szCs w:val="22"/>
        </w:rPr>
      </w:pPr>
      <w:r>
        <w:rPr>
          <w:rStyle w:val="normaltextrun"/>
          <w:rFonts w:asciiTheme="minorHAnsi" w:hAnsiTheme="minorHAnsi" w:eastAsiaTheme="majorEastAsia" w:cstheme="minorHAnsi"/>
          <w:color w:val="000000"/>
          <w:sz w:val="22"/>
          <w:szCs w:val="22"/>
        </w:rPr>
        <w:t xml:space="preserve">(FT) </w:t>
      </w:r>
      <w:hyperlink w:history="1" r:id="rId315">
        <w:r w:rsidRPr="00593422">
          <w:rPr>
            <w:rStyle w:val="Hyperlink"/>
            <w:rFonts w:asciiTheme="minorHAnsi" w:hAnsiTheme="minorHAnsi" w:cstheme="minorHAnsi"/>
            <w:sz w:val="22"/>
            <w:szCs w:val="22"/>
          </w:rPr>
          <w:t>FID186 [Confirmed Service Time]</w:t>
        </w:r>
      </w:hyperlink>
    </w:p>
    <w:p w:rsidR="00642A06" w:rsidP="00642A06" w:rsidRDefault="00642A06" w14:paraId="4DC3539B" w14:textId="77777777">
      <w:pPr>
        <w:pStyle w:val="paragraph"/>
        <w:spacing w:before="0" w:beforeAutospacing="0" w:after="0" w:afterAutospacing="0"/>
        <w:ind w:left="3240"/>
        <w:textAlignment w:val="baseline"/>
        <w:rPr>
          <w:rStyle w:val="normaltextrun"/>
          <w:rFonts w:asciiTheme="minorHAnsi" w:hAnsiTheme="minorHAnsi" w:eastAsiaTheme="majorEastAsia"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316">
        <w:r w:rsidRPr="00305EA7">
          <w:rPr>
            <w:rStyle w:val="Hyperlink"/>
            <w:rFonts w:asciiTheme="minorHAnsi" w:hAnsiTheme="minorHAnsi" w:cstheme="minorHAnsi"/>
            <w:sz w:val="22"/>
            <w:szCs w:val="22"/>
          </w:rPr>
          <w:t>FID174 [Hauler Contact Name] </w:t>
        </w:r>
      </w:hyperlink>
    </w:p>
    <w:p w:rsidRPr="00F15786" w:rsidR="00642A06" w:rsidP="00642A06" w:rsidRDefault="00642A06" w14:paraId="596B3E5F" w14:textId="77777777">
      <w:pPr>
        <w:pStyle w:val="Heading8"/>
        <w:numPr>
          <w:ilvl w:val="0"/>
          <w:numId w:val="4"/>
        </w:numPr>
        <w:ind w:left="2520"/>
        <w:rPr>
          <w:color w:val="auto"/>
        </w:rPr>
      </w:pPr>
      <w:r w:rsidRPr="0C76537D">
        <w:rPr>
          <w:rStyle w:val="normaltextrun"/>
          <w:rFonts w:asciiTheme="minorHAnsi" w:hAnsiTheme="minorHAnsi" w:cstheme="minorBidi"/>
          <w:color w:val="auto"/>
          <w:sz w:val="22"/>
          <w:szCs w:val="22"/>
        </w:rPr>
        <w:t>(AM) FEN Relocation</w:t>
      </w:r>
      <w:r w:rsidRPr="0C76537D">
        <w:rPr>
          <w:rStyle w:val="eop"/>
          <w:rFonts w:asciiTheme="minorHAnsi" w:hAnsiTheme="minorHAnsi" w:cstheme="minorBidi"/>
          <w:color w:val="auto"/>
          <w:sz w:val="22"/>
          <w:szCs w:val="22"/>
        </w:rPr>
        <w:t> </w:t>
      </w:r>
    </w:p>
    <w:p w:rsidRPr="00D8640A" w:rsidR="003F2792" w:rsidP="003F2792" w:rsidRDefault="003F2792" w14:paraId="66799532" w14:textId="4DE9BEAA">
      <w:pPr>
        <w:pStyle w:val="paragraph"/>
        <w:spacing w:before="0" w:beforeAutospacing="0" w:after="0" w:afterAutospacing="0"/>
        <w:ind w:left="3240"/>
        <w:textAlignment w:val="baseline"/>
        <w:rPr>
          <w:rFonts w:asciiTheme="minorHAnsi" w:hAnsiTheme="minorHAnsi" w:cstheme="minorHAnsi"/>
          <w:color w:val="C00000"/>
          <w:sz w:val="22"/>
          <w:szCs w:val="22"/>
        </w:rPr>
      </w:pPr>
      <w:r>
        <w:rPr>
          <w:rStyle w:val="normaltextrun"/>
          <w:rFonts w:asciiTheme="minorHAnsi" w:hAnsiTheme="minorHAnsi" w:eastAsiaTheme="majorEastAsia" w:cstheme="minorHAnsi"/>
          <w:sz w:val="22"/>
          <w:szCs w:val="22"/>
        </w:rPr>
        <w:t xml:space="preserve">(AM) </w:t>
      </w:r>
      <w:hyperlink w:history="1" r:id="rId317">
        <w:r w:rsidRPr="00026C7B">
          <w:rPr>
            <w:rStyle w:val="Hyperlink"/>
            <w:rFonts w:asciiTheme="minorHAnsi" w:hAnsiTheme="minorHAnsi" w:eastAsiaTheme="majorEastAsia" w:cstheme="minorHAnsi"/>
            <w:sz w:val="22"/>
            <w:szCs w:val="22"/>
          </w:rPr>
          <w:t>FID8 [Ticket Notes]</w:t>
        </w:r>
      </w:hyperlink>
    </w:p>
    <w:p w:rsidR="00642A06" w:rsidP="00642A06" w:rsidRDefault="008B4E57" w14:paraId="0244A3EC" w14:textId="7E04BB13">
      <w:pPr>
        <w:pStyle w:val="paragraph"/>
        <w:spacing w:before="0" w:beforeAutospacing="0" w:after="0" w:afterAutospacing="0"/>
        <w:ind w:left="3240"/>
        <w:textAlignment w:val="baseline"/>
        <w:rPr>
          <w:rStyle w:val="normaltextrun"/>
          <w:rFonts w:asciiTheme="minorHAnsi" w:hAnsiTheme="minorHAnsi" w:eastAsiaTheme="majorEastAsia"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318">
        <w:r w:rsidRPr="00AC1E5F" w:rsidR="00642A06">
          <w:rPr>
            <w:rStyle w:val="Hyperlink"/>
            <w:rFonts w:asciiTheme="minorHAnsi" w:hAnsiTheme="minorHAnsi" w:cstheme="minorHAnsi"/>
            <w:sz w:val="22"/>
            <w:szCs w:val="22"/>
          </w:rPr>
          <w:t>FID155 [Confirmed Service Date] </w:t>
        </w:r>
      </w:hyperlink>
    </w:p>
    <w:p w:rsidRPr="006C0A4C" w:rsidR="00642A06" w:rsidP="00642A06" w:rsidRDefault="00642A06" w14:paraId="1E514D4F" w14:textId="77777777">
      <w:pPr>
        <w:pStyle w:val="paragraph"/>
        <w:spacing w:before="0" w:beforeAutospacing="0" w:after="0" w:afterAutospacing="0"/>
        <w:ind w:left="3240"/>
        <w:textAlignment w:val="baseline"/>
        <w:rPr>
          <w:rFonts w:asciiTheme="minorHAnsi" w:hAnsiTheme="minorHAnsi" w:cstheme="minorHAnsi"/>
          <w:sz w:val="22"/>
          <w:szCs w:val="22"/>
        </w:rPr>
      </w:pPr>
      <w:r>
        <w:rPr>
          <w:rStyle w:val="normaltextrun"/>
          <w:rFonts w:asciiTheme="minorHAnsi" w:hAnsiTheme="minorHAnsi" w:eastAsiaTheme="majorEastAsia" w:cstheme="minorHAnsi"/>
          <w:color w:val="000000"/>
          <w:sz w:val="22"/>
          <w:szCs w:val="22"/>
        </w:rPr>
        <w:t xml:space="preserve">(FT) </w:t>
      </w:r>
      <w:hyperlink w:history="1" r:id="rId319">
        <w:r w:rsidRPr="00593422">
          <w:rPr>
            <w:rStyle w:val="Hyperlink"/>
            <w:rFonts w:asciiTheme="minorHAnsi" w:hAnsiTheme="minorHAnsi" w:cstheme="minorHAnsi"/>
            <w:sz w:val="22"/>
            <w:szCs w:val="22"/>
          </w:rPr>
          <w:t>FID186 [Confirmed Service Time]</w:t>
        </w:r>
      </w:hyperlink>
    </w:p>
    <w:p w:rsidR="00642A06" w:rsidP="00642A06" w:rsidRDefault="00642A06" w14:paraId="300F8880" w14:textId="77777777">
      <w:pPr>
        <w:pStyle w:val="paragraph"/>
        <w:spacing w:before="0" w:beforeAutospacing="0" w:after="0" w:afterAutospacing="0"/>
        <w:ind w:left="3240"/>
        <w:textAlignment w:val="baseline"/>
        <w:rPr>
          <w:rStyle w:val="eop"/>
          <w:rFonts w:asciiTheme="minorHAnsi" w:hAnsiTheme="minorHAnsi"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320">
        <w:r w:rsidRPr="00305EA7">
          <w:rPr>
            <w:rStyle w:val="Hyperlink"/>
            <w:rFonts w:asciiTheme="minorHAnsi" w:hAnsiTheme="minorHAnsi" w:cstheme="minorHAnsi"/>
            <w:sz w:val="22"/>
            <w:szCs w:val="22"/>
          </w:rPr>
          <w:t>FID174 [Hauler Contact Name] </w:t>
        </w:r>
      </w:hyperlink>
    </w:p>
    <w:p w:rsidR="00642A06" w:rsidP="00642A06" w:rsidRDefault="00642A06" w14:paraId="5EF454D7" w14:textId="77777777">
      <w:pPr>
        <w:pStyle w:val="paragraph"/>
        <w:spacing w:before="0" w:beforeAutospacing="0" w:after="0" w:afterAutospacing="0"/>
        <w:ind w:left="3240"/>
        <w:textAlignment w:val="baseline"/>
        <w:rPr>
          <w:rStyle w:val="eop"/>
          <w:rFonts w:asciiTheme="minorHAnsi" w:hAnsiTheme="minorHAnsi" w:cstheme="minorHAnsi"/>
          <w:color w:val="000000"/>
          <w:sz w:val="22"/>
          <w:szCs w:val="22"/>
        </w:rPr>
      </w:pPr>
      <w:r>
        <w:rPr>
          <w:rStyle w:val="normaltextrun"/>
          <w:rFonts w:asciiTheme="minorHAnsi" w:hAnsiTheme="minorHAnsi" w:eastAsiaTheme="majorEastAsia" w:cstheme="minorHAnsi"/>
          <w:color w:val="000000"/>
          <w:sz w:val="22"/>
          <w:szCs w:val="22"/>
          <w:shd w:val="clear" w:color="auto" w:fill="FFFF00"/>
        </w:rPr>
        <w:t xml:space="preserve">Improvement: </w:t>
      </w:r>
      <w:r w:rsidRPr="006C0A4C">
        <w:rPr>
          <w:rStyle w:val="normaltextrun"/>
          <w:rFonts w:asciiTheme="minorHAnsi" w:hAnsiTheme="minorHAnsi" w:eastAsiaTheme="majorEastAsia" w:cstheme="minorHAnsi"/>
          <w:color w:val="000000"/>
          <w:sz w:val="22"/>
          <w:szCs w:val="22"/>
          <w:shd w:val="clear" w:color="auto" w:fill="FFFF00"/>
        </w:rPr>
        <w:t>Add Cost Field</w:t>
      </w:r>
      <w:r w:rsidRPr="006C0A4C">
        <w:rPr>
          <w:rStyle w:val="eop"/>
          <w:rFonts w:asciiTheme="minorHAnsi" w:hAnsiTheme="minorHAnsi" w:cstheme="minorHAnsi"/>
          <w:color w:val="000000"/>
          <w:sz w:val="22"/>
          <w:szCs w:val="22"/>
        </w:rPr>
        <w:t> </w:t>
      </w:r>
    </w:p>
    <w:p w:rsidRPr="00693E4D" w:rsidR="00642A06" w:rsidP="00642A06" w:rsidRDefault="00642A06" w14:paraId="47A82E4F" w14:textId="77777777">
      <w:pPr>
        <w:pStyle w:val="Heading8"/>
        <w:numPr>
          <w:ilvl w:val="0"/>
          <w:numId w:val="4"/>
        </w:numPr>
        <w:ind w:left="2520"/>
        <w:rPr>
          <w:color w:val="auto"/>
        </w:rPr>
      </w:pPr>
      <w:r w:rsidRPr="0C76537D">
        <w:rPr>
          <w:rStyle w:val="normaltextrun"/>
          <w:rFonts w:asciiTheme="minorHAnsi" w:hAnsiTheme="minorHAnsi" w:cstheme="minorBidi"/>
          <w:color w:val="auto"/>
          <w:sz w:val="22"/>
          <w:szCs w:val="22"/>
        </w:rPr>
        <w:t>(AM) FEN Repair</w:t>
      </w:r>
      <w:r w:rsidRPr="0C76537D">
        <w:rPr>
          <w:rStyle w:val="eop"/>
          <w:rFonts w:asciiTheme="minorHAnsi" w:hAnsiTheme="minorHAnsi" w:cstheme="minorBidi"/>
          <w:color w:val="auto"/>
          <w:sz w:val="22"/>
          <w:szCs w:val="22"/>
        </w:rPr>
        <w:t> </w:t>
      </w:r>
    </w:p>
    <w:p w:rsidR="00642A06" w:rsidP="00642A06" w:rsidRDefault="00642A06" w14:paraId="1A056AE3" w14:textId="77777777">
      <w:pPr>
        <w:pStyle w:val="paragraph"/>
        <w:spacing w:before="0" w:beforeAutospacing="0" w:after="0" w:afterAutospacing="0"/>
        <w:ind w:left="3240"/>
        <w:textAlignment w:val="baseline"/>
        <w:rPr>
          <w:rStyle w:val="normaltextrun"/>
          <w:rFonts w:asciiTheme="minorHAnsi" w:hAnsiTheme="minorHAnsi" w:eastAsiaTheme="majorEastAsia"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321">
        <w:r w:rsidRPr="00AC1E5F">
          <w:rPr>
            <w:rStyle w:val="Hyperlink"/>
            <w:rFonts w:asciiTheme="minorHAnsi" w:hAnsiTheme="minorHAnsi" w:cstheme="minorHAnsi"/>
            <w:sz w:val="22"/>
            <w:szCs w:val="22"/>
          </w:rPr>
          <w:t>FID155 [Confirmed Service Date] </w:t>
        </w:r>
      </w:hyperlink>
    </w:p>
    <w:p w:rsidRPr="006C0A4C" w:rsidR="00642A06" w:rsidP="00642A06" w:rsidRDefault="00642A06" w14:paraId="5CE2464D" w14:textId="77777777">
      <w:pPr>
        <w:pStyle w:val="paragraph"/>
        <w:spacing w:before="0" w:beforeAutospacing="0" w:after="0" w:afterAutospacing="0"/>
        <w:ind w:left="3240"/>
        <w:textAlignment w:val="baseline"/>
        <w:rPr>
          <w:rFonts w:asciiTheme="minorHAnsi" w:hAnsiTheme="minorHAnsi" w:cstheme="minorHAnsi"/>
          <w:sz w:val="22"/>
          <w:szCs w:val="22"/>
        </w:rPr>
      </w:pPr>
      <w:r>
        <w:rPr>
          <w:rStyle w:val="normaltextrun"/>
          <w:rFonts w:asciiTheme="minorHAnsi" w:hAnsiTheme="minorHAnsi" w:eastAsiaTheme="majorEastAsia" w:cstheme="minorHAnsi"/>
          <w:color w:val="000000"/>
          <w:sz w:val="22"/>
          <w:szCs w:val="22"/>
        </w:rPr>
        <w:t xml:space="preserve">(FT) </w:t>
      </w:r>
      <w:hyperlink w:history="1" r:id="rId322">
        <w:r w:rsidRPr="00593422">
          <w:rPr>
            <w:rStyle w:val="Hyperlink"/>
            <w:rFonts w:asciiTheme="minorHAnsi" w:hAnsiTheme="minorHAnsi" w:cstheme="minorHAnsi"/>
            <w:sz w:val="22"/>
            <w:szCs w:val="22"/>
          </w:rPr>
          <w:t>FID186 [Confirmed Service Time]</w:t>
        </w:r>
      </w:hyperlink>
    </w:p>
    <w:p w:rsidR="00642A06" w:rsidP="00642A06" w:rsidRDefault="00642A06" w14:paraId="6FAFEEE2" w14:textId="77777777">
      <w:pPr>
        <w:pStyle w:val="paragraph"/>
        <w:spacing w:before="0" w:beforeAutospacing="0" w:after="0" w:afterAutospacing="0"/>
        <w:ind w:left="3240"/>
        <w:textAlignment w:val="baseline"/>
        <w:rPr>
          <w:rStyle w:val="eop"/>
          <w:rFonts w:asciiTheme="minorHAnsi" w:hAnsiTheme="minorHAnsi"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323">
        <w:r w:rsidRPr="00305EA7">
          <w:rPr>
            <w:rStyle w:val="Hyperlink"/>
            <w:rFonts w:asciiTheme="minorHAnsi" w:hAnsiTheme="minorHAnsi" w:cstheme="minorHAnsi"/>
            <w:sz w:val="22"/>
            <w:szCs w:val="22"/>
          </w:rPr>
          <w:t>FID174 [Hauler Contact Name] </w:t>
        </w:r>
      </w:hyperlink>
    </w:p>
    <w:p w:rsidRPr="006C0A4C" w:rsidR="00642A06" w:rsidP="00642A06" w:rsidRDefault="00642A06" w14:paraId="4B6C380E" w14:textId="77777777">
      <w:pPr>
        <w:pStyle w:val="paragraph"/>
        <w:spacing w:before="0" w:beforeAutospacing="0" w:after="0" w:afterAutospacing="0"/>
        <w:ind w:left="3240"/>
        <w:textAlignment w:val="baseline"/>
        <w:rPr>
          <w:rFonts w:asciiTheme="minorHAnsi" w:hAnsiTheme="minorHAnsi" w:cstheme="minorHAnsi"/>
          <w:sz w:val="22"/>
          <w:szCs w:val="22"/>
        </w:rPr>
      </w:pPr>
      <w:r>
        <w:rPr>
          <w:rStyle w:val="normaltextrun"/>
          <w:rFonts w:asciiTheme="minorHAnsi" w:hAnsiTheme="minorHAnsi" w:eastAsiaTheme="majorEastAsia" w:cstheme="minorHAnsi"/>
          <w:color w:val="000000"/>
          <w:sz w:val="22"/>
          <w:szCs w:val="22"/>
          <w:shd w:val="clear" w:color="auto" w:fill="FFFF00"/>
        </w:rPr>
        <w:t xml:space="preserve">Improvement: </w:t>
      </w:r>
      <w:r w:rsidRPr="006C0A4C">
        <w:rPr>
          <w:rStyle w:val="normaltextrun"/>
          <w:rFonts w:asciiTheme="minorHAnsi" w:hAnsiTheme="minorHAnsi" w:eastAsiaTheme="majorEastAsia" w:cstheme="minorHAnsi"/>
          <w:color w:val="000000"/>
          <w:sz w:val="22"/>
          <w:szCs w:val="22"/>
          <w:shd w:val="clear" w:color="auto" w:fill="FFFF00"/>
        </w:rPr>
        <w:t>Add repair Detail text field</w:t>
      </w:r>
      <w:r w:rsidRPr="006C0A4C">
        <w:rPr>
          <w:rStyle w:val="eop"/>
          <w:rFonts w:asciiTheme="minorHAnsi" w:hAnsiTheme="minorHAnsi" w:cstheme="minorHAnsi"/>
          <w:color w:val="000000"/>
          <w:sz w:val="22"/>
          <w:szCs w:val="22"/>
        </w:rPr>
        <w:t> </w:t>
      </w:r>
    </w:p>
    <w:p w:rsidRPr="006C0A4C" w:rsidR="00642A06" w:rsidP="00642A06" w:rsidRDefault="00642A06" w14:paraId="11AF56EB" w14:textId="77777777">
      <w:pPr>
        <w:pStyle w:val="paragraph"/>
        <w:spacing w:before="0" w:beforeAutospacing="0" w:after="0" w:afterAutospacing="0"/>
        <w:ind w:left="3240"/>
        <w:textAlignment w:val="baseline"/>
        <w:rPr>
          <w:rFonts w:asciiTheme="minorHAnsi" w:hAnsiTheme="minorHAnsi" w:cstheme="minorHAnsi"/>
          <w:sz w:val="22"/>
          <w:szCs w:val="22"/>
        </w:rPr>
      </w:pPr>
      <w:r>
        <w:rPr>
          <w:rStyle w:val="normaltextrun"/>
          <w:rFonts w:asciiTheme="minorHAnsi" w:hAnsiTheme="minorHAnsi" w:eastAsiaTheme="majorEastAsia" w:cstheme="minorHAnsi"/>
          <w:color w:val="000000"/>
          <w:sz w:val="22"/>
          <w:szCs w:val="22"/>
          <w:shd w:val="clear" w:color="auto" w:fill="FFFF00"/>
        </w:rPr>
        <w:t xml:space="preserve">Improvement: </w:t>
      </w:r>
      <w:r w:rsidRPr="006C0A4C">
        <w:rPr>
          <w:rStyle w:val="normaltextrun"/>
          <w:rFonts w:asciiTheme="minorHAnsi" w:hAnsiTheme="minorHAnsi" w:eastAsiaTheme="majorEastAsia" w:cstheme="minorHAnsi"/>
          <w:color w:val="000000"/>
          <w:sz w:val="22"/>
          <w:szCs w:val="22"/>
          <w:shd w:val="clear" w:color="auto" w:fill="FFFF00"/>
        </w:rPr>
        <w:t>Add Cost field </w:t>
      </w:r>
      <w:r w:rsidRPr="006C0A4C">
        <w:rPr>
          <w:rStyle w:val="eop"/>
          <w:rFonts w:asciiTheme="minorHAnsi" w:hAnsiTheme="minorHAnsi" w:cstheme="minorHAnsi"/>
          <w:color w:val="000000"/>
          <w:sz w:val="22"/>
          <w:szCs w:val="22"/>
        </w:rPr>
        <w:t> </w:t>
      </w:r>
    </w:p>
    <w:p w:rsidRPr="00693E4D" w:rsidR="00642A06" w:rsidP="00642A06" w:rsidRDefault="00642A06" w14:paraId="0EA62315" w14:textId="77777777">
      <w:pPr>
        <w:pStyle w:val="Heading8"/>
        <w:numPr>
          <w:ilvl w:val="0"/>
          <w:numId w:val="4"/>
        </w:numPr>
        <w:ind w:left="2520"/>
        <w:rPr>
          <w:color w:val="auto"/>
        </w:rPr>
      </w:pPr>
      <w:r w:rsidRPr="0C76537D">
        <w:rPr>
          <w:rStyle w:val="normaltextrun"/>
          <w:rFonts w:asciiTheme="minorHAnsi" w:hAnsiTheme="minorHAnsi" w:cstheme="minorBidi"/>
          <w:color w:val="auto"/>
          <w:sz w:val="22"/>
          <w:szCs w:val="22"/>
        </w:rPr>
        <w:t>(AM) FEN Replacement Request</w:t>
      </w:r>
      <w:r w:rsidRPr="0C76537D">
        <w:rPr>
          <w:rStyle w:val="eop"/>
          <w:rFonts w:asciiTheme="minorHAnsi" w:hAnsiTheme="minorHAnsi" w:cstheme="minorBidi"/>
          <w:color w:val="auto"/>
          <w:sz w:val="22"/>
          <w:szCs w:val="22"/>
        </w:rPr>
        <w:t> </w:t>
      </w:r>
    </w:p>
    <w:p w:rsidR="00642A06" w:rsidP="00642A06" w:rsidRDefault="00642A06" w14:paraId="169C8877" w14:textId="77777777">
      <w:pPr>
        <w:pStyle w:val="paragraph"/>
        <w:spacing w:before="0" w:beforeAutospacing="0" w:after="0" w:afterAutospacing="0"/>
        <w:ind w:left="3240"/>
        <w:textAlignment w:val="baseline"/>
        <w:rPr>
          <w:rStyle w:val="normaltextrun"/>
          <w:rFonts w:asciiTheme="minorHAnsi" w:hAnsiTheme="minorHAnsi" w:eastAsiaTheme="majorEastAsia"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324">
        <w:r w:rsidRPr="00AC1E5F">
          <w:rPr>
            <w:rStyle w:val="Hyperlink"/>
            <w:rFonts w:asciiTheme="minorHAnsi" w:hAnsiTheme="minorHAnsi" w:cstheme="minorHAnsi"/>
            <w:sz w:val="22"/>
            <w:szCs w:val="22"/>
          </w:rPr>
          <w:t>FID155 [Confirmed Service Date] </w:t>
        </w:r>
      </w:hyperlink>
    </w:p>
    <w:p w:rsidRPr="006C0A4C" w:rsidR="00642A06" w:rsidP="00642A06" w:rsidRDefault="00642A06" w14:paraId="0E2BFAAD" w14:textId="77777777">
      <w:pPr>
        <w:pStyle w:val="paragraph"/>
        <w:spacing w:before="0" w:beforeAutospacing="0" w:after="0" w:afterAutospacing="0"/>
        <w:ind w:left="3240"/>
        <w:textAlignment w:val="baseline"/>
        <w:rPr>
          <w:rFonts w:asciiTheme="minorHAnsi" w:hAnsiTheme="minorHAnsi" w:cstheme="minorHAnsi"/>
          <w:sz w:val="22"/>
          <w:szCs w:val="22"/>
        </w:rPr>
      </w:pPr>
      <w:r>
        <w:rPr>
          <w:rStyle w:val="normaltextrun"/>
          <w:rFonts w:asciiTheme="minorHAnsi" w:hAnsiTheme="minorHAnsi" w:eastAsiaTheme="majorEastAsia" w:cstheme="minorHAnsi"/>
          <w:color w:val="000000"/>
          <w:sz w:val="22"/>
          <w:szCs w:val="22"/>
        </w:rPr>
        <w:t xml:space="preserve">(FT) </w:t>
      </w:r>
      <w:hyperlink w:history="1" r:id="rId325">
        <w:r w:rsidRPr="00593422">
          <w:rPr>
            <w:rStyle w:val="Hyperlink"/>
            <w:rFonts w:asciiTheme="minorHAnsi" w:hAnsiTheme="minorHAnsi" w:cstheme="minorHAnsi"/>
            <w:sz w:val="22"/>
            <w:szCs w:val="22"/>
          </w:rPr>
          <w:t>FID186 [Confirmed Service Time]</w:t>
        </w:r>
      </w:hyperlink>
    </w:p>
    <w:p w:rsidR="00642A06" w:rsidP="00642A06" w:rsidRDefault="00642A06" w14:paraId="483C703A" w14:textId="77777777">
      <w:pPr>
        <w:pStyle w:val="paragraph"/>
        <w:spacing w:before="0" w:beforeAutospacing="0" w:after="0" w:afterAutospacing="0"/>
        <w:ind w:left="3240"/>
        <w:textAlignment w:val="baseline"/>
        <w:rPr>
          <w:rStyle w:val="eop"/>
          <w:rFonts w:asciiTheme="minorHAnsi" w:hAnsiTheme="minorHAnsi"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326">
        <w:r w:rsidRPr="00305EA7">
          <w:rPr>
            <w:rStyle w:val="Hyperlink"/>
            <w:rFonts w:asciiTheme="minorHAnsi" w:hAnsiTheme="minorHAnsi" w:cstheme="minorHAnsi"/>
            <w:sz w:val="22"/>
            <w:szCs w:val="22"/>
          </w:rPr>
          <w:t>FID174 [Hauler Contact Name] </w:t>
        </w:r>
      </w:hyperlink>
    </w:p>
    <w:p w:rsidRPr="004C476E" w:rsidR="00642A06" w:rsidP="00642A06" w:rsidRDefault="00642A06" w14:paraId="51AA2F72" w14:textId="77777777">
      <w:pPr>
        <w:pStyle w:val="paragraph"/>
        <w:spacing w:before="0" w:beforeAutospacing="0" w:after="0" w:afterAutospacing="0"/>
        <w:ind w:left="3240"/>
        <w:textAlignment w:val="baseline"/>
        <w:rPr>
          <w:rFonts w:asciiTheme="minorHAnsi" w:hAnsiTheme="minorHAnsi" w:cstheme="minorHAnsi"/>
          <w:sz w:val="22"/>
          <w:szCs w:val="22"/>
          <w:highlight w:val="yellow"/>
        </w:rPr>
      </w:pPr>
      <w:r w:rsidRPr="004C476E">
        <w:rPr>
          <w:rStyle w:val="normaltextrun"/>
          <w:rFonts w:asciiTheme="minorHAnsi" w:hAnsiTheme="minorHAnsi" w:eastAsiaTheme="majorEastAsia" w:cstheme="minorHAnsi"/>
          <w:color w:val="000000"/>
          <w:sz w:val="22"/>
          <w:szCs w:val="22"/>
          <w:highlight w:val="yellow"/>
        </w:rPr>
        <w:t>Improvement: Add replacement detail text field</w:t>
      </w:r>
      <w:r w:rsidRPr="004C476E">
        <w:rPr>
          <w:rStyle w:val="eop"/>
          <w:rFonts w:asciiTheme="minorHAnsi" w:hAnsiTheme="minorHAnsi" w:cstheme="minorHAnsi"/>
          <w:color w:val="000000"/>
          <w:sz w:val="22"/>
          <w:szCs w:val="22"/>
          <w:highlight w:val="yellow"/>
        </w:rPr>
        <w:t> </w:t>
      </w:r>
    </w:p>
    <w:p w:rsidRPr="006C0A4C" w:rsidR="00642A06" w:rsidP="00642A06" w:rsidRDefault="00642A06" w14:paraId="08EB021B" w14:textId="77777777">
      <w:pPr>
        <w:pStyle w:val="paragraph"/>
        <w:spacing w:before="0" w:beforeAutospacing="0" w:after="0" w:afterAutospacing="0"/>
        <w:ind w:left="3240"/>
        <w:textAlignment w:val="baseline"/>
        <w:rPr>
          <w:rFonts w:asciiTheme="minorHAnsi" w:hAnsiTheme="minorHAnsi" w:cstheme="minorHAnsi"/>
          <w:sz w:val="22"/>
          <w:szCs w:val="22"/>
        </w:rPr>
      </w:pPr>
      <w:r w:rsidRPr="004C476E">
        <w:rPr>
          <w:rStyle w:val="normaltextrun"/>
          <w:rFonts w:asciiTheme="minorHAnsi" w:hAnsiTheme="minorHAnsi" w:eastAsiaTheme="majorEastAsia" w:cstheme="minorHAnsi"/>
          <w:color w:val="000000"/>
          <w:sz w:val="22"/>
          <w:szCs w:val="22"/>
          <w:highlight w:val="yellow"/>
        </w:rPr>
        <w:t>Improvement: Add cost field</w:t>
      </w:r>
      <w:r w:rsidRPr="006C0A4C">
        <w:rPr>
          <w:rStyle w:val="eop"/>
          <w:rFonts w:asciiTheme="minorHAnsi" w:hAnsiTheme="minorHAnsi" w:cstheme="minorHAnsi"/>
          <w:color w:val="000000"/>
          <w:sz w:val="22"/>
          <w:szCs w:val="22"/>
        </w:rPr>
        <w:t> </w:t>
      </w:r>
    </w:p>
    <w:p w:rsidRPr="00693E4D" w:rsidR="00642A06" w:rsidP="00642A06" w:rsidRDefault="00642A06" w14:paraId="3ABC898B" w14:textId="77777777">
      <w:pPr>
        <w:pStyle w:val="Heading8"/>
        <w:numPr>
          <w:ilvl w:val="0"/>
          <w:numId w:val="4"/>
        </w:numPr>
        <w:ind w:left="2520"/>
        <w:rPr>
          <w:color w:val="auto"/>
        </w:rPr>
      </w:pPr>
      <w:r w:rsidRPr="0C76537D">
        <w:rPr>
          <w:rStyle w:val="normaltextrun"/>
          <w:rFonts w:asciiTheme="minorHAnsi" w:hAnsiTheme="minorHAnsi" w:cstheme="minorBidi"/>
          <w:color w:val="auto"/>
          <w:sz w:val="22"/>
          <w:szCs w:val="22"/>
        </w:rPr>
        <w:t>(AM) FEN Site Check</w:t>
      </w:r>
      <w:r w:rsidRPr="0C76537D">
        <w:rPr>
          <w:rStyle w:val="eop"/>
          <w:rFonts w:asciiTheme="minorHAnsi" w:hAnsiTheme="minorHAnsi" w:cstheme="minorBidi"/>
          <w:color w:val="auto"/>
          <w:sz w:val="22"/>
          <w:szCs w:val="22"/>
        </w:rPr>
        <w:t> </w:t>
      </w:r>
    </w:p>
    <w:p w:rsidR="00642A06" w:rsidP="00642A06" w:rsidRDefault="00642A06" w14:paraId="6DF57B20" w14:textId="77777777">
      <w:pPr>
        <w:pStyle w:val="paragraph"/>
        <w:spacing w:before="0" w:beforeAutospacing="0" w:after="0" w:afterAutospacing="0"/>
        <w:ind w:left="3240"/>
        <w:textAlignment w:val="baseline"/>
        <w:rPr>
          <w:rStyle w:val="normaltextrun"/>
          <w:rFonts w:asciiTheme="minorHAnsi" w:hAnsiTheme="minorHAnsi" w:eastAsiaTheme="majorEastAsia"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327">
        <w:r w:rsidRPr="00AC1E5F">
          <w:rPr>
            <w:rStyle w:val="Hyperlink"/>
            <w:rFonts w:asciiTheme="minorHAnsi" w:hAnsiTheme="minorHAnsi" w:cstheme="minorHAnsi"/>
            <w:sz w:val="22"/>
            <w:szCs w:val="22"/>
          </w:rPr>
          <w:t>FID155 [Confirmed Service Date] </w:t>
        </w:r>
      </w:hyperlink>
    </w:p>
    <w:p w:rsidRPr="006C0A4C" w:rsidR="00642A06" w:rsidP="00642A06" w:rsidRDefault="00642A06" w14:paraId="7D816E76" w14:textId="77777777">
      <w:pPr>
        <w:pStyle w:val="paragraph"/>
        <w:spacing w:before="0" w:beforeAutospacing="0" w:after="0" w:afterAutospacing="0"/>
        <w:ind w:left="3240"/>
        <w:textAlignment w:val="baseline"/>
        <w:rPr>
          <w:rFonts w:asciiTheme="minorHAnsi" w:hAnsiTheme="minorHAnsi" w:cstheme="minorHAnsi"/>
          <w:sz w:val="22"/>
          <w:szCs w:val="22"/>
        </w:rPr>
      </w:pPr>
      <w:r>
        <w:rPr>
          <w:rStyle w:val="normaltextrun"/>
          <w:rFonts w:asciiTheme="minorHAnsi" w:hAnsiTheme="minorHAnsi" w:eastAsiaTheme="majorEastAsia" w:cstheme="minorHAnsi"/>
          <w:color w:val="000000"/>
          <w:sz w:val="22"/>
          <w:szCs w:val="22"/>
        </w:rPr>
        <w:t xml:space="preserve">(FT) </w:t>
      </w:r>
      <w:hyperlink w:history="1" r:id="rId328">
        <w:r w:rsidRPr="00593422">
          <w:rPr>
            <w:rStyle w:val="Hyperlink"/>
            <w:rFonts w:asciiTheme="minorHAnsi" w:hAnsiTheme="minorHAnsi" w:cstheme="minorHAnsi"/>
            <w:sz w:val="22"/>
            <w:szCs w:val="22"/>
          </w:rPr>
          <w:t>FID186 [Confirmed Service Time]</w:t>
        </w:r>
      </w:hyperlink>
    </w:p>
    <w:p w:rsidRPr="00BD4374" w:rsidR="00642A06" w:rsidP="00642A06" w:rsidRDefault="00642A06" w14:paraId="69779E2D" w14:textId="77777777">
      <w:pPr>
        <w:pStyle w:val="paragraph"/>
        <w:spacing w:before="0" w:beforeAutospacing="0" w:after="0" w:afterAutospacing="0"/>
        <w:ind w:left="3240"/>
        <w:textAlignment w:val="baseline"/>
        <w:rPr>
          <w:rFonts w:asciiTheme="minorHAnsi" w:hAnsiTheme="minorHAnsi"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329">
        <w:r w:rsidRPr="00305EA7">
          <w:rPr>
            <w:rStyle w:val="Hyperlink"/>
            <w:rFonts w:asciiTheme="minorHAnsi" w:hAnsiTheme="minorHAnsi" w:cstheme="minorHAnsi"/>
            <w:sz w:val="22"/>
            <w:szCs w:val="22"/>
          </w:rPr>
          <w:t>FID174 [Hauler Contact Name] </w:t>
        </w:r>
      </w:hyperlink>
      <w:r w:rsidRPr="006C0A4C">
        <w:rPr>
          <w:rStyle w:val="eop"/>
          <w:rFonts w:asciiTheme="minorHAnsi" w:hAnsiTheme="minorHAnsi" w:cstheme="minorHAnsi"/>
          <w:sz w:val="22"/>
          <w:szCs w:val="22"/>
        </w:rPr>
        <w:t> </w:t>
      </w:r>
    </w:p>
    <w:p w:rsidRPr="006C0A4C" w:rsidR="00642A06" w:rsidP="00642A06" w:rsidRDefault="00642A06" w14:paraId="2CFC012F" w14:textId="77777777">
      <w:pPr>
        <w:pStyle w:val="Heading6"/>
        <w:ind w:firstLine="720"/>
        <w:rPr>
          <w:color w:val="CA6D07"/>
          <w:sz w:val="18"/>
          <w:szCs w:val="18"/>
        </w:rPr>
      </w:pPr>
      <w:r w:rsidRPr="00181742">
        <w:rPr>
          <w:rStyle w:val="normaltextrun"/>
          <w:rFonts w:asciiTheme="minorHAnsi" w:hAnsiTheme="minorHAnsi" w:cstheme="minorHAnsi"/>
          <w:b/>
          <w:bCs/>
          <w:color w:val="874805" w:themeColor="accent1" w:themeShade="80"/>
          <w:u w:val="single"/>
        </w:rPr>
        <w:t>(AM) Cancel Scheduled Order</w:t>
      </w:r>
      <w:r w:rsidRPr="00181742">
        <w:rPr>
          <w:rStyle w:val="eop"/>
          <w:rFonts w:asciiTheme="minorHAnsi" w:hAnsiTheme="minorHAnsi" w:cstheme="minorHAnsi"/>
          <w:color w:val="874805" w:themeColor="accent1" w:themeShade="80"/>
        </w:rPr>
        <w:t> </w:t>
      </w:r>
    </w:p>
    <w:p w:rsidRPr="006C0A4C" w:rsidR="00642A06" w:rsidP="00642A06" w:rsidRDefault="00642A06" w14:paraId="5AC643EF" w14:textId="77777777">
      <w:pPr>
        <w:pStyle w:val="paragraph"/>
        <w:spacing w:before="0" w:beforeAutospacing="0" w:after="0" w:afterAutospacing="0"/>
        <w:ind w:firstLine="720"/>
        <w:textAlignment w:val="baseline"/>
        <w:rPr>
          <w:rFonts w:asciiTheme="minorHAnsi" w:hAnsiTheme="minorHAnsi" w:cstheme="minorHAnsi"/>
          <w:sz w:val="18"/>
          <w:szCs w:val="18"/>
        </w:rPr>
      </w:pPr>
      <w:r w:rsidRPr="006C0A4C">
        <w:rPr>
          <w:rStyle w:val="normaltextrun"/>
          <w:rFonts w:asciiTheme="minorHAnsi" w:hAnsiTheme="minorHAnsi" w:eastAsiaTheme="majorEastAsia" w:cstheme="minorHAnsi"/>
          <w:sz w:val="22"/>
          <w:szCs w:val="22"/>
        </w:rPr>
        <w:t>Request for Cancellation of Scheduled Order of a Product.</w:t>
      </w:r>
      <w:r w:rsidRPr="006C0A4C">
        <w:rPr>
          <w:rStyle w:val="eop"/>
          <w:rFonts w:asciiTheme="minorHAnsi" w:hAnsiTheme="minorHAnsi" w:cstheme="minorHAnsi"/>
          <w:sz w:val="22"/>
          <w:szCs w:val="22"/>
        </w:rPr>
        <w:t> </w:t>
      </w:r>
    </w:p>
    <w:p w:rsidRPr="004F213F" w:rsidR="00642A06" w:rsidP="00642A06" w:rsidRDefault="00642A06" w14:paraId="03291C31" w14:textId="77777777">
      <w:pPr>
        <w:pStyle w:val="Heading7"/>
        <w:ind w:left="720" w:firstLine="720"/>
        <w:rPr>
          <w:rStyle w:val="normaltextrun"/>
          <w:rFonts w:asciiTheme="minorHAnsi" w:hAnsiTheme="minorHAnsi" w:cstheme="minorHAnsi"/>
          <w:i w:val="0"/>
          <w:iCs w:val="0"/>
        </w:rPr>
      </w:pPr>
      <w:r w:rsidRPr="004F213F">
        <w:rPr>
          <w:rStyle w:val="normaltextrun"/>
          <w:rFonts w:asciiTheme="minorHAnsi" w:hAnsiTheme="minorHAnsi" w:cstheme="minorHAnsi"/>
          <w:i w:val="0"/>
          <w:iCs w:val="0"/>
        </w:rPr>
        <w:t xml:space="preserve">Form Rules: </w:t>
      </w:r>
    </w:p>
    <w:p w:rsidRPr="006C0A4C" w:rsidR="00642A06" w:rsidP="00642A06" w:rsidRDefault="00642A06" w14:paraId="5B2B3AA6" w14:textId="77777777">
      <w:pPr>
        <w:pStyle w:val="paragraph"/>
        <w:spacing w:before="0" w:beforeAutospacing="0" w:after="0" w:afterAutospacing="0"/>
        <w:ind w:left="1440" w:firstLine="720"/>
        <w:textAlignment w:val="baseline"/>
        <w:rPr>
          <w:rFonts w:asciiTheme="minorHAnsi" w:hAnsiTheme="minorHAnsi" w:cstheme="minorHAnsi"/>
          <w:sz w:val="18"/>
          <w:szCs w:val="18"/>
        </w:rPr>
      </w:pPr>
      <w:r w:rsidRPr="006C0A4C">
        <w:rPr>
          <w:rStyle w:val="normaltextrun"/>
          <w:rFonts w:asciiTheme="minorHAnsi" w:hAnsiTheme="minorHAnsi" w:eastAsiaTheme="majorEastAsia" w:cstheme="minorHAnsi"/>
          <w:color w:val="808080"/>
          <w:sz w:val="22"/>
          <w:szCs w:val="22"/>
        </w:rPr>
        <w:t>#29</w:t>
      </w:r>
      <w:r w:rsidRPr="006C0A4C">
        <w:rPr>
          <w:rStyle w:val="eop"/>
          <w:rFonts w:asciiTheme="minorHAnsi" w:hAnsiTheme="minorHAnsi" w:cstheme="minorHAnsi"/>
          <w:color w:val="808080"/>
          <w:sz w:val="22"/>
          <w:szCs w:val="22"/>
        </w:rPr>
        <w:t> </w:t>
      </w:r>
    </w:p>
    <w:p w:rsidRPr="004F213F" w:rsidR="00642A06" w:rsidP="00642A06" w:rsidRDefault="00642A06" w14:paraId="2475CAA6" w14:textId="77777777">
      <w:pPr>
        <w:pStyle w:val="Heading7"/>
        <w:ind w:left="720" w:firstLine="720"/>
        <w:rPr>
          <w:rStyle w:val="normaltextrun"/>
          <w:rFonts w:asciiTheme="minorHAnsi" w:hAnsiTheme="minorHAnsi" w:cstheme="minorHAnsi"/>
          <w:i w:val="0"/>
          <w:iCs w:val="0"/>
        </w:rPr>
      </w:pPr>
      <w:r w:rsidRPr="004F213F">
        <w:rPr>
          <w:rStyle w:val="normaltextrun"/>
          <w:rFonts w:asciiTheme="minorHAnsi" w:hAnsiTheme="minorHAnsi" w:cstheme="minorHAnsi"/>
          <w:i w:val="0"/>
          <w:iCs w:val="0"/>
        </w:rPr>
        <w:t xml:space="preserve">(AM) FT Level Required Fields: </w:t>
      </w:r>
    </w:p>
    <w:p w:rsidR="00642A06" w:rsidP="00642A06" w:rsidRDefault="00642A06" w14:paraId="55EC12B4" w14:textId="77777777">
      <w:pPr>
        <w:pStyle w:val="paragraph"/>
        <w:spacing w:before="0" w:beforeAutospacing="0" w:after="0" w:afterAutospacing="0"/>
        <w:ind w:left="1440"/>
        <w:textAlignment w:val="baseline"/>
        <w:rPr>
          <w:rStyle w:val="scxw149224347"/>
          <w:rFonts w:asciiTheme="minorHAnsi" w:hAnsiTheme="minorHAnsi" w:eastAsiaTheme="majorEastAsia" w:cstheme="minorHAnsi"/>
          <w:sz w:val="22"/>
          <w:szCs w:val="22"/>
        </w:rPr>
      </w:pPr>
      <w:r w:rsidRPr="006C0A4C">
        <w:rPr>
          <w:rStyle w:val="tabchar"/>
          <w:rFonts w:asciiTheme="minorHAnsi" w:hAnsiTheme="minorHAnsi" w:eastAsiaTheme="majorEastAsia" w:cstheme="minorHAnsi"/>
          <w:sz w:val="22"/>
          <w:szCs w:val="22"/>
        </w:rPr>
        <w:tab/>
      </w:r>
      <w:hyperlink w:tgtFrame="_blank" w:history="1" r:id="rId330">
        <w:r w:rsidRPr="006C0A4C">
          <w:rPr>
            <w:rStyle w:val="normaltextrun"/>
            <w:rFonts w:asciiTheme="minorHAnsi" w:hAnsiTheme="minorHAnsi" w:eastAsiaTheme="majorEastAsia" w:cstheme="minorHAnsi"/>
            <w:color w:val="F79121"/>
            <w:sz w:val="22"/>
            <w:szCs w:val="22"/>
            <w:u w:val="single"/>
          </w:rPr>
          <w:t>FID248 [Cancellation Ticket Reason]</w:t>
        </w:r>
      </w:hyperlink>
      <w:r w:rsidRPr="006C0A4C">
        <w:rPr>
          <w:rStyle w:val="scxw149224347"/>
          <w:rFonts w:asciiTheme="minorHAnsi" w:hAnsiTheme="minorHAnsi" w:eastAsiaTheme="majorEastAsia" w:cstheme="minorHAnsi"/>
          <w:sz w:val="22"/>
          <w:szCs w:val="22"/>
        </w:rPr>
        <w:t> </w:t>
      </w:r>
    </w:p>
    <w:p w:rsidRPr="004F213F" w:rsidR="00642A06" w:rsidP="00642A06" w:rsidRDefault="00642A06" w14:paraId="5C965968" w14:textId="77777777">
      <w:pPr>
        <w:pStyle w:val="Heading7"/>
        <w:ind w:left="720" w:firstLine="720"/>
        <w:rPr>
          <w:rStyle w:val="normaltextrun"/>
          <w:rFonts w:asciiTheme="minorHAnsi" w:hAnsiTheme="minorHAnsi" w:cstheme="minorHAnsi"/>
          <w:i w:val="0"/>
          <w:iCs w:val="0"/>
        </w:rPr>
      </w:pPr>
      <w:r w:rsidRPr="004F213F">
        <w:rPr>
          <w:rStyle w:val="normaltextrun"/>
          <w:rFonts w:asciiTheme="minorHAnsi" w:hAnsiTheme="minorHAnsi" w:cstheme="minorHAnsi"/>
          <w:i w:val="0"/>
          <w:iCs w:val="0"/>
        </w:rPr>
        <w:t xml:space="preserve">(FT) FT Level Required Fields: </w:t>
      </w:r>
    </w:p>
    <w:p w:rsidR="00642A06" w:rsidP="00642A06" w:rsidRDefault="00642A06" w14:paraId="0EF0D8B4" w14:textId="77777777">
      <w:pPr>
        <w:pStyle w:val="paragraph"/>
        <w:spacing w:before="0" w:beforeAutospacing="0" w:after="0" w:afterAutospacing="0"/>
        <w:ind w:left="1440"/>
        <w:textAlignment w:val="baseline"/>
        <w:rPr>
          <w:rStyle w:val="scxw149224347"/>
          <w:rFonts w:asciiTheme="minorHAnsi" w:hAnsiTheme="minorHAnsi" w:eastAsiaTheme="majorEastAsia" w:cstheme="minorHAnsi"/>
          <w:sz w:val="22"/>
          <w:szCs w:val="22"/>
        </w:rPr>
      </w:pPr>
      <w:r>
        <w:rPr>
          <w:rStyle w:val="scxw149224347"/>
          <w:rFonts w:asciiTheme="minorHAnsi" w:hAnsiTheme="minorHAnsi" w:eastAsiaTheme="majorEastAsia" w:cstheme="minorHAnsi"/>
          <w:sz w:val="22"/>
          <w:szCs w:val="22"/>
        </w:rPr>
        <w:tab/>
      </w:r>
      <w:hyperlink w:history="1" r:id="rId331">
        <w:r w:rsidRPr="00892483">
          <w:rPr>
            <w:rStyle w:val="Hyperlink"/>
            <w:rFonts w:asciiTheme="minorHAnsi" w:hAnsiTheme="minorHAnsi" w:eastAsiaTheme="majorEastAsia" w:cstheme="minorHAnsi"/>
            <w:sz w:val="22"/>
            <w:szCs w:val="22"/>
          </w:rPr>
          <w:t>FID217 [Cancel]</w:t>
        </w:r>
      </w:hyperlink>
    </w:p>
    <w:p w:rsidR="00642A06" w:rsidP="00642A06" w:rsidRDefault="00642A06" w14:paraId="48B636C6" w14:textId="77777777">
      <w:pPr>
        <w:pStyle w:val="paragraph"/>
        <w:spacing w:before="0" w:beforeAutospacing="0" w:after="0" w:afterAutospacing="0"/>
        <w:ind w:left="1440"/>
        <w:textAlignment w:val="baseline"/>
        <w:rPr>
          <w:rStyle w:val="scxw149224347"/>
          <w:rFonts w:asciiTheme="minorHAnsi" w:hAnsiTheme="minorHAnsi" w:eastAsiaTheme="majorEastAsia" w:cstheme="minorHAnsi"/>
          <w:sz w:val="22"/>
          <w:szCs w:val="22"/>
        </w:rPr>
      </w:pPr>
      <w:r>
        <w:rPr>
          <w:rStyle w:val="scxw149224347"/>
          <w:rFonts w:asciiTheme="minorHAnsi" w:hAnsiTheme="minorHAnsi" w:eastAsiaTheme="majorEastAsia" w:cstheme="minorHAnsi"/>
          <w:sz w:val="22"/>
          <w:szCs w:val="22"/>
        </w:rPr>
        <w:tab/>
      </w:r>
      <w:hyperlink w:history="1" r:id="rId332">
        <w:r w:rsidRPr="00892483">
          <w:rPr>
            <w:rStyle w:val="Hyperlink"/>
            <w:rFonts w:asciiTheme="minorHAnsi" w:hAnsiTheme="minorHAnsi" w:eastAsiaTheme="majorEastAsia" w:cstheme="minorHAnsi"/>
            <w:sz w:val="22"/>
            <w:szCs w:val="22"/>
          </w:rPr>
          <w:t>FID291 [Cancel Reason]</w:t>
        </w:r>
      </w:hyperlink>
    </w:p>
    <w:p w:rsidRPr="006C0A4C" w:rsidR="00642A06" w:rsidP="00642A06" w:rsidRDefault="00642A06" w14:paraId="11602B6A" w14:textId="77777777">
      <w:pPr>
        <w:pStyle w:val="paragraph"/>
        <w:spacing w:before="0" w:beforeAutospacing="0" w:after="0" w:afterAutospacing="0"/>
        <w:ind w:left="1440"/>
        <w:textAlignment w:val="baseline"/>
        <w:rPr>
          <w:rFonts w:asciiTheme="minorHAnsi" w:hAnsiTheme="minorHAnsi" w:cstheme="minorHAnsi"/>
          <w:sz w:val="22"/>
          <w:szCs w:val="22"/>
        </w:rPr>
      </w:pPr>
      <w:r>
        <w:rPr>
          <w:rStyle w:val="scxw149224347"/>
          <w:rFonts w:asciiTheme="minorHAnsi" w:hAnsiTheme="minorHAnsi" w:eastAsiaTheme="majorEastAsia" w:cstheme="minorHAnsi"/>
          <w:sz w:val="22"/>
          <w:szCs w:val="22"/>
        </w:rPr>
        <w:tab/>
      </w:r>
      <w:hyperlink w:history="1" r:id="rId333">
        <w:r w:rsidRPr="00EB5F5C">
          <w:rPr>
            <w:rStyle w:val="Hyperlink"/>
            <w:rFonts w:asciiTheme="minorHAnsi" w:hAnsiTheme="minorHAnsi" w:eastAsiaTheme="majorEastAsia" w:cstheme="minorHAnsi"/>
            <w:sz w:val="22"/>
            <w:szCs w:val="22"/>
          </w:rPr>
          <w:t>FID249 [Cancellation Cost]</w:t>
        </w:r>
      </w:hyperlink>
      <w:r>
        <w:rPr>
          <w:rStyle w:val="scxw149224347"/>
          <w:rFonts w:asciiTheme="minorHAnsi" w:hAnsiTheme="minorHAnsi" w:eastAsiaTheme="majorEastAsia" w:cstheme="minorHAnsi"/>
          <w:sz w:val="22"/>
          <w:szCs w:val="22"/>
        </w:rPr>
        <w:t xml:space="preserve"> (if applicable)</w:t>
      </w:r>
    </w:p>
    <w:p w:rsidR="00642A06" w:rsidP="00642A06" w:rsidRDefault="00000000" w14:paraId="316E410C" w14:textId="77777777">
      <w:pPr>
        <w:pStyle w:val="paragraph"/>
        <w:spacing w:before="0" w:beforeAutospacing="0" w:after="0" w:afterAutospacing="0"/>
        <w:ind w:left="2160"/>
        <w:textAlignment w:val="baseline"/>
        <w:rPr>
          <w:rStyle w:val="normaltextrun"/>
          <w:rFonts w:asciiTheme="minorHAnsi" w:hAnsiTheme="minorHAnsi" w:eastAsiaTheme="majorEastAsia" w:cstheme="minorHAnsi"/>
          <w:color w:val="000000"/>
          <w:sz w:val="22"/>
          <w:szCs w:val="22"/>
        </w:rPr>
      </w:pPr>
      <w:hyperlink w:history="1" r:id="rId334">
        <w:r w:rsidRPr="00AC1E5F" w:rsidR="00642A06">
          <w:rPr>
            <w:rStyle w:val="Hyperlink"/>
            <w:rFonts w:asciiTheme="minorHAnsi" w:hAnsiTheme="minorHAnsi" w:cstheme="minorHAnsi"/>
            <w:sz w:val="22"/>
            <w:szCs w:val="22"/>
          </w:rPr>
          <w:t>FID155 [Confirmed Service Date] </w:t>
        </w:r>
      </w:hyperlink>
    </w:p>
    <w:p w:rsidRPr="006C0A4C" w:rsidR="00642A06" w:rsidP="00642A06" w:rsidRDefault="00000000" w14:paraId="6DC24465" w14:textId="77777777">
      <w:pPr>
        <w:pStyle w:val="paragraph"/>
        <w:spacing w:before="0" w:beforeAutospacing="0" w:after="0" w:afterAutospacing="0"/>
        <w:ind w:left="1440" w:firstLine="720"/>
        <w:textAlignment w:val="baseline"/>
        <w:rPr>
          <w:rFonts w:asciiTheme="minorHAnsi" w:hAnsiTheme="minorHAnsi" w:cstheme="minorHAnsi"/>
          <w:sz w:val="22"/>
          <w:szCs w:val="22"/>
        </w:rPr>
      </w:pPr>
      <w:hyperlink w:history="1" r:id="rId335">
        <w:r w:rsidRPr="00593422" w:rsidR="00642A06">
          <w:rPr>
            <w:rStyle w:val="Hyperlink"/>
            <w:rFonts w:asciiTheme="minorHAnsi" w:hAnsiTheme="minorHAnsi" w:cstheme="minorHAnsi"/>
            <w:sz w:val="22"/>
            <w:szCs w:val="22"/>
          </w:rPr>
          <w:t>FID186 [Confirmed Service Time]</w:t>
        </w:r>
      </w:hyperlink>
    </w:p>
    <w:p w:rsidR="00642A06" w:rsidP="00642A06" w:rsidRDefault="00000000" w14:paraId="50C6CB21" w14:textId="77777777">
      <w:pPr>
        <w:pStyle w:val="paragraph"/>
        <w:spacing w:before="0" w:beforeAutospacing="0" w:after="0" w:afterAutospacing="0"/>
        <w:ind w:left="2160"/>
        <w:textAlignment w:val="baseline"/>
        <w:rPr>
          <w:rStyle w:val="eop"/>
          <w:rFonts w:asciiTheme="minorHAnsi" w:hAnsiTheme="minorHAnsi" w:cstheme="minorHAnsi"/>
          <w:color w:val="000000"/>
          <w:sz w:val="22"/>
          <w:szCs w:val="22"/>
        </w:rPr>
      </w:pPr>
      <w:hyperlink w:history="1" r:id="rId336">
        <w:r w:rsidRPr="00305EA7" w:rsidR="00642A06">
          <w:rPr>
            <w:rStyle w:val="Hyperlink"/>
            <w:rFonts w:asciiTheme="minorHAnsi" w:hAnsiTheme="minorHAnsi" w:cstheme="minorHAnsi"/>
            <w:sz w:val="22"/>
            <w:szCs w:val="22"/>
          </w:rPr>
          <w:t>FID174 [Hauler Contact Name] </w:t>
        </w:r>
      </w:hyperlink>
    </w:p>
    <w:p w:rsidR="00642A06" w:rsidP="00642A06" w:rsidRDefault="00000000" w14:paraId="756B9550" w14:textId="77777777">
      <w:pPr>
        <w:pStyle w:val="paragraph"/>
        <w:spacing w:before="0" w:beforeAutospacing="0" w:after="0" w:afterAutospacing="0"/>
        <w:ind w:left="2160"/>
        <w:textAlignment w:val="baseline"/>
        <w:rPr>
          <w:rStyle w:val="normaltextrun"/>
          <w:rFonts w:asciiTheme="minorHAnsi" w:hAnsiTheme="minorHAnsi" w:eastAsiaTheme="majorEastAsia" w:cstheme="minorHAnsi"/>
          <w:color w:val="000000"/>
          <w:sz w:val="22"/>
          <w:szCs w:val="22"/>
        </w:rPr>
      </w:pPr>
      <w:hyperlink w:history="1" r:id="rId337">
        <w:r w:rsidRPr="009734A1" w:rsidR="00642A06">
          <w:rPr>
            <w:rStyle w:val="Hyperlink"/>
            <w:rFonts w:asciiTheme="minorHAnsi" w:hAnsiTheme="minorHAnsi" w:cstheme="minorHAnsi"/>
            <w:sz w:val="22"/>
            <w:szCs w:val="22"/>
          </w:rPr>
          <w:t>FID256 [Vendor Payment Timing]</w:t>
        </w:r>
      </w:hyperlink>
    </w:p>
    <w:p w:rsidRPr="006C0A4C" w:rsidR="00642A06" w:rsidP="00642A06" w:rsidRDefault="00000000" w14:paraId="3B4C2695" w14:textId="77777777">
      <w:pPr>
        <w:pStyle w:val="paragraph"/>
        <w:spacing w:before="0" w:beforeAutospacing="0" w:after="0" w:afterAutospacing="0"/>
        <w:ind w:left="2160"/>
        <w:textAlignment w:val="baseline"/>
        <w:rPr>
          <w:rFonts w:asciiTheme="minorHAnsi" w:hAnsiTheme="minorHAnsi" w:cstheme="minorHAnsi"/>
          <w:sz w:val="22"/>
          <w:szCs w:val="22"/>
        </w:rPr>
      </w:pPr>
      <w:hyperlink w:history="1" r:id="rId338">
        <w:r w:rsidRPr="007B135C" w:rsidR="00642A06">
          <w:rPr>
            <w:rStyle w:val="Hyperlink"/>
            <w:rFonts w:asciiTheme="minorHAnsi" w:hAnsiTheme="minorHAnsi" w:cstheme="minorHAnsi"/>
            <w:sz w:val="22"/>
            <w:szCs w:val="22"/>
          </w:rPr>
          <w:t>FID257 [Payment Method]</w:t>
        </w:r>
      </w:hyperlink>
    </w:p>
    <w:p w:rsidRPr="006C0A4C" w:rsidR="00642A06" w:rsidP="00642A06" w:rsidRDefault="00642A06" w14:paraId="7370FA2B" w14:textId="77777777">
      <w:pPr>
        <w:pStyle w:val="paragraph"/>
        <w:spacing w:before="0" w:beforeAutospacing="0" w:after="0" w:afterAutospacing="0"/>
        <w:ind w:left="720" w:firstLine="720"/>
        <w:textAlignment w:val="baseline"/>
        <w:rPr>
          <w:rFonts w:asciiTheme="minorHAnsi" w:hAnsiTheme="minorHAnsi" w:cstheme="minorHAnsi"/>
          <w:sz w:val="18"/>
          <w:szCs w:val="18"/>
        </w:rPr>
      </w:pPr>
      <w:r w:rsidRPr="006C0A4C">
        <w:rPr>
          <w:rStyle w:val="eop"/>
          <w:rFonts w:asciiTheme="minorHAnsi" w:hAnsiTheme="minorHAnsi" w:cstheme="minorHAnsi"/>
          <w:sz w:val="22"/>
          <w:szCs w:val="22"/>
        </w:rPr>
        <w:t> </w:t>
      </w:r>
    </w:p>
    <w:p w:rsidRPr="006C0A4C" w:rsidR="00642A06" w:rsidP="00642A06" w:rsidRDefault="00642A06" w14:paraId="503A2DDE" w14:textId="77777777">
      <w:pPr>
        <w:pStyle w:val="Heading6"/>
        <w:ind w:firstLine="720"/>
        <w:rPr>
          <w:color w:val="CA6D07"/>
          <w:sz w:val="18"/>
          <w:szCs w:val="18"/>
        </w:rPr>
      </w:pPr>
      <w:r>
        <w:rPr>
          <w:rStyle w:val="normaltextrun"/>
          <w:rFonts w:asciiTheme="minorHAnsi" w:hAnsiTheme="minorHAnsi" w:cstheme="minorHAnsi"/>
          <w:b/>
          <w:bCs/>
          <w:u w:val="single"/>
        </w:rPr>
        <w:t xml:space="preserve">(AM) </w:t>
      </w:r>
      <w:r w:rsidRPr="006C0A4C">
        <w:rPr>
          <w:rStyle w:val="normaltextrun"/>
          <w:rFonts w:asciiTheme="minorHAnsi" w:hAnsiTheme="minorHAnsi" w:cstheme="minorHAnsi"/>
          <w:b/>
          <w:bCs/>
          <w:u w:val="single"/>
        </w:rPr>
        <w:t>ETA</w:t>
      </w:r>
      <w:r w:rsidRPr="006C0A4C">
        <w:rPr>
          <w:rStyle w:val="eop"/>
          <w:rFonts w:asciiTheme="minorHAnsi" w:hAnsiTheme="minorHAnsi" w:cstheme="minorHAnsi"/>
        </w:rPr>
        <w:t> </w:t>
      </w:r>
    </w:p>
    <w:p w:rsidRPr="006C0A4C" w:rsidR="00642A06" w:rsidP="00642A06" w:rsidRDefault="00642A06" w14:paraId="62FE8D5D" w14:textId="77777777">
      <w:pPr>
        <w:pStyle w:val="paragraph"/>
        <w:spacing w:before="0" w:beforeAutospacing="0" w:after="0" w:afterAutospacing="0"/>
        <w:ind w:firstLine="720"/>
        <w:textAlignment w:val="baseline"/>
        <w:rPr>
          <w:rFonts w:asciiTheme="minorHAnsi" w:hAnsiTheme="minorHAnsi" w:cstheme="minorHAnsi"/>
          <w:sz w:val="18"/>
          <w:szCs w:val="18"/>
        </w:rPr>
      </w:pPr>
      <w:r w:rsidRPr="006C0A4C">
        <w:rPr>
          <w:rStyle w:val="normaltextrun"/>
          <w:rFonts w:asciiTheme="minorHAnsi" w:hAnsiTheme="minorHAnsi" w:eastAsiaTheme="majorEastAsia" w:cstheme="minorHAnsi"/>
          <w:sz w:val="22"/>
          <w:szCs w:val="22"/>
        </w:rPr>
        <w:t>Request for ETA</w:t>
      </w:r>
      <w:r>
        <w:rPr>
          <w:rStyle w:val="normaltextrun"/>
          <w:rFonts w:asciiTheme="minorHAnsi" w:hAnsiTheme="minorHAnsi" w:eastAsiaTheme="majorEastAsia" w:cstheme="minorHAnsi"/>
          <w:sz w:val="22"/>
          <w:szCs w:val="22"/>
        </w:rPr>
        <w:t>/confirmation</w:t>
      </w:r>
      <w:r w:rsidRPr="006C0A4C">
        <w:rPr>
          <w:rStyle w:val="normaltextrun"/>
          <w:rFonts w:asciiTheme="minorHAnsi" w:hAnsiTheme="minorHAnsi" w:eastAsiaTheme="majorEastAsia" w:cstheme="minorHAnsi"/>
          <w:sz w:val="22"/>
          <w:szCs w:val="22"/>
        </w:rPr>
        <w:t xml:space="preserve"> of a Product</w:t>
      </w:r>
      <w:r>
        <w:rPr>
          <w:rStyle w:val="normaltextrun"/>
          <w:rFonts w:asciiTheme="minorHAnsi" w:hAnsiTheme="minorHAnsi" w:eastAsiaTheme="majorEastAsia" w:cstheme="minorHAnsi"/>
          <w:sz w:val="22"/>
          <w:szCs w:val="22"/>
        </w:rPr>
        <w:t>’s servicing</w:t>
      </w:r>
      <w:r w:rsidRPr="006C0A4C">
        <w:rPr>
          <w:rStyle w:val="normaltextrun"/>
          <w:rFonts w:asciiTheme="minorHAnsi" w:hAnsiTheme="minorHAnsi" w:eastAsiaTheme="majorEastAsia" w:cstheme="minorHAnsi"/>
          <w:sz w:val="22"/>
          <w:szCs w:val="22"/>
        </w:rPr>
        <w:t>.</w:t>
      </w:r>
      <w:r w:rsidRPr="006C0A4C">
        <w:rPr>
          <w:rStyle w:val="eop"/>
          <w:rFonts w:asciiTheme="minorHAnsi" w:hAnsiTheme="minorHAnsi" w:cstheme="minorHAnsi"/>
          <w:sz w:val="22"/>
          <w:szCs w:val="22"/>
        </w:rPr>
        <w:t> </w:t>
      </w:r>
    </w:p>
    <w:p w:rsidRPr="004F213F" w:rsidR="00642A06" w:rsidP="00642A06" w:rsidRDefault="00642A06" w14:paraId="5A822251" w14:textId="77777777">
      <w:pPr>
        <w:pStyle w:val="Heading7"/>
        <w:ind w:left="720" w:firstLine="720"/>
        <w:rPr>
          <w:rStyle w:val="normaltextrun"/>
          <w:rFonts w:asciiTheme="minorHAnsi" w:hAnsiTheme="minorHAnsi" w:cstheme="minorHAnsi"/>
          <w:i w:val="0"/>
          <w:iCs w:val="0"/>
        </w:rPr>
      </w:pPr>
      <w:r w:rsidRPr="004F213F">
        <w:rPr>
          <w:rStyle w:val="normaltextrun"/>
          <w:rFonts w:asciiTheme="minorHAnsi" w:hAnsiTheme="minorHAnsi" w:cstheme="minorHAnsi"/>
          <w:i w:val="0"/>
          <w:iCs w:val="0"/>
        </w:rPr>
        <w:t xml:space="preserve">Form Rules: </w:t>
      </w:r>
    </w:p>
    <w:p w:rsidRPr="006C0A4C" w:rsidR="00642A06" w:rsidP="00642A06" w:rsidRDefault="00642A06" w14:paraId="4D6B6F17" w14:textId="77777777">
      <w:pPr>
        <w:pStyle w:val="paragraph"/>
        <w:spacing w:before="0" w:beforeAutospacing="0" w:after="0" w:afterAutospacing="0"/>
        <w:ind w:left="1440" w:firstLine="720"/>
        <w:textAlignment w:val="baseline"/>
        <w:rPr>
          <w:rFonts w:asciiTheme="minorHAnsi" w:hAnsiTheme="minorHAnsi" w:cstheme="minorHAnsi"/>
          <w:sz w:val="18"/>
          <w:szCs w:val="18"/>
        </w:rPr>
      </w:pPr>
      <w:r w:rsidRPr="006C0A4C">
        <w:rPr>
          <w:rStyle w:val="normaltextrun"/>
          <w:rFonts w:asciiTheme="minorHAnsi" w:hAnsiTheme="minorHAnsi" w:eastAsiaTheme="majorEastAsia" w:cstheme="minorHAnsi"/>
          <w:color w:val="808080"/>
          <w:sz w:val="22"/>
          <w:szCs w:val="22"/>
        </w:rPr>
        <w:t>#33</w:t>
      </w:r>
      <w:r>
        <w:rPr>
          <w:rStyle w:val="scxw149224347"/>
          <w:rFonts w:asciiTheme="minorHAnsi" w:hAnsiTheme="minorHAnsi" w:eastAsiaTheme="majorEastAsia" w:cstheme="minorHAnsi"/>
          <w:color w:val="808080"/>
          <w:sz w:val="22"/>
          <w:szCs w:val="22"/>
        </w:rPr>
        <w:t>,</w:t>
      </w:r>
      <w:r w:rsidRPr="006C0A4C">
        <w:rPr>
          <w:rStyle w:val="normaltextrun"/>
          <w:rFonts w:asciiTheme="minorHAnsi" w:hAnsiTheme="minorHAnsi" w:eastAsiaTheme="majorEastAsia" w:cstheme="minorHAnsi"/>
          <w:color w:val="808080"/>
          <w:sz w:val="22"/>
          <w:szCs w:val="22"/>
        </w:rPr>
        <w:t>34</w:t>
      </w:r>
      <w:r w:rsidRPr="006C0A4C">
        <w:rPr>
          <w:rStyle w:val="eop"/>
          <w:rFonts w:asciiTheme="minorHAnsi" w:hAnsiTheme="minorHAnsi" w:cstheme="minorHAnsi"/>
          <w:color w:val="808080"/>
          <w:sz w:val="22"/>
          <w:szCs w:val="22"/>
        </w:rPr>
        <w:t> </w:t>
      </w:r>
    </w:p>
    <w:p w:rsidR="00642A06" w:rsidP="00642A06" w:rsidRDefault="00642A06" w14:paraId="2D91B440" w14:textId="77777777">
      <w:pPr>
        <w:pStyle w:val="Heading7"/>
        <w:ind w:left="720" w:firstLine="720"/>
        <w:rPr>
          <w:rFonts w:asciiTheme="minorHAnsi" w:hAnsiTheme="minorHAnsi" w:cstheme="minorHAnsi"/>
        </w:rPr>
      </w:pPr>
      <w:r w:rsidRPr="004F213F">
        <w:rPr>
          <w:rStyle w:val="normaltextrun"/>
          <w:rFonts w:asciiTheme="minorHAnsi" w:hAnsiTheme="minorHAnsi" w:cstheme="minorHAnsi"/>
          <w:i w:val="0"/>
          <w:iCs w:val="0"/>
        </w:rPr>
        <w:t xml:space="preserve">(AM) FT Level Required Fields: </w:t>
      </w:r>
    </w:p>
    <w:p w:rsidRPr="004F213F" w:rsidR="00642A06" w:rsidP="00642A06" w:rsidRDefault="00000000" w14:paraId="49BCCE7F" w14:textId="77777777">
      <w:pPr>
        <w:pStyle w:val="ListParagraph"/>
        <w:ind w:left="1440" w:firstLine="720"/>
      </w:pPr>
      <w:hyperlink w:tgtFrame="_blank" w:history="1" r:id="rId339">
        <w:r w:rsidRPr="006C0A4C" w:rsidR="00642A06">
          <w:rPr>
            <w:rStyle w:val="normaltextrun"/>
            <w:rFonts w:cstheme="minorHAnsi"/>
            <w:color w:val="F79121"/>
            <w:u w:val="single"/>
          </w:rPr>
          <w:t>FID286 [ETA</w:t>
        </w:r>
        <w:r w:rsidR="00642A06">
          <w:rPr>
            <w:rStyle w:val="normaltextrun"/>
            <w:rFonts w:cstheme="minorHAnsi"/>
            <w:color w:val="F79121"/>
            <w:u w:val="single"/>
          </w:rPr>
          <w:t xml:space="preserve"> Type</w:t>
        </w:r>
        <w:r w:rsidRPr="006C0A4C" w:rsidR="00642A06">
          <w:rPr>
            <w:rStyle w:val="normaltextrun"/>
            <w:rFonts w:cstheme="minorHAnsi"/>
            <w:color w:val="F79121"/>
            <w:u w:val="single"/>
          </w:rPr>
          <w:t>]</w:t>
        </w:r>
      </w:hyperlink>
      <w:r w:rsidRPr="006C0A4C" w:rsidR="00642A06">
        <w:rPr>
          <w:rStyle w:val="eop"/>
          <w:rFonts w:cstheme="minorHAnsi"/>
        </w:rPr>
        <w:t>  </w:t>
      </w:r>
    </w:p>
    <w:p w:rsidRPr="006C0A4C" w:rsidR="00642A06" w:rsidP="00642A06" w:rsidRDefault="00642A06" w14:paraId="6B4AB068" w14:textId="77777777">
      <w:pPr>
        <w:pStyle w:val="paragraph"/>
        <w:numPr>
          <w:ilvl w:val="0"/>
          <w:numId w:val="2"/>
        </w:numPr>
        <w:tabs>
          <w:tab w:val="clear" w:pos="720"/>
          <w:tab w:val="num" w:pos="2520"/>
        </w:tabs>
        <w:spacing w:before="0" w:beforeAutospacing="0" w:after="0" w:afterAutospacing="0"/>
        <w:ind w:left="2880" w:firstLine="0"/>
        <w:textAlignment w:val="baseline"/>
        <w:rPr>
          <w:rFonts w:asciiTheme="minorHAnsi" w:hAnsiTheme="minorHAnsi" w:cstheme="minorHAnsi"/>
          <w:sz w:val="22"/>
          <w:szCs w:val="22"/>
        </w:rPr>
      </w:pPr>
      <w:r w:rsidRPr="006C0A4C">
        <w:rPr>
          <w:rStyle w:val="normaltextrun"/>
          <w:rFonts w:asciiTheme="minorHAnsi" w:hAnsiTheme="minorHAnsi" w:eastAsiaTheme="majorEastAsia" w:cstheme="minorHAnsi"/>
          <w:color w:val="000000"/>
          <w:sz w:val="22"/>
          <w:szCs w:val="22"/>
        </w:rPr>
        <w:t>ETA Request Delivery</w:t>
      </w:r>
      <w:r w:rsidRPr="006C0A4C">
        <w:rPr>
          <w:rStyle w:val="eop"/>
          <w:rFonts w:asciiTheme="minorHAnsi" w:hAnsiTheme="minorHAnsi" w:cstheme="minorHAnsi"/>
          <w:color w:val="000000"/>
          <w:sz w:val="22"/>
          <w:szCs w:val="22"/>
        </w:rPr>
        <w:t> </w:t>
      </w:r>
    </w:p>
    <w:p w:rsidRPr="006C0A4C" w:rsidR="00642A06" w:rsidP="00642A06" w:rsidRDefault="00642A06" w14:paraId="2B5E708E" w14:textId="77777777">
      <w:pPr>
        <w:pStyle w:val="paragraph"/>
        <w:numPr>
          <w:ilvl w:val="0"/>
          <w:numId w:val="2"/>
        </w:numPr>
        <w:tabs>
          <w:tab w:val="clear" w:pos="720"/>
          <w:tab w:val="num" w:pos="2520"/>
        </w:tabs>
        <w:spacing w:before="0" w:beforeAutospacing="0" w:after="0" w:afterAutospacing="0"/>
        <w:ind w:left="2880" w:firstLine="0"/>
        <w:textAlignment w:val="baseline"/>
        <w:rPr>
          <w:rFonts w:asciiTheme="minorHAnsi" w:hAnsiTheme="minorHAnsi" w:cstheme="minorHAnsi"/>
          <w:sz w:val="22"/>
          <w:szCs w:val="22"/>
        </w:rPr>
      </w:pPr>
      <w:r w:rsidRPr="006C0A4C">
        <w:rPr>
          <w:rStyle w:val="normaltextrun"/>
          <w:rFonts w:asciiTheme="minorHAnsi" w:hAnsiTheme="minorHAnsi" w:eastAsiaTheme="majorEastAsia" w:cstheme="minorHAnsi"/>
          <w:color w:val="000000"/>
          <w:sz w:val="22"/>
          <w:szCs w:val="22"/>
        </w:rPr>
        <w:t>Confirm Delivery</w:t>
      </w:r>
      <w:r w:rsidRPr="006C0A4C">
        <w:rPr>
          <w:rStyle w:val="eop"/>
          <w:rFonts w:asciiTheme="minorHAnsi" w:hAnsiTheme="minorHAnsi" w:cstheme="minorHAnsi"/>
          <w:color w:val="000000"/>
          <w:sz w:val="22"/>
          <w:szCs w:val="22"/>
        </w:rPr>
        <w:t> </w:t>
      </w:r>
    </w:p>
    <w:p w:rsidRPr="006C0A4C" w:rsidR="00642A06" w:rsidP="00642A06" w:rsidRDefault="00642A06" w14:paraId="6110CB47" w14:textId="77777777">
      <w:pPr>
        <w:pStyle w:val="paragraph"/>
        <w:numPr>
          <w:ilvl w:val="0"/>
          <w:numId w:val="2"/>
        </w:numPr>
        <w:tabs>
          <w:tab w:val="clear" w:pos="720"/>
          <w:tab w:val="num" w:pos="2520"/>
        </w:tabs>
        <w:spacing w:before="0" w:beforeAutospacing="0" w:after="0" w:afterAutospacing="0"/>
        <w:ind w:left="2880" w:firstLine="0"/>
        <w:textAlignment w:val="baseline"/>
        <w:rPr>
          <w:rFonts w:asciiTheme="minorHAnsi" w:hAnsiTheme="minorHAnsi" w:cstheme="minorHAnsi"/>
          <w:sz w:val="22"/>
          <w:szCs w:val="22"/>
        </w:rPr>
      </w:pPr>
      <w:r w:rsidRPr="006C0A4C">
        <w:rPr>
          <w:rStyle w:val="normaltextrun"/>
          <w:rFonts w:asciiTheme="minorHAnsi" w:hAnsiTheme="minorHAnsi" w:eastAsiaTheme="majorEastAsia" w:cstheme="minorHAnsi"/>
          <w:color w:val="000000"/>
          <w:sz w:val="22"/>
          <w:szCs w:val="22"/>
        </w:rPr>
        <w:t>ETA Removal Scheduled</w:t>
      </w:r>
      <w:r w:rsidRPr="006C0A4C">
        <w:rPr>
          <w:rStyle w:val="eop"/>
          <w:rFonts w:asciiTheme="minorHAnsi" w:hAnsiTheme="minorHAnsi" w:cstheme="minorHAnsi"/>
          <w:color w:val="000000"/>
          <w:sz w:val="22"/>
          <w:szCs w:val="22"/>
        </w:rPr>
        <w:t> </w:t>
      </w:r>
    </w:p>
    <w:p w:rsidRPr="006C0A4C" w:rsidR="00642A06" w:rsidP="00642A06" w:rsidRDefault="00642A06" w14:paraId="5C535EDF" w14:textId="77777777">
      <w:pPr>
        <w:pStyle w:val="paragraph"/>
        <w:numPr>
          <w:ilvl w:val="0"/>
          <w:numId w:val="2"/>
        </w:numPr>
        <w:tabs>
          <w:tab w:val="clear" w:pos="720"/>
          <w:tab w:val="num" w:pos="2520"/>
        </w:tabs>
        <w:spacing w:before="0" w:beforeAutospacing="0" w:after="0" w:afterAutospacing="0"/>
        <w:ind w:left="2880" w:firstLine="0"/>
        <w:textAlignment w:val="baseline"/>
        <w:rPr>
          <w:rFonts w:asciiTheme="minorHAnsi" w:hAnsiTheme="minorHAnsi" w:cstheme="minorHAnsi"/>
          <w:sz w:val="22"/>
          <w:szCs w:val="22"/>
        </w:rPr>
      </w:pPr>
      <w:r w:rsidRPr="006C0A4C">
        <w:rPr>
          <w:rStyle w:val="normaltextrun"/>
          <w:rFonts w:asciiTheme="minorHAnsi" w:hAnsiTheme="minorHAnsi" w:eastAsiaTheme="majorEastAsia" w:cstheme="minorHAnsi"/>
          <w:color w:val="000000"/>
          <w:sz w:val="22"/>
          <w:szCs w:val="22"/>
        </w:rPr>
        <w:t>Confirm Removal</w:t>
      </w:r>
      <w:r w:rsidRPr="006C0A4C">
        <w:rPr>
          <w:rStyle w:val="eop"/>
          <w:rFonts w:asciiTheme="minorHAnsi" w:hAnsiTheme="minorHAnsi" w:cstheme="minorHAnsi"/>
          <w:color w:val="000000"/>
          <w:sz w:val="22"/>
          <w:szCs w:val="22"/>
        </w:rPr>
        <w:t> </w:t>
      </w:r>
    </w:p>
    <w:p w:rsidRPr="006C0A4C" w:rsidR="00642A06" w:rsidP="00642A06" w:rsidRDefault="00642A06" w14:paraId="056B896D" w14:textId="77777777">
      <w:pPr>
        <w:pStyle w:val="paragraph"/>
        <w:numPr>
          <w:ilvl w:val="0"/>
          <w:numId w:val="2"/>
        </w:numPr>
        <w:tabs>
          <w:tab w:val="clear" w:pos="720"/>
          <w:tab w:val="num" w:pos="2520"/>
        </w:tabs>
        <w:spacing w:before="0" w:beforeAutospacing="0" w:after="0" w:afterAutospacing="0"/>
        <w:ind w:left="2880" w:firstLine="0"/>
        <w:textAlignment w:val="baseline"/>
        <w:rPr>
          <w:rFonts w:asciiTheme="minorHAnsi" w:hAnsiTheme="minorHAnsi" w:cstheme="minorHAnsi"/>
          <w:sz w:val="22"/>
          <w:szCs w:val="22"/>
        </w:rPr>
      </w:pPr>
      <w:r w:rsidRPr="006C0A4C">
        <w:rPr>
          <w:rStyle w:val="normaltextrun"/>
          <w:rFonts w:asciiTheme="minorHAnsi" w:hAnsiTheme="minorHAnsi" w:eastAsiaTheme="majorEastAsia" w:cstheme="minorHAnsi"/>
          <w:color w:val="000000"/>
          <w:sz w:val="22"/>
          <w:szCs w:val="22"/>
        </w:rPr>
        <w:t>ETA Additional Service Request</w:t>
      </w:r>
      <w:r w:rsidRPr="006C0A4C">
        <w:rPr>
          <w:rStyle w:val="eop"/>
          <w:rFonts w:asciiTheme="minorHAnsi" w:hAnsiTheme="minorHAnsi" w:cstheme="minorHAnsi"/>
          <w:color w:val="000000"/>
          <w:sz w:val="22"/>
          <w:szCs w:val="22"/>
        </w:rPr>
        <w:t> </w:t>
      </w:r>
    </w:p>
    <w:p w:rsidRPr="006C0A4C" w:rsidR="00642A06" w:rsidP="00642A06" w:rsidRDefault="00642A06" w14:paraId="0983CA1B" w14:textId="77777777">
      <w:pPr>
        <w:pStyle w:val="paragraph"/>
        <w:numPr>
          <w:ilvl w:val="0"/>
          <w:numId w:val="2"/>
        </w:numPr>
        <w:tabs>
          <w:tab w:val="clear" w:pos="720"/>
          <w:tab w:val="num" w:pos="2520"/>
        </w:tabs>
        <w:spacing w:before="0" w:beforeAutospacing="0" w:after="0" w:afterAutospacing="0"/>
        <w:ind w:left="2880" w:firstLine="0"/>
        <w:textAlignment w:val="baseline"/>
        <w:rPr>
          <w:rFonts w:asciiTheme="minorHAnsi" w:hAnsiTheme="minorHAnsi" w:cstheme="minorHAnsi"/>
          <w:sz w:val="22"/>
          <w:szCs w:val="22"/>
        </w:rPr>
      </w:pPr>
      <w:r w:rsidRPr="006C0A4C">
        <w:rPr>
          <w:rStyle w:val="normaltextrun"/>
          <w:rFonts w:asciiTheme="minorHAnsi" w:hAnsiTheme="minorHAnsi" w:eastAsiaTheme="majorEastAsia" w:cstheme="minorHAnsi"/>
          <w:color w:val="000000"/>
          <w:sz w:val="22"/>
          <w:szCs w:val="22"/>
        </w:rPr>
        <w:t>Confirm Additional Service Completed</w:t>
      </w:r>
      <w:r w:rsidRPr="006C0A4C">
        <w:rPr>
          <w:rStyle w:val="eop"/>
          <w:rFonts w:asciiTheme="minorHAnsi" w:hAnsiTheme="minorHAnsi" w:cstheme="minorHAnsi"/>
          <w:color w:val="000000"/>
          <w:sz w:val="22"/>
          <w:szCs w:val="22"/>
        </w:rPr>
        <w:t> </w:t>
      </w:r>
    </w:p>
    <w:p w:rsidR="00642A06" w:rsidP="00642A06" w:rsidRDefault="00642A06" w14:paraId="1FED276E" w14:textId="77777777">
      <w:pPr>
        <w:pStyle w:val="paragraph"/>
        <w:spacing w:before="0" w:beforeAutospacing="0" w:after="0" w:afterAutospacing="0"/>
        <w:ind w:left="3600"/>
        <w:textAlignment w:val="baseline"/>
        <w:rPr>
          <w:rStyle w:val="normaltextrun"/>
          <w:rFonts w:asciiTheme="minorHAnsi" w:hAnsiTheme="minorHAnsi" w:eastAsiaTheme="majorEastAsia"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340">
        <w:r w:rsidRPr="00AC1E5F">
          <w:rPr>
            <w:rStyle w:val="Hyperlink"/>
            <w:rFonts w:asciiTheme="minorHAnsi" w:hAnsiTheme="minorHAnsi" w:cstheme="minorHAnsi"/>
            <w:sz w:val="22"/>
            <w:szCs w:val="22"/>
          </w:rPr>
          <w:t>FID155 [Confirmed Service Date] </w:t>
        </w:r>
      </w:hyperlink>
    </w:p>
    <w:p w:rsidRPr="006C0A4C" w:rsidR="00642A06" w:rsidP="00642A06" w:rsidRDefault="00642A06" w14:paraId="680E7496" w14:textId="77777777">
      <w:pPr>
        <w:pStyle w:val="paragraph"/>
        <w:spacing w:before="0" w:beforeAutospacing="0" w:after="0" w:afterAutospacing="0"/>
        <w:ind w:left="2880" w:firstLine="720"/>
        <w:textAlignment w:val="baseline"/>
        <w:rPr>
          <w:rFonts w:asciiTheme="minorHAnsi" w:hAnsiTheme="minorHAnsi" w:cstheme="minorHAnsi"/>
          <w:sz w:val="22"/>
          <w:szCs w:val="22"/>
        </w:rPr>
      </w:pPr>
      <w:r>
        <w:rPr>
          <w:rStyle w:val="normaltextrun"/>
          <w:rFonts w:asciiTheme="minorHAnsi" w:hAnsiTheme="minorHAnsi" w:eastAsiaTheme="majorEastAsia" w:cstheme="minorHAnsi"/>
          <w:color w:val="000000"/>
          <w:sz w:val="22"/>
          <w:szCs w:val="22"/>
        </w:rPr>
        <w:t xml:space="preserve">(FT) </w:t>
      </w:r>
      <w:hyperlink w:history="1" r:id="rId341">
        <w:r w:rsidRPr="00593422">
          <w:rPr>
            <w:rStyle w:val="Hyperlink"/>
            <w:rFonts w:asciiTheme="minorHAnsi" w:hAnsiTheme="minorHAnsi" w:cstheme="minorHAnsi"/>
            <w:sz w:val="22"/>
            <w:szCs w:val="22"/>
          </w:rPr>
          <w:t>FID186 [Confirmed Service Time]</w:t>
        </w:r>
      </w:hyperlink>
    </w:p>
    <w:p w:rsidRPr="00317C38" w:rsidR="00642A06" w:rsidP="00642A06" w:rsidRDefault="00642A06" w14:paraId="0D9B7F3A" w14:textId="77777777">
      <w:pPr>
        <w:pStyle w:val="paragraph"/>
        <w:spacing w:before="0" w:beforeAutospacing="0" w:after="0" w:afterAutospacing="0"/>
        <w:ind w:left="3600"/>
        <w:textAlignment w:val="baseline"/>
        <w:rPr>
          <w:rFonts w:asciiTheme="minorHAnsi" w:hAnsiTheme="minorHAnsi"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342">
        <w:r w:rsidRPr="00305EA7">
          <w:rPr>
            <w:rStyle w:val="Hyperlink"/>
            <w:rFonts w:asciiTheme="minorHAnsi" w:hAnsiTheme="minorHAnsi" w:cstheme="minorHAnsi"/>
            <w:sz w:val="22"/>
            <w:szCs w:val="22"/>
          </w:rPr>
          <w:t>FID174 [Hauler Contact Name] </w:t>
        </w:r>
      </w:hyperlink>
      <w:r w:rsidRPr="006C0A4C">
        <w:rPr>
          <w:rStyle w:val="eop"/>
          <w:rFonts w:asciiTheme="minorHAnsi" w:hAnsiTheme="minorHAnsi" w:cstheme="minorHAnsi"/>
          <w:sz w:val="22"/>
          <w:szCs w:val="22"/>
        </w:rPr>
        <w:t> </w:t>
      </w:r>
    </w:p>
    <w:p w:rsidRPr="006C0A4C" w:rsidR="00642A06" w:rsidP="00642A06" w:rsidRDefault="00642A06" w14:paraId="216C9AA8" w14:textId="77777777">
      <w:pPr>
        <w:pStyle w:val="Heading6"/>
        <w:ind w:firstLine="720"/>
        <w:rPr>
          <w:color w:val="CA6D07"/>
          <w:sz w:val="18"/>
          <w:szCs w:val="18"/>
        </w:rPr>
      </w:pPr>
      <w:r>
        <w:rPr>
          <w:rStyle w:val="normaltextrun"/>
          <w:rFonts w:asciiTheme="minorHAnsi" w:hAnsiTheme="minorHAnsi" w:cstheme="minorHAnsi"/>
          <w:b/>
          <w:bCs/>
          <w:u w:val="single"/>
        </w:rPr>
        <w:t xml:space="preserve">(AM) </w:t>
      </w:r>
      <w:r w:rsidRPr="006C0A4C">
        <w:rPr>
          <w:rStyle w:val="normaltextrun"/>
          <w:rFonts w:asciiTheme="minorHAnsi" w:hAnsiTheme="minorHAnsi" w:cstheme="minorHAnsi"/>
          <w:b/>
          <w:bCs/>
          <w:u w:val="single"/>
        </w:rPr>
        <w:t>Removal</w:t>
      </w:r>
      <w:r w:rsidRPr="006C0A4C">
        <w:rPr>
          <w:rStyle w:val="eop"/>
          <w:rFonts w:asciiTheme="minorHAnsi" w:hAnsiTheme="minorHAnsi" w:cstheme="minorHAnsi"/>
        </w:rPr>
        <w:t> </w:t>
      </w:r>
    </w:p>
    <w:p w:rsidRPr="006C0A4C" w:rsidR="00642A06" w:rsidP="00642A06" w:rsidRDefault="00642A06" w14:paraId="5E75D68D" w14:textId="77777777">
      <w:pPr>
        <w:pStyle w:val="paragraph"/>
        <w:spacing w:before="0" w:beforeAutospacing="0" w:after="0" w:afterAutospacing="0"/>
        <w:ind w:firstLine="720"/>
        <w:textAlignment w:val="baseline"/>
        <w:rPr>
          <w:rFonts w:asciiTheme="minorHAnsi" w:hAnsiTheme="minorHAnsi" w:cstheme="minorHAnsi"/>
          <w:sz w:val="18"/>
          <w:szCs w:val="18"/>
        </w:rPr>
      </w:pPr>
      <w:r w:rsidRPr="006C0A4C">
        <w:rPr>
          <w:rStyle w:val="normaltextrun"/>
          <w:rFonts w:asciiTheme="minorHAnsi" w:hAnsiTheme="minorHAnsi" w:eastAsiaTheme="majorEastAsia" w:cstheme="minorHAnsi"/>
          <w:sz w:val="22"/>
          <w:szCs w:val="22"/>
        </w:rPr>
        <w:t>Request for Removal of a Product.</w:t>
      </w:r>
      <w:r w:rsidRPr="006C0A4C">
        <w:rPr>
          <w:rStyle w:val="eop"/>
          <w:rFonts w:asciiTheme="minorHAnsi" w:hAnsiTheme="minorHAnsi" w:cstheme="minorHAnsi"/>
          <w:sz w:val="22"/>
          <w:szCs w:val="22"/>
        </w:rPr>
        <w:t> </w:t>
      </w:r>
    </w:p>
    <w:p w:rsidRPr="004F213F" w:rsidR="00642A06" w:rsidP="00642A06" w:rsidRDefault="00642A06" w14:paraId="69B4CFEA" w14:textId="77777777">
      <w:pPr>
        <w:pStyle w:val="Heading7"/>
        <w:ind w:left="720" w:firstLine="720"/>
        <w:rPr>
          <w:rStyle w:val="normaltextrun"/>
          <w:rFonts w:asciiTheme="minorHAnsi" w:hAnsiTheme="minorHAnsi" w:cstheme="minorHAnsi"/>
          <w:i w:val="0"/>
          <w:iCs w:val="0"/>
        </w:rPr>
      </w:pPr>
      <w:r w:rsidRPr="004F213F">
        <w:rPr>
          <w:rStyle w:val="normaltextrun"/>
          <w:rFonts w:asciiTheme="minorHAnsi" w:hAnsiTheme="minorHAnsi" w:cstheme="minorHAnsi"/>
          <w:i w:val="0"/>
          <w:iCs w:val="0"/>
        </w:rPr>
        <w:t xml:space="preserve">Form Rules: </w:t>
      </w:r>
    </w:p>
    <w:p w:rsidR="00642A06" w:rsidP="00642A06" w:rsidRDefault="00642A06" w14:paraId="5899250A" w14:textId="77777777">
      <w:pPr>
        <w:pStyle w:val="paragraph"/>
        <w:spacing w:before="0" w:beforeAutospacing="0" w:after="0" w:afterAutospacing="0"/>
        <w:ind w:left="1440" w:firstLine="720"/>
        <w:textAlignment w:val="baseline"/>
        <w:rPr>
          <w:rStyle w:val="scxw149224347"/>
          <w:rFonts w:asciiTheme="minorHAnsi" w:hAnsiTheme="minorHAnsi" w:eastAsiaTheme="majorEastAsia" w:cstheme="minorHAnsi"/>
          <w:color w:val="808080"/>
          <w:sz w:val="22"/>
          <w:szCs w:val="22"/>
        </w:rPr>
      </w:pPr>
      <w:r w:rsidRPr="006C0A4C">
        <w:rPr>
          <w:rStyle w:val="normaltextrun"/>
          <w:rFonts w:asciiTheme="minorHAnsi" w:hAnsiTheme="minorHAnsi" w:eastAsiaTheme="majorEastAsia" w:cstheme="minorHAnsi"/>
          <w:color w:val="808080"/>
          <w:sz w:val="22"/>
          <w:szCs w:val="22"/>
        </w:rPr>
        <w:t>#25 – Displays Section “Removal”</w:t>
      </w:r>
      <w:r w:rsidRPr="006C0A4C">
        <w:rPr>
          <w:rStyle w:val="scxw149224347"/>
          <w:rFonts w:asciiTheme="minorHAnsi" w:hAnsiTheme="minorHAnsi" w:eastAsiaTheme="majorEastAsia" w:cstheme="minorHAnsi"/>
          <w:color w:val="808080"/>
          <w:sz w:val="22"/>
          <w:szCs w:val="22"/>
        </w:rPr>
        <w:t> </w:t>
      </w:r>
    </w:p>
    <w:p w:rsidR="00642A06" w:rsidP="00642A06" w:rsidRDefault="00642A06" w14:paraId="062ED318" w14:textId="77777777">
      <w:pPr>
        <w:pStyle w:val="Heading7"/>
        <w:ind w:left="720" w:firstLine="720"/>
        <w:rPr>
          <w:rStyle w:val="scxw149224347"/>
          <w:rFonts w:asciiTheme="minorHAnsi" w:hAnsiTheme="minorHAnsi" w:cstheme="minorHAnsi"/>
        </w:rPr>
      </w:pPr>
      <w:r w:rsidRPr="004F213F">
        <w:rPr>
          <w:rStyle w:val="normaltextrun"/>
          <w:rFonts w:asciiTheme="minorHAnsi" w:hAnsiTheme="minorHAnsi" w:cstheme="minorHAnsi"/>
          <w:i w:val="0"/>
          <w:iCs w:val="0"/>
        </w:rPr>
        <w:t xml:space="preserve">(AM) FT Level Required Fields: </w:t>
      </w:r>
    </w:p>
    <w:p w:rsidR="00642A06" w:rsidP="00642A06" w:rsidRDefault="00642A06" w14:paraId="4D64E6C2" w14:textId="77777777">
      <w:pPr>
        <w:pStyle w:val="paragraph"/>
        <w:spacing w:before="0" w:beforeAutospacing="0" w:after="0" w:afterAutospacing="0"/>
        <w:ind w:left="720" w:firstLine="720"/>
        <w:textAlignment w:val="baseline"/>
        <w:rPr>
          <w:rStyle w:val="normaltextrun"/>
          <w:rFonts w:asciiTheme="minorHAnsi" w:hAnsiTheme="minorHAnsi" w:eastAsiaTheme="majorEastAsia" w:cstheme="minorHAnsi"/>
          <w:color w:val="808080"/>
          <w:sz w:val="22"/>
          <w:szCs w:val="22"/>
        </w:rPr>
      </w:pPr>
      <w:r>
        <w:rPr>
          <w:rStyle w:val="normaltextrun"/>
          <w:rFonts w:asciiTheme="minorHAnsi" w:hAnsiTheme="minorHAnsi" w:eastAsiaTheme="majorEastAsia" w:cstheme="minorHAnsi"/>
          <w:color w:val="808080"/>
          <w:sz w:val="22"/>
          <w:szCs w:val="22"/>
        </w:rPr>
        <w:tab/>
      </w:r>
      <w:hyperlink w:history="1" r:id="rId343">
        <w:r w:rsidRPr="0033164E">
          <w:rPr>
            <w:rStyle w:val="Hyperlink"/>
            <w:rFonts w:asciiTheme="minorHAnsi" w:hAnsiTheme="minorHAnsi" w:cstheme="minorHAnsi"/>
            <w:sz w:val="22"/>
            <w:szCs w:val="22"/>
          </w:rPr>
          <w:t>FID156 [Requested Removal Date]</w:t>
        </w:r>
      </w:hyperlink>
    </w:p>
    <w:p w:rsidR="00642A06" w:rsidP="00642A06" w:rsidRDefault="00642A06" w14:paraId="32F56C4E" w14:textId="77777777">
      <w:pPr>
        <w:pStyle w:val="paragraph"/>
        <w:spacing w:before="0" w:beforeAutospacing="0" w:after="0" w:afterAutospacing="0"/>
        <w:ind w:left="720" w:firstLine="720"/>
        <w:textAlignment w:val="baseline"/>
        <w:rPr>
          <w:rStyle w:val="normaltextrun"/>
          <w:rFonts w:asciiTheme="minorHAnsi" w:hAnsiTheme="minorHAnsi" w:eastAsiaTheme="majorEastAsia" w:cstheme="minorHAnsi"/>
          <w:color w:val="808080"/>
          <w:sz w:val="22"/>
          <w:szCs w:val="22"/>
        </w:rPr>
      </w:pPr>
      <w:r>
        <w:rPr>
          <w:rStyle w:val="normaltextrun"/>
          <w:rFonts w:asciiTheme="minorHAnsi" w:hAnsiTheme="minorHAnsi" w:eastAsiaTheme="majorEastAsia" w:cstheme="minorHAnsi"/>
          <w:color w:val="808080"/>
          <w:sz w:val="22"/>
          <w:szCs w:val="22"/>
        </w:rPr>
        <w:tab/>
      </w:r>
      <w:hyperlink w:history="1" r:id="rId344">
        <w:r w:rsidRPr="00317C38">
          <w:rPr>
            <w:rStyle w:val="Hyperlink"/>
            <w:rFonts w:asciiTheme="minorHAnsi" w:hAnsiTheme="minorHAnsi" w:cstheme="minorHAnsi"/>
            <w:sz w:val="22"/>
            <w:szCs w:val="22"/>
          </w:rPr>
          <w:t>FID187 [Requested Removal Time]</w:t>
        </w:r>
      </w:hyperlink>
    </w:p>
    <w:p w:rsidR="00642A06" w:rsidP="00642A06" w:rsidRDefault="00000000" w14:paraId="0C48BF49" w14:textId="77777777">
      <w:pPr>
        <w:pStyle w:val="paragraph"/>
        <w:spacing w:before="0" w:beforeAutospacing="0" w:after="0" w:afterAutospacing="0"/>
        <w:ind w:left="1800" w:firstLine="360"/>
        <w:textAlignment w:val="baseline"/>
        <w:rPr>
          <w:rStyle w:val="eop"/>
          <w:rFonts w:asciiTheme="minorHAnsi" w:hAnsiTheme="minorHAnsi" w:cstheme="minorHAnsi"/>
          <w:color w:val="000000"/>
          <w:sz w:val="22"/>
          <w:szCs w:val="22"/>
        </w:rPr>
      </w:pPr>
      <w:hyperlink w:history="1" r:id="rId345">
        <w:r w:rsidRPr="00641900" w:rsidR="00642A06">
          <w:rPr>
            <w:rStyle w:val="Hyperlink"/>
            <w:rFonts w:asciiTheme="minorHAnsi" w:hAnsiTheme="minorHAnsi" w:cstheme="minorHAnsi"/>
            <w:sz w:val="22"/>
            <w:szCs w:val="22"/>
          </w:rPr>
          <w:t>FID164 [Non-Negotiable Removal Terms]</w:t>
        </w:r>
      </w:hyperlink>
    </w:p>
    <w:p w:rsidR="00642A06" w:rsidP="00642A06" w:rsidRDefault="00642A06" w14:paraId="5DDF09EA" w14:textId="77777777">
      <w:pPr>
        <w:pStyle w:val="Heading7"/>
        <w:ind w:left="720" w:firstLine="720"/>
        <w:rPr>
          <w:rFonts w:asciiTheme="minorHAnsi" w:hAnsiTheme="minorHAnsi" w:cstheme="minorHAnsi"/>
        </w:rPr>
      </w:pPr>
      <w:r w:rsidRPr="004F213F">
        <w:rPr>
          <w:rStyle w:val="normaltextrun"/>
          <w:rFonts w:asciiTheme="minorHAnsi" w:hAnsiTheme="minorHAnsi" w:cstheme="minorHAnsi"/>
          <w:i w:val="0"/>
          <w:iCs w:val="0"/>
        </w:rPr>
        <w:t>(</w:t>
      </w:r>
      <w:r>
        <w:rPr>
          <w:rStyle w:val="normaltextrun"/>
          <w:rFonts w:asciiTheme="minorHAnsi" w:hAnsiTheme="minorHAnsi" w:cstheme="minorHAnsi"/>
          <w:i w:val="0"/>
          <w:iCs w:val="0"/>
        </w:rPr>
        <w:t>FT</w:t>
      </w:r>
      <w:r w:rsidRPr="004F213F">
        <w:rPr>
          <w:rStyle w:val="normaltextrun"/>
          <w:rFonts w:asciiTheme="minorHAnsi" w:hAnsiTheme="minorHAnsi" w:cstheme="minorHAnsi"/>
          <w:i w:val="0"/>
          <w:iCs w:val="0"/>
        </w:rPr>
        <w:t xml:space="preserve">) FT Level Required Fields: </w:t>
      </w:r>
    </w:p>
    <w:p w:rsidRPr="00702A74" w:rsidR="00642A06" w:rsidP="00642A06" w:rsidRDefault="00000000" w14:paraId="508C5144" w14:textId="77777777">
      <w:pPr>
        <w:pStyle w:val="paragraph"/>
        <w:spacing w:before="0" w:beforeAutospacing="0" w:after="0" w:afterAutospacing="0"/>
        <w:ind w:left="2160"/>
        <w:textAlignment w:val="baseline"/>
        <w:rPr>
          <w:rStyle w:val="normaltextrun"/>
          <w:rFonts w:asciiTheme="minorHAnsi" w:hAnsiTheme="minorHAnsi" w:eastAsiaTheme="majorEastAsia" w:cstheme="minorHAnsi"/>
          <w:sz w:val="22"/>
          <w:szCs w:val="22"/>
        </w:rPr>
      </w:pPr>
      <w:hyperlink w:history="1" r:id="rId346">
        <w:r w:rsidRPr="008F05A4" w:rsidR="00642A06">
          <w:rPr>
            <w:rStyle w:val="Hyperlink"/>
            <w:rFonts w:asciiTheme="minorHAnsi" w:hAnsiTheme="minorHAnsi" w:cstheme="minorHAnsi"/>
            <w:sz w:val="22"/>
            <w:szCs w:val="22"/>
          </w:rPr>
          <w:t>FID157 [Confirmed Removal Date]</w:t>
        </w:r>
      </w:hyperlink>
    </w:p>
    <w:p w:rsidRPr="006C0A4C" w:rsidR="00642A06" w:rsidP="00642A06" w:rsidRDefault="00000000" w14:paraId="32166FD3" w14:textId="77777777">
      <w:pPr>
        <w:pStyle w:val="paragraph"/>
        <w:spacing w:before="0" w:beforeAutospacing="0" w:after="0" w:afterAutospacing="0"/>
        <w:ind w:left="2160"/>
        <w:textAlignment w:val="baseline"/>
        <w:rPr>
          <w:rFonts w:asciiTheme="minorHAnsi" w:hAnsiTheme="minorHAnsi" w:cstheme="minorHAnsi"/>
          <w:sz w:val="22"/>
          <w:szCs w:val="22"/>
        </w:rPr>
      </w:pPr>
      <w:hyperlink w:history="1" r:id="rId347">
        <w:r w:rsidRPr="008F05A4" w:rsidR="00642A06">
          <w:rPr>
            <w:rStyle w:val="Hyperlink"/>
            <w:rFonts w:asciiTheme="minorHAnsi" w:hAnsiTheme="minorHAnsi" w:cstheme="minorHAnsi"/>
            <w:sz w:val="22"/>
            <w:szCs w:val="22"/>
          </w:rPr>
          <w:t>FID188 [Confirmed Removal Time]</w:t>
        </w:r>
      </w:hyperlink>
    </w:p>
    <w:p w:rsidRPr="00317C38" w:rsidR="00642A06" w:rsidP="00642A06" w:rsidRDefault="00000000" w14:paraId="21CCCE7E" w14:textId="77777777">
      <w:pPr>
        <w:pStyle w:val="paragraph"/>
        <w:spacing w:before="0" w:beforeAutospacing="0" w:after="0" w:afterAutospacing="0"/>
        <w:ind w:left="1440" w:firstLine="720"/>
        <w:textAlignment w:val="baseline"/>
        <w:rPr>
          <w:rFonts w:asciiTheme="minorHAnsi" w:hAnsiTheme="minorHAnsi" w:cstheme="minorHAnsi"/>
          <w:color w:val="000000"/>
          <w:sz w:val="22"/>
          <w:szCs w:val="22"/>
        </w:rPr>
      </w:pPr>
      <w:hyperlink w:history="1" r:id="rId348">
        <w:r w:rsidRPr="00305EA7" w:rsidR="00642A06">
          <w:rPr>
            <w:rStyle w:val="Hyperlink"/>
            <w:rFonts w:asciiTheme="minorHAnsi" w:hAnsiTheme="minorHAnsi" w:cstheme="minorHAnsi"/>
            <w:sz w:val="22"/>
            <w:szCs w:val="22"/>
          </w:rPr>
          <w:t>FID174 [Hauler Contact Name] </w:t>
        </w:r>
      </w:hyperlink>
    </w:p>
    <w:p w:rsidRPr="004D7D89" w:rsidR="00642A06" w:rsidP="00642A06" w:rsidRDefault="00642A06" w14:paraId="491A6D46" w14:textId="77777777">
      <w:pPr>
        <w:pStyle w:val="Heading6"/>
        <w:ind w:left="720"/>
        <w:rPr>
          <w:sz w:val="18"/>
          <w:szCs w:val="18"/>
        </w:rPr>
      </w:pPr>
      <w:r w:rsidRPr="004D7D89">
        <w:rPr>
          <w:rStyle w:val="normaltextrun"/>
          <w:rFonts w:asciiTheme="minorHAnsi" w:hAnsiTheme="minorHAnsi" w:cstheme="minorHAnsi"/>
          <w:b/>
          <w:bCs/>
          <w:color w:val="874805" w:themeColor="accent1" w:themeShade="80"/>
          <w:u w:val="single"/>
        </w:rPr>
        <w:t>(AM) Service Issue</w:t>
      </w:r>
      <w:r w:rsidRPr="004D7D89">
        <w:rPr>
          <w:rStyle w:val="eop"/>
          <w:rFonts w:asciiTheme="minorHAnsi" w:hAnsiTheme="minorHAnsi" w:cstheme="minorHAnsi"/>
          <w:color w:val="874805" w:themeColor="accent1" w:themeShade="80"/>
        </w:rPr>
        <w:t> </w:t>
      </w:r>
    </w:p>
    <w:p w:rsidRPr="006C0A4C" w:rsidR="00642A06" w:rsidP="00642A06" w:rsidRDefault="00642A06" w14:paraId="15DEE46F" w14:textId="77777777">
      <w:pPr>
        <w:pStyle w:val="paragraph"/>
        <w:spacing w:before="0" w:beforeAutospacing="0" w:after="0" w:afterAutospacing="0"/>
        <w:ind w:firstLine="720"/>
        <w:textAlignment w:val="baseline"/>
        <w:rPr>
          <w:rFonts w:asciiTheme="minorHAnsi" w:hAnsiTheme="minorHAnsi" w:cstheme="minorHAnsi"/>
          <w:sz w:val="18"/>
          <w:szCs w:val="18"/>
        </w:rPr>
      </w:pPr>
      <w:r w:rsidRPr="006C0A4C">
        <w:rPr>
          <w:rStyle w:val="normaltextrun"/>
          <w:rFonts w:asciiTheme="minorHAnsi" w:hAnsiTheme="minorHAnsi" w:eastAsiaTheme="majorEastAsia" w:cstheme="minorHAnsi"/>
          <w:sz w:val="22"/>
          <w:szCs w:val="22"/>
        </w:rPr>
        <w:t>Request for various types of Service Issues of a Product.</w:t>
      </w:r>
      <w:r w:rsidRPr="006C0A4C">
        <w:rPr>
          <w:rStyle w:val="eop"/>
          <w:rFonts w:asciiTheme="minorHAnsi" w:hAnsiTheme="minorHAnsi" w:cstheme="minorHAnsi"/>
          <w:sz w:val="22"/>
          <w:szCs w:val="22"/>
        </w:rPr>
        <w:t> </w:t>
      </w:r>
    </w:p>
    <w:p w:rsidRPr="004F213F" w:rsidR="00642A06" w:rsidP="00642A06" w:rsidRDefault="00642A06" w14:paraId="22EE2D2D" w14:textId="77777777">
      <w:pPr>
        <w:pStyle w:val="Heading7"/>
        <w:ind w:left="720" w:firstLine="720"/>
        <w:rPr>
          <w:rStyle w:val="normaltextrun"/>
          <w:rFonts w:asciiTheme="minorHAnsi" w:hAnsiTheme="minorHAnsi" w:cstheme="minorHAnsi"/>
          <w:i w:val="0"/>
          <w:iCs w:val="0"/>
        </w:rPr>
      </w:pPr>
      <w:r w:rsidRPr="004F213F">
        <w:rPr>
          <w:rStyle w:val="normaltextrun"/>
          <w:rFonts w:asciiTheme="minorHAnsi" w:hAnsiTheme="minorHAnsi" w:cstheme="minorHAnsi"/>
          <w:i w:val="0"/>
          <w:iCs w:val="0"/>
        </w:rPr>
        <w:t xml:space="preserve">Form Rules: </w:t>
      </w:r>
    </w:p>
    <w:p w:rsidR="00642A06" w:rsidP="00642A06" w:rsidRDefault="00642A06" w14:paraId="2647C954" w14:textId="77777777">
      <w:pPr>
        <w:pStyle w:val="paragraph"/>
        <w:spacing w:before="0" w:beforeAutospacing="0" w:after="0" w:afterAutospacing="0"/>
        <w:ind w:left="1440" w:firstLine="720"/>
        <w:textAlignment w:val="baseline"/>
        <w:rPr>
          <w:rStyle w:val="eop"/>
          <w:rFonts w:asciiTheme="minorHAnsi" w:hAnsiTheme="minorHAnsi" w:cstheme="minorHAnsi"/>
          <w:color w:val="808080"/>
          <w:sz w:val="22"/>
          <w:szCs w:val="22"/>
        </w:rPr>
      </w:pPr>
      <w:r w:rsidRPr="006C0A4C">
        <w:rPr>
          <w:rStyle w:val="normaltextrun"/>
          <w:rFonts w:asciiTheme="minorHAnsi" w:hAnsiTheme="minorHAnsi" w:eastAsiaTheme="majorEastAsia" w:cstheme="minorHAnsi"/>
          <w:color w:val="808080"/>
          <w:sz w:val="22"/>
          <w:szCs w:val="22"/>
        </w:rPr>
        <w:t>#27</w:t>
      </w:r>
      <w:r w:rsidRPr="006C0A4C">
        <w:rPr>
          <w:rStyle w:val="eop"/>
          <w:rFonts w:asciiTheme="minorHAnsi" w:hAnsiTheme="minorHAnsi" w:cstheme="minorHAnsi"/>
          <w:color w:val="808080"/>
          <w:sz w:val="22"/>
          <w:szCs w:val="22"/>
        </w:rPr>
        <w:t> </w:t>
      </w:r>
    </w:p>
    <w:p w:rsidRPr="00DA58C1" w:rsidR="00642A06" w:rsidP="00642A06" w:rsidRDefault="00642A06" w14:paraId="2B0354EA" w14:textId="77777777">
      <w:pPr>
        <w:pStyle w:val="Heading7"/>
        <w:ind w:left="720" w:firstLine="720"/>
        <w:rPr>
          <w:i w:val="0"/>
          <w:iCs w:val="0"/>
          <w:sz w:val="18"/>
          <w:szCs w:val="18"/>
        </w:rPr>
      </w:pPr>
      <w:r w:rsidRPr="00DA58C1">
        <w:rPr>
          <w:rStyle w:val="eop"/>
          <w:rFonts w:asciiTheme="minorHAnsi" w:hAnsiTheme="minorHAnsi" w:cstheme="minorHAnsi"/>
          <w:i w:val="0"/>
          <w:iCs w:val="0"/>
          <w:color w:val="auto"/>
        </w:rPr>
        <w:t xml:space="preserve">(AM) </w:t>
      </w:r>
      <w:hyperlink w:history="1" r:id="rId349">
        <w:r w:rsidRPr="00DA58C1">
          <w:rPr>
            <w:rStyle w:val="Hyperlink"/>
            <w:rFonts w:asciiTheme="minorHAnsi" w:hAnsiTheme="minorHAnsi" w:cstheme="minorHAnsi"/>
            <w:i w:val="0"/>
            <w:iCs w:val="0"/>
          </w:rPr>
          <w:t>FID7 [Issue Type]</w:t>
        </w:r>
      </w:hyperlink>
    </w:p>
    <w:p w:rsidRPr="00CF2784" w:rsidR="00642A06" w:rsidP="00642A06" w:rsidRDefault="00642A06" w14:paraId="39DD4DBB" w14:textId="77777777">
      <w:pPr>
        <w:pStyle w:val="Heading8"/>
        <w:numPr>
          <w:ilvl w:val="3"/>
          <w:numId w:val="4"/>
        </w:numPr>
        <w:rPr>
          <w:rStyle w:val="normaltextrun"/>
          <w:rFonts w:asciiTheme="minorHAnsi" w:hAnsiTheme="minorHAnsi" w:cstheme="minorHAnsi"/>
          <w:i/>
          <w:iCs/>
          <w:color w:val="auto"/>
          <w:sz w:val="22"/>
          <w:szCs w:val="22"/>
        </w:rPr>
      </w:pPr>
      <w:r w:rsidRPr="00CF2784">
        <w:rPr>
          <w:rStyle w:val="normaltextrun"/>
          <w:rFonts w:asciiTheme="minorHAnsi" w:hAnsiTheme="minorHAnsi" w:cstheme="minorHAnsi"/>
          <w:i/>
          <w:iCs/>
          <w:color w:val="000000"/>
          <w:sz w:val="22"/>
          <w:szCs w:val="22"/>
        </w:rPr>
        <w:t xml:space="preserve">(AM) Equipment Damage </w:t>
      </w:r>
    </w:p>
    <w:p w:rsidRPr="006C0A4C" w:rsidR="00642A06" w:rsidP="00642A06" w:rsidRDefault="00642A06" w14:paraId="79FBC5AA" w14:textId="77777777">
      <w:pPr>
        <w:pStyle w:val="paragraph"/>
        <w:spacing w:before="0" w:beforeAutospacing="0" w:after="0" w:afterAutospacing="0"/>
        <w:ind w:left="3600"/>
        <w:textAlignment w:val="baseline"/>
        <w:rPr>
          <w:rFonts w:asciiTheme="minorHAnsi" w:hAnsiTheme="minorHAnsi" w:cstheme="minorHAnsi"/>
          <w:sz w:val="22"/>
          <w:szCs w:val="22"/>
        </w:rPr>
      </w:pPr>
      <w:r w:rsidRPr="00C11F8C">
        <w:rPr>
          <w:rStyle w:val="normaltextrun"/>
          <w:rFonts w:asciiTheme="minorHAnsi" w:hAnsiTheme="minorHAnsi" w:eastAsiaTheme="majorEastAsia" w:cstheme="minorHAnsi"/>
          <w:color w:val="000000"/>
          <w:sz w:val="22"/>
          <w:szCs w:val="22"/>
          <w:highlight w:val="yellow"/>
        </w:rPr>
        <w:t>Improvement: this needs to be its own ticket type with a button to autogenerate a VM ticket</w:t>
      </w:r>
      <w:r w:rsidRPr="006C0A4C">
        <w:rPr>
          <w:rStyle w:val="eop"/>
          <w:rFonts w:asciiTheme="minorHAnsi" w:hAnsiTheme="minorHAnsi" w:cstheme="minorHAnsi"/>
          <w:color w:val="000000"/>
          <w:sz w:val="22"/>
          <w:szCs w:val="22"/>
        </w:rPr>
        <w:t> </w:t>
      </w:r>
    </w:p>
    <w:p w:rsidR="00642A06" w:rsidP="00642A06" w:rsidRDefault="00642A06" w14:paraId="4ADAF694" w14:textId="77777777">
      <w:pPr>
        <w:pStyle w:val="paragraph"/>
        <w:spacing w:before="0" w:beforeAutospacing="0" w:after="0" w:afterAutospacing="0"/>
        <w:ind w:left="2880" w:firstLine="720"/>
        <w:textAlignment w:val="baseline"/>
        <w:rPr>
          <w:rStyle w:val="normaltextrun"/>
          <w:rFonts w:asciiTheme="minorHAnsi" w:hAnsiTheme="minorHAnsi" w:eastAsiaTheme="majorEastAsia"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350">
        <w:r w:rsidRPr="00305EA7">
          <w:rPr>
            <w:rStyle w:val="Hyperlink"/>
            <w:rFonts w:asciiTheme="minorHAnsi" w:hAnsiTheme="minorHAnsi" w:cstheme="minorHAnsi"/>
            <w:sz w:val="22"/>
            <w:szCs w:val="22"/>
          </w:rPr>
          <w:t>FID174 [Hauler Contact Name] </w:t>
        </w:r>
      </w:hyperlink>
    </w:p>
    <w:p w:rsidRPr="006C0A4C" w:rsidR="00642A06" w:rsidP="00642A06" w:rsidRDefault="00642A06" w14:paraId="4D32744A" w14:textId="77777777">
      <w:pPr>
        <w:pStyle w:val="paragraph"/>
        <w:spacing w:before="0" w:beforeAutospacing="0" w:after="0" w:afterAutospacing="0"/>
        <w:ind w:left="2880" w:firstLine="720"/>
        <w:textAlignment w:val="baseline"/>
        <w:rPr>
          <w:rFonts w:asciiTheme="minorHAnsi" w:hAnsiTheme="minorHAnsi" w:cstheme="minorHAnsi"/>
          <w:sz w:val="22"/>
          <w:szCs w:val="22"/>
        </w:rPr>
      </w:pPr>
      <w:r>
        <w:rPr>
          <w:rStyle w:val="normaltextrun"/>
          <w:rFonts w:asciiTheme="minorHAnsi" w:hAnsiTheme="minorHAnsi" w:eastAsiaTheme="majorEastAsia" w:cstheme="minorHAnsi"/>
          <w:color w:val="000000"/>
          <w:sz w:val="22"/>
          <w:szCs w:val="22"/>
          <w:shd w:val="clear" w:color="auto" w:fill="FFFF00"/>
        </w:rPr>
        <w:t xml:space="preserve">Improvement: </w:t>
      </w:r>
      <w:r w:rsidRPr="006C0A4C">
        <w:rPr>
          <w:rStyle w:val="normaltextrun"/>
          <w:rFonts w:asciiTheme="minorHAnsi" w:hAnsiTheme="minorHAnsi" w:eastAsiaTheme="majorEastAsia" w:cstheme="minorHAnsi"/>
          <w:color w:val="000000"/>
          <w:sz w:val="22"/>
          <w:szCs w:val="22"/>
          <w:shd w:val="clear" w:color="auto" w:fill="FFFF00"/>
        </w:rPr>
        <w:t>Add a site incident report link</w:t>
      </w:r>
      <w:r w:rsidRPr="006C0A4C">
        <w:rPr>
          <w:rStyle w:val="eop"/>
          <w:rFonts w:asciiTheme="minorHAnsi" w:hAnsiTheme="minorHAnsi" w:cstheme="minorHAnsi"/>
          <w:color w:val="000000"/>
          <w:sz w:val="22"/>
          <w:szCs w:val="22"/>
        </w:rPr>
        <w:t> </w:t>
      </w:r>
    </w:p>
    <w:p w:rsidRPr="005A36CA" w:rsidR="00642A06" w:rsidP="00642A06" w:rsidRDefault="00642A06" w14:paraId="23A423A2" w14:textId="77777777">
      <w:pPr>
        <w:pStyle w:val="Heading8"/>
        <w:numPr>
          <w:ilvl w:val="3"/>
          <w:numId w:val="4"/>
        </w:numPr>
        <w:rPr>
          <w:color w:val="auto"/>
        </w:rPr>
      </w:pPr>
      <w:r w:rsidRPr="005A36CA">
        <w:rPr>
          <w:rStyle w:val="normaltextrun"/>
          <w:rFonts w:asciiTheme="minorHAnsi" w:hAnsiTheme="minorHAnsi" w:cstheme="minorHAnsi"/>
          <w:color w:val="auto"/>
          <w:sz w:val="22"/>
          <w:szCs w:val="22"/>
        </w:rPr>
        <w:t>(AM) Final Removal Due to Non-Payment</w:t>
      </w:r>
      <w:r w:rsidRPr="005A36CA">
        <w:rPr>
          <w:rStyle w:val="eop"/>
          <w:rFonts w:asciiTheme="minorHAnsi" w:hAnsiTheme="minorHAnsi" w:cstheme="minorHAnsi"/>
          <w:color w:val="auto"/>
          <w:sz w:val="22"/>
          <w:szCs w:val="22"/>
        </w:rPr>
        <w:t> </w:t>
      </w:r>
    </w:p>
    <w:p w:rsidR="00642A06" w:rsidP="00642A06" w:rsidRDefault="00642A06" w14:paraId="6AF7D524" w14:textId="77777777">
      <w:pPr>
        <w:pStyle w:val="paragraph"/>
        <w:spacing w:before="0" w:beforeAutospacing="0" w:after="0" w:afterAutospacing="0"/>
        <w:ind w:left="3240" w:firstLine="360"/>
        <w:textAlignment w:val="baseline"/>
        <w:rPr>
          <w:rStyle w:val="normaltextrun"/>
          <w:rFonts w:asciiTheme="minorHAnsi" w:hAnsiTheme="minorHAnsi" w:eastAsiaTheme="majorEastAsia"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351">
        <w:r w:rsidRPr="00305EA7">
          <w:rPr>
            <w:rStyle w:val="Hyperlink"/>
            <w:rFonts w:asciiTheme="minorHAnsi" w:hAnsiTheme="minorHAnsi" w:cstheme="minorHAnsi"/>
            <w:sz w:val="22"/>
            <w:szCs w:val="22"/>
          </w:rPr>
          <w:t>FID174 [Hauler Contact Name] </w:t>
        </w:r>
      </w:hyperlink>
    </w:p>
    <w:p w:rsidRPr="00991AEA" w:rsidR="00642A06" w:rsidP="00642A06" w:rsidRDefault="00642A06" w14:paraId="40B8B75F" w14:textId="77777777">
      <w:pPr>
        <w:pStyle w:val="Heading8"/>
        <w:numPr>
          <w:ilvl w:val="3"/>
          <w:numId w:val="4"/>
        </w:numPr>
        <w:rPr>
          <w:rStyle w:val="eop"/>
          <w:rFonts w:asciiTheme="minorHAnsi" w:hAnsiTheme="minorHAnsi" w:cstheme="minorHAnsi"/>
          <w:color w:val="auto"/>
          <w:sz w:val="22"/>
          <w:szCs w:val="22"/>
        </w:rPr>
      </w:pPr>
      <w:r>
        <w:rPr>
          <w:rStyle w:val="normaltextrun"/>
          <w:rFonts w:asciiTheme="minorHAnsi" w:hAnsiTheme="minorHAnsi" w:cstheme="minorHAnsi"/>
          <w:color w:val="000000"/>
          <w:sz w:val="22"/>
          <w:szCs w:val="22"/>
        </w:rPr>
        <w:t xml:space="preserve">(AM) </w:t>
      </w:r>
      <w:r w:rsidRPr="006C0A4C">
        <w:rPr>
          <w:rStyle w:val="normaltextrun"/>
          <w:rFonts w:asciiTheme="minorHAnsi" w:hAnsiTheme="minorHAnsi" w:cstheme="minorHAnsi"/>
          <w:color w:val="000000"/>
          <w:sz w:val="22"/>
          <w:szCs w:val="22"/>
        </w:rPr>
        <w:t>Quality Of Product</w:t>
      </w:r>
      <w:r w:rsidRPr="006C0A4C">
        <w:rPr>
          <w:rStyle w:val="eop"/>
          <w:rFonts w:asciiTheme="minorHAnsi" w:hAnsiTheme="minorHAnsi" w:cstheme="minorHAnsi"/>
          <w:color w:val="000000"/>
          <w:sz w:val="22"/>
          <w:szCs w:val="22"/>
        </w:rPr>
        <w:t> </w:t>
      </w:r>
    </w:p>
    <w:p w:rsidR="00642A06" w:rsidP="00642A06" w:rsidRDefault="00642A06" w14:paraId="095F8391" w14:textId="77777777">
      <w:pPr>
        <w:pStyle w:val="paragraph"/>
        <w:spacing w:before="0" w:beforeAutospacing="0" w:after="0" w:afterAutospacing="0"/>
        <w:ind w:left="3240" w:firstLine="360"/>
        <w:textAlignment w:val="baseline"/>
        <w:rPr>
          <w:rStyle w:val="normaltextrun"/>
          <w:rFonts w:asciiTheme="minorHAnsi" w:hAnsiTheme="minorHAnsi" w:eastAsiaTheme="majorEastAsia"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352">
        <w:r w:rsidRPr="00305EA7">
          <w:rPr>
            <w:rStyle w:val="Hyperlink"/>
            <w:rFonts w:asciiTheme="minorHAnsi" w:hAnsiTheme="minorHAnsi" w:cstheme="minorHAnsi"/>
            <w:sz w:val="22"/>
            <w:szCs w:val="22"/>
          </w:rPr>
          <w:t>FID174 [Hauler Contact Name] </w:t>
        </w:r>
      </w:hyperlink>
    </w:p>
    <w:p w:rsidR="00642A06" w:rsidP="00642A06" w:rsidRDefault="00642A06" w14:paraId="3047132A" w14:textId="77777777">
      <w:pPr>
        <w:pStyle w:val="paragraph"/>
        <w:spacing w:before="0" w:beforeAutospacing="0" w:after="0" w:afterAutospacing="0"/>
        <w:ind w:left="2880" w:firstLine="720"/>
        <w:textAlignment w:val="baseline"/>
        <w:rPr>
          <w:rStyle w:val="eop"/>
          <w:rFonts w:asciiTheme="minorHAnsi" w:hAnsiTheme="minorHAnsi"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353">
        <w:r w:rsidRPr="008542A9">
          <w:rPr>
            <w:rStyle w:val="Hyperlink"/>
            <w:rFonts w:asciiTheme="minorHAnsi" w:hAnsiTheme="minorHAnsi" w:cstheme="minorHAnsi"/>
            <w:sz w:val="22"/>
            <w:szCs w:val="22"/>
          </w:rPr>
          <w:t>FID335 [Confirmed Availability Date] </w:t>
        </w:r>
      </w:hyperlink>
    </w:p>
    <w:p w:rsidRPr="00B2149E" w:rsidR="00642A06" w:rsidP="00642A06" w:rsidRDefault="00642A06" w14:paraId="31B702A8" w14:textId="6D1CCA5C">
      <w:pPr>
        <w:pStyle w:val="paragraph"/>
        <w:spacing w:before="0" w:beforeAutospacing="0" w:after="0" w:afterAutospacing="0"/>
        <w:ind w:left="3600"/>
        <w:textAlignment w:val="baseline"/>
        <w:rPr>
          <w:rFonts w:asciiTheme="minorHAnsi" w:hAnsiTheme="minorHAnsi" w:cstheme="minorHAnsi"/>
          <w:b/>
          <w:bCs/>
          <w:sz w:val="22"/>
          <w:szCs w:val="22"/>
        </w:rPr>
      </w:pPr>
      <w:r w:rsidRPr="0026589F">
        <w:rPr>
          <w:rStyle w:val="eop"/>
          <w:rFonts w:asciiTheme="minorHAnsi" w:hAnsiTheme="minorHAnsi" w:cstheme="minorHAnsi"/>
          <w:color w:val="000000"/>
          <w:sz w:val="22"/>
          <w:szCs w:val="22"/>
          <w:highlight w:val="yellow"/>
        </w:rPr>
        <w:t xml:space="preserve">Improvement: </w:t>
      </w:r>
      <w:r w:rsidRPr="0026589F">
        <w:rPr>
          <w:rStyle w:val="normaltextrun"/>
          <w:rFonts w:asciiTheme="minorHAnsi" w:hAnsiTheme="minorHAnsi" w:eastAsiaTheme="majorEastAsia" w:cstheme="minorHAnsi"/>
          <w:color w:val="000000"/>
          <w:sz w:val="22"/>
          <w:szCs w:val="22"/>
          <w:highlight w:val="yellow"/>
        </w:rPr>
        <w:t>Add field for Quality concern details</w:t>
      </w:r>
    </w:p>
    <w:p w:rsidRPr="004C0506" w:rsidR="00642A06" w:rsidP="00642A06" w:rsidRDefault="00642A06" w14:paraId="54EDBD0C" w14:textId="77777777">
      <w:pPr>
        <w:pStyle w:val="Heading8"/>
        <w:numPr>
          <w:ilvl w:val="3"/>
          <w:numId w:val="4"/>
        </w:numPr>
        <w:rPr>
          <w:color w:val="auto"/>
        </w:rPr>
      </w:pPr>
      <w:r w:rsidRPr="004C0506">
        <w:rPr>
          <w:rStyle w:val="normaltextrun"/>
          <w:rFonts w:asciiTheme="minorHAnsi" w:hAnsiTheme="minorHAnsi" w:cstheme="minorHAnsi"/>
          <w:color w:val="auto"/>
          <w:sz w:val="22"/>
          <w:szCs w:val="22"/>
        </w:rPr>
        <w:t>(AM) Quality of Service</w:t>
      </w:r>
      <w:r w:rsidRPr="004C0506">
        <w:rPr>
          <w:rStyle w:val="eop"/>
          <w:rFonts w:asciiTheme="minorHAnsi" w:hAnsiTheme="minorHAnsi" w:cstheme="minorHAnsi"/>
          <w:color w:val="auto"/>
          <w:sz w:val="22"/>
          <w:szCs w:val="22"/>
        </w:rPr>
        <w:t> </w:t>
      </w:r>
    </w:p>
    <w:p w:rsidR="00642A06" w:rsidP="00642A06" w:rsidRDefault="00642A06" w14:paraId="3F7A6348" w14:textId="77777777">
      <w:pPr>
        <w:pStyle w:val="paragraph"/>
        <w:spacing w:before="0" w:beforeAutospacing="0" w:after="0" w:afterAutospacing="0"/>
        <w:ind w:left="3600"/>
        <w:textAlignment w:val="baseline"/>
        <w:rPr>
          <w:rStyle w:val="normaltextrun"/>
          <w:rFonts w:asciiTheme="minorHAnsi" w:hAnsiTheme="minorHAnsi" w:eastAsiaTheme="majorEastAsia"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354">
        <w:r w:rsidRPr="00305EA7">
          <w:rPr>
            <w:rStyle w:val="Hyperlink"/>
            <w:rFonts w:asciiTheme="minorHAnsi" w:hAnsiTheme="minorHAnsi" w:cstheme="minorHAnsi"/>
            <w:sz w:val="22"/>
            <w:szCs w:val="22"/>
          </w:rPr>
          <w:t>FID174 [Hauler Contact Name] </w:t>
        </w:r>
      </w:hyperlink>
    </w:p>
    <w:p w:rsidR="00642A06" w:rsidP="00642A06" w:rsidRDefault="00642A06" w14:paraId="553F868A" w14:textId="77777777">
      <w:pPr>
        <w:pStyle w:val="paragraph"/>
        <w:spacing w:before="0" w:beforeAutospacing="0" w:after="0" w:afterAutospacing="0"/>
        <w:ind w:left="2880" w:firstLine="720"/>
        <w:textAlignment w:val="baseline"/>
        <w:rPr>
          <w:rStyle w:val="eop"/>
          <w:rFonts w:asciiTheme="minorHAnsi" w:hAnsiTheme="minorHAnsi"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355">
        <w:r w:rsidRPr="008542A9">
          <w:rPr>
            <w:rStyle w:val="Hyperlink"/>
            <w:rFonts w:asciiTheme="minorHAnsi" w:hAnsiTheme="minorHAnsi" w:cstheme="minorHAnsi"/>
            <w:sz w:val="22"/>
            <w:szCs w:val="22"/>
          </w:rPr>
          <w:t>FID335 [Confirmed Availability Date] </w:t>
        </w:r>
      </w:hyperlink>
    </w:p>
    <w:p w:rsidRPr="00B2149E" w:rsidR="00642A06" w:rsidP="00642A06" w:rsidRDefault="00642A06" w14:paraId="01193D9E" w14:textId="03EE7373">
      <w:pPr>
        <w:pStyle w:val="paragraph"/>
        <w:spacing w:before="0" w:beforeAutospacing="0" w:after="0" w:afterAutospacing="0"/>
        <w:ind w:left="3600"/>
        <w:textAlignment w:val="baseline"/>
        <w:rPr>
          <w:rFonts w:asciiTheme="minorHAnsi" w:hAnsiTheme="minorHAnsi" w:cstheme="minorHAnsi"/>
          <w:b/>
          <w:bCs/>
          <w:sz w:val="22"/>
          <w:szCs w:val="22"/>
        </w:rPr>
      </w:pPr>
      <w:r w:rsidRPr="0026589F">
        <w:rPr>
          <w:rStyle w:val="eop"/>
          <w:rFonts w:asciiTheme="minorHAnsi" w:hAnsiTheme="minorHAnsi" w:cstheme="minorHAnsi"/>
          <w:color w:val="000000"/>
          <w:sz w:val="22"/>
          <w:szCs w:val="22"/>
          <w:highlight w:val="yellow"/>
        </w:rPr>
        <w:t xml:space="preserve">Improvement: </w:t>
      </w:r>
      <w:r w:rsidRPr="0026589F">
        <w:rPr>
          <w:rStyle w:val="normaltextrun"/>
          <w:rFonts w:asciiTheme="minorHAnsi" w:hAnsiTheme="minorHAnsi" w:eastAsiaTheme="majorEastAsia" w:cstheme="minorHAnsi"/>
          <w:color w:val="000000"/>
          <w:sz w:val="22"/>
          <w:szCs w:val="22"/>
          <w:highlight w:val="yellow"/>
        </w:rPr>
        <w:t>Add field for Quality concern details</w:t>
      </w:r>
    </w:p>
    <w:p w:rsidRPr="00FA2F58" w:rsidR="00642A06" w:rsidP="00642A06" w:rsidRDefault="00642A06" w14:paraId="405D95F0" w14:textId="77777777">
      <w:pPr>
        <w:pStyle w:val="Heading8"/>
        <w:numPr>
          <w:ilvl w:val="3"/>
          <w:numId w:val="4"/>
        </w:numPr>
        <w:rPr>
          <w:rStyle w:val="eop"/>
          <w:rFonts w:asciiTheme="minorHAnsi" w:hAnsiTheme="minorHAnsi" w:cstheme="minorHAnsi"/>
          <w:color w:val="auto"/>
          <w:sz w:val="22"/>
          <w:szCs w:val="22"/>
        </w:rPr>
      </w:pPr>
      <w:r>
        <w:rPr>
          <w:rStyle w:val="normaltextrun"/>
          <w:rFonts w:asciiTheme="minorHAnsi" w:hAnsiTheme="minorHAnsi" w:cstheme="minorHAnsi"/>
          <w:color w:val="000000"/>
          <w:sz w:val="22"/>
          <w:szCs w:val="22"/>
        </w:rPr>
        <w:t xml:space="preserve">(AM) </w:t>
      </w:r>
      <w:r w:rsidRPr="006C0A4C">
        <w:rPr>
          <w:rStyle w:val="normaltextrun"/>
          <w:rFonts w:asciiTheme="minorHAnsi" w:hAnsiTheme="minorHAnsi" w:cstheme="minorHAnsi"/>
          <w:color w:val="000000"/>
          <w:sz w:val="22"/>
          <w:szCs w:val="22"/>
        </w:rPr>
        <w:t>Service Issue</w:t>
      </w:r>
      <w:r w:rsidRPr="006C0A4C">
        <w:rPr>
          <w:rStyle w:val="eop"/>
          <w:rFonts w:asciiTheme="minorHAnsi" w:hAnsiTheme="minorHAnsi" w:cstheme="minorHAnsi"/>
          <w:color w:val="000000"/>
          <w:sz w:val="22"/>
          <w:szCs w:val="22"/>
        </w:rPr>
        <w:t> </w:t>
      </w:r>
    </w:p>
    <w:p w:rsidR="00642A06" w:rsidP="00642A06" w:rsidRDefault="00642A06" w14:paraId="614DF33A" w14:textId="77777777">
      <w:pPr>
        <w:pStyle w:val="paragraph"/>
        <w:spacing w:before="0" w:beforeAutospacing="0" w:after="0" w:afterAutospacing="0"/>
        <w:ind w:left="3600"/>
        <w:textAlignment w:val="baseline"/>
        <w:rPr>
          <w:rStyle w:val="normaltextrun"/>
          <w:rFonts w:asciiTheme="minorHAnsi" w:hAnsiTheme="minorHAnsi" w:eastAsiaTheme="majorEastAsia"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356">
        <w:r w:rsidRPr="00305EA7">
          <w:rPr>
            <w:rStyle w:val="Hyperlink"/>
            <w:rFonts w:asciiTheme="minorHAnsi" w:hAnsiTheme="minorHAnsi" w:cstheme="minorHAnsi"/>
            <w:sz w:val="22"/>
            <w:szCs w:val="22"/>
          </w:rPr>
          <w:t>FID174 [Hauler Contact Name] </w:t>
        </w:r>
      </w:hyperlink>
    </w:p>
    <w:p w:rsidR="00642A06" w:rsidP="00642A06" w:rsidRDefault="00642A06" w14:paraId="0678D19D" w14:textId="77777777">
      <w:pPr>
        <w:pStyle w:val="paragraph"/>
        <w:spacing w:before="0" w:beforeAutospacing="0" w:after="0" w:afterAutospacing="0"/>
        <w:ind w:left="2880" w:firstLine="720"/>
        <w:textAlignment w:val="baseline"/>
        <w:rPr>
          <w:rStyle w:val="eop"/>
          <w:rFonts w:asciiTheme="minorHAnsi" w:hAnsiTheme="minorHAnsi"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357">
        <w:r w:rsidRPr="008542A9">
          <w:rPr>
            <w:rStyle w:val="Hyperlink"/>
            <w:rFonts w:asciiTheme="minorHAnsi" w:hAnsiTheme="minorHAnsi" w:cstheme="minorHAnsi"/>
            <w:sz w:val="22"/>
            <w:szCs w:val="22"/>
          </w:rPr>
          <w:t>FID335 [Confirmed Availability Date] </w:t>
        </w:r>
      </w:hyperlink>
    </w:p>
    <w:p w:rsidRPr="00FA2F58" w:rsidR="00642A06" w:rsidP="00642A06" w:rsidRDefault="00642A06" w14:paraId="640E29D5" w14:textId="77777777">
      <w:pPr>
        <w:pStyle w:val="paragraph"/>
        <w:spacing w:before="0" w:beforeAutospacing="0" w:after="0" w:afterAutospacing="0"/>
        <w:ind w:left="2880"/>
        <w:textAlignment w:val="baseline"/>
        <w:rPr>
          <w:rFonts w:asciiTheme="minorHAnsi" w:hAnsiTheme="minorHAnsi" w:cstheme="minorHAnsi"/>
          <w:color w:val="000000"/>
          <w:sz w:val="22"/>
          <w:szCs w:val="22"/>
        </w:rPr>
      </w:pPr>
      <w:r>
        <w:rPr>
          <w:rFonts w:asciiTheme="minorHAnsi" w:hAnsiTheme="minorHAnsi" w:cstheme="minorHAnsi"/>
          <w:sz w:val="22"/>
          <w:szCs w:val="22"/>
        </w:rPr>
        <w:tab/>
      </w:r>
      <w:r w:rsidRPr="00FA2F58">
        <w:rPr>
          <w:rFonts w:asciiTheme="minorHAnsi" w:hAnsiTheme="minorHAnsi" w:cstheme="minorHAnsi"/>
          <w:sz w:val="22"/>
          <w:szCs w:val="22"/>
          <w:highlight w:val="yellow"/>
        </w:rPr>
        <w:t xml:space="preserve">Improvement: </w:t>
      </w:r>
      <w:r w:rsidRPr="00FA2F58">
        <w:rPr>
          <w:rStyle w:val="normaltextrun"/>
          <w:rFonts w:asciiTheme="minorHAnsi" w:hAnsiTheme="minorHAnsi" w:eastAsiaTheme="majorEastAsia" w:cstheme="minorHAnsi"/>
          <w:color w:val="000000"/>
          <w:sz w:val="22"/>
          <w:szCs w:val="22"/>
          <w:highlight w:val="yellow"/>
        </w:rPr>
        <w:t>this should require one option</w:t>
      </w:r>
      <w:r w:rsidRPr="006C0A4C">
        <w:rPr>
          <w:rStyle w:val="eop"/>
          <w:rFonts w:asciiTheme="minorHAnsi" w:hAnsiTheme="minorHAnsi" w:cstheme="minorHAnsi"/>
          <w:color w:val="000000"/>
          <w:sz w:val="22"/>
          <w:szCs w:val="22"/>
        </w:rPr>
        <w:t> </w:t>
      </w:r>
    </w:p>
    <w:p w:rsidRPr="00C40F61" w:rsidR="00642A06" w:rsidP="00642A06" w:rsidRDefault="00642A06" w14:paraId="0E67BA42" w14:textId="77777777">
      <w:pPr>
        <w:pStyle w:val="paragraph"/>
        <w:spacing w:before="0" w:beforeAutospacing="0" w:after="0" w:afterAutospacing="0"/>
        <w:ind w:left="2880" w:firstLine="720"/>
        <w:textAlignment w:val="baseline"/>
        <w:rPr>
          <w:rFonts w:asciiTheme="minorHAnsi" w:hAnsiTheme="minorHAnsi" w:cstheme="minorHAnsi"/>
          <w:color w:val="000000"/>
          <w:sz w:val="22"/>
          <w:szCs w:val="22"/>
        </w:rPr>
      </w:pPr>
      <w:r w:rsidRPr="006C0A4C">
        <w:rPr>
          <w:rStyle w:val="wacimagecontainer"/>
          <w:rFonts w:asciiTheme="minorHAnsi" w:hAnsiTheme="minorHAnsi" w:cstheme="minorHAnsi"/>
          <w:noProof/>
          <w:sz w:val="22"/>
          <w:szCs w:val="22"/>
        </w:rPr>
        <w:drawing>
          <wp:inline distT="0" distB="0" distL="0" distR="0" wp14:anchorId="76A7937E" wp14:editId="15D230DA">
            <wp:extent cx="2914650" cy="895350"/>
            <wp:effectExtent l="0" t="0" r="0" b="0"/>
            <wp:docPr id="17900909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Description automatically generated"/>
                    <pic:cNvPicPr>
                      <a:picLocks noChangeAspect="1" noChangeArrowheads="1"/>
                    </pic:cNvPicPr>
                  </pic:nvPicPr>
                  <pic:blipFill>
                    <a:blip r:embed="rId358">
                      <a:extLst>
                        <a:ext uri="{28A0092B-C50C-407E-A947-70E740481C1C}">
                          <a14:useLocalDpi xmlns:a14="http://schemas.microsoft.com/office/drawing/2010/main" val="0"/>
                        </a:ext>
                      </a:extLst>
                    </a:blip>
                    <a:srcRect/>
                    <a:stretch>
                      <a:fillRect/>
                    </a:stretch>
                  </pic:blipFill>
                  <pic:spPr bwMode="auto">
                    <a:xfrm>
                      <a:off x="0" y="0"/>
                      <a:ext cx="2914650" cy="895350"/>
                    </a:xfrm>
                    <a:prstGeom prst="rect">
                      <a:avLst/>
                    </a:prstGeom>
                    <a:noFill/>
                    <a:ln>
                      <a:noFill/>
                    </a:ln>
                  </pic:spPr>
                </pic:pic>
              </a:graphicData>
            </a:graphic>
          </wp:inline>
        </w:drawing>
      </w:r>
    </w:p>
    <w:p w:rsidRPr="00D0712B" w:rsidR="00642A06" w:rsidP="00642A06" w:rsidRDefault="00642A06" w14:paraId="3C611C57" w14:textId="77777777">
      <w:pPr>
        <w:pStyle w:val="Heading8"/>
        <w:numPr>
          <w:ilvl w:val="3"/>
          <w:numId w:val="4"/>
        </w:numPr>
        <w:rPr>
          <w:rStyle w:val="normaltextrun"/>
          <w:rFonts w:asciiTheme="minorHAnsi" w:hAnsiTheme="minorHAnsi" w:cstheme="minorHAnsi"/>
          <w:color w:val="auto"/>
          <w:sz w:val="22"/>
          <w:szCs w:val="22"/>
        </w:rPr>
      </w:pPr>
      <w:r>
        <w:rPr>
          <w:rStyle w:val="normaltextrun"/>
          <w:rFonts w:asciiTheme="minorHAnsi" w:hAnsiTheme="minorHAnsi" w:cstheme="minorHAnsi"/>
          <w:color w:val="000000"/>
          <w:sz w:val="22"/>
          <w:szCs w:val="22"/>
        </w:rPr>
        <w:t xml:space="preserve">(AM) </w:t>
      </w:r>
      <w:r w:rsidRPr="006C0A4C">
        <w:rPr>
          <w:rStyle w:val="normaltextrun"/>
          <w:rFonts w:asciiTheme="minorHAnsi" w:hAnsiTheme="minorHAnsi" w:cstheme="minorHAnsi"/>
          <w:color w:val="000000"/>
          <w:sz w:val="22"/>
          <w:szCs w:val="22"/>
        </w:rPr>
        <w:t>Site Damage</w:t>
      </w:r>
    </w:p>
    <w:p w:rsidR="00642A06" w:rsidP="00642A06" w:rsidRDefault="00642A06" w14:paraId="74890F71" w14:textId="77777777">
      <w:pPr>
        <w:pStyle w:val="paragraph"/>
        <w:spacing w:before="0" w:beforeAutospacing="0" w:after="0" w:afterAutospacing="0"/>
        <w:ind w:left="3600"/>
        <w:textAlignment w:val="baseline"/>
        <w:rPr>
          <w:rStyle w:val="normaltextrun"/>
          <w:rFonts w:asciiTheme="minorHAnsi" w:hAnsiTheme="minorHAnsi" w:eastAsiaTheme="majorEastAsia"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359">
        <w:r w:rsidRPr="00305EA7">
          <w:rPr>
            <w:rStyle w:val="Hyperlink"/>
            <w:rFonts w:asciiTheme="minorHAnsi" w:hAnsiTheme="minorHAnsi" w:cstheme="minorHAnsi"/>
            <w:sz w:val="22"/>
            <w:szCs w:val="22"/>
          </w:rPr>
          <w:t>FID174 [Hauler Contact Name] </w:t>
        </w:r>
      </w:hyperlink>
    </w:p>
    <w:p w:rsidR="00642A06" w:rsidP="00642A06" w:rsidRDefault="00642A06" w14:paraId="49225A16" w14:textId="77777777">
      <w:pPr>
        <w:pStyle w:val="paragraph"/>
        <w:spacing w:before="0" w:beforeAutospacing="0" w:after="0" w:afterAutospacing="0"/>
        <w:ind w:left="2880" w:firstLine="720"/>
        <w:textAlignment w:val="baseline"/>
        <w:rPr>
          <w:rStyle w:val="eop"/>
          <w:rFonts w:asciiTheme="minorHAnsi" w:hAnsiTheme="minorHAnsi"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360">
        <w:r w:rsidRPr="008542A9">
          <w:rPr>
            <w:rStyle w:val="Hyperlink"/>
            <w:rFonts w:asciiTheme="minorHAnsi" w:hAnsiTheme="minorHAnsi" w:cstheme="minorHAnsi"/>
            <w:sz w:val="22"/>
            <w:szCs w:val="22"/>
          </w:rPr>
          <w:t>FID335 [Confirmed Availability Date] </w:t>
        </w:r>
      </w:hyperlink>
    </w:p>
    <w:p w:rsidRPr="006C0A4C" w:rsidR="00642A06" w:rsidP="00642A06" w:rsidRDefault="00642A06" w14:paraId="45E6D788" w14:textId="77777777">
      <w:pPr>
        <w:pStyle w:val="paragraph"/>
        <w:spacing w:before="0" w:beforeAutospacing="0" w:after="0" w:afterAutospacing="0"/>
        <w:ind w:left="3600"/>
        <w:textAlignment w:val="baseline"/>
        <w:rPr>
          <w:rFonts w:asciiTheme="minorHAnsi" w:hAnsiTheme="minorHAnsi" w:cstheme="minorHAnsi"/>
          <w:sz w:val="22"/>
          <w:szCs w:val="22"/>
        </w:rPr>
      </w:pPr>
      <w:r w:rsidRPr="0017087B">
        <w:rPr>
          <w:rStyle w:val="normaltextrun"/>
          <w:rFonts w:asciiTheme="minorHAnsi" w:hAnsiTheme="minorHAnsi" w:eastAsiaTheme="majorEastAsia" w:cstheme="minorHAnsi"/>
          <w:color w:val="000000"/>
          <w:sz w:val="22"/>
          <w:szCs w:val="22"/>
          <w:highlight w:val="yellow"/>
        </w:rPr>
        <w:t>Improvement: should be the same ticket as Equipment Damage with a dropdown for options</w:t>
      </w:r>
      <w:r w:rsidRPr="006C0A4C">
        <w:rPr>
          <w:rStyle w:val="eop"/>
          <w:rFonts w:asciiTheme="minorHAnsi" w:hAnsiTheme="minorHAnsi" w:cstheme="minorHAnsi"/>
          <w:color w:val="000000"/>
          <w:sz w:val="22"/>
          <w:szCs w:val="22"/>
        </w:rPr>
        <w:t> </w:t>
      </w:r>
    </w:p>
    <w:p w:rsidRPr="00FF5779" w:rsidR="00642A06" w:rsidP="00642A06" w:rsidRDefault="00642A06" w14:paraId="43E75891" w14:textId="77777777">
      <w:pPr>
        <w:pStyle w:val="Heading8"/>
        <w:numPr>
          <w:ilvl w:val="3"/>
          <w:numId w:val="4"/>
        </w:numPr>
        <w:rPr>
          <w:color w:val="auto"/>
        </w:rPr>
      </w:pPr>
      <w:r w:rsidRPr="00FF5779">
        <w:rPr>
          <w:rStyle w:val="normaltextrun"/>
          <w:rFonts w:asciiTheme="minorHAnsi" w:hAnsiTheme="minorHAnsi" w:cstheme="minorHAnsi"/>
          <w:color w:val="auto"/>
          <w:sz w:val="22"/>
          <w:szCs w:val="22"/>
        </w:rPr>
        <w:t>(AM) Other Please Describe</w:t>
      </w:r>
      <w:r w:rsidRPr="00FF5779">
        <w:rPr>
          <w:rStyle w:val="eop"/>
          <w:rFonts w:asciiTheme="minorHAnsi" w:hAnsiTheme="minorHAnsi" w:cstheme="minorHAnsi"/>
          <w:color w:val="auto"/>
          <w:sz w:val="22"/>
          <w:szCs w:val="22"/>
        </w:rPr>
        <w:t> </w:t>
      </w:r>
    </w:p>
    <w:p w:rsidR="00642A06" w:rsidP="00642A06" w:rsidRDefault="00642A06" w14:paraId="1D3D9C8D" w14:textId="77777777">
      <w:pPr>
        <w:pStyle w:val="paragraph"/>
        <w:spacing w:before="0" w:beforeAutospacing="0" w:after="0" w:afterAutospacing="0"/>
        <w:ind w:left="3600"/>
        <w:textAlignment w:val="baseline"/>
        <w:rPr>
          <w:rFonts w:ascii="Calibri" w:hAnsi="Calibri" w:cs="Calibri"/>
          <w:sz w:val="22"/>
          <w:szCs w:val="22"/>
        </w:rPr>
      </w:pPr>
      <w:r>
        <w:rPr>
          <w:rFonts w:ascii="Calibri" w:hAnsi="Calibri" w:cs="Calibri"/>
          <w:sz w:val="22"/>
          <w:szCs w:val="22"/>
        </w:rPr>
        <w:t xml:space="preserve">(AM) </w:t>
      </w:r>
      <w:hyperlink w:history="1" r:id="rId361">
        <w:r w:rsidRPr="009A7E02">
          <w:rPr>
            <w:rStyle w:val="Hyperlink"/>
            <w:rFonts w:ascii="Calibri" w:hAnsi="Calibri" w:cs="Calibri"/>
            <w:sz w:val="22"/>
            <w:szCs w:val="22"/>
          </w:rPr>
          <w:t>FID8 [Ticket Notes]</w:t>
        </w:r>
      </w:hyperlink>
      <w:r>
        <w:rPr>
          <w:rFonts w:ascii="Calibri" w:hAnsi="Calibri" w:cs="Calibri"/>
          <w:sz w:val="22"/>
          <w:szCs w:val="22"/>
        </w:rPr>
        <w:t xml:space="preserve"> </w:t>
      </w:r>
    </w:p>
    <w:p w:rsidR="00642A06" w:rsidP="00642A06" w:rsidRDefault="00642A06" w14:paraId="5FAB99F3" w14:textId="77777777">
      <w:pPr>
        <w:pStyle w:val="paragraph"/>
        <w:spacing w:before="0" w:beforeAutospacing="0" w:after="0" w:afterAutospacing="0"/>
        <w:ind w:left="3600"/>
        <w:textAlignment w:val="baseline"/>
        <w:rPr>
          <w:rStyle w:val="normaltextrun"/>
          <w:rFonts w:asciiTheme="minorHAnsi" w:hAnsiTheme="minorHAnsi" w:eastAsiaTheme="majorEastAsia"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362">
        <w:r w:rsidRPr="00305EA7">
          <w:rPr>
            <w:rStyle w:val="Hyperlink"/>
            <w:rFonts w:asciiTheme="minorHAnsi" w:hAnsiTheme="minorHAnsi" w:cstheme="minorHAnsi"/>
            <w:sz w:val="22"/>
            <w:szCs w:val="22"/>
          </w:rPr>
          <w:t>FID174 [Hauler Contact Name] </w:t>
        </w:r>
      </w:hyperlink>
    </w:p>
    <w:p w:rsidRPr="006C0A4C" w:rsidR="00642A06" w:rsidP="00642A06" w:rsidRDefault="00642A06" w14:paraId="553DD91E" w14:textId="77777777">
      <w:pPr>
        <w:pStyle w:val="paragraph"/>
        <w:spacing w:before="0" w:beforeAutospacing="0" w:after="0" w:afterAutospacing="0"/>
        <w:ind w:left="720" w:firstLine="720"/>
        <w:textAlignment w:val="baseline"/>
        <w:rPr>
          <w:rFonts w:asciiTheme="minorHAnsi" w:hAnsiTheme="minorHAnsi" w:cstheme="minorHAnsi"/>
          <w:sz w:val="18"/>
          <w:szCs w:val="18"/>
        </w:rPr>
      </w:pPr>
      <w:r w:rsidRPr="006C0A4C">
        <w:rPr>
          <w:rStyle w:val="eop"/>
          <w:rFonts w:asciiTheme="minorHAnsi" w:hAnsiTheme="minorHAnsi" w:cstheme="minorHAnsi"/>
          <w:sz w:val="22"/>
          <w:szCs w:val="22"/>
        </w:rPr>
        <w:t> </w:t>
      </w:r>
    </w:p>
    <w:p w:rsidRPr="006C0A4C" w:rsidR="00642A06" w:rsidP="00642A06" w:rsidRDefault="00642A06" w14:paraId="40BF2592" w14:textId="77777777">
      <w:pPr>
        <w:pStyle w:val="Heading6"/>
        <w:ind w:firstLine="720"/>
        <w:rPr>
          <w:color w:val="CA6D07"/>
          <w:sz w:val="18"/>
          <w:szCs w:val="18"/>
        </w:rPr>
      </w:pPr>
      <w:r>
        <w:rPr>
          <w:rStyle w:val="normaltextrun"/>
          <w:rFonts w:asciiTheme="minorHAnsi" w:hAnsiTheme="minorHAnsi" w:cstheme="minorHAnsi"/>
          <w:b/>
          <w:bCs/>
          <w:u w:val="single"/>
        </w:rPr>
        <w:t xml:space="preserve">(AM) </w:t>
      </w:r>
      <w:r w:rsidRPr="006C0A4C">
        <w:rPr>
          <w:rStyle w:val="normaltextrun"/>
          <w:rFonts w:asciiTheme="minorHAnsi" w:hAnsiTheme="minorHAnsi" w:cstheme="minorHAnsi"/>
          <w:b/>
          <w:bCs/>
          <w:u w:val="single"/>
        </w:rPr>
        <w:t>Information Request</w:t>
      </w:r>
      <w:r w:rsidRPr="006C0A4C">
        <w:rPr>
          <w:rStyle w:val="eop"/>
          <w:rFonts w:asciiTheme="minorHAnsi" w:hAnsiTheme="minorHAnsi" w:cstheme="minorHAnsi"/>
        </w:rPr>
        <w:t> </w:t>
      </w:r>
    </w:p>
    <w:p w:rsidRPr="006C0A4C" w:rsidR="00642A06" w:rsidP="00642A06" w:rsidRDefault="00642A06" w14:paraId="00112B6F" w14:textId="77777777">
      <w:pPr>
        <w:pStyle w:val="paragraph"/>
        <w:spacing w:before="0" w:beforeAutospacing="0" w:after="0" w:afterAutospacing="0"/>
        <w:ind w:firstLine="720"/>
        <w:textAlignment w:val="baseline"/>
        <w:rPr>
          <w:rFonts w:asciiTheme="minorHAnsi" w:hAnsiTheme="minorHAnsi" w:cstheme="minorHAnsi"/>
          <w:sz w:val="18"/>
          <w:szCs w:val="18"/>
        </w:rPr>
      </w:pPr>
      <w:r w:rsidRPr="006C0A4C">
        <w:rPr>
          <w:rStyle w:val="normaltextrun"/>
          <w:rFonts w:asciiTheme="minorHAnsi" w:hAnsiTheme="minorHAnsi" w:eastAsiaTheme="majorEastAsia" w:cstheme="minorHAnsi"/>
          <w:sz w:val="22"/>
          <w:szCs w:val="22"/>
        </w:rPr>
        <w:t>Request for various types of Information Request of a Product.</w:t>
      </w:r>
      <w:r w:rsidRPr="006C0A4C">
        <w:rPr>
          <w:rStyle w:val="eop"/>
          <w:rFonts w:asciiTheme="minorHAnsi" w:hAnsiTheme="minorHAnsi" w:cstheme="minorHAnsi"/>
          <w:sz w:val="22"/>
          <w:szCs w:val="22"/>
        </w:rPr>
        <w:t> </w:t>
      </w:r>
    </w:p>
    <w:p w:rsidRPr="004F213F" w:rsidR="00642A06" w:rsidP="00642A06" w:rsidRDefault="00642A06" w14:paraId="2DBBE930" w14:textId="77777777">
      <w:pPr>
        <w:pStyle w:val="Heading7"/>
        <w:ind w:left="720" w:firstLine="720"/>
        <w:rPr>
          <w:rStyle w:val="normaltextrun"/>
          <w:rFonts w:asciiTheme="minorHAnsi" w:hAnsiTheme="minorHAnsi" w:cstheme="minorHAnsi"/>
          <w:i w:val="0"/>
          <w:iCs w:val="0"/>
        </w:rPr>
      </w:pPr>
      <w:r w:rsidRPr="004F213F">
        <w:rPr>
          <w:rStyle w:val="normaltextrun"/>
          <w:rFonts w:asciiTheme="minorHAnsi" w:hAnsiTheme="minorHAnsi" w:cstheme="minorHAnsi"/>
          <w:i w:val="0"/>
          <w:iCs w:val="0"/>
        </w:rPr>
        <w:t xml:space="preserve">Form Rules: </w:t>
      </w:r>
    </w:p>
    <w:p w:rsidRPr="006C0A4C" w:rsidR="00642A06" w:rsidP="00642A06" w:rsidRDefault="00642A06" w14:paraId="1CEDA232" w14:textId="77777777">
      <w:pPr>
        <w:pStyle w:val="paragraph"/>
        <w:spacing w:before="0" w:beforeAutospacing="0" w:after="0" w:afterAutospacing="0"/>
        <w:ind w:left="1440" w:firstLine="720"/>
        <w:textAlignment w:val="baseline"/>
        <w:rPr>
          <w:rFonts w:asciiTheme="minorHAnsi" w:hAnsiTheme="minorHAnsi" w:cstheme="minorHAnsi"/>
          <w:sz w:val="18"/>
          <w:szCs w:val="18"/>
        </w:rPr>
      </w:pPr>
      <w:r w:rsidRPr="006C0A4C">
        <w:rPr>
          <w:rStyle w:val="normaltextrun"/>
          <w:rFonts w:asciiTheme="minorHAnsi" w:hAnsiTheme="minorHAnsi" w:eastAsiaTheme="majorEastAsia" w:cstheme="minorHAnsi"/>
          <w:color w:val="808080"/>
          <w:sz w:val="22"/>
          <w:szCs w:val="22"/>
        </w:rPr>
        <w:t>#35</w:t>
      </w:r>
      <w:r>
        <w:rPr>
          <w:rStyle w:val="scxw149224347"/>
          <w:rFonts w:asciiTheme="minorHAnsi" w:hAnsiTheme="minorHAnsi" w:eastAsiaTheme="majorEastAsia" w:cstheme="minorHAnsi"/>
          <w:color w:val="808080"/>
          <w:sz w:val="22"/>
          <w:szCs w:val="22"/>
        </w:rPr>
        <w:t>,</w:t>
      </w:r>
      <w:r w:rsidRPr="006C0A4C">
        <w:rPr>
          <w:rStyle w:val="normaltextrun"/>
          <w:rFonts w:asciiTheme="minorHAnsi" w:hAnsiTheme="minorHAnsi" w:eastAsiaTheme="majorEastAsia" w:cstheme="minorHAnsi"/>
          <w:color w:val="808080"/>
          <w:sz w:val="22"/>
          <w:szCs w:val="22"/>
        </w:rPr>
        <w:t>36</w:t>
      </w:r>
      <w:r>
        <w:rPr>
          <w:rStyle w:val="eop"/>
          <w:rFonts w:asciiTheme="minorHAnsi" w:hAnsiTheme="minorHAnsi" w:cstheme="minorHAnsi"/>
          <w:color w:val="808080"/>
          <w:sz w:val="22"/>
          <w:szCs w:val="22"/>
        </w:rPr>
        <w:t>,</w:t>
      </w:r>
      <w:r w:rsidRPr="006C0A4C">
        <w:rPr>
          <w:rStyle w:val="normaltextrun"/>
          <w:rFonts w:asciiTheme="minorHAnsi" w:hAnsiTheme="minorHAnsi" w:eastAsiaTheme="majorEastAsia" w:cstheme="minorHAnsi"/>
          <w:color w:val="808080"/>
          <w:sz w:val="22"/>
          <w:szCs w:val="22"/>
        </w:rPr>
        <w:t>37</w:t>
      </w:r>
      <w:r w:rsidRPr="006C0A4C">
        <w:rPr>
          <w:rStyle w:val="eop"/>
          <w:rFonts w:asciiTheme="minorHAnsi" w:hAnsiTheme="minorHAnsi" w:cstheme="minorHAnsi"/>
          <w:color w:val="808080"/>
          <w:sz w:val="22"/>
          <w:szCs w:val="22"/>
        </w:rPr>
        <w:t> </w:t>
      </w:r>
    </w:p>
    <w:p w:rsidRPr="00C80544" w:rsidR="00642A06" w:rsidP="00642A06" w:rsidRDefault="00642A06" w14:paraId="63740B6A" w14:textId="77777777">
      <w:pPr>
        <w:pStyle w:val="Heading7"/>
        <w:ind w:left="720" w:firstLine="720"/>
        <w:rPr>
          <w:rFonts w:asciiTheme="minorHAnsi" w:hAnsiTheme="minorHAnsi" w:cstheme="minorHAnsi"/>
          <w:i w:val="0"/>
          <w:iCs w:val="0"/>
        </w:rPr>
      </w:pPr>
      <w:r w:rsidRPr="00C80544">
        <w:rPr>
          <w:rStyle w:val="normaltextrun"/>
          <w:rFonts w:asciiTheme="minorHAnsi" w:hAnsiTheme="minorHAnsi" w:cstheme="minorHAnsi"/>
          <w:i w:val="0"/>
          <w:iCs w:val="0"/>
        </w:rPr>
        <w:t xml:space="preserve">(AM) </w:t>
      </w:r>
      <w:hyperlink w:tgtFrame="_blank" w:history="1" r:id="rId363">
        <w:r w:rsidRPr="00C80544">
          <w:rPr>
            <w:rStyle w:val="normaltextrun"/>
            <w:rFonts w:asciiTheme="minorHAnsi" w:hAnsiTheme="minorHAnsi" w:cstheme="minorHAnsi"/>
            <w:i w:val="0"/>
            <w:iCs w:val="0"/>
            <w:color w:val="F79121"/>
            <w:u w:val="single"/>
          </w:rPr>
          <w:t>FID287 [Information Request Type]</w:t>
        </w:r>
      </w:hyperlink>
      <w:r w:rsidRPr="00C80544">
        <w:rPr>
          <w:rStyle w:val="eop"/>
          <w:rFonts w:asciiTheme="minorHAnsi" w:hAnsiTheme="minorHAnsi" w:cstheme="minorHAnsi"/>
          <w:i w:val="0"/>
          <w:iCs w:val="0"/>
        </w:rPr>
        <w:t>:</w:t>
      </w:r>
    </w:p>
    <w:p w:rsidRPr="00C80544" w:rsidR="00642A06" w:rsidP="00642A06" w:rsidRDefault="00642A06" w14:paraId="75E6C4A3" w14:textId="77777777">
      <w:pPr>
        <w:pStyle w:val="Heading8"/>
        <w:numPr>
          <w:ilvl w:val="3"/>
          <w:numId w:val="4"/>
        </w:numPr>
        <w:rPr>
          <w:color w:val="auto"/>
        </w:rPr>
      </w:pPr>
      <w:r w:rsidRPr="00C80544">
        <w:rPr>
          <w:rStyle w:val="normaltextrun"/>
          <w:rFonts w:asciiTheme="minorHAnsi" w:hAnsiTheme="minorHAnsi" w:cstheme="minorHAnsi"/>
          <w:color w:val="auto"/>
          <w:sz w:val="22"/>
          <w:szCs w:val="22"/>
        </w:rPr>
        <w:t>(AM) Verify Service Day</w:t>
      </w:r>
      <w:r w:rsidRPr="00C80544">
        <w:rPr>
          <w:rStyle w:val="eop"/>
          <w:rFonts w:asciiTheme="minorHAnsi" w:hAnsiTheme="minorHAnsi" w:cstheme="minorHAnsi"/>
          <w:color w:val="auto"/>
          <w:sz w:val="22"/>
          <w:szCs w:val="22"/>
        </w:rPr>
        <w:t> </w:t>
      </w:r>
    </w:p>
    <w:p w:rsidR="00642A06" w:rsidP="00642A06" w:rsidRDefault="00642A06" w14:paraId="311286F8" w14:textId="77777777">
      <w:pPr>
        <w:pStyle w:val="paragraph"/>
        <w:spacing w:before="0" w:beforeAutospacing="0" w:after="0" w:afterAutospacing="0"/>
        <w:ind w:left="3240" w:firstLine="360"/>
        <w:textAlignment w:val="baseline"/>
        <w:rPr>
          <w:rStyle w:val="normaltextrun"/>
          <w:rFonts w:asciiTheme="minorHAnsi" w:hAnsiTheme="minorHAnsi" w:eastAsiaTheme="majorEastAsia"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364">
        <w:r w:rsidRPr="00305EA7">
          <w:rPr>
            <w:rStyle w:val="Hyperlink"/>
            <w:rFonts w:asciiTheme="minorHAnsi" w:hAnsiTheme="minorHAnsi" w:cstheme="minorHAnsi"/>
            <w:sz w:val="22"/>
            <w:szCs w:val="22"/>
          </w:rPr>
          <w:t>FID174 [Hauler Contact Name] </w:t>
        </w:r>
      </w:hyperlink>
    </w:p>
    <w:p w:rsidR="00642A06" w:rsidP="00642A06" w:rsidRDefault="00642A06" w14:paraId="2ED0A559" w14:textId="77777777">
      <w:pPr>
        <w:pStyle w:val="paragraph"/>
        <w:spacing w:before="0" w:beforeAutospacing="0" w:after="0" w:afterAutospacing="0"/>
        <w:ind w:left="2880" w:firstLine="720"/>
        <w:textAlignment w:val="baseline"/>
        <w:rPr>
          <w:rStyle w:val="eop"/>
          <w:rFonts w:asciiTheme="minorHAnsi" w:hAnsiTheme="minorHAnsi" w:cstheme="minorHAnsi"/>
          <w:color w:val="000000"/>
          <w:sz w:val="22"/>
          <w:szCs w:val="22"/>
        </w:rPr>
      </w:pPr>
      <w:r w:rsidRPr="00BB7720">
        <w:rPr>
          <w:rStyle w:val="normaltextrun"/>
          <w:rFonts w:asciiTheme="minorHAnsi" w:hAnsiTheme="minorHAnsi" w:eastAsiaTheme="majorEastAsia" w:cstheme="minorHAnsi"/>
          <w:color w:val="000000"/>
          <w:sz w:val="22"/>
          <w:szCs w:val="22"/>
          <w:highlight w:val="yellow"/>
        </w:rPr>
        <w:t>Improvement: Add drop down with multiple choice options for dates</w:t>
      </w:r>
      <w:r w:rsidRPr="006C0A4C">
        <w:rPr>
          <w:rStyle w:val="eop"/>
          <w:rFonts w:asciiTheme="minorHAnsi" w:hAnsiTheme="minorHAnsi" w:cstheme="minorHAnsi"/>
          <w:color w:val="000000"/>
          <w:sz w:val="22"/>
          <w:szCs w:val="22"/>
        </w:rPr>
        <w:t> </w:t>
      </w:r>
    </w:p>
    <w:p w:rsidRPr="00C80544" w:rsidR="00DF7398" w:rsidP="00DF7398" w:rsidRDefault="00DF7398" w14:paraId="1991B4E7" w14:textId="1B209D00">
      <w:pPr>
        <w:pStyle w:val="Heading8"/>
        <w:numPr>
          <w:ilvl w:val="3"/>
          <w:numId w:val="4"/>
        </w:numPr>
        <w:tabs>
          <w:tab w:val="clear" w:pos="2880"/>
        </w:tabs>
        <w:rPr>
          <w:color w:val="auto"/>
        </w:rPr>
      </w:pPr>
      <w:r w:rsidRPr="00C80544">
        <w:rPr>
          <w:rStyle w:val="normaltextrun"/>
          <w:rFonts w:asciiTheme="minorHAnsi" w:hAnsiTheme="minorHAnsi" w:cstheme="minorHAnsi"/>
          <w:color w:val="auto"/>
          <w:sz w:val="22"/>
          <w:szCs w:val="22"/>
        </w:rPr>
        <w:t xml:space="preserve">(AM) </w:t>
      </w:r>
      <w:r w:rsidR="00737A39">
        <w:rPr>
          <w:rStyle w:val="normaltextrun"/>
          <w:rFonts w:asciiTheme="minorHAnsi" w:hAnsiTheme="minorHAnsi" w:cstheme="minorHAnsi"/>
          <w:color w:val="auto"/>
          <w:sz w:val="22"/>
          <w:szCs w:val="22"/>
        </w:rPr>
        <w:t>Contamination/Restricted Items Check</w:t>
      </w:r>
      <w:r w:rsidRPr="00C80544">
        <w:rPr>
          <w:rStyle w:val="eop"/>
          <w:rFonts w:asciiTheme="minorHAnsi" w:hAnsiTheme="minorHAnsi" w:cstheme="minorHAnsi"/>
          <w:color w:val="auto"/>
          <w:sz w:val="22"/>
          <w:szCs w:val="22"/>
        </w:rPr>
        <w:t> </w:t>
      </w:r>
    </w:p>
    <w:p w:rsidRPr="00DF7398" w:rsidR="00DF7398" w:rsidP="00DF7398" w:rsidRDefault="00DF7398" w14:paraId="61B8FD84" w14:textId="04A20F69">
      <w:pPr>
        <w:pStyle w:val="paragraph"/>
        <w:spacing w:before="0" w:beforeAutospacing="0" w:after="0" w:afterAutospacing="0"/>
        <w:ind w:left="3240" w:firstLine="360"/>
        <w:textAlignment w:val="baseline"/>
        <w:rPr>
          <w:rFonts w:asciiTheme="minorHAnsi" w:hAnsiTheme="minorHAnsi" w:eastAsiaTheme="majorEastAsia"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365">
        <w:r w:rsidRPr="00305EA7">
          <w:rPr>
            <w:rStyle w:val="Hyperlink"/>
            <w:rFonts w:asciiTheme="minorHAnsi" w:hAnsiTheme="minorHAnsi" w:cstheme="minorHAnsi"/>
            <w:sz w:val="22"/>
            <w:szCs w:val="22"/>
          </w:rPr>
          <w:t>FID174 [Hauler Contact Name] </w:t>
        </w:r>
      </w:hyperlink>
    </w:p>
    <w:p w:rsidRPr="00C80544" w:rsidR="00642A06" w:rsidP="00642A06" w:rsidRDefault="00642A06" w14:paraId="1564053A" w14:textId="77777777">
      <w:pPr>
        <w:pStyle w:val="Heading8"/>
        <w:numPr>
          <w:ilvl w:val="3"/>
          <w:numId w:val="4"/>
        </w:numPr>
        <w:rPr>
          <w:color w:val="auto"/>
        </w:rPr>
      </w:pPr>
      <w:r w:rsidRPr="00C80544">
        <w:rPr>
          <w:rStyle w:val="normaltextrun"/>
          <w:rFonts w:asciiTheme="minorHAnsi" w:hAnsiTheme="minorHAnsi" w:cstheme="minorHAnsi"/>
          <w:color w:val="auto"/>
          <w:sz w:val="22"/>
          <w:szCs w:val="22"/>
        </w:rPr>
        <w:t>(AM) Undocumented activity check</w:t>
      </w:r>
      <w:r w:rsidRPr="00C80544">
        <w:rPr>
          <w:rStyle w:val="eop"/>
          <w:rFonts w:asciiTheme="minorHAnsi" w:hAnsiTheme="minorHAnsi" w:cstheme="minorHAnsi"/>
          <w:color w:val="auto"/>
          <w:sz w:val="22"/>
          <w:szCs w:val="22"/>
        </w:rPr>
        <w:t> </w:t>
      </w:r>
    </w:p>
    <w:p w:rsidR="00642A06" w:rsidP="00642A06" w:rsidRDefault="00642A06" w14:paraId="392936E5" w14:textId="77777777">
      <w:pPr>
        <w:pStyle w:val="paragraph"/>
        <w:spacing w:before="0" w:beforeAutospacing="0" w:after="0" w:afterAutospacing="0"/>
        <w:ind w:left="3240" w:firstLine="360"/>
        <w:textAlignment w:val="baseline"/>
        <w:rPr>
          <w:rStyle w:val="normaltextrun"/>
          <w:rFonts w:asciiTheme="minorHAnsi" w:hAnsiTheme="minorHAnsi" w:eastAsiaTheme="majorEastAsia"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366">
        <w:r w:rsidRPr="00305EA7">
          <w:rPr>
            <w:rStyle w:val="Hyperlink"/>
            <w:rFonts w:asciiTheme="minorHAnsi" w:hAnsiTheme="minorHAnsi" w:cstheme="minorHAnsi"/>
            <w:sz w:val="22"/>
            <w:szCs w:val="22"/>
          </w:rPr>
          <w:t>FID174 [Hauler Contact Name] </w:t>
        </w:r>
      </w:hyperlink>
    </w:p>
    <w:p w:rsidRPr="00002BFD" w:rsidR="00642A06" w:rsidP="00642A06" w:rsidRDefault="00642A06" w14:paraId="7D2BCB33" w14:textId="77777777">
      <w:pPr>
        <w:pStyle w:val="Heading8"/>
        <w:numPr>
          <w:ilvl w:val="3"/>
          <w:numId w:val="4"/>
        </w:numPr>
        <w:rPr>
          <w:color w:val="auto"/>
        </w:rPr>
      </w:pPr>
      <w:r w:rsidRPr="00002BFD">
        <w:rPr>
          <w:rStyle w:val="normaltextrun"/>
          <w:rFonts w:asciiTheme="minorHAnsi" w:hAnsiTheme="minorHAnsi" w:cstheme="minorHAnsi"/>
          <w:color w:val="auto"/>
          <w:sz w:val="22"/>
          <w:szCs w:val="22"/>
        </w:rPr>
        <w:t>(AM) Request Diversion Report</w:t>
      </w:r>
      <w:r w:rsidRPr="00002BFD">
        <w:rPr>
          <w:rStyle w:val="eop"/>
          <w:rFonts w:asciiTheme="minorHAnsi" w:hAnsiTheme="minorHAnsi" w:cstheme="minorHAnsi"/>
          <w:color w:val="auto"/>
          <w:sz w:val="22"/>
          <w:szCs w:val="22"/>
        </w:rPr>
        <w:t> </w:t>
      </w:r>
    </w:p>
    <w:p w:rsidR="00642A06" w:rsidP="00642A06" w:rsidRDefault="00642A06" w14:paraId="141F65D5" w14:textId="77777777">
      <w:pPr>
        <w:pStyle w:val="paragraph"/>
        <w:spacing w:before="0" w:beforeAutospacing="0" w:after="0" w:afterAutospacing="0"/>
        <w:ind w:left="3600"/>
        <w:textAlignment w:val="baseline"/>
        <w:rPr>
          <w:rStyle w:val="normaltextrun"/>
          <w:rFonts w:asciiTheme="minorHAnsi" w:hAnsiTheme="minorHAnsi" w:eastAsiaTheme="majorEastAsia"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367">
        <w:r w:rsidRPr="00305EA7">
          <w:rPr>
            <w:rStyle w:val="Hyperlink"/>
            <w:rFonts w:asciiTheme="minorHAnsi" w:hAnsiTheme="minorHAnsi" w:cstheme="minorHAnsi"/>
            <w:sz w:val="22"/>
            <w:szCs w:val="22"/>
          </w:rPr>
          <w:t>FID174 [Hauler Contact Name] </w:t>
        </w:r>
      </w:hyperlink>
    </w:p>
    <w:p w:rsidR="00642A06" w:rsidP="00642A06" w:rsidRDefault="00642A06" w14:paraId="13924B10" w14:textId="77777777">
      <w:pPr>
        <w:pStyle w:val="paragraph"/>
        <w:spacing w:before="0" w:beforeAutospacing="0" w:after="0" w:afterAutospacing="0"/>
        <w:ind w:left="3600"/>
        <w:textAlignment w:val="baseline"/>
        <w:rPr>
          <w:rStyle w:val="eop"/>
          <w:rFonts w:asciiTheme="minorHAnsi" w:hAnsiTheme="minorHAnsi"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368">
        <w:r w:rsidRPr="008542A9">
          <w:rPr>
            <w:rStyle w:val="Hyperlink"/>
            <w:rFonts w:asciiTheme="minorHAnsi" w:hAnsiTheme="minorHAnsi" w:cstheme="minorHAnsi"/>
            <w:sz w:val="22"/>
            <w:szCs w:val="22"/>
          </w:rPr>
          <w:t>FID335 [Confirmed Availability Date] </w:t>
        </w:r>
      </w:hyperlink>
    </w:p>
    <w:p w:rsidRPr="00002BFD" w:rsidR="00642A06" w:rsidP="00642A06" w:rsidRDefault="00642A06" w14:paraId="6E565E81" w14:textId="77777777">
      <w:pPr>
        <w:pStyle w:val="Heading8"/>
        <w:numPr>
          <w:ilvl w:val="3"/>
          <w:numId w:val="4"/>
        </w:numPr>
        <w:rPr>
          <w:color w:val="auto"/>
        </w:rPr>
      </w:pPr>
      <w:r w:rsidRPr="00002BFD">
        <w:rPr>
          <w:rStyle w:val="normaltextrun"/>
          <w:rFonts w:asciiTheme="minorHAnsi" w:hAnsiTheme="minorHAnsi" w:cstheme="minorHAnsi"/>
          <w:color w:val="auto"/>
          <w:sz w:val="22"/>
          <w:szCs w:val="22"/>
        </w:rPr>
        <w:t>(AM) Other (Please Describe)</w:t>
      </w:r>
      <w:r w:rsidRPr="00002BFD">
        <w:rPr>
          <w:rStyle w:val="eop"/>
          <w:rFonts w:asciiTheme="minorHAnsi" w:hAnsiTheme="minorHAnsi" w:cstheme="minorHAnsi"/>
          <w:color w:val="auto"/>
          <w:sz w:val="22"/>
          <w:szCs w:val="22"/>
        </w:rPr>
        <w:t> </w:t>
      </w:r>
    </w:p>
    <w:p w:rsidRPr="006C0A4C" w:rsidR="00642A06" w:rsidP="00642A06" w:rsidRDefault="00642A06" w14:paraId="027475D3" w14:textId="77777777">
      <w:pPr>
        <w:pStyle w:val="paragraph"/>
        <w:spacing w:before="0" w:beforeAutospacing="0" w:after="0" w:afterAutospacing="0"/>
        <w:ind w:left="2880" w:firstLine="720"/>
        <w:textAlignment w:val="baseline"/>
        <w:rPr>
          <w:rFonts w:asciiTheme="minorHAnsi" w:hAnsiTheme="minorHAnsi" w:cstheme="minorHAnsi"/>
          <w:sz w:val="22"/>
          <w:szCs w:val="22"/>
        </w:rPr>
      </w:pPr>
      <w:r>
        <w:rPr>
          <w:rStyle w:val="normaltextrun"/>
          <w:rFonts w:asciiTheme="minorHAnsi" w:hAnsiTheme="minorHAnsi" w:eastAsiaTheme="majorEastAsia" w:cstheme="minorHAnsi"/>
          <w:color w:val="000000"/>
          <w:sz w:val="22"/>
          <w:szCs w:val="22"/>
        </w:rPr>
        <w:t xml:space="preserve">(AM) </w:t>
      </w:r>
      <w:hyperlink w:history="1" r:id="rId369">
        <w:r w:rsidRPr="00F0282F">
          <w:rPr>
            <w:rStyle w:val="Hyperlink"/>
            <w:rFonts w:asciiTheme="minorHAnsi" w:hAnsiTheme="minorHAnsi" w:cstheme="minorHAnsi"/>
            <w:sz w:val="22"/>
            <w:szCs w:val="22"/>
          </w:rPr>
          <w:t>FID288 [Information Request Other]</w:t>
        </w:r>
      </w:hyperlink>
    </w:p>
    <w:p w:rsidR="00642A06" w:rsidP="00642A06" w:rsidRDefault="00642A06" w14:paraId="48D8D5FA" w14:textId="77777777">
      <w:pPr>
        <w:pStyle w:val="paragraph"/>
        <w:spacing w:before="0" w:beforeAutospacing="0" w:after="0" w:afterAutospacing="0"/>
        <w:ind w:left="3240" w:firstLine="360"/>
        <w:textAlignment w:val="baseline"/>
        <w:rPr>
          <w:rStyle w:val="Hyperlink"/>
          <w:rFonts w:asciiTheme="minorHAnsi" w:hAnsiTheme="minorHAnsi" w:cstheme="minorHAnsi"/>
          <w:sz w:val="22"/>
          <w:szCs w:val="22"/>
        </w:rPr>
      </w:pPr>
      <w:r>
        <w:rPr>
          <w:rStyle w:val="normaltextrun"/>
          <w:rFonts w:asciiTheme="minorHAnsi" w:hAnsiTheme="minorHAnsi" w:eastAsiaTheme="majorEastAsia" w:cstheme="minorHAnsi"/>
          <w:color w:val="000000"/>
          <w:sz w:val="22"/>
          <w:szCs w:val="22"/>
        </w:rPr>
        <w:t xml:space="preserve">(FT) </w:t>
      </w:r>
      <w:hyperlink w:history="1" r:id="rId370">
        <w:r w:rsidRPr="00305EA7">
          <w:rPr>
            <w:rStyle w:val="Hyperlink"/>
            <w:rFonts w:asciiTheme="minorHAnsi" w:hAnsiTheme="minorHAnsi" w:cstheme="minorHAnsi"/>
            <w:sz w:val="22"/>
            <w:szCs w:val="22"/>
          </w:rPr>
          <w:t>FID174 [Hauler Contact Name] </w:t>
        </w:r>
      </w:hyperlink>
    </w:p>
    <w:p w:rsidRPr="006C0A4C" w:rsidR="00750BD1" w:rsidP="00750BD1" w:rsidRDefault="00750BD1" w14:paraId="7838FAAA" w14:textId="22086F3D">
      <w:pPr>
        <w:pStyle w:val="Heading6"/>
        <w:ind w:firstLine="720"/>
        <w:rPr>
          <w:color w:val="CA6D07"/>
          <w:sz w:val="18"/>
          <w:szCs w:val="18"/>
        </w:rPr>
      </w:pPr>
      <w:r>
        <w:rPr>
          <w:rStyle w:val="normaltextrun"/>
          <w:rFonts w:asciiTheme="minorHAnsi" w:hAnsiTheme="minorHAnsi" w:cstheme="minorHAnsi"/>
          <w:b/>
          <w:bCs/>
          <w:u w:val="single"/>
        </w:rPr>
        <w:t xml:space="preserve">(AM) </w:t>
      </w:r>
      <w:r>
        <w:rPr>
          <w:rStyle w:val="normaltextrun"/>
          <w:rFonts w:asciiTheme="minorHAnsi" w:hAnsiTheme="minorHAnsi" w:cstheme="minorHAnsi"/>
          <w:b/>
          <w:bCs/>
          <w:u w:val="single"/>
        </w:rPr>
        <w:t>Scheduled Service Change Request</w:t>
      </w:r>
      <w:r w:rsidRPr="006C0A4C">
        <w:rPr>
          <w:rStyle w:val="eop"/>
          <w:rFonts w:asciiTheme="minorHAnsi" w:hAnsiTheme="minorHAnsi" w:cstheme="minorHAnsi"/>
        </w:rPr>
        <w:t> </w:t>
      </w:r>
    </w:p>
    <w:p w:rsidRPr="006C0A4C" w:rsidR="00750BD1" w:rsidP="00750BD1" w:rsidRDefault="00750BD1" w14:paraId="3CF53F00" w14:textId="113BD913">
      <w:pPr>
        <w:pStyle w:val="paragraph"/>
        <w:spacing w:before="0" w:beforeAutospacing="0" w:after="0" w:afterAutospacing="0"/>
        <w:ind w:firstLine="720"/>
        <w:textAlignment w:val="baseline"/>
        <w:rPr>
          <w:rFonts w:asciiTheme="minorHAnsi" w:hAnsiTheme="minorHAnsi" w:cstheme="minorHAnsi"/>
          <w:sz w:val="18"/>
          <w:szCs w:val="18"/>
        </w:rPr>
      </w:pPr>
      <w:r w:rsidRPr="006C0A4C">
        <w:rPr>
          <w:rStyle w:val="normaltextrun"/>
          <w:rFonts w:asciiTheme="minorHAnsi" w:hAnsiTheme="minorHAnsi" w:eastAsiaTheme="majorEastAsia" w:cstheme="minorHAnsi"/>
          <w:sz w:val="22"/>
          <w:szCs w:val="22"/>
        </w:rPr>
        <w:t xml:space="preserve">Request </w:t>
      </w:r>
      <w:r w:rsidR="00270DDE">
        <w:rPr>
          <w:rStyle w:val="normaltextrun"/>
          <w:rFonts w:asciiTheme="minorHAnsi" w:hAnsiTheme="minorHAnsi" w:eastAsiaTheme="majorEastAsia" w:cstheme="minorHAnsi"/>
          <w:sz w:val="22"/>
          <w:szCs w:val="22"/>
        </w:rPr>
        <w:t>to change the scheduled date of a service.</w:t>
      </w:r>
      <w:r w:rsidRPr="006C0A4C">
        <w:rPr>
          <w:rStyle w:val="eop"/>
          <w:rFonts w:asciiTheme="minorHAnsi" w:hAnsiTheme="minorHAnsi" w:cstheme="minorHAnsi"/>
          <w:sz w:val="22"/>
          <w:szCs w:val="22"/>
        </w:rPr>
        <w:t> </w:t>
      </w:r>
    </w:p>
    <w:p w:rsidRPr="004F213F" w:rsidR="00750BD1" w:rsidP="00750BD1" w:rsidRDefault="00750BD1" w14:paraId="277EA490" w14:textId="77777777">
      <w:pPr>
        <w:pStyle w:val="Heading7"/>
        <w:ind w:left="720" w:firstLine="720"/>
        <w:rPr>
          <w:rStyle w:val="normaltextrun"/>
          <w:rFonts w:asciiTheme="minorHAnsi" w:hAnsiTheme="minorHAnsi" w:cstheme="minorHAnsi"/>
          <w:i w:val="0"/>
          <w:iCs w:val="0"/>
        </w:rPr>
      </w:pPr>
      <w:r w:rsidRPr="004F213F">
        <w:rPr>
          <w:rStyle w:val="normaltextrun"/>
          <w:rFonts w:asciiTheme="minorHAnsi" w:hAnsiTheme="minorHAnsi" w:cstheme="minorHAnsi"/>
          <w:i w:val="0"/>
          <w:iCs w:val="0"/>
        </w:rPr>
        <w:t xml:space="preserve">Form Rules: </w:t>
      </w:r>
    </w:p>
    <w:p w:rsidRPr="006C0A4C" w:rsidR="00750BD1" w:rsidP="00750BD1" w:rsidRDefault="00750BD1" w14:paraId="407BFFAE" w14:textId="17B853DF">
      <w:pPr>
        <w:pStyle w:val="paragraph"/>
        <w:spacing w:before="0" w:beforeAutospacing="0" w:after="0" w:afterAutospacing="0"/>
        <w:ind w:left="1440" w:firstLine="720"/>
        <w:textAlignment w:val="baseline"/>
        <w:rPr>
          <w:rFonts w:asciiTheme="minorHAnsi" w:hAnsiTheme="minorHAnsi" w:cstheme="minorHAnsi"/>
          <w:sz w:val="18"/>
          <w:szCs w:val="18"/>
        </w:rPr>
      </w:pPr>
      <w:r w:rsidRPr="006C0A4C">
        <w:rPr>
          <w:rStyle w:val="normaltextrun"/>
          <w:rFonts w:asciiTheme="minorHAnsi" w:hAnsiTheme="minorHAnsi" w:eastAsiaTheme="majorEastAsia" w:cstheme="minorHAnsi"/>
          <w:color w:val="808080"/>
          <w:sz w:val="22"/>
          <w:szCs w:val="22"/>
        </w:rPr>
        <w:t>#</w:t>
      </w:r>
      <w:r w:rsidR="001A6319">
        <w:rPr>
          <w:rStyle w:val="normaltextrun"/>
          <w:rFonts w:asciiTheme="minorHAnsi" w:hAnsiTheme="minorHAnsi" w:eastAsiaTheme="majorEastAsia" w:cstheme="minorHAnsi"/>
          <w:color w:val="808080"/>
          <w:sz w:val="22"/>
          <w:szCs w:val="22"/>
        </w:rPr>
        <w:t>69</w:t>
      </w:r>
      <w:r w:rsidRPr="006C0A4C">
        <w:rPr>
          <w:rStyle w:val="eop"/>
          <w:rFonts w:asciiTheme="minorHAnsi" w:hAnsiTheme="minorHAnsi" w:cstheme="minorHAnsi"/>
          <w:color w:val="808080"/>
          <w:sz w:val="22"/>
          <w:szCs w:val="22"/>
        </w:rPr>
        <w:t> </w:t>
      </w:r>
    </w:p>
    <w:p w:rsidRPr="00C80544" w:rsidR="00750BD1" w:rsidP="00750BD1" w:rsidRDefault="00750BD1" w14:paraId="700C881B" w14:textId="77777777">
      <w:pPr>
        <w:pStyle w:val="Heading7"/>
        <w:ind w:left="720" w:firstLine="720"/>
        <w:rPr>
          <w:rFonts w:asciiTheme="minorHAnsi" w:hAnsiTheme="minorHAnsi" w:cstheme="minorHAnsi"/>
          <w:i w:val="0"/>
          <w:iCs w:val="0"/>
        </w:rPr>
      </w:pPr>
      <w:r w:rsidRPr="00C80544">
        <w:rPr>
          <w:rStyle w:val="normaltextrun"/>
          <w:rFonts w:asciiTheme="minorHAnsi" w:hAnsiTheme="minorHAnsi" w:cstheme="minorHAnsi"/>
          <w:i w:val="0"/>
          <w:iCs w:val="0"/>
        </w:rPr>
        <w:t xml:space="preserve">(AM) </w:t>
      </w:r>
      <w:hyperlink w:tgtFrame="_blank" w:history="1" r:id="rId371">
        <w:r w:rsidRPr="00C80544">
          <w:rPr>
            <w:rStyle w:val="normaltextrun"/>
            <w:rFonts w:asciiTheme="minorHAnsi" w:hAnsiTheme="minorHAnsi" w:cstheme="minorHAnsi"/>
            <w:i w:val="0"/>
            <w:iCs w:val="0"/>
            <w:color w:val="F79121"/>
            <w:u w:val="single"/>
          </w:rPr>
          <w:t>FID287 [Information Request Type]</w:t>
        </w:r>
      </w:hyperlink>
      <w:r w:rsidRPr="00C80544">
        <w:rPr>
          <w:rStyle w:val="eop"/>
          <w:rFonts w:asciiTheme="minorHAnsi" w:hAnsiTheme="minorHAnsi" w:cstheme="minorHAnsi"/>
          <w:i w:val="0"/>
          <w:iCs w:val="0"/>
        </w:rPr>
        <w:t>:</w:t>
      </w:r>
    </w:p>
    <w:p w:rsidRPr="00C80544" w:rsidR="00750BD1" w:rsidP="00750BD1" w:rsidRDefault="00750BD1" w14:paraId="2BCE621B" w14:textId="77777777">
      <w:pPr>
        <w:pStyle w:val="Heading8"/>
        <w:numPr>
          <w:ilvl w:val="3"/>
          <w:numId w:val="4"/>
        </w:numPr>
        <w:tabs>
          <w:tab w:val="clear" w:pos="2880"/>
        </w:tabs>
        <w:rPr>
          <w:color w:val="auto"/>
        </w:rPr>
      </w:pPr>
      <w:r w:rsidRPr="00C80544">
        <w:rPr>
          <w:rStyle w:val="normaltextrun"/>
          <w:rFonts w:asciiTheme="minorHAnsi" w:hAnsiTheme="minorHAnsi" w:cstheme="minorHAnsi"/>
          <w:color w:val="auto"/>
          <w:sz w:val="22"/>
          <w:szCs w:val="22"/>
        </w:rPr>
        <w:t>(AM) Verify Service Day</w:t>
      </w:r>
      <w:r w:rsidRPr="00C80544">
        <w:rPr>
          <w:rStyle w:val="eop"/>
          <w:rFonts w:asciiTheme="minorHAnsi" w:hAnsiTheme="minorHAnsi" w:cstheme="minorHAnsi"/>
          <w:color w:val="auto"/>
          <w:sz w:val="22"/>
          <w:szCs w:val="22"/>
        </w:rPr>
        <w:t> </w:t>
      </w:r>
    </w:p>
    <w:p w:rsidR="00750BD1" w:rsidP="00750BD1" w:rsidRDefault="00750BD1" w14:paraId="279667AC" w14:textId="77777777">
      <w:pPr>
        <w:pStyle w:val="paragraph"/>
        <w:spacing w:before="0" w:beforeAutospacing="0" w:after="0" w:afterAutospacing="0"/>
        <w:ind w:left="3240" w:firstLine="360"/>
        <w:textAlignment w:val="baseline"/>
        <w:rPr>
          <w:rStyle w:val="normaltextrun"/>
          <w:rFonts w:asciiTheme="minorHAnsi" w:hAnsiTheme="minorHAnsi" w:eastAsiaTheme="majorEastAsia"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372">
        <w:r w:rsidRPr="00305EA7">
          <w:rPr>
            <w:rStyle w:val="Hyperlink"/>
            <w:rFonts w:asciiTheme="minorHAnsi" w:hAnsiTheme="minorHAnsi" w:cstheme="minorHAnsi"/>
            <w:sz w:val="22"/>
            <w:szCs w:val="22"/>
          </w:rPr>
          <w:t>FID174 [Hauler Contact Name] </w:t>
        </w:r>
      </w:hyperlink>
    </w:p>
    <w:p w:rsidRPr="00BB7720" w:rsidR="00750BD1" w:rsidP="00750BD1" w:rsidRDefault="00750BD1" w14:paraId="5013FE5C" w14:textId="77777777">
      <w:pPr>
        <w:pStyle w:val="paragraph"/>
        <w:spacing w:before="0" w:beforeAutospacing="0" w:after="0" w:afterAutospacing="0"/>
        <w:ind w:left="2880" w:firstLine="720"/>
        <w:textAlignment w:val="baseline"/>
        <w:rPr>
          <w:rFonts w:asciiTheme="minorHAnsi" w:hAnsiTheme="minorHAnsi" w:cstheme="minorHAnsi"/>
          <w:sz w:val="22"/>
          <w:szCs w:val="22"/>
        </w:rPr>
      </w:pPr>
      <w:r w:rsidRPr="00BB7720">
        <w:rPr>
          <w:rStyle w:val="normaltextrun"/>
          <w:rFonts w:asciiTheme="minorHAnsi" w:hAnsiTheme="minorHAnsi" w:eastAsiaTheme="majorEastAsia" w:cstheme="minorHAnsi"/>
          <w:color w:val="000000"/>
          <w:sz w:val="22"/>
          <w:szCs w:val="22"/>
          <w:highlight w:val="yellow"/>
        </w:rPr>
        <w:t>Improvement: Add drop down with multiple choice options for dates</w:t>
      </w:r>
      <w:r w:rsidRPr="006C0A4C">
        <w:rPr>
          <w:rStyle w:val="eop"/>
          <w:rFonts w:asciiTheme="minorHAnsi" w:hAnsiTheme="minorHAnsi" w:cstheme="minorHAnsi"/>
          <w:color w:val="000000"/>
          <w:sz w:val="22"/>
          <w:szCs w:val="22"/>
        </w:rPr>
        <w:t> </w:t>
      </w:r>
    </w:p>
    <w:p w:rsidRPr="00C80544" w:rsidR="00750BD1" w:rsidP="00750BD1" w:rsidRDefault="00750BD1" w14:paraId="2A11F733" w14:textId="77777777">
      <w:pPr>
        <w:pStyle w:val="Heading8"/>
        <w:numPr>
          <w:ilvl w:val="3"/>
          <w:numId w:val="4"/>
        </w:numPr>
        <w:tabs>
          <w:tab w:val="clear" w:pos="2880"/>
        </w:tabs>
        <w:rPr>
          <w:color w:val="auto"/>
        </w:rPr>
      </w:pPr>
      <w:r w:rsidRPr="00C80544">
        <w:rPr>
          <w:rStyle w:val="normaltextrun"/>
          <w:rFonts w:asciiTheme="minorHAnsi" w:hAnsiTheme="minorHAnsi" w:cstheme="minorHAnsi"/>
          <w:color w:val="auto"/>
          <w:sz w:val="22"/>
          <w:szCs w:val="22"/>
        </w:rPr>
        <w:t>(AM) Undocumented activity check</w:t>
      </w:r>
      <w:r w:rsidRPr="00C80544">
        <w:rPr>
          <w:rStyle w:val="eop"/>
          <w:rFonts w:asciiTheme="minorHAnsi" w:hAnsiTheme="minorHAnsi" w:cstheme="minorHAnsi"/>
          <w:color w:val="auto"/>
          <w:sz w:val="22"/>
          <w:szCs w:val="22"/>
        </w:rPr>
        <w:t> </w:t>
      </w:r>
    </w:p>
    <w:p w:rsidR="00750BD1" w:rsidP="00750BD1" w:rsidRDefault="00750BD1" w14:paraId="0E4528F6" w14:textId="77777777">
      <w:pPr>
        <w:pStyle w:val="paragraph"/>
        <w:spacing w:before="0" w:beforeAutospacing="0" w:after="0" w:afterAutospacing="0"/>
        <w:ind w:left="3240" w:firstLine="360"/>
        <w:textAlignment w:val="baseline"/>
        <w:rPr>
          <w:rStyle w:val="normaltextrun"/>
          <w:rFonts w:asciiTheme="minorHAnsi" w:hAnsiTheme="minorHAnsi" w:eastAsiaTheme="majorEastAsia"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373">
        <w:r w:rsidRPr="00305EA7">
          <w:rPr>
            <w:rStyle w:val="Hyperlink"/>
            <w:rFonts w:asciiTheme="minorHAnsi" w:hAnsiTheme="minorHAnsi" w:cstheme="minorHAnsi"/>
            <w:sz w:val="22"/>
            <w:szCs w:val="22"/>
          </w:rPr>
          <w:t>FID174 [Hauler Contact Name] </w:t>
        </w:r>
      </w:hyperlink>
    </w:p>
    <w:p w:rsidRPr="00002BFD" w:rsidR="00750BD1" w:rsidP="00750BD1" w:rsidRDefault="00750BD1" w14:paraId="0E411925" w14:textId="77777777">
      <w:pPr>
        <w:pStyle w:val="Heading8"/>
        <w:numPr>
          <w:ilvl w:val="3"/>
          <w:numId w:val="4"/>
        </w:numPr>
        <w:tabs>
          <w:tab w:val="clear" w:pos="2880"/>
        </w:tabs>
        <w:rPr>
          <w:color w:val="auto"/>
        </w:rPr>
      </w:pPr>
      <w:r w:rsidRPr="00002BFD">
        <w:rPr>
          <w:rStyle w:val="normaltextrun"/>
          <w:rFonts w:asciiTheme="minorHAnsi" w:hAnsiTheme="minorHAnsi" w:cstheme="minorHAnsi"/>
          <w:color w:val="auto"/>
          <w:sz w:val="22"/>
          <w:szCs w:val="22"/>
        </w:rPr>
        <w:t>(AM) Request Diversion Report</w:t>
      </w:r>
      <w:r w:rsidRPr="00002BFD">
        <w:rPr>
          <w:rStyle w:val="eop"/>
          <w:rFonts w:asciiTheme="minorHAnsi" w:hAnsiTheme="minorHAnsi" w:cstheme="minorHAnsi"/>
          <w:color w:val="auto"/>
          <w:sz w:val="22"/>
          <w:szCs w:val="22"/>
        </w:rPr>
        <w:t> </w:t>
      </w:r>
    </w:p>
    <w:p w:rsidR="00750BD1" w:rsidP="00750BD1" w:rsidRDefault="00750BD1" w14:paraId="726E679F" w14:textId="77777777">
      <w:pPr>
        <w:pStyle w:val="paragraph"/>
        <w:spacing w:before="0" w:beforeAutospacing="0" w:after="0" w:afterAutospacing="0"/>
        <w:ind w:left="3600"/>
        <w:textAlignment w:val="baseline"/>
        <w:rPr>
          <w:rStyle w:val="normaltextrun"/>
          <w:rFonts w:asciiTheme="minorHAnsi" w:hAnsiTheme="minorHAnsi" w:eastAsiaTheme="majorEastAsia"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374">
        <w:r w:rsidRPr="00305EA7">
          <w:rPr>
            <w:rStyle w:val="Hyperlink"/>
            <w:rFonts w:asciiTheme="minorHAnsi" w:hAnsiTheme="minorHAnsi" w:cstheme="minorHAnsi"/>
            <w:sz w:val="22"/>
            <w:szCs w:val="22"/>
          </w:rPr>
          <w:t>FID174 [Hauler Contact Name] </w:t>
        </w:r>
      </w:hyperlink>
    </w:p>
    <w:p w:rsidR="00750BD1" w:rsidP="00750BD1" w:rsidRDefault="00750BD1" w14:paraId="108A2E09" w14:textId="77777777">
      <w:pPr>
        <w:pStyle w:val="paragraph"/>
        <w:spacing w:before="0" w:beforeAutospacing="0" w:after="0" w:afterAutospacing="0"/>
        <w:ind w:left="3600"/>
        <w:textAlignment w:val="baseline"/>
        <w:rPr>
          <w:rStyle w:val="eop"/>
          <w:rFonts w:asciiTheme="minorHAnsi" w:hAnsiTheme="minorHAnsi"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375">
        <w:r w:rsidRPr="008542A9">
          <w:rPr>
            <w:rStyle w:val="Hyperlink"/>
            <w:rFonts w:asciiTheme="minorHAnsi" w:hAnsiTheme="minorHAnsi" w:cstheme="minorHAnsi"/>
            <w:sz w:val="22"/>
            <w:szCs w:val="22"/>
          </w:rPr>
          <w:t>FID335 [Confirmed Availability Date] </w:t>
        </w:r>
      </w:hyperlink>
    </w:p>
    <w:p w:rsidRPr="00002BFD" w:rsidR="00750BD1" w:rsidP="00750BD1" w:rsidRDefault="00750BD1" w14:paraId="2014B8B5" w14:textId="77777777">
      <w:pPr>
        <w:pStyle w:val="Heading8"/>
        <w:numPr>
          <w:ilvl w:val="3"/>
          <w:numId w:val="4"/>
        </w:numPr>
        <w:tabs>
          <w:tab w:val="clear" w:pos="2880"/>
        </w:tabs>
        <w:rPr>
          <w:color w:val="auto"/>
        </w:rPr>
      </w:pPr>
      <w:r w:rsidRPr="00002BFD">
        <w:rPr>
          <w:rStyle w:val="normaltextrun"/>
          <w:rFonts w:asciiTheme="minorHAnsi" w:hAnsiTheme="minorHAnsi" w:cstheme="minorHAnsi"/>
          <w:color w:val="auto"/>
          <w:sz w:val="22"/>
          <w:szCs w:val="22"/>
        </w:rPr>
        <w:t>(AM) Other (Please Describe)</w:t>
      </w:r>
      <w:r w:rsidRPr="00002BFD">
        <w:rPr>
          <w:rStyle w:val="eop"/>
          <w:rFonts w:asciiTheme="minorHAnsi" w:hAnsiTheme="minorHAnsi" w:cstheme="minorHAnsi"/>
          <w:color w:val="auto"/>
          <w:sz w:val="22"/>
          <w:szCs w:val="22"/>
        </w:rPr>
        <w:t> </w:t>
      </w:r>
    </w:p>
    <w:p w:rsidRPr="006C0A4C" w:rsidR="00750BD1" w:rsidP="00750BD1" w:rsidRDefault="00750BD1" w14:paraId="55FEBC63" w14:textId="77777777">
      <w:pPr>
        <w:pStyle w:val="paragraph"/>
        <w:spacing w:before="0" w:beforeAutospacing="0" w:after="0" w:afterAutospacing="0"/>
        <w:ind w:left="2880" w:firstLine="720"/>
        <w:textAlignment w:val="baseline"/>
        <w:rPr>
          <w:rFonts w:asciiTheme="minorHAnsi" w:hAnsiTheme="minorHAnsi" w:cstheme="minorHAnsi"/>
          <w:sz w:val="22"/>
          <w:szCs w:val="22"/>
        </w:rPr>
      </w:pPr>
      <w:r>
        <w:rPr>
          <w:rStyle w:val="normaltextrun"/>
          <w:rFonts w:asciiTheme="minorHAnsi" w:hAnsiTheme="minorHAnsi" w:eastAsiaTheme="majorEastAsia" w:cstheme="minorHAnsi"/>
          <w:color w:val="000000"/>
          <w:sz w:val="22"/>
          <w:szCs w:val="22"/>
        </w:rPr>
        <w:t xml:space="preserve">(AM) </w:t>
      </w:r>
      <w:hyperlink w:history="1" r:id="rId376">
        <w:r w:rsidRPr="00F0282F">
          <w:rPr>
            <w:rStyle w:val="Hyperlink"/>
            <w:rFonts w:asciiTheme="minorHAnsi" w:hAnsiTheme="minorHAnsi" w:cstheme="minorHAnsi"/>
            <w:sz w:val="22"/>
            <w:szCs w:val="22"/>
          </w:rPr>
          <w:t>FID288 [Information Request Other]</w:t>
        </w:r>
      </w:hyperlink>
    </w:p>
    <w:p w:rsidRPr="00CA11AF" w:rsidR="00750BD1" w:rsidP="00750BD1" w:rsidRDefault="00750BD1" w14:paraId="288E0A7E" w14:textId="77777777">
      <w:pPr>
        <w:pStyle w:val="paragraph"/>
        <w:spacing w:before="0" w:beforeAutospacing="0" w:after="0" w:afterAutospacing="0"/>
        <w:ind w:left="3240" w:firstLine="360"/>
        <w:textAlignment w:val="baseline"/>
        <w:rPr>
          <w:rFonts w:asciiTheme="minorHAnsi" w:hAnsiTheme="minorHAnsi" w:cstheme="minorHAnsi"/>
          <w:color w:val="000000"/>
          <w:sz w:val="22"/>
          <w:szCs w:val="22"/>
        </w:rPr>
      </w:pPr>
      <w:r>
        <w:rPr>
          <w:rStyle w:val="normaltextrun"/>
          <w:rFonts w:asciiTheme="minorHAnsi" w:hAnsiTheme="minorHAnsi" w:eastAsiaTheme="majorEastAsia" w:cstheme="minorHAnsi"/>
          <w:color w:val="000000"/>
          <w:sz w:val="22"/>
          <w:szCs w:val="22"/>
        </w:rPr>
        <w:t xml:space="preserve">(FT) </w:t>
      </w:r>
      <w:hyperlink w:history="1" r:id="rId377">
        <w:r w:rsidRPr="00305EA7">
          <w:rPr>
            <w:rStyle w:val="Hyperlink"/>
            <w:rFonts w:asciiTheme="minorHAnsi" w:hAnsiTheme="minorHAnsi" w:cstheme="minorHAnsi"/>
            <w:sz w:val="22"/>
            <w:szCs w:val="22"/>
          </w:rPr>
          <w:t>FID174 [Hauler Contact Name] </w:t>
        </w:r>
      </w:hyperlink>
    </w:p>
    <w:p w:rsidRPr="00CA11AF" w:rsidR="00750BD1" w:rsidP="00642A06" w:rsidRDefault="00750BD1" w14:paraId="0F6A3326" w14:textId="77777777">
      <w:pPr>
        <w:pStyle w:val="paragraph"/>
        <w:spacing w:before="0" w:beforeAutospacing="0" w:after="0" w:afterAutospacing="0"/>
        <w:ind w:left="3240" w:firstLine="360"/>
        <w:textAlignment w:val="baseline"/>
        <w:rPr>
          <w:rFonts w:asciiTheme="minorHAnsi" w:hAnsiTheme="minorHAnsi" w:cstheme="minorHAnsi"/>
          <w:color w:val="000000"/>
          <w:sz w:val="22"/>
          <w:szCs w:val="22"/>
        </w:rPr>
      </w:pPr>
    </w:p>
    <w:p w:rsidR="00642A06" w:rsidP="00642A06" w:rsidRDefault="00642A06" w14:paraId="4195A5C0" w14:textId="77777777">
      <w:pPr>
        <w:pStyle w:val="Heading4"/>
        <w:rPr>
          <w:rFonts w:ascii="Segoe UI" w:hAnsi="Segoe UI" w:cs="Segoe UI"/>
          <w:sz w:val="18"/>
          <w:szCs w:val="18"/>
        </w:rPr>
      </w:pPr>
      <w:r>
        <w:rPr>
          <w:rStyle w:val="normaltextrun"/>
          <w:rFonts w:ascii="Calibri Light" w:hAnsi="Calibri Light" w:cs="Calibri Light"/>
          <w:color w:val="CA6D07"/>
        </w:rPr>
        <w:t>Fulfillment Ticket Cancellation</w:t>
      </w:r>
      <w:r>
        <w:rPr>
          <w:rStyle w:val="eop"/>
          <w:rFonts w:ascii="Calibri Light" w:hAnsi="Calibri Light" w:cs="Calibri Light"/>
          <w:color w:val="CA6D07"/>
        </w:rPr>
        <w:t> </w:t>
      </w:r>
    </w:p>
    <w:p w:rsidRPr="006C0A4C" w:rsidR="00642A06" w:rsidP="00642A06" w:rsidRDefault="00642A06" w14:paraId="25047DA2" w14:textId="77777777">
      <w:pPr>
        <w:pStyle w:val="paragraph"/>
        <w:spacing w:before="0" w:beforeAutospacing="0" w:after="0" w:afterAutospacing="0"/>
        <w:ind w:left="720"/>
        <w:textAlignment w:val="baseline"/>
        <w:rPr>
          <w:rFonts w:asciiTheme="minorHAnsi" w:hAnsiTheme="minorHAnsi" w:cstheme="minorHAnsi"/>
          <w:sz w:val="18"/>
          <w:szCs w:val="18"/>
        </w:rPr>
      </w:pPr>
      <w:r>
        <w:rPr>
          <w:rStyle w:val="normaltextrun"/>
          <w:rFonts w:ascii="Calibri" w:hAnsi="Calibri" w:cs="Calibri" w:eastAsiaTheme="majorEastAsia"/>
          <w:sz w:val="22"/>
          <w:szCs w:val="22"/>
        </w:rPr>
        <w:t>We allow cancellation of a fulfillment ticket under certain circumstances. There are 2 recorded cancellation reasons, 1 by the AM for detail, and one by FR for KPI tracking.</w:t>
      </w:r>
    </w:p>
    <w:p w:rsidRPr="0064552F" w:rsidR="00642A06" w:rsidP="00642A06" w:rsidRDefault="00642A06" w14:paraId="3854833F" w14:textId="77777777">
      <w:pPr>
        <w:pStyle w:val="Heading6"/>
        <w:ind w:left="720" w:firstLine="720"/>
        <w:rPr>
          <w:rStyle w:val="normaltextrun"/>
        </w:rPr>
      </w:pPr>
      <w:r w:rsidRPr="0064552F">
        <w:rPr>
          <w:rStyle w:val="normaltextrun"/>
        </w:rPr>
        <w:t xml:space="preserve">Form Rules: </w:t>
      </w:r>
    </w:p>
    <w:p w:rsidR="00642A06" w:rsidP="00642A06" w:rsidRDefault="00642A06" w14:paraId="1D3BE819" w14:textId="77777777">
      <w:pPr>
        <w:pStyle w:val="paragraph"/>
        <w:spacing w:before="0" w:beforeAutospacing="0" w:after="0" w:afterAutospacing="0"/>
        <w:ind w:left="1440" w:firstLine="720"/>
        <w:textAlignment w:val="baseline"/>
        <w:rPr>
          <w:rStyle w:val="eop"/>
          <w:rFonts w:asciiTheme="minorHAnsi" w:hAnsiTheme="minorHAnsi" w:cstheme="minorHAnsi"/>
          <w:color w:val="808080"/>
          <w:sz w:val="22"/>
          <w:szCs w:val="22"/>
        </w:rPr>
      </w:pPr>
      <w:r w:rsidRPr="006C0A4C">
        <w:rPr>
          <w:rStyle w:val="normaltextrun"/>
          <w:rFonts w:asciiTheme="minorHAnsi" w:hAnsiTheme="minorHAnsi" w:eastAsiaTheme="majorEastAsia" w:cstheme="minorHAnsi"/>
          <w:color w:val="808080"/>
          <w:sz w:val="22"/>
          <w:szCs w:val="22"/>
        </w:rPr>
        <w:t>#29</w:t>
      </w:r>
      <w:r>
        <w:rPr>
          <w:rStyle w:val="eop"/>
          <w:rFonts w:asciiTheme="minorHAnsi" w:hAnsiTheme="minorHAnsi" w:cstheme="minorHAnsi"/>
          <w:color w:val="808080"/>
          <w:sz w:val="22"/>
          <w:szCs w:val="22"/>
        </w:rPr>
        <w:t>,40,41</w:t>
      </w:r>
    </w:p>
    <w:p w:rsidRPr="0064552F" w:rsidR="00642A06" w:rsidP="00642A06" w:rsidRDefault="00642A06" w14:paraId="1E43C340" w14:textId="77777777">
      <w:pPr>
        <w:pStyle w:val="Heading6"/>
        <w:ind w:left="720" w:firstLine="720"/>
      </w:pPr>
      <w:r w:rsidRPr="0064552F">
        <w:rPr>
          <w:rStyle w:val="eop"/>
        </w:rPr>
        <w:t>Important Fields:</w:t>
      </w:r>
    </w:p>
    <w:p w:rsidRPr="009274C9" w:rsidR="00642A06" w:rsidP="00642A06" w:rsidRDefault="00642A06" w14:paraId="28A6429F" w14:textId="77777777">
      <w:pPr>
        <w:pStyle w:val="Heading7"/>
        <w:ind w:left="1440" w:firstLine="720"/>
        <w:rPr>
          <w:rStyle w:val="scxw149224347"/>
          <w:rFonts w:asciiTheme="minorHAnsi" w:hAnsiTheme="minorHAnsi" w:cstheme="minorHAnsi"/>
          <w:i w:val="0"/>
          <w:iCs w:val="0"/>
        </w:rPr>
      </w:pPr>
      <w:r w:rsidRPr="009274C9">
        <w:rPr>
          <w:rStyle w:val="normaltextrun"/>
          <w:rFonts w:asciiTheme="minorHAnsi" w:hAnsiTheme="minorHAnsi" w:cstheme="minorHAnsi"/>
          <w:i w:val="0"/>
          <w:iCs w:val="0"/>
        </w:rPr>
        <w:t>(AM) FT Level Required Fields:</w:t>
      </w:r>
      <w:r w:rsidRPr="009274C9">
        <w:rPr>
          <w:rStyle w:val="scxw149224347"/>
          <w:rFonts w:asciiTheme="minorHAnsi" w:hAnsiTheme="minorHAnsi" w:cstheme="minorHAnsi"/>
          <w:i w:val="0"/>
          <w:iCs w:val="0"/>
        </w:rPr>
        <w:t>  </w:t>
      </w:r>
    </w:p>
    <w:p w:rsidR="00642A06" w:rsidP="00642A06" w:rsidRDefault="00000000" w14:paraId="0D569579" w14:textId="77777777">
      <w:pPr>
        <w:pStyle w:val="paragraph"/>
        <w:spacing w:before="0" w:beforeAutospacing="0" w:after="0" w:afterAutospacing="0"/>
        <w:ind w:left="2160" w:firstLine="720"/>
        <w:textAlignment w:val="baseline"/>
        <w:rPr>
          <w:rStyle w:val="scxw149224347"/>
          <w:rFonts w:asciiTheme="minorHAnsi" w:hAnsiTheme="minorHAnsi" w:eastAsiaTheme="majorEastAsia" w:cstheme="minorHAnsi"/>
          <w:sz w:val="22"/>
          <w:szCs w:val="22"/>
        </w:rPr>
      </w:pPr>
      <w:hyperlink w:tgtFrame="_blank" w:history="1" r:id="rId378">
        <w:r w:rsidR="00642A06">
          <w:rPr>
            <w:rStyle w:val="normaltextrun"/>
            <w:rFonts w:ascii="Calibri" w:hAnsi="Calibri" w:cs="Calibri" w:eastAsiaTheme="majorEastAsia"/>
            <w:color w:val="F79121"/>
            <w:sz w:val="22"/>
            <w:szCs w:val="22"/>
            <w:u w:val="single"/>
          </w:rPr>
          <w:t>FID6 [Ticket Type]</w:t>
        </w:r>
      </w:hyperlink>
      <w:r w:rsidR="00642A06">
        <w:rPr>
          <w:rStyle w:val="eop"/>
          <w:rFonts w:ascii="Calibri" w:hAnsi="Calibri" w:cs="Calibri"/>
          <w:sz w:val="22"/>
          <w:szCs w:val="22"/>
        </w:rPr>
        <w:t> (Type: “Cancel Scheduled Order”)</w:t>
      </w:r>
      <w:r w:rsidRPr="006C0A4C" w:rsidR="00642A06">
        <w:rPr>
          <w:rFonts w:asciiTheme="minorHAnsi" w:hAnsiTheme="minorHAnsi" w:cstheme="minorHAnsi"/>
          <w:sz w:val="22"/>
          <w:szCs w:val="22"/>
        </w:rPr>
        <w:br/>
      </w:r>
      <w:r w:rsidRPr="006C0A4C" w:rsidR="00642A06">
        <w:rPr>
          <w:rStyle w:val="tabchar"/>
          <w:rFonts w:asciiTheme="minorHAnsi" w:hAnsiTheme="minorHAnsi" w:eastAsiaTheme="majorEastAsia" w:cstheme="minorHAnsi"/>
          <w:sz w:val="22"/>
          <w:szCs w:val="22"/>
        </w:rPr>
        <w:tab/>
      </w:r>
      <w:hyperlink w:tgtFrame="_blank" w:history="1" r:id="rId379">
        <w:r w:rsidRPr="006C0A4C" w:rsidR="00642A06">
          <w:rPr>
            <w:rStyle w:val="normaltextrun"/>
            <w:rFonts w:asciiTheme="minorHAnsi" w:hAnsiTheme="minorHAnsi" w:eastAsiaTheme="majorEastAsia" w:cstheme="minorHAnsi"/>
            <w:color w:val="F79121"/>
            <w:sz w:val="22"/>
            <w:szCs w:val="22"/>
            <w:u w:val="single"/>
          </w:rPr>
          <w:t>FID248 [Cancellation Ticket Reason]</w:t>
        </w:r>
      </w:hyperlink>
      <w:r w:rsidRPr="006C0A4C" w:rsidR="00642A06">
        <w:rPr>
          <w:rStyle w:val="scxw149224347"/>
          <w:rFonts w:asciiTheme="minorHAnsi" w:hAnsiTheme="minorHAnsi" w:eastAsiaTheme="majorEastAsia" w:cstheme="minorHAnsi"/>
          <w:sz w:val="22"/>
          <w:szCs w:val="22"/>
        </w:rPr>
        <w:t> </w:t>
      </w:r>
    </w:p>
    <w:p w:rsidRPr="00B369E9" w:rsidR="00642A06" w:rsidP="00642A06" w:rsidRDefault="00642A06" w14:paraId="4DB0EFEA" w14:textId="77777777">
      <w:pPr>
        <w:pStyle w:val="Heading7"/>
        <w:ind w:left="1440" w:firstLine="720"/>
        <w:rPr>
          <w:rStyle w:val="scxw149224347"/>
        </w:rPr>
      </w:pPr>
      <w:r w:rsidRPr="00B369E9">
        <w:rPr>
          <w:rStyle w:val="Heading7Char"/>
        </w:rPr>
        <w:t>(FT) FT Level Required Fields:</w:t>
      </w:r>
      <w:r w:rsidRPr="00B369E9">
        <w:rPr>
          <w:rStyle w:val="scxw149224347"/>
        </w:rPr>
        <w:t> </w:t>
      </w:r>
    </w:p>
    <w:p w:rsidR="00642A06" w:rsidP="00642A06" w:rsidRDefault="00642A06" w14:paraId="17F0BD40" w14:textId="77777777">
      <w:pPr>
        <w:pStyle w:val="paragraph"/>
        <w:spacing w:before="0" w:beforeAutospacing="0" w:after="0" w:afterAutospacing="0"/>
        <w:ind w:left="2160"/>
        <w:textAlignment w:val="baseline"/>
        <w:rPr>
          <w:rStyle w:val="scxw149224347"/>
          <w:rFonts w:asciiTheme="minorHAnsi" w:hAnsiTheme="minorHAnsi" w:eastAsiaTheme="majorEastAsia" w:cstheme="minorHAnsi"/>
          <w:sz w:val="22"/>
          <w:szCs w:val="22"/>
        </w:rPr>
      </w:pPr>
      <w:r>
        <w:rPr>
          <w:rStyle w:val="scxw149224347"/>
          <w:rFonts w:asciiTheme="minorHAnsi" w:hAnsiTheme="minorHAnsi" w:eastAsiaTheme="majorEastAsia" w:cstheme="minorHAnsi"/>
          <w:sz w:val="22"/>
          <w:szCs w:val="22"/>
        </w:rPr>
        <w:tab/>
      </w:r>
      <w:hyperlink w:history="1" r:id="rId380">
        <w:r w:rsidRPr="00892483">
          <w:rPr>
            <w:rStyle w:val="Hyperlink"/>
            <w:rFonts w:asciiTheme="minorHAnsi" w:hAnsiTheme="minorHAnsi" w:eastAsiaTheme="majorEastAsia" w:cstheme="minorHAnsi"/>
            <w:sz w:val="22"/>
            <w:szCs w:val="22"/>
          </w:rPr>
          <w:t>FID217 [Cancel]</w:t>
        </w:r>
      </w:hyperlink>
    </w:p>
    <w:p w:rsidR="00642A06" w:rsidP="00642A06" w:rsidRDefault="00642A06" w14:paraId="0999008B" w14:textId="77777777">
      <w:pPr>
        <w:pStyle w:val="paragraph"/>
        <w:spacing w:before="0" w:beforeAutospacing="0" w:after="0" w:afterAutospacing="0"/>
        <w:ind w:left="2160"/>
        <w:textAlignment w:val="baseline"/>
        <w:rPr>
          <w:rStyle w:val="scxw149224347"/>
          <w:rFonts w:asciiTheme="minorHAnsi" w:hAnsiTheme="minorHAnsi" w:eastAsiaTheme="majorEastAsia" w:cstheme="minorHAnsi"/>
          <w:sz w:val="22"/>
          <w:szCs w:val="22"/>
        </w:rPr>
      </w:pPr>
      <w:r>
        <w:rPr>
          <w:rStyle w:val="scxw149224347"/>
          <w:rFonts w:asciiTheme="minorHAnsi" w:hAnsiTheme="minorHAnsi" w:eastAsiaTheme="majorEastAsia" w:cstheme="minorHAnsi"/>
          <w:sz w:val="22"/>
          <w:szCs w:val="22"/>
        </w:rPr>
        <w:tab/>
      </w:r>
      <w:hyperlink w:history="1" r:id="rId381">
        <w:r w:rsidRPr="00892483">
          <w:rPr>
            <w:rStyle w:val="Hyperlink"/>
            <w:rFonts w:asciiTheme="minorHAnsi" w:hAnsiTheme="minorHAnsi" w:eastAsiaTheme="majorEastAsia" w:cstheme="minorHAnsi"/>
            <w:sz w:val="22"/>
            <w:szCs w:val="22"/>
          </w:rPr>
          <w:t>FID291 [Cancel Reason]</w:t>
        </w:r>
      </w:hyperlink>
    </w:p>
    <w:p w:rsidRPr="006C0A4C" w:rsidR="00642A06" w:rsidP="00642A06" w:rsidRDefault="00642A06" w14:paraId="4DB68220" w14:textId="77777777">
      <w:pPr>
        <w:pStyle w:val="paragraph"/>
        <w:spacing w:before="0" w:beforeAutospacing="0" w:after="0" w:afterAutospacing="0"/>
        <w:ind w:left="2160"/>
        <w:textAlignment w:val="baseline"/>
        <w:rPr>
          <w:rFonts w:asciiTheme="minorHAnsi" w:hAnsiTheme="minorHAnsi" w:cstheme="minorHAnsi"/>
          <w:sz w:val="22"/>
          <w:szCs w:val="22"/>
        </w:rPr>
      </w:pPr>
      <w:r>
        <w:rPr>
          <w:rStyle w:val="scxw149224347"/>
          <w:rFonts w:asciiTheme="minorHAnsi" w:hAnsiTheme="minorHAnsi" w:eastAsiaTheme="majorEastAsia" w:cstheme="minorHAnsi"/>
          <w:sz w:val="22"/>
          <w:szCs w:val="22"/>
        </w:rPr>
        <w:tab/>
      </w:r>
      <w:hyperlink w:history="1" r:id="rId382">
        <w:r w:rsidRPr="00EB5F5C">
          <w:rPr>
            <w:rStyle w:val="Hyperlink"/>
            <w:rFonts w:asciiTheme="minorHAnsi" w:hAnsiTheme="minorHAnsi" w:eastAsiaTheme="majorEastAsia" w:cstheme="minorHAnsi"/>
            <w:sz w:val="22"/>
            <w:szCs w:val="22"/>
          </w:rPr>
          <w:t>FID249 [Cancellation Cost]</w:t>
        </w:r>
      </w:hyperlink>
      <w:r>
        <w:rPr>
          <w:rStyle w:val="scxw149224347"/>
          <w:rFonts w:asciiTheme="minorHAnsi" w:hAnsiTheme="minorHAnsi" w:eastAsiaTheme="majorEastAsia" w:cstheme="minorHAnsi"/>
          <w:sz w:val="22"/>
          <w:szCs w:val="22"/>
        </w:rPr>
        <w:t xml:space="preserve"> (if applicable)</w:t>
      </w:r>
    </w:p>
    <w:p w:rsidR="00642A06" w:rsidP="00642A06" w:rsidRDefault="00000000" w14:paraId="6DAAF737" w14:textId="77777777">
      <w:pPr>
        <w:pStyle w:val="paragraph"/>
        <w:spacing w:before="0" w:beforeAutospacing="0" w:after="0" w:afterAutospacing="0"/>
        <w:ind w:left="2880"/>
        <w:textAlignment w:val="baseline"/>
        <w:rPr>
          <w:rStyle w:val="normaltextrun"/>
          <w:rFonts w:asciiTheme="minorHAnsi" w:hAnsiTheme="minorHAnsi" w:eastAsiaTheme="majorEastAsia" w:cstheme="minorHAnsi"/>
          <w:color w:val="000000"/>
          <w:sz w:val="22"/>
          <w:szCs w:val="22"/>
        </w:rPr>
      </w:pPr>
      <w:hyperlink w:history="1" r:id="rId383">
        <w:r w:rsidRPr="00AC1E5F" w:rsidR="00642A06">
          <w:rPr>
            <w:rStyle w:val="Hyperlink"/>
            <w:rFonts w:asciiTheme="minorHAnsi" w:hAnsiTheme="minorHAnsi" w:cstheme="minorHAnsi"/>
            <w:sz w:val="22"/>
            <w:szCs w:val="22"/>
          </w:rPr>
          <w:t>FID155 [Confirmed Service Date] </w:t>
        </w:r>
      </w:hyperlink>
    </w:p>
    <w:p w:rsidRPr="006C0A4C" w:rsidR="00642A06" w:rsidP="00642A06" w:rsidRDefault="00000000" w14:paraId="52DAE0E8" w14:textId="77777777">
      <w:pPr>
        <w:pStyle w:val="paragraph"/>
        <w:spacing w:before="0" w:beforeAutospacing="0" w:after="0" w:afterAutospacing="0"/>
        <w:ind w:left="2160" w:firstLine="720"/>
        <w:textAlignment w:val="baseline"/>
        <w:rPr>
          <w:rFonts w:asciiTheme="minorHAnsi" w:hAnsiTheme="minorHAnsi" w:cstheme="minorHAnsi"/>
          <w:sz w:val="22"/>
          <w:szCs w:val="22"/>
        </w:rPr>
      </w:pPr>
      <w:hyperlink w:history="1" r:id="rId384">
        <w:r w:rsidRPr="00593422" w:rsidR="00642A06">
          <w:rPr>
            <w:rStyle w:val="Hyperlink"/>
            <w:rFonts w:asciiTheme="minorHAnsi" w:hAnsiTheme="minorHAnsi" w:cstheme="minorHAnsi"/>
            <w:sz w:val="22"/>
            <w:szCs w:val="22"/>
          </w:rPr>
          <w:t>FID186 [Confirmed Service Time]</w:t>
        </w:r>
      </w:hyperlink>
    </w:p>
    <w:p w:rsidR="00642A06" w:rsidP="00642A06" w:rsidRDefault="00000000" w14:paraId="31F2FBB9" w14:textId="77777777">
      <w:pPr>
        <w:pStyle w:val="paragraph"/>
        <w:spacing w:before="0" w:beforeAutospacing="0" w:after="0" w:afterAutospacing="0"/>
        <w:ind w:left="2880"/>
        <w:textAlignment w:val="baseline"/>
        <w:rPr>
          <w:rStyle w:val="eop"/>
          <w:rFonts w:asciiTheme="minorHAnsi" w:hAnsiTheme="minorHAnsi" w:cstheme="minorHAnsi"/>
          <w:color w:val="000000"/>
          <w:sz w:val="22"/>
          <w:szCs w:val="22"/>
        </w:rPr>
      </w:pPr>
      <w:hyperlink w:history="1" r:id="rId385">
        <w:r w:rsidRPr="00305EA7" w:rsidR="00642A06">
          <w:rPr>
            <w:rStyle w:val="Hyperlink"/>
            <w:rFonts w:asciiTheme="minorHAnsi" w:hAnsiTheme="minorHAnsi" w:cstheme="minorHAnsi"/>
            <w:sz w:val="22"/>
            <w:szCs w:val="22"/>
          </w:rPr>
          <w:t>FID174 [Hauler Contact Name] </w:t>
        </w:r>
      </w:hyperlink>
    </w:p>
    <w:p w:rsidR="00642A06" w:rsidP="00642A06" w:rsidRDefault="00000000" w14:paraId="51AFC112" w14:textId="77777777">
      <w:pPr>
        <w:pStyle w:val="paragraph"/>
        <w:spacing w:before="0" w:beforeAutospacing="0" w:after="0" w:afterAutospacing="0"/>
        <w:ind w:left="2880"/>
        <w:textAlignment w:val="baseline"/>
        <w:rPr>
          <w:rStyle w:val="normaltextrun"/>
          <w:rFonts w:asciiTheme="minorHAnsi" w:hAnsiTheme="minorHAnsi" w:eastAsiaTheme="majorEastAsia" w:cstheme="minorHAnsi"/>
          <w:color w:val="000000"/>
          <w:sz w:val="22"/>
          <w:szCs w:val="22"/>
        </w:rPr>
      </w:pPr>
      <w:hyperlink w:history="1" r:id="rId386">
        <w:r w:rsidRPr="009734A1" w:rsidR="00642A06">
          <w:rPr>
            <w:rStyle w:val="Hyperlink"/>
            <w:rFonts w:asciiTheme="minorHAnsi" w:hAnsiTheme="minorHAnsi" w:cstheme="minorHAnsi"/>
            <w:sz w:val="22"/>
            <w:szCs w:val="22"/>
          </w:rPr>
          <w:t>FID256 [Vendor Payment Timing]</w:t>
        </w:r>
      </w:hyperlink>
    </w:p>
    <w:p w:rsidRPr="00D07D3F" w:rsidR="00642A06" w:rsidP="00642A06" w:rsidRDefault="00000000" w14:paraId="5E8EB9B6" w14:textId="77777777">
      <w:pPr>
        <w:pStyle w:val="paragraph"/>
        <w:spacing w:before="0" w:beforeAutospacing="0" w:after="0" w:afterAutospacing="0"/>
        <w:ind w:left="2880"/>
        <w:textAlignment w:val="baseline"/>
        <w:rPr>
          <w:rFonts w:asciiTheme="minorHAnsi" w:hAnsiTheme="minorHAnsi" w:cstheme="minorHAnsi"/>
          <w:sz w:val="22"/>
          <w:szCs w:val="22"/>
        </w:rPr>
      </w:pPr>
      <w:hyperlink w:history="1" r:id="rId387">
        <w:r w:rsidRPr="007B135C" w:rsidR="00642A06">
          <w:rPr>
            <w:rStyle w:val="Hyperlink"/>
            <w:rFonts w:asciiTheme="minorHAnsi" w:hAnsiTheme="minorHAnsi" w:cstheme="minorHAnsi"/>
            <w:sz w:val="22"/>
            <w:szCs w:val="22"/>
          </w:rPr>
          <w:t>FID257 [Payment Method]</w:t>
        </w:r>
      </w:hyperlink>
    </w:p>
    <w:p w:rsidR="00642A06" w:rsidP="00642A06" w:rsidRDefault="00642A06" w14:paraId="247763B8" w14:textId="77777777">
      <w:pPr>
        <w:pStyle w:val="paragraph"/>
        <w:spacing w:before="0" w:beforeAutospacing="0" w:after="0" w:afterAutospacing="0"/>
        <w:ind w:left="1440"/>
        <w:textAlignment w:val="baseline"/>
        <w:rPr>
          <w:rFonts w:ascii="Segoe UI" w:hAnsi="Segoe UI" w:cs="Segoe UI"/>
          <w:sz w:val="18"/>
          <w:szCs w:val="18"/>
        </w:rPr>
      </w:pPr>
      <w:r>
        <w:rPr>
          <w:rStyle w:val="eop"/>
          <w:rFonts w:ascii="Calibri" w:hAnsi="Calibri" w:cs="Calibri"/>
          <w:color w:val="808080"/>
          <w:sz w:val="22"/>
          <w:szCs w:val="22"/>
        </w:rPr>
        <w:t> </w:t>
      </w:r>
    </w:p>
    <w:p w:rsidR="00642A06" w:rsidP="00642A06" w:rsidRDefault="00642A06" w14:paraId="13395334" w14:textId="77777777">
      <w:pPr>
        <w:pStyle w:val="Heading4"/>
        <w:rPr>
          <w:rFonts w:ascii="Segoe UI" w:hAnsi="Segoe UI" w:cs="Segoe UI"/>
          <w:sz w:val="18"/>
          <w:szCs w:val="18"/>
        </w:rPr>
      </w:pPr>
      <w:r>
        <w:rPr>
          <w:rStyle w:val="normaltextrun"/>
          <w:rFonts w:ascii="Calibri Light" w:hAnsi="Calibri Light" w:cs="Calibri Light"/>
          <w:color w:val="CA6D07"/>
        </w:rPr>
        <w:t>Fulfillment Ticket Resubmission</w:t>
      </w:r>
    </w:p>
    <w:p w:rsidR="00642A06" w:rsidP="00642A06" w:rsidRDefault="00642A06" w14:paraId="19399EB3" w14:textId="77777777">
      <w:pPr>
        <w:pStyle w:val="paragraph"/>
        <w:spacing w:before="0" w:beforeAutospacing="0" w:after="0" w:afterAutospacing="0"/>
        <w:ind w:left="720"/>
        <w:textAlignment w:val="baseline"/>
        <w:rPr>
          <w:rFonts w:ascii="Segoe UI" w:hAnsi="Segoe UI" w:cs="Segoe UI"/>
          <w:sz w:val="18"/>
          <w:szCs w:val="18"/>
        </w:rPr>
      </w:pPr>
      <w:r>
        <w:rPr>
          <w:rStyle w:val="normaltextrun"/>
          <w:rFonts w:ascii="Calibri" w:hAnsi="Calibri" w:cs="Calibri" w:eastAsiaTheme="majorEastAsia"/>
          <w:sz w:val="22"/>
          <w:szCs w:val="22"/>
        </w:rPr>
        <w:t>Fulfillment Tickets can be resubmitted back to the FR after completion if necessary. If a ticket is resubmitted, the ticket is marked unfulfilled, the user is logged, and the action is time-stamped. Email notifications are sent to both the AM and FR.</w:t>
      </w:r>
    </w:p>
    <w:p w:rsidRPr="006D3344" w:rsidR="00642A06" w:rsidP="00642A06" w:rsidRDefault="00642A06" w14:paraId="528A0454" w14:textId="77777777">
      <w:pPr>
        <w:pStyle w:val="Heading6"/>
        <w:ind w:left="720" w:firstLine="720"/>
        <w:rPr>
          <w:rStyle w:val="normaltextrun"/>
        </w:rPr>
      </w:pPr>
      <w:r w:rsidRPr="006D3344">
        <w:rPr>
          <w:rStyle w:val="normaltextrun"/>
        </w:rPr>
        <w:t xml:space="preserve">Form Rules: </w:t>
      </w:r>
    </w:p>
    <w:p w:rsidR="00642A06" w:rsidP="00642A06" w:rsidRDefault="00642A06" w14:paraId="13D4F96A" w14:textId="77777777">
      <w:pPr>
        <w:pStyle w:val="paragraph"/>
        <w:spacing w:before="0" w:beforeAutospacing="0" w:after="0" w:afterAutospacing="0"/>
        <w:ind w:left="1440" w:firstLine="720"/>
        <w:textAlignment w:val="baseline"/>
        <w:rPr>
          <w:rStyle w:val="scxw149224347"/>
          <w:rFonts w:ascii="Calibri" w:hAnsi="Calibri" w:cs="Calibri" w:eastAsiaTheme="majorEastAsia"/>
          <w:color w:val="808080"/>
          <w:sz w:val="22"/>
          <w:szCs w:val="22"/>
        </w:rPr>
      </w:pPr>
      <w:r>
        <w:rPr>
          <w:rStyle w:val="normaltextrun"/>
          <w:rFonts w:ascii="Calibri" w:hAnsi="Calibri" w:cs="Calibri" w:eastAsiaTheme="majorEastAsia"/>
          <w:color w:val="808080"/>
          <w:sz w:val="22"/>
          <w:szCs w:val="22"/>
        </w:rPr>
        <w:t>#46-48</w:t>
      </w:r>
      <w:r>
        <w:rPr>
          <w:rStyle w:val="scxw149224347"/>
          <w:rFonts w:ascii="Calibri" w:hAnsi="Calibri" w:cs="Calibri" w:eastAsiaTheme="majorEastAsia"/>
          <w:color w:val="808080"/>
          <w:sz w:val="22"/>
          <w:szCs w:val="22"/>
        </w:rPr>
        <w:t> </w:t>
      </w:r>
    </w:p>
    <w:p w:rsidRPr="006D3344" w:rsidR="00642A06" w:rsidP="00642A06" w:rsidRDefault="00642A06" w14:paraId="6C710463" w14:textId="77777777">
      <w:pPr>
        <w:pStyle w:val="Heading6"/>
        <w:ind w:left="720" w:firstLine="720"/>
        <w:rPr>
          <w:rStyle w:val="scxw149224347"/>
        </w:rPr>
      </w:pPr>
      <w:r w:rsidRPr="006D3344">
        <w:rPr>
          <w:rStyle w:val="scxw149224347"/>
        </w:rPr>
        <w:t>Notifications:</w:t>
      </w:r>
    </w:p>
    <w:p w:rsidR="00642A06" w:rsidP="00642A06" w:rsidRDefault="00642A06" w14:paraId="46C24299" w14:textId="77777777">
      <w:pPr>
        <w:pStyle w:val="paragraph"/>
        <w:spacing w:before="0" w:beforeAutospacing="0" w:after="0" w:afterAutospacing="0"/>
        <w:ind w:left="1440" w:firstLine="720"/>
        <w:textAlignment w:val="baseline"/>
        <w:rPr>
          <w:rStyle w:val="scxw149224347"/>
          <w:rFonts w:ascii="Calibri" w:hAnsi="Calibri" w:cs="Calibri" w:eastAsiaTheme="majorEastAsia"/>
          <w:color w:val="808080"/>
          <w:sz w:val="22"/>
          <w:szCs w:val="22"/>
        </w:rPr>
      </w:pPr>
      <w:r>
        <w:rPr>
          <w:rStyle w:val="scxw149224347"/>
          <w:rFonts w:ascii="Calibri" w:hAnsi="Calibri" w:cs="Calibri" w:eastAsiaTheme="majorEastAsia"/>
          <w:color w:val="808080"/>
          <w:sz w:val="22"/>
          <w:szCs w:val="22"/>
        </w:rPr>
        <w:t>Fulfillment Rep – Resubmit Ticket, AM – Resubmit Ticket</w:t>
      </w:r>
    </w:p>
    <w:p w:rsidRPr="006D3344" w:rsidR="00642A06" w:rsidP="00642A06" w:rsidRDefault="00642A06" w14:paraId="2581D282" w14:textId="77777777">
      <w:pPr>
        <w:pStyle w:val="Heading6"/>
        <w:ind w:left="720" w:firstLine="720"/>
        <w:rPr>
          <w:rStyle w:val="scxw149224347"/>
        </w:rPr>
      </w:pPr>
      <w:r w:rsidRPr="006D3344">
        <w:rPr>
          <w:rStyle w:val="scxw149224347"/>
        </w:rPr>
        <w:t>Important Fields:</w:t>
      </w:r>
    </w:p>
    <w:p w:rsidR="00642A06" w:rsidP="00642A06" w:rsidRDefault="00000000" w14:paraId="0075806D" w14:textId="77777777">
      <w:pPr>
        <w:pStyle w:val="paragraph"/>
        <w:spacing w:before="0" w:beforeAutospacing="0" w:after="0" w:afterAutospacing="0"/>
        <w:ind w:left="1440" w:firstLine="720"/>
        <w:textAlignment w:val="baseline"/>
        <w:rPr>
          <w:rFonts w:ascii="Calibri" w:hAnsi="Calibri" w:cs="Calibri"/>
          <w:sz w:val="22"/>
          <w:szCs w:val="22"/>
        </w:rPr>
      </w:pPr>
      <w:hyperlink w:tgtFrame="_blank" w:history="1" r:id="rId388">
        <w:r w:rsidR="00642A06">
          <w:rPr>
            <w:rStyle w:val="normaltextrun"/>
            <w:rFonts w:ascii="Calibri" w:hAnsi="Calibri" w:cs="Calibri" w:eastAsiaTheme="majorEastAsia"/>
            <w:color w:val="F79121"/>
            <w:sz w:val="22"/>
            <w:szCs w:val="22"/>
            <w:u w:val="single"/>
          </w:rPr>
          <w:t>FID322 [Resubmit Ticket]</w:t>
        </w:r>
      </w:hyperlink>
      <w:r w:rsidR="00642A06">
        <w:rPr>
          <w:rStyle w:val="eop"/>
          <w:rFonts w:ascii="Calibri" w:hAnsi="Calibri" w:cs="Calibri"/>
          <w:sz w:val="22"/>
          <w:szCs w:val="22"/>
        </w:rPr>
        <w:t> </w:t>
      </w:r>
      <w:r w:rsidR="00642A06">
        <w:rPr>
          <w:rFonts w:ascii="Calibri" w:hAnsi="Calibri" w:cs="Calibri"/>
          <w:sz w:val="22"/>
          <w:szCs w:val="22"/>
        </w:rPr>
        <w:br/>
      </w:r>
      <w:r w:rsidR="00642A06">
        <w:rPr>
          <w:rStyle w:val="tabchar"/>
          <w:rFonts w:ascii="Calibri" w:hAnsi="Calibri" w:cs="Calibri" w:eastAsiaTheme="majorEastAsia"/>
          <w:sz w:val="22"/>
          <w:szCs w:val="22"/>
        </w:rPr>
        <w:tab/>
      </w:r>
      <w:hyperlink w:tgtFrame="_blank" w:history="1" r:id="rId389">
        <w:r w:rsidR="00642A06">
          <w:rPr>
            <w:rStyle w:val="normaltextrun"/>
            <w:rFonts w:ascii="Calibri" w:hAnsi="Calibri" w:cs="Calibri" w:eastAsiaTheme="majorEastAsia"/>
            <w:color w:val="F79121"/>
            <w:sz w:val="22"/>
            <w:szCs w:val="22"/>
            <w:u w:val="single"/>
          </w:rPr>
          <w:t>FID323 [Resubmit Reason]</w:t>
        </w:r>
      </w:hyperlink>
      <w:r w:rsidR="00642A06">
        <w:rPr>
          <w:rStyle w:val="scxw149224347"/>
          <w:rFonts w:ascii="Calibri" w:hAnsi="Calibri" w:cs="Calibri" w:eastAsiaTheme="majorEastAsia"/>
          <w:sz w:val="22"/>
          <w:szCs w:val="22"/>
        </w:rPr>
        <w:t> </w:t>
      </w:r>
    </w:p>
    <w:p w:rsidR="00642A06" w:rsidP="00642A06" w:rsidRDefault="00000000" w14:paraId="36CC75BE" w14:textId="77777777">
      <w:pPr>
        <w:pStyle w:val="paragraph"/>
        <w:spacing w:before="0" w:beforeAutospacing="0" w:after="0" w:afterAutospacing="0"/>
        <w:ind w:left="1440" w:firstLine="720"/>
        <w:textAlignment w:val="baseline"/>
        <w:rPr>
          <w:rFonts w:ascii="Calibri" w:hAnsi="Calibri" w:cs="Calibri"/>
          <w:sz w:val="22"/>
          <w:szCs w:val="22"/>
        </w:rPr>
      </w:pPr>
      <w:hyperlink w:history="1" r:id="rId390">
        <w:r w:rsidRPr="002978F5" w:rsidR="00642A06">
          <w:rPr>
            <w:rStyle w:val="Hyperlink"/>
            <w:rFonts w:ascii="Calibri" w:hAnsi="Calibri" w:cs="Calibri"/>
            <w:sz w:val="22"/>
            <w:szCs w:val="22"/>
          </w:rPr>
          <w:t>FID324 [Reason For Additional Information Request]</w:t>
        </w:r>
      </w:hyperlink>
    </w:p>
    <w:p w:rsidR="00642A06" w:rsidP="00642A06" w:rsidRDefault="00000000" w14:paraId="5CCDD0F1" w14:textId="77777777">
      <w:pPr>
        <w:pStyle w:val="paragraph"/>
        <w:spacing w:before="0" w:beforeAutospacing="0" w:after="0" w:afterAutospacing="0"/>
        <w:ind w:left="1440" w:firstLine="720"/>
        <w:textAlignment w:val="baseline"/>
        <w:rPr>
          <w:rFonts w:ascii="Calibri" w:hAnsi="Calibri" w:cs="Calibri"/>
          <w:sz w:val="22"/>
          <w:szCs w:val="22"/>
        </w:rPr>
      </w:pPr>
      <w:hyperlink w:history="1" r:id="rId391">
        <w:r w:rsidRPr="002978F5" w:rsidR="00642A06">
          <w:rPr>
            <w:rStyle w:val="Hyperlink"/>
            <w:rFonts w:ascii="Calibri" w:hAnsi="Calibri" w:cs="Calibri"/>
            <w:sz w:val="22"/>
            <w:szCs w:val="22"/>
          </w:rPr>
          <w:t>FID15 [Fulfilled]</w:t>
        </w:r>
      </w:hyperlink>
    </w:p>
    <w:p w:rsidR="00642A06" w:rsidP="00642A06" w:rsidRDefault="00000000" w14:paraId="5ED58777" w14:textId="77777777">
      <w:pPr>
        <w:pStyle w:val="paragraph"/>
        <w:spacing w:before="0" w:beforeAutospacing="0" w:after="0" w:afterAutospacing="0"/>
        <w:ind w:left="1440" w:firstLine="720"/>
        <w:textAlignment w:val="baseline"/>
        <w:rPr>
          <w:rFonts w:ascii="Calibri" w:hAnsi="Calibri" w:cs="Calibri"/>
          <w:sz w:val="22"/>
          <w:szCs w:val="22"/>
        </w:rPr>
      </w:pPr>
      <w:hyperlink w:history="1" r:id="rId392">
        <w:r w:rsidRPr="00E036FA" w:rsidR="00642A06">
          <w:rPr>
            <w:rStyle w:val="Hyperlink"/>
            <w:rFonts w:ascii="Calibri" w:hAnsi="Calibri" w:cs="Calibri"/>
            <w:sz w:val="22"/>
            <w:szCs w:val="22"/>
          </w:rPr>
          <w:t>FID325 [Resubmit Requested By]</w:t>
        </w:r>
      </w:hyperlink>
    </w:p>
    <w:p w:rsidR="00642A06" w:rsidP="00642A06" w:rsidRDefault="00000000" w14:paraId="40BAB8DF" w14:textId="77777777">
      <w:pPr>
        <w:pStyle w:val="paragraph"/>
        <w:spacing w:before="0" w:beforeAutospacing="0" w:after="0" w:afterAutospacing="0"/>
        <w:ind w:left="1440" w:firstLine="720"/>
        <w:textAlignment w:val="baseline"/>
        <w:rPr>
          <w:rStyle w:val="eop"/>
          <w:rFonts w:ascii="Calibri" w:hAnsi="Calibri" w:cs="Calibri"/>
          <w:sz w:val="22"/>
          <w:szCs w:val="22"/>
        </w:rPr>
      </w:pPr>
      <w:hyperlink w:history="1" r:id="rId393">
        <w:r w:rsidRPr="00E036FA" w:rsidR="00642A06">
          <w:rPr>
            <w:rStyle w:val="Hyperlink"/>
            <w:rFonts w:ascii="Calibri" w:hAnsi="Calibri" w:cs="Calibri"/>
            <w:sz w:val="22"/>
            <w:szCs w:val="22"/>
          </w:rPr>
          <w:t>FID326 [Resubmit Requested On]</w:t>
        </w:r>
      </w:hyperlink>
    </w:p>
    <w:p w:rsidR="00642A06" w:rsidP="00642A06" w:rsidRDefault="00642A06" w14:paraId="56531847" w14:textId="77777777">
      <w:pPr>
        <w:pStyle w:val="Heading4"/>
        <w:rPr>
          <w:rStyle w:val="normaltextrun"/>
          <w:rFonts w:ascii="Calibri Light" w:hAnsi="Calibri Light" w:cs="Calibri Light"/>
          <w:i w:val="0"/>
          <w:iCs w:val="0"/>
          <w:color w:val="CA6D07"/>
        </w:rPr>
      </w:pPr>
      <w:r>
        <w:rPr>
          <w:rStyle w:val="normaltextrun"/>
          <w:rFonts w:ascii="Calibri Light" w:hAnsi="Calibri Light" w:cs="Calibri Light"/>
          <w:color w:val="CA6D07"/>
        </w:rPr>
        <w:t>Quote In Progress</w:t>
      </w:r>
    </w:p>
    <w:p w:rsidRPr="00AC4260" w:rsidR="00642A06" w:rsidP="00642A06" w:rsidRDefault="00642A06" w14:paraId="4CD750C1" w14:textId="77777777">
      <w:pPr>
        <w:pStyle w:val="paragraph"/>
        <w:spacing w:before="0" w:beforeAutospacing="0" w:after="0" w:afterAutospacing="0"/>
        <w:ind w:left="720"/>
        <w:textAlignment w:val="baseline"/>
        <w:rPr>
          <w:rFonts w:asciiTheme="minorHAnsi" w:hAnsiTheme="minorHAnsi" w:cstheme="minorHAnsi"/>
          <w:color w:val="CA6D07"/>
          <w:sz w:val="18"/>
          <w:szCs w:val="18"/>
        </w:rPr>
      </w:pPr>
      <w:r w:rsidRPr="00AC4260">
        <w:rPr>
          <w:rStyle w:val="normaltextrun"/>
          <w:rFonts w:asciiTheme="minorHAnsi" w:hAnsiTheme="minorHAnsi" w:eastAsiaTheme="majorEastAsia" w:cstheme="minorHAnsi"/>
          <w:sz w:val="22"/>
          <w:szCs w:val="22"/>
        </w:rPr>
        <w:t xml:space="preserve">If a product is currently in “Quote In </w:t>
      </w:r>
      <w:r>
        <w:rPr>
          <w:rStyle w:val="normaltextrun"/>
          <w:rFonts w:asciiTheme="minorHAnsi" w:hAnsiTheme="minorHAnsi" w:eastAsiaTheme="majorEastAsia" w:cstheme="minorHAnsi"/>
          <w:sz w:val="22"/>
          <w:szCs w:val="22"/>
        </w:rPr>
        <w:t>Progress” status, we automatically set the [Ticket Type] to “Quote Request”.</w:t>
      </w:r>
    </w:p>
    <w:p w:rsidRPr="006D3344" w:rsidR="00642A06" w:rsidP="00642A06" w:rsidRDefault="00642A06" w14:paraId="7B41EAB4" w14:textId="77777777">
      <w:pPr>
        <w:pStyle w:val="Heading6"/>
        <w:ind w:left="720" w:firstLine="720"/>
        <w:rPr>
          <w:rStyle w:val="normaltextrun"/>
        </w:rPr>
      </w:pPr>
      <w:r w:rsidRPr="006D3344">
        <w:rPr>
          <w:rStyle w:val="normaltextrun"/>
        </w:rPr>
        <w:t xml:space="preserve">Form Rules: </w:t>
      </w:r>
    </w:p>
    <w:p w:rsidR="00642A06" w:rsidP="00642A06" w:rsidRDefault="00642A06" w14:paraId="2AD5FF7E" w14:textId="77777777">
      <w:pPr>
        <w:pStyle w:val="paragraph"/>
        <w:spacing w:before="0" w:beforeAutospacing="0" w:after="0" w:afterAutospacing="0"/>
        <w:ind w:left="1440" w:firstLine="720"/>
        <w:textAlignment w:val="baseline"/>
        <w:rPr>
          <w:rStyle w:val="normaltextrun"/>
          <w:rFonts w:ascii="Calibri" w:hAnsi="Calibri" w:cs="Calibri" w:eastAsiaTheme="majorEastAsia"/>
          <w:color w:val="808080"/>
          <w:sz w:val="22"/>
          <w:szCs w:val="22"/>
        </w:rPr>
      </w:pPr>
      <w:r>
        <w:rPr>
          <w:rStyle w:val="normaltextrun"/>
          <w:rFonts w:ascii="Calibri" w:hAnsi="Calibri" w:cs="Calibri" w:eastAsiaTheme="majorEastAsia"/>
          <w:color w:val="808080"/>
          <w:sz w:val="22"/>
          <w:szCs w:val="22"/>
        </w:rPr>
        <w:t>#1</w:t>
      </w:r>
    </w:p>
    <w:p w:rsidRPr="006D3344" w:rsidR="00642A06" w:rsidP="00642A06" w:rsidRDefault="00642A06" w14:paraId="6EB7413D" w14:textId="77777777">
      <w:pPr>
        <w:pStyle w:val="Heading6"/>
        <w:ind w:left="720" w:firstLine="720"/>
        <w:rPr>
          <w:rStyle w:val="scxw149224347"/>
        </w:rPr>
      </w:pPr>
      <w:r w:rsidRPr="006D3344">
        <w:rPr>
          <w:rStyle w:val="scxw149224347"/>
        </w:rPr>
        <w:t>Important Fields:</w:t>
      </w:r>
    </w:p>
    <w:p w:rsidR="00642A06" w:rsidP="00642A06" w:rsidRDefault="00642A06" w14:paraId="074EB168" w14:textId="77777777">
      <w:pPr>
        <w:pStyle w:val="paragraph"/>
        <w:spacing w:before="0" w:beforeAutospacing="0" w:after="0" w:afterAutospacing="0"/>
        <w:ind w:left="720" w:firstLine="720"/>
        <w:textAlignment w:val="baseline"/>
        <w:rPr>
          <w:rStyle w:val="normaltextrun"/>
          <w:rFonts w:ascii="Calibri" w:hAnsi="Calibri" w:cs="Calibri" w:eastAsiaTheme="majorEastAsia"/>
          <w:color w:val="808080"/>
          <w:sz w:val="22"/>
          <w:szCs w:val="22"/>
        </w:rPr>
      </w:pPr>
      <w:r>
        <w:rPr>
          <w:rStyle w:val="normaltextrun"/>
          <w:rFonts w:ascii="Calibri" w:hAnsi="Calibri" w:cs="Calibri" w:eastAsiaTheme="majorEastAsia"/>
          <w:color w:val="808080"/>
          <w:sz w:val="22"/>
          <w:szCs w:val="22"/>
        </w:rPr>
        <w:tab/>
      </w:r>
      <w:hyperlink w:history="1" r:id="rId394">
        <w:r w:rsidRPr="001F32CB">
          <w:rPr>
            <w:rStyle w:val="Hyperlink"/>
            <w:rFonts w:ascii="Calibri" w:hAnsi="Calibri" w:cs="Calibri"/>
            <w:sz w:val="22"/>
            <w:szCs w:val="22"/>
          </w:rPr>
          <w:t>FID206 [Status]</w:t>
        </w:r>
      </w:hyperlink>
    </w:p>
    <w:p w:rsidR="00642A06" w:rsidP="00642A06" w:rsidRDefault="00642A06" w14:paraId="70F89A27" w14:textId="77777777">
      <w:pPr>
        <w:pStyle w:val="paragraph"/>
        <w:spacing w:before="0" w:beforeAutospacing="0" w:after="0" w:afterAutospacing="0"/>
        <w:ind w:left="720" w:firstLine="720"/>
        <w:textAlignment w:val="baseline"/>
        <w:rPr>
          <w:rStyle w:val="eop"/>
          <w:rFonts w:ascii="Calibri" w:hAnsi="Calibri" w:cs="Calibri"/>
          <w:sz w:val="22"/>
          <w:szCs w:val="22"/>
        </w:rPr>
      </w:pPr>
      <w:r>
        <w:rPr>
          <w:rStyle w:val="normaltextrun"/>
          <w:rFonts w:ascii="Calibri" w:hAnsi="Calibri" w:cs="Calibri" w:eastAsiaTheme="majorEastAsia"/>
          <w:color w:val="808080"/>
          <w:sz w:val="22"/>
          <w:szCs w:val="22"/>
        </w:rPr>
        <w:tab/>
      </w:r>
      <w:hyperlink w:tgtFrame="_blank" w:history="1" r:id="rId395">
        <w:r>
          <w:rPr>
            <w:rStyle w:val="normaltextrun"/>
            <w:rFonts w:ascii="Calibri" w:hAnsi="Calibri" w:cs="Calibri" w:eastAsiaTheme="majorEastAsia"/>
            <w:color w:val="F79121"/>
            <w:sz w:val="22"/>
            <w:szCs w:val="22"/>
            <w:u w:val="single"/>
          </w:rPr>
          <w:t>FID6 [Ticket Type]</w:t>
        </w:r>
      </w:hyperlink>
      <w:r>
        <w:rPr>
          <w:rStyle w:val="eop"/>
          <w:rFonts w:ascii="Calibri" w:hAnsi="Calibri" w:cs="Calibri"/>
          <w:sz w:val="22"/>
          <w:szCs w:val="22"/>
        </w:rPr>
        <w:t> </w:t>
      </w:r>
    </w:p>
    <w:p w:rsidR="00642A06" w:rsidP="00642A06" w:rsidRDefault="00642A06" w14:paraId="0C3EACED" w14:textId="77777777">
      <w:pPr>
        <w:pStyle w:val="Heading4"/>
        <w:rPr>
          <w:rStyle w:val="normaltextrun"/>
          <w:rFonts w:ascii="Calibri Light" w:hAnsi="Calibri Light" w:cs="Calibri Light"/>
          <w:i w:val="0"/>
          <w:iCs w:val="0"/>
          <w:color w:val="CA6D07"/>
        </w:rPr>
      </w:pPr>
      <w:r>
        <w:rPr>
          <w:rStyle w:val="normaltextrun"/>
          <w:rFonts w:ascii="Calibri Light" w:hAnsi="Calibri Light" w:cs="Calibri Light"/>
          <w:color w:val="CA6D07"/>
        </w:rPr>
        <w:t>Quote Request - Other</w:t>
      </w:r>
    </w:p>
    <w:p w:rsidR="00642A06" w:rsidP="00185F7D" w:rsidRDefault="00642A06" w14:paraId="5B7CC328" w14:textId="77777777">
      <w:pPr>
        <w:pStyle w:val="paragraph"/>
        <w:spacing w:before="0" w:beforeAutospacing="0" w:after="0" w:afterAutospacing="0"/>
        <w:ind w:firstLine="720"/>
        <w:textAlignment w:val="baseline"/>
        <w:rPr>
          <w:rFonts w:asciiTheme="minorHAnsi" w:hAnsiTheme="minorHAnsi" w:cstheme="minorHAnsi"/>
          <w:sz w:val="22"/>
          <w:szCs w:val="22"/>
        </w:rPr>
      </w:pPr>
      <w:r w:rsidRPr="009562EE">
        <w:rPr>
          <w:rFonts w:asciiTheme="minorHAnsi" w:hAnsiTheme="minorHAnsi" w:cstheme="minorHAnsi"/>
          <w:sz w:val="22"/>
          <w:szCs w:val="22"/>
        </w:rPr>
        <w:t>We notify an AM’s CSS for training opportunities if an AM selects “Other” for a [Quote Request Reason].</w:t>
      </w:r>
    </w:p>
    <w:p w:rsidRPr="0056157F" w:rsidR="00642A06" w:rsidP="00642A06" w:rsidRDefault="00642A06" w14:paraId="5C57C52C" w14:textId="77777777">
      <w:pPr>
        <w:pStyle w:val="Heading6"/>
        <w:ind w:left="1440"/>
      </w:pPr>
      <w:r w:rsidRPr="006D3344">
        <w:rPr>
          <w:rStyle w:val="scxw149224347"/>
        </w:rPr>
        <w:t>Notifications:</w:t>
      </w:r>
    </w:p>
    <w:p w:rsidR="00642A06" w:rsidP="00642A06" w:rsidRDefault="00642A06" w14:paraId="2E341B8D" w14:textId="77777777">
      <w:pPr>
        <w:pStyle w:val="paragraph"/>
        <w:spacing w:before="0" w:beforeAutospacing="0" w:after="0" w:afterAutospacing="0"/>
        <w:ind w:left="1440" w:firstLine="720"/>
        <w:textAlignment w:val="baseline"/>
        <w:rPr>
          <w:rFonts w:asciiTheme="minorHAnsi" w:hAnsiTheme="minorHAnsi" w:cstheme="minorHAnsi"/>
          <w:sz w:val="22"/>
          <w:szCs w:val="22"/>
        </w:rPr>
      </w:pPr>
      <w:r>
        <w:rPr>
          <w:rFonts w:asciiTheme="minorHAnsi" w:hAnsiTheme="minorHAnsi" w:cstheme="minorHAnsi"/>
          <w:sz w:val="22"/>
          <w:szCs w:val="22"/>
        </w:rPr>
        <w:t>Other</w:t>
      </w:r>
    </w:p>
    <w:p w:rsidRPr="0056157F" w:rsidR="00642A06" w:rsidP="00642A06" w:rsidRDefault="00642A06" w14:paraId="2011BFA6" w14:textId="77777777">
      <w:pPr>
        <w:pStyle w:val="Heading6"/>
        <w:ind w:left="720" w:firstLine="720"/>
      </w:pPr>
      <w:r w:rsidRPr="006D3344">
        <w:rPr>
          <w:rStyle w:val="scxw149224347"/>
        </w:rPr>
        <w:t>Important Fields:</w:t>
      </w:r>
    </w:p>
    <w:p w:rsidRPr="009562EE" w:rsidR="00642A06" w:rsidP="00642A06" w:rsidRDefault="00642A06" w14:paraId="63F20B75" w14:textId="77777777">
      <w:pPr>
        <w:pStyle w:val="paragraph"/>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hyperlink w:history="1" r:id="rId396">
        <w:r w:rsidRPr="00003097">
          <w:rPr>
            <w:rStyle w:val="Hyperlink"/>
            <w:rFonts w:asciiTheme="minorHAnsi" w:hAnsiTheme="minorHAnsi" w:cstheme="minorHAnsi"/>
            <w:sz w:val="22"/>
            <w:szCs w:val="22"/>
          </w:rPr>
          <w:t>FID403 [Quote Request Reason]</w:t>
        </w:r>
      </w:hyperlink>
    </w:p>
    <w:p w:rsidR="00642A06" w:rsidP="00642A06" w:rsidRDefault="00642A06" w14:paraId="57AE84A2" w14:textId="77777777">
      <w:pPr>
        <w:pStyle w:val="Heading4"/>
        <w:rPr>
          <w:rStyle w:val="normaltextrun"/>
          <w:rFonts w:ascii="Calibri Light" w:hAnsi="Calibri Light" w:cs="Calibri Light"/>
          <w:i w:val="0"/>
          <w:iCs w:val="0"/>
          <w:color w:val="CA6D07"/>
        </w:rPr>
      </w:pPr>
      <w:r>
        <w:rPr>
          <w:rStyle w:val="normaltextrun"/>
          <w:rFonts w:ascii="Calibri Light" w:hAnsi="Calibri Light" w:cs="Calibri Light"/>
          <w:color w:val="CA6D07"/>
        </w:rPr>
        <w:t>Hauler Quotes</w:t>
      </w:r>
    </w:p>
    <w:p w:rsidRPr="00E16C99" w:rsidR="00642A06" w:rsidP="00185F7D" w:rsidRDefault="00642A06" w14:paraId="5D2321BA" w14:textId="77777777">
      <w:pPr>
        <w:pStyle w:val="paragraph"/>
        <w:spacing w:before="0" w:beforeAutospacing="0" w:after="0" w:afterAutospacing="0"/>
        <w:ind w:firstLine="720"/>
        <w:textAlignment w:val="baseline"/>
        <w:rPr>
          <w:rFonts w:asciiTheme="minorHAnsi" w:hAnsiTheme="minorHAnsi" w:cstheme="minorHAnsi"/>
          <w:sz w:val="22"/>
          <w:szCs w:val="22"/>
        </w:rPr>
      </w:pPr>
      <w:r w:rsidRPr="00E16C99">
        <w:rPr>
          <w:rFonts w:asciiTheme="minorHAnsi" w:hAnsiTheme="minorHAnsi" w:cstheme="minorHAnsi"/>
          <w:sz w:val="22"/>
          <w:szCs w:val="22"/>
        </w:rPr>
        <w:t>We</w:t>
      </w:r>
      <w:r>
        <w:rPr>
          <w:rFonts w:asciiTheme="minorHAnsi" w:hAnsiTheme="minorHAnsi" w:cstheme="minorHAnsi"/>
          <w:sz w:val="22"/>
          <w:szCs w:val="22"/>
        </w:rPr>
        <w:t xml:space="preserve"> only</w:t>
      </w:r>
      <w:r w:rsidRPr="00E16C99">
        <w:rPr>
          <w:rFonts w:asciiTheme="minorHAnsi" w:hAnsiTheme="minorHAnsi" w:cstheme="minorHAnsi"/>
          <w:sz w:val="22"/>
          <w:szCs w:val="22"/>
        </w:rPr>
        <w:t xml:space="preserve"> provide the ability to create child Hauler Quotes if the [Ticket Type] is “Quote Request” or “Delivery”.</w:t>
      </w:r>
    </w:p>
    <w:p w:rsidRPr="006D3344" w:rsidR="00642A06" w:rsidP="00642A06" w:rsidRDefault="00642A06" w14:paraId="27D1C579" w14:textId="77777777">
      <w:pPr>
        <w:pStyle w:val="Heading6"/>
        <w:ind w:left="720" w:firstLine="720"/>
        <w:rPr>
          <w:rStyle w:val="normaltextrun"/>
        </w:rPr>
      </w:pPr>
      <w:r w:rsidRPr="006D3344">
        <w:rPr>
          <w:rStyle w:val="normaltextrun"/>
        </w:rPr>
        <w:t xml:space="preserve">Form Rules: </w:t>
      </w:r>
    </w:p>
    <w:p w:rsidR="00642A06" w:rsidP="00642A06" w:rsidRDefault="00642A06" w14:paraId="359171D3" w14:textId="77777777">
      <w:pPr>
        <w:pStyle w:val="paragraph"/>
        <w:spacing w:before="0" w:beforeAutospacing="0" w:after="0" w:afterAutospacing="0"/>
        <w:ind w:left="1440" w:firstLine="720"/>
        <w:textAlignment w:val="baseline"/>
        <w:rPr>
          <w:rFonts w:ascii="Segoe UI" w:hAnsi="Segoe UI" w:cs="Segoe UI"/>
          <w:sz w:val="18"/>
          <w:szCs w:val="18"/>
        </w:rPr>
      </w:pPr>
      <w:r>
        <w:rPr>
          <w:rStyle w:val="normaltextrun"/>
          <w:rFonts w:ascii="Calibri" w:hAnsi="Calibri" w:cs="Calibri" w:eastAsiaTheme="majorEastAsia"/>
          <w:color w:val="808080"/>
          <w:sz w:val="22"/>
          <w:szCs w:val="22"/>
        </w:rPr>
        <w:t>#21</w:t>
      </w:r>
    </w:p>
    <w:p w:rsidRPr="0056157F" w:rsidR="00642A06" w:rsidP="00642A06" w:rsidRDefault="00642A06" w14:paraId="27C86E57" w14:textId="77777777">
      <w:pPr>
        <w:pStyle w:val="Heading6"/>
        <w:ind w:left="720" w:firstLine="720"/>
      </w:pPr>
      <w:r w:rsidRPr="006D3344">
        <w:rPr>
          <w:rStyle w:val="scxw149224347"/>
        </w:rPr>
        <w:t>Important Fields:</w:t>
      </w:r>
    </w:p>
    <w:p w:rsidR="00642A06" w:rsidP="00642A06" w:rsidRDefault="00642A06" w14:paraId="4F3DCC68" w14:textId="77777777">
      <w:pPr>
        <w:pStyle w:val="paragraph"/>
        <w:spacing w:before="0" w:beforeAutospacing="0" w:after="0" w:afterAutospacing="0"/>
        <w:ind w:left="720" w:firstLine="720"/>
        <w:textAlignment w:val="baseline"/>
        <w:rPr>
          <w:rFonts w:ascii="Segoe UI" w:hAnsi="Segoe UI" w:cs="Segoe UI"/>
          <w:sz w:val="18"/>
          <w:szCs w:val="18"/>
        </w:rPr>
      </w:pPr>
      <w:r>
        <w:rPr>
          <w:rStyle w:val="normaltextrun"/>
          <w:rFonts w:ascii="Calibri" w:hAnsi="Calibri" w:cs="Calibri" w:eastAsiaTheme="majorEastAsia"/>
          <w:color w:val="808080"/>
          <w:sz w:val="22"/>
          <w:szCs w:val="22"/>
        </w:rPr>
        <w:tab/>
      </w:r>
      <w:hyperlink w:tgtFrame="_blank" w:history="1" r:id="rId397">
        <w:r>
          <w:rPr>
            <w:rStyle w:val="normaltextrun"/>
            <w:rFonts w:ascii="Calibri" w:hAnsi="Calibri" w:cs="Calibri" w:eastAsiaTheme="majorEastAsia"/>
            <w:color w:val="F79121"/>
            <w:sz w:val="22"/>
            <w:szCs w:val="22"/>
            <w:u w:val="single"/>
          </w:rPr>
          <w:t>FID6 [Ticket Type]</w:t>
        </w:r>
      </w:hyperlink>
      <w:r>
        <w:rPr>
          <w:rStyle w:val="eop"/>
          <w:rFonts w:ascii="Calibri" w:hAnsi="Calibri" w:cs="Calibri"/>
          <w:sz w:val="22"/>
          <w:szCs w:val="22"/>
        </w:rPr>
        <w:t> </w:t>
      </w:r>
    </w:p>
    <w:p w:rsidR="00642A06" w:rsidP="00642A06" w:rsidRDefault="00642A06" w14:paraId="10D79298" w14:textId="77777777">
      <w:pPr>
        <w:pStyle w:val="Heading4"/>
        <w:rPr>
          <w:rStyle w:val="normaltextrun"/>
          <w:rFonts w:ascii="Calibri Light" w:hAnsi="Calibri Light" w:cs="Calibri Light"/>
          <w:i w:val="0"/>
          <w:iCs w:val="0"/>
          <w:color w:val="CA6D07"/>
        </w:rPr>
      </w:pPr>
      <w:r>
        <w:rPr>
          <w:rStyle w:val="normaltextrun"/>
          <w:rFonts w:ascii="Calibri Light" w:hAnsi="Calibri Light" w:cs="Calibri Light"/>
          <w:color w:val="CA6D07"/>
        </w:rPr>
        <w:t>Ticket Status Flow/KPI Time Tracking</w:t>
      </w:r>
    </w:p>
    <w:p w:rsidRPr="00790AB7" w:rsidR="00642A06" w:rsidP="00185F7D" w:rsidRDefault="00642A06" w14:paraId="391F7868" w14:textId="77777777">
      <w:pPr>
        <w:pStyle w:val="paragraph"/>
        <w:spacing w:before="0" w:beforeAutospacing="0" w:after="0" w:afterAutospacing="0"/>
        <w:ind w:left="720"/>
        <w:textAlignment w:val="baseline"/>
        <w:rPr>
          <w:rFonts w:asciiTheme="minorHAnsi" w:hAnsiTheme="minorHAnsi" w:cstheme="minorHAnsi"/>
          <w:sz w:val="22"/>
          <w:szCs w:val="22"/>
        </w:rPr>
      </w:pPr>
      <w:r w:rsidRPr="00790AB7">
        <w:rPr>
          <w:rStyle w:val="normaltextrun"/>
          <w:rFonts w:asciiTheme="minorHAnsi" w:hAnsiTheme="minorHAnsi" w:eastAsiaTheme="majorEastAsia" w:cstheme="minorHAnsi"/>
          <w:sz w:val="22"/>
          <w:szCs w:val="22"/>
        </w:rPr>
        <w:t>We t</w:t>
      </w:r>
      <w:r>
        <w:rPr>
          <w:rStyle w:val="normaltextrun"/>
          <w:rFonts w:asciiTheme="minorHAnsi" w:hAnsiTheme="minorHAnsi" w:eastAsiaTheme="majorEastAsia" w:cstheme="minorHAnsi"/>
          <w:sz w:val="22"/>
          <w:szCs w:val="22"/>
        </w:rPr>
        <w:t xml:space="preserve">imestamp and track durations </w:t>
      </w:r>
      <w:r w:rsidRPr="00790AB7">
        <w:rPr>
          <w:rStyle w:val="normaltextrun"/>
          <w:rFonts w:asciiTheme="minorHAnsi" w:hAnsiTheme="minorHAnsi" w:eastAsiaTheme="majorEastAsia" w:cstheme="minorHAnsi"/>
          <w:sz w:val="22"/>
          <w:szCs w:val="22"/>
        </w:rPr>
        <w:t>for all of the key points in the operational flow (ticket: created&gt; accepted/assigned&gt; cancelled/fulfilled)</w:t>
      </w:r>
    </w:p>
    <w:p w:rsidRPr="006D3344" w:rsidR="00642A06" w:rsidP="00642A06" w:rsidRDefault="00642A06" w14:paraId="075B078D" w14:textId="77777777">
      <w:pPr>
        <w:pStyle w:val="Heading6"/>
        <w:ind w:left="720" w:firstLine="720"/>
        <w:rPr>
          <w:rStyle w:val="normaltextrun"/>
        </w:rPr>
      </w:pPr>
      <w:r w:rsidRPr="006D3344">
        <w:rPr>
          <w:rStyle w:val="normaltextrun"/>
        </w:rPr>
        <w:t xml:space="preserve">Form Rules: </w:t>
      </w:r>
    </w:p>
    <w:p w:rsidR="00642A06" w:rsidP="00642A06" w:rsidRDefault="00642A06" w14:paraId="4A3D5090" w14:textId="77777777">
      <w:pPr>
        <w:pStyle w:val="paragraph"/>
        <w:spacing w:before="0" w:beforeAutospacing="0" w:after="0" w:afterAutospacing="0"/>
        <w:ind w:left="1440" w:firstLine="720"/>
        <w:textAlignment w:val="baseline"/>
        <w:rPr>
          <w:rStyle w:val="eop"/>
          <w:rFonts w:ascii="Calibri" w:hAnsi="Calibri" w:cs="Calibri"/>
          <w:sz w:val="22"/>
          <w:szCs w:val="22"/>
        </w:rPr>
      </w:pPr>
      <w:r>
        <w:rPr>
          <w:rStyle w:val="normaltextrun"/>
          <w:rFonts w:ascii="Calibri" w:hAnsi="Calibri" w:cs="Calibri" w:eastAsiaTheme="majorEastAsia"/>
          <w:color w:val="808080"/>
          <w:sz w:val="22"/>
          <w:szCs w:val="22"/>
        </w:rPr>
        <w:t>#2-5</w:t>
      </w:r>
      <w:r>
        <w:rPr>
          <w:rStyle w:val="scxw149224347"/>
          <w:rFonts w:ascii="Calibri" w:hAnsi="Calibri" w:cs="Calibri" w:eastAsiaTheme="majorEastAsia"/>
          <w:color w:val="808080"/>
          <w:sz w:val="22"/>
          <w:szCs w:val="22"/>
        </w:rPr>
        <w:t> </w:t>
      </w:r>
      <w:r>
        <w:rPr>
          <w:rStyle w:val="eop"/>
          <w:rFonts w:ascii="Calibri" w:hAnsi="Calibri" w:cs="Calibri"/>
          <w:sz w:val="22"/>
          <w:szCs w:val="22"/>
        </w:rPr>
        <w:t> </w:t>
      </w:r>
    </w:p>
    <w:p w:rsidRPr="006D3344" w:rsidR="00642A06" w:rsidP="00642A06" w:rsidRDefault="00642A06" w14:paraId="2D4881D3" w14:textId="77777777">
      <w:pPr>
        <w:pStyle w:val="Heading6"/>
        <w:ind w:left="720" w:firstLine="720"/>
        <w:rPr>
          <w:rStyle w:val="normaltextrun"/>
        </w:rPr>
      </w:pPr>
      <w:r>
        <w:rPr>
          <w:rStyle w:val="normaltextrun"/>
        </w:rPr>
        <w:t>Webhooks</w:t>
      </w:r>
      <w:r w:rsidRPr="006D3344">
        <w:rPr>
          <w:rStyle w:val="normaltextrun"/>
        </w:rPr>
        <w:t xml:space="preserve">: </w:t>
      </w:r>
    </w:p>
    <w:p w:rsidR="00642A06" w:rsidP="00642A06" w:rsidRDefault="00642A06" w14:paraId="51A94981" w14:textId="77777777">
      <w:pPr>
        <w:pStyle w:val="paragraph"/>
        <w:spacing w:before="0" w:beforeAutospacing="0" w:after="0" w:afterAutospacing="0"/>
        <w:ind w:left="1440" w:firstLine="720"/>
        <w:textAlignment w:val="baseline"/>
        <w:rPr>
          <w:rFonts w:ascii="Segoe UI" w:hAnsi="Segoe UI" w:cs="Segoe UI"/>
          <w:sz w:val="18"/>
          <w:szCs w:val="18"/>
        </w:rPr>
      </w:pPr>
      <w:r>
        <w:rPr>
          <w:rStyle w:val="eop"/>
          <w:rFonts w:ascii="Calibri" w:hAnsi="Calibri" w:cs="Calibri"/>
          <w:sz w:val="22"/>
          <w:szCs w:val="22"/>
        </w:rPr>
        <w:t>Set FR Assignment Time, Set [Cancel Time]</w:t>
      </w:r>
    </w:p>
    <w:p w:rsidRPr="0056157F" w:rsidR="00642A06" w:rsidP="00642A06" w:rsidRDefault="00642A06" w14:paraId="6675A923" w14:textId="77777777">
      <w:pPr>
        <w:pStyle w:val="Heading6"/>
        <w:ind w:left="720" w:firstLine="720"/>
      </w:pPr>
      <w:r w:rsidRPr="006D3344">
        <w:rPr>
          <w:rStyle w:val="scxw149224347"/>
        </w:rPr>
        <w:t>Important Fields:</w:t>
      </w:r>
    </w:p>
    <w:p w:rsidR="00642A06" w:rsidP="00642A06" w:rsidRDefault="00642A06" w14:paraId="4AE6844C" w14:textId="77777777">
      <w:pPr>
        <w:pStyle w:val="paragraph"/>
        <w:spacing w:before="0" w:beforeAutospacing="0" w:after="0" w:afterAutospacing="0"/>
        <w:ind w:left="1440"/>
        <w:textAlignment w:val="baseline"/>
        <w:rPr>
          <w:rStyle w:val="eop"/>
          <w:rFonts w:ascii="Calibri" w:hAnsi="Calibri" w:cs="Calibri"/>
          <w:color w:val="808080"/>
          <w:sz w:val="22"/>
          <w:szCs w:val="22"/>
        </w:rPr>
      </w:pPr>
      <w:r>
        <w:rPr>
          <w:rStyle w:val="eop"/>
          <w:rFonts w:ascii="Calibri" w:hAnsi="Calibri" w:cs="Calibri"/>
          <w:color w:val="808080"/>
          <w:sz w:val="22"/>
          <w:szCs w:val="22"/>
        </w:rPr>
        <w:tab/>
      </w:r>
      <w:hyperlink w:history="1" r:id="rId398">
        <w:r w:rsidRPr="0080576C">
          <w:rPr>
            <w:rStyle w:val="Hyperlink"/>
            <w:rFonts w:ascii="Calibri" w:hAnsi="Calibri" w:cs="Calibri"/>
            <w:sz w:val="22"/>
            <w:szCs w:val="22"/>
          </w:rPr>
          <w:t>FID9 [Send To Fulfillment]</w:t>
        </w:r>
      </w:hyperlink>
    </w:p>
    <w:p w:rsidR="00642A06" w:rsidP="00642A06" w:rsidRDefault="00642A06" w14:paraId="086E369F" w14:textId="77777777">
      <w:pPr>
        <w:pStyle w:val="paragraph"/>
        <w:spacing w:before="0" w:beforeAutospacing="0" w:after="0" w:afterAutospacing="0"/>
        <w:ind w:left="1440"/>
        <w:textAlignment w:val="baseline"/>
        <w:rPr>
          <w:rStyle w:val="eop"/>
          <w:rFonts w:ascii="Calibri" w:hAnsi="Calibri" w:cs="Calibri"/>
          <w:color w:val="808080"/>
          <w:sz w:val="22"/>
          <w:szCs w:val="22"/>
        </w:rPr>
      </w:pPr>
      <w:r>
        <w:rPr>
          <w:rStyle w:val="eop"/>
          <w:rFonts w:ascii="Calibri" w:hAnsi="Calibri" w:cs="Calibri"/>
          <w:color w:val="808080"/>
          <w:sz w:val="22"/>
          <w:szCs w:val="22"/>
        </w:rPr>
        <w:tab/>
      </w:r>
      <w:hyperlink w:history="1" r:id="rId399">
        <w:r w:rsidRPr="0080576C">
          <w:rPr>
            <w:rStyle w:val="Hyperlink"/>
            <w:rFonts w:ascii="Calibri" w:hAnsi="Calibri" w:cs="Calibri"/>
            <w:sz w:val="22"/>
            <w:szCs w:val="22"/>
          </w:rPr>
          <w:t>FID14 [Sent]</w:t>
        </w:r>
      </w:hyperlink>
    </w:p>
    <w:p w:rsidR="00642A06" w:rsidP="00642A06" w:rsidRDefault="00000000" w14:paraId="07323188" w14:textId="77777777">
      <w:pPr>
        <w:pStyle w:val="paragraph"/>
        <w:spacing w:before="0" w:beforeAutospacing="0" w:after="0" w:afterAutospacing="0"/>
        <w:ind w:left="1440" w:firstLine="720"/>
        <w:textAlignment w:val="baseline"/>
        <w:rPr>
          <w:rStyle w:val="eop"/>
          <w:rFonts w:ascii="Calibri" w:hAnsi="Calibri" w:cs="Calibri"/>
          <w:color w:val="808080"/>
          <w:sz w:val="22"/>
          <w:szCs w:val="22"/>
        </w:rPr>
      </w:pPr>
      <w:hyperlink w:history="1" r:id="rId400">
        <w:r w:rsidRPr="00741D38" w:rsidR="00642A06">
          <w:rPr>
            <w:rStyle w:val="Hyperlink"/>
            <w:rFonts w:ascii="Calibri" w:hAnsi="Calibri" w:cs="Calibri"/>
            <w:sz w:val="22"/>
            <w:szCs w:val="22"/>
          </w:rPr>
          <w:t>FID10 [Assignment Time]</w:t>
        </w:r>
      </w:hyperlink>
    </w:p>
    <w:p w:rsidR="00642A06" w:rsidP="00642A06" w:rsidRDefault="00642A06" w14:paraId="2BA2D1A0" w14:textId="77777777">
      <w:pPr>
        <w:pStyle w:val="paragraph"/>
        <w:spacing w:before="0" w:beforeAutospacing="0" w:after="0" w:afterAutospacing="0"/>
        <w:ind w:left="1440"/>
        <w:textAlignment w:val="baseline"/>
        <w:rPr>
          <w:rStyle w:val="eop"/>
          <w:rFonts w:ascii="Calibri" w:hAnsi="Calibri" w:cs="Calibri"/>
          <w:color w:val="808080"/>
          <w:sz w:val="22"/>
          <w:szCs w:val="22"/>
        </w:rPr>
      </w:pPr>
      <w:r>
        <w:rPr>
          <w:rStyle w:val="eop"/>
          <w:rFonts w:ascii="Calibri" w:hAnsi="Calibri" w:cs="Calibri"/>
          <w:color w:val="808080"/>
          <w:sz w:val="22"/>
          <w:szCs w:val="22"/>
        </w:rPr>
        <w:tab/>
      </w:r>
      <w:hyperlink w:history="1" r:id="rId401">
        <w:r w:rsidRPr="00C05852">
          <w:rPr>
            <w:rStyle w:val="Hyperlink"/>
            <w:rFonts w:ascii="Calibri" w:hAnsi="Calibri" w:cs="Calibri"/>
            <w:sz w:val="22"/>
            <w:szCs w:val="22"/>
          </w:rPr>
          <w:t>FID120 [Accept Ticket]</w:t>
        </w:r>
      </w:hyperlink>
    </w:p>
    <w:p w:rsidR="00642A06" w:rsidP="00642A06" w:rsidRDefault="00642A06" w14:paraId="2050A8D7" w14:textId="77777777">
      <w:pPr>
        <w:pStyle w:val="paragraph"/>
        <w:spacing w:before="0" w:beforeAutospacing="0" w:after="0" w:afterAutospacing="0"/>
        <w:ind w:left="1440"/>
        <w:textAlignment w:val="baseline"/>
        <w:rPr>
          <w:rStyle w:val="eop"/>
          <w:rFonts w:ascii="Calibri" w:hAnsi="Calibri" w:cs="Calibri"/>
          <w:color w:val="808080"/>
          <w:sz w:val="22"/>
          <w:szCs w:val="22"/>
        </w:rPr>
      </w:pPr>
      <w:r>
        <w:rPr>
          <w:rStyle w:val="eop"/>
          <w:rFonts w:ascii="Calibri" w:hAnsi="Calibri" w:cs="Calibri"/>
          <w:color w:val="808080"/>
          <w:sz w:val="22"/>
          <w:szCs w:val="22"/>
        </w:rPr>
        <w:tab/>
      </w:r>
      <w:hyperlink w:history="1" r:id="rId402">
        <w:r w:rsidRPr="00C05852">
          <w:rPr>
            <w:rStyle w:val="Hyperlink"/>
            <w:rFonts w:ascii="Calibri" w:hAnsi="Calibri" w:cs="Calibri"/>
            <w:sz w:val="22"/>
            <w:szCs w:val="22"/>
          </w:rPr>
          <w:t>FID119 [Accepted]</w:t>
        </w:r>
      </w:hyperlink>
    </w:p>
    <w:p w:rsidR="00642A06" w:rsidP="00642A06" w:rsidRDefault="00642A06" w14:paraId="5169FF0B" w14:textId="77777777">
      <w:pPr>
        <w:pStyle w:val="paragraph"/>
        <w:spacing w:before="0" w:beforeAutospacing="0" w:after="0" w:afterAutospacing="0"/>
        <w:ind w:left="1440"/>
        <w:textAlignment w:val="baseline"/>
        <w:rPr>
          <w:rStyle w:val="eop"/>
          <w:rFonts w:ascii="Calibri" w:hAnsi="Calibri" w:cs="Calibri"/>
          <w:color w:val="808080"/>
          <w:sz w:val="22"/>
          <w:szCs w:val="22"/>
        </w:rPr>
      </w:pPr>
      <w:r>
        <w:rPr>
          <w:rStyle w:val="eop"/>
          <w:rFonts w:ascii="Calibri" w:hAnsi="Calibri" w:cs="Calibri"/>
          <w:color w:val="808080"/>
          <w:sz w:val="22"/>
          <w:szCs w:val="22"/>
        </w:rPr>
        <w:tab/>
      </w:r>
      <w:hyperlink w:history="1" r:id="rId403">
        <w:r w:rsidRPr="00741D38">
          <w:rPr>
            <w:rStyle w:val="Hyperlink"/>
            <w:rFonts w:ascii="Calibri" w:hAnsi="Calibri" w:cs="Calibri"/>
            <w:sz w:val="22"/>
            <w:szCs w:val="22"/>
          </w:rPr>
          <w:t>FID251 [FR Assignment Time]</w:t>
        </w:r>
      </w:hyperlink>
    </w:p>
    <w:p w:rsidR="00642A06" w:rsidP="00642A06" w:rsidRDefault="00000000" w14:paraId="6A6A3903" w14:textId="77777777">
      <w:pPr>
        <w:pStyle w:val="paragraph"/>
        <w:spacing w:before="0" w:beforeAutospacing="0" w:after="0" w:afterAutospacing="0"/>
        <w:ind w:left="1440" w:firstLine="720"/>
        <w:textAlignment w:val="baseline"/>
        <w:rPr>
          <w:rStyle w:val="eop"/>
          <w:rFonts w:ascii="Calibri" w:hAnsi="Calibri" w:cs="Calibri"/>
          <w:color w:val="808080"/>
          <w:sz w:val="22"/>
          <w:szCs w:val="22"/>
        </w:rPr>
      </w:pPr>
      <w:hyperlink w:history="1" r:id="rId404">
        <w:r w:rsidRPr="008D076F" w:rsidR="00642A06">
          <w:rPr>
            <w:rStyle w:val="Hyperlink"/>
            <w:rFonts w:ascii="Calibri" w:hAnsi="Calibri" w:cs="Calibri"/>
            <w:sz w:val="22"/>
            <w:szCs w:val="22"/>
          </w:rPr>
          <w:t>FID255 [Assigned Duration]</w:t>
        </w:r>
      </w:hyperlink>
    </w:p>
    <w:p w:rsidR="00642A06" w:rsidP="00642A06" w:rsidRDefault="00000000" w14:paraId="081A1723" w14:textId="77777777">
      <w:pPr>
        <w:pStyle w:val="paragraph"/>
        <w:spacing w:before="0" w:beforeAutospacing="0" w:after="0" w:afterAutospacing="0"/>
        <w:ind w:left="1440" w:firstLine="720"/>
        <w:textAlignment w:val="baseline"/>
        <w:rPr>
          <w:rStyle w:val="eop"/>
          <w:rFonts w:ascii="Calibri" w:hAnsi="Calibri" w:cs="Calibri"/>
          <w:color w:val="808080"/>
          <w:sz w:val="22"/>
          <w:szCs w:val="22"/>
        </w:rPr>
      </w:pPr>
      <w:hyperlink w:history="1" r:id="rId405">
        <w:r w:rsidRPr="008D076F" w:rsidR="00642A06">
          <w:rPr>
            <w:rStyle w:val="Hyperlink"/>
            <w:rFonts w:ascii="Calibri" w:hAnsi="Calibri" w:cs="Calibri"/>
            <w:sz w:val="22"/>
            <w:szCs w:val="22"/>
          </w:rPr>
          <w:t>FID11 [Submit Response]</w:t>
        </w:r>
      </w:hyperlink>
    </w:p>
    <w:p w:rsidR="00642A06" w:rsidP="00642A06" w:rsidRDefault="00000000" w14:paraId="6BF65488" w14:textId="77777777">
      <w:pPr>
        <w:pStyle w:val="paragraph"/>
        <w:spacing w:before="0" w:beforeAutospacing="0" w:after="0" w:afterAutospacing="0"/>
        <w:ind w:left="1440" w:firstLine="720"/>
        <w:textAlignment w:val="baseline"/>
        <w:rPr>
          <w:rStyle w:val="eop"/>
          <w:rFonts w:ascii="Calibri" w:hAnsi="Calibri" w:cs="Calibri"/>
          <w:color w:val="808080"/>
          <w:sz w:val="22"/>
          <w:szCs w:val="22"/>
        </w:rPr>
      </w:pPr>
      <w:hyperlink w:history="1" r:id="rId406">
        <w:r w:rsidRPr="00786333" w:rsidR="00642A06">
          <w:rPr>
            <w:rStyle w:val="Hyperlink"/>
            <w:rFonts w:ascii="Calibri" w:hAnsi="Calibri" w:cs="Calibri"/>
            <w:sz w:val="22"/>
            <w:szCs w:val="22"/>
          </w:rPr>
          <w:t>FID12 [Response Time]</w:t>
        </w:r>
      </w:hyperlink>
    </w:p>
    <w:p w:rsidR="00642A06" w:rsidP="00642A06" w:rsidRDefault="00642A06" w14:paraId="6415D5CC" w14:textId="77777777">
      <w:pPr>
        <w:pStyle w:val="paragraph"/>
        <w:spacing w:before="0" w:beforeAutospacing="0" w:after="0" w:afterAutospacing="0"/>
        <w:ind w:left="1440"/>
        <w:textAlignment w:val="baseline"/>
        <w:rPr>
          <w:rStyle w:val="eop"/>
          <w:rFonts w:ascii="Calibri" w:hAnsi="Calibri" w:cs="Calibri"/>
          <w:color w:val="808080"/>
          <w:sz w:val="22"/>
          <w:szCs w:val="22"/>
        </w:rPr>
      </w:pPr>
      <w:r>
        <w:rPr>
          <w:rStyle w:val="eop"/>
          <w:rFonts w:ascii="Calibri" w:hAnsi="Calibri" w:cs="Calibri"/>
          <w:color w:val="808080"/>
          <w:sz w:val="22"/>
          <w:szCs w:val="22"/>
        </w:rPr>
        <w:tab/>
      </w:r>
      <w:hyperlink w:history="1" r:id="rId407">
        <w:r w:rsidRPr="002978F5">
          <w:rPr>
            <w:rStyle w:val="Hyperlink"/>
            <w:rFonts w:ascii="Calibri" w:hAnsi="Calibri" w:cs="Calibri"/>
            <w:sz w:val="22"/>
            <w:szCs w:val="22"/>
          </w:rPr>
          <w:t>FID15 [Fulfilled]</w:t>
        </w:r>
      </w:hyperlink>
    </w:p>
    <w:p w:rsidR="00642A06" w:rsidP="00642A06" w:rsidRDefault="00000000" w14:paraId="34B7DEA2" w14:textId="77777777">
      <w:pPr>
        <w:pStyle w:val="paragraph"/>
        <w:spacing w:before="0" w:beforeAutospacing="0" w:after="0" w:afterAutospacing="0"/>
        <w:ind w:left="1440" w:firstLine="720"/>
        <w:textAlignment w:val="baseline"/>
        <w:rPr>
          <w:rStyle w:val="eop"/>
          <w:rFonts w:ascii="Calibri" w:hAnsi="Calibri" w:cs="Calibri"/>
          <w:color w:val="808080"/>
          <w:sz w:val="22"/>
          <w:szCs w:val="22"/>
        </w:rPr>
      </w:pPr>
      <w:hyperlink w:history="1" r:id="rId408">
        <w:r w:rsidRPr="00873AB6" w:rsidR="00642A06">
          <w:rPr>
            <w:rStyle w:val="Hyperlink"/>
            <w:rFonts w:ascii="Calibri" w:hAnsi="Calibri" w:cs="Calibri"/>
            <w:sz w:val="22"/>
            <w:szCs w:val="22"/>
          </w:rPr>
          <w:t>FID13 [Fulfillment Duration]</w:t>
        </w:r>
      </w:hyperlink>
    </w:p>
    <w:p w:rsidR="00642A06" w:rsidP="00642A06" w:rsidRDefault="00000000" w14:paraId="0CE4B96F" w14:textId="77777777">
      <w:pPr>
        <w:pStyle w:val="paragraph"/>
        <w:spacing w:before="0" w:beforeAutospacing="0" w:after="0" w:afterAutospacing="0"/>
        <w:ind w:left="1440" w:firstLine="720"/>
        <w:textAlignment w:val="baseline"/>
        <w:rPr>
          <w:rStyle w:val="eop"/>
          <w:rFonts w:ascii="Calibri" w:hAnsi="Calibri" w:cs="Calibri"/>
          <w:color w:val="808080"/>
          <w:sz w:val="22"/>
          <w:szCs w:val="22"/>
        </w:rPr>
      </w:pPr>
      <w:hyperlink w:history="1" r:id="rId409">
        <w:r w:rsidRPr="00873AB6" w:rsidR="00642A06">
          <w:rPr>
            <w:rStyle w:val="Hyperlink"/>
            <w:rFonts w:ascii="Calibri" w:hAnsi="Calibri" w:cs="Calibri"/>
            <w:sz w:val="22"/>
            <w:szCs w:val="22"/>
          </w:rPr>
          <w:t>FID280 [Fulfillment Duration_calc]</w:t>
        </w:r>
      </w:hyperlink>
    </w:p>
    <w:p w:rsidR="00642A06" w:rsidP="00642A06" w:rsidRDefault="00000000" w14:paraId="3DAA7CDD" w14:textId="77777777">
      <w:pPr>
        <w:pStyle w:val="paragraph"/>
        <w:spacing w:before="0" w:beforeAutospacing="0" w:after="0" w:afterAutospacing="0"/>
        <w:ind w:left="1440" w:firstLine="720"/>
        <w:textAlignment w:val="baseline"/>
        <w:rPr>
          <w:rStyle w:val="eop"/>
          <w:rFonts w:ascii="Calibri" w:hAnsi="Calibri" w:cs="Calibri"/>
          <w:color w:val="808080"/>
          <w:sz w:val="22"/>
          <w:szCs w:val="22"/>
        </w:rPr>
      </w:pPr>
      <w:hyperlink w:history="1" r:id="rId410">
        <w:r w:rsidRPr="002E4C61" w:rsidR="00642A06">
          <w:rPr>
            <w:rStyle w:val="Hyperlink"/>
            <w:rFonts w:ascii="Calibri" w:hAnsi="Calibri" w:cs="Calibri"/>
            <w:sz w:val="22"/>
            <w:szCs w:val="22"/>
          </w:rPr>
          <w:t>FID217 [Cancel]</w:t>
        </w:r>
      </w:hyperlink>
    </w:p>
    <w:p w:rsidR="00642A06" w:rsidP="00642A06" w:rsidRDefault="00000000" w14:paraId="50850433" w14:textId="77777777">
      <w:pPr>
        <w:pStyle w:val="paragraph"/>
        <w:spacing w:before="0" w:beforeAutospacing="0" w:after="0" w:afterAutospacing="0"/>
        <w:ind w:left="1440" w:firstLine="720"/>
        <w:textAlignment w:val="baseline"/>
        <w:rPr>
          <w:rStyle w:val="eop"/>
          <w:rFonts w:ascii="Calibri" w:hAnsi="Calibri" w:cs="Calibri"/>
          <w:color w:val="808080"/>
          <w:sz w:val="22"/>
          <w:szCs w:val="22"/>
        </w:rPr>
      </w:pPr>
      <w:hyperlink w:history="1" r:id="rId411">
        <w:r w:rsidRPr="007E05E7" w:rsidR="00642A06">
          <w:rPr>
            <w:rStyle w:val="Hyperlink"/>
            <w:rFonts w:ascii="Calibri" w:hAnsi="Calibri" w:cs="Calibri"/>
            <w:sz w:val="22"/>
            <w:szCs w:val="22"/>
          </w:rPr>
          <w:t>FID293 [Cancel Time]</w:t>
        </w:r>
      </w:hyperlink>
    </w:p>
    <w:p w:rsidR="00642A06" w:rsidP="00642A06" w:rsidRDefault="00000000" w14:paraId="19FEF12C" w14:textId="77777777">
      <w:pPr>
        <w:pStyle w:val="paragraph"/>
        <w:spacing w:before="0" w:beforeAutospacing="0" w:after="0" w:afterAutospacing="0"/>
        <w:ind w:left="1440" w:firstLine="720"/>
        <w:textAlignment w:val="baseline"/>
        <w:rPr>
          <w:rStyle w:val="eop"/>
          <w:rFonts w:ascii="Calibri" w:hAnsi="Calibri" w:cs="Calibri"/>
          <w:color w:val="808080"/>
          <w:sz w:val="22"/>
          <w:szCs w:val="22"/>
        </w:rPr>
      </w:pPr>
      <w:hyperlink w:history="1" r:id="rId412">
        <w:r w:rsidRPr="007E05E7" w:rsidR="00642A06">
          <w:rPr>
            <w:rStyle w:val="Hyperlink"/>
            <w:rFonts w:ascii="Calibri" w:hAnsi="Calibri" w:cs="Calibri"/>
            <w:sz w:val="22"/>
            <w:szCs w:val="22"/>
          </w:rPr>
          <w:t>FID294 [Cancel Duration]</w:t>
        </w:r>
      </w:hyperlink>
    </w:p>
    <w:p w:rsidR="00642A06" w:rsidP="00642A06" w:rsidRDefault="00000000" w14:paraId="6476D3E3" w14:textId="77777777">
      <w:pPr>
        <w:pStyle w:val="paragraph"/>
        <w:spacing w:before="0" w:beforeAutospacing="0" w:after="0" w:afterAutospacing="0"/>
        <w:ind w:left="1440" w:firstLine="720"/>
        <w:textAlignment w:val="baseline"/>
        <w:rPr>
          <w:rStyle w:val="eop"/>
          <w:rFonts w:ascii="Calibri" w:hAnsi="Calibri" w:cs="Calibri"/>
          <w:color w:val="808080"/>
          <w:sz w:val="22"/>
          <w:szCs w:val="22"/>
        </w:rPr>
      </w:pPr>
      <w:hyperlink w:history="1" r:id="rId413">
        <w:r w:rsidRPr="00426F7C" w:rsidR="00642A06">
          <w:rPr>
            <w:rStyle w:val="Hyperlink"/>
            <w:rFonts w:ascii="Calibri" w:hAnsi="Calibri" w:cs="Calibri"/>
            <w:sz w:val="22"/>
            <w:szCs w:val="22"/>
          </w:rPr>
          <w:t>FID17 [Overdue]</w:t>
        </w:r>
      </w:hyperlink>
    </w:p>
    <w:p w:rsidR="00642A06" w:rsidP="00642A06" w:rsidRDefault="00000000" w14:paraId="3DABA06E" w14:textId="77777777">
      <w:pPr>
        <w:pStyle w:val="paragraph"/>
        <w:spacing w:before="0" w:beforeAutospacing="0" w:after="0" w:afterAutospacing="0"/>
        <w:ind w:left="1440" w:firstLine="720"/>
        <w:textAlignment w:val="baseline"/>
        <w:rPr>
          <w:rStyle w:val="eop"/>
          <w:rFonts w:ascii="Calibri" w:hAnsi="Calibri" w:cs="Calibri"/>
          <w:color w:val="808080"/>
          <w:sz w:val="22"/>
          <w:szCs w:val="22"/>
        </w:rPr>
      </w:pPr>
      <w:hyperlink w:history="1" r:id="rId414">
        <w:r w:rsidRPr="00426F7C" w:rsidR="00642A06">
          <w:rPr>
            <w:rStyle w:val="Hyperlink"/>
            <w:rFonts w:ascii="Calibri" w:hAnsi="Calibri" w:cs="Calibri"/>
            <w:sz w:val="22"/>
            <w:szCs w:val="22"/>
          </w:rPr>
          <w:t>FID253 [Now]</w:t>
        </w:r>
      </w:hyperlink>
    </w:p>
    <w:p w:rsidR="00642A06" w:rsidP="00642A06" w:rsidRDefault="00000000" w14:paraId="7C366430" w14:textId="77777777">
      <w:pPr>
        <w:pStyle w:val="paragraph"/>
        <w:spacing w:before="0" w:beforeAutospacing="0" w:after="0" w:afterAutospacing="0"/>
        <w:ind w:left="1440" w:firstLine="720"/>
        <w:textAlignment w:val="baseline"/>
        <w:rPr>
          <w:rStyle w:val="eop"/>
          <w:rFonts w:ascii="Calibri" w:hAnsi="Calibri" w:cs="Calibri"/>
          <w:color w:val="808080"/>
          <w:sz w:val="22"/>
          <w:szCs w:val="22"/>
        </w:rPr>
      </w:pPr>
      <w:hyperlink w:history="1" r:id="rId415">
        <w:r w:rsidRPr="00426F7C" w:rsidR="00642A06">
          <w:rPr>
            <w:rStyle w:val="Hyperlink"/>
            <w:rFonts w:ascii="Calibri" w:hAnsi="Calibri" w:cs="Calibri"/>
            <w:sz w:val="22"/>
            <w:szCs w:val="22"/>
          </w:rPr>
          <w:t>FID191 [Minutes remaining]</w:t>
        </w:r>
      </w:hyperlink>
    </w:p>
    <w:p w:rsidR="00642A06" w:rsidP="00642A06" w:rsidRDefault="00000000" w14:paraId="4DAE8989" w14:textId="77777777">
      <w:pPr>
        <w:pStyle w:val="paragraph"/>
        <w:spacing w:before="0" w:beforeAutospacing="0" w:after="0" w:afterAutospacing="0"/>
        <w:ind w:left="1440" w:firstLine="720"/>
        <w:textAlignment w:val="baseline"/>
        <w:rPr>
          <w:rStyle w:val="eop"/>
          <w:rFonts w:ascii="Calibri" w:hAnsi="Calibri" w:cs="Calibri"/>
          <w:color w:val="808080"/>
          <w:sz w:val="22"/>
          <w:szCs w:val="22"/>
        </w:rPr>
      </w:pPr>
      <w:hyperlink w:history="1" r:id="rId416">
        <w:r w:rsidRPr="006127D7" w:rsidR="00642A06">
          <w:rPr>
            <w:rStyle w:val="Hyperlink"/>
            <w:rFonts w:ascii="Calibri" w:hAnsi="Calibri" w:cs="Calibri"/>
            <w:sz w:val="22"/>
            <w:szCs w:val="22"/>
          </w:rPr>
          <w:t>FID346 [KPI Met]</w:t>
        </w:r>
      </w:hyperlink>
    </w:p>
    <w:p w:rsidR="00642A06" w:rsidP="00642A06" w:rsidRDefault="00000000" w14:paraId="3BDF2F9A" w14:textId="77777777">
      <w:pPr>
        <w:pStyle w:val="paragraph"/>
        <w:spacing w:before="0" w:beforeAutospacing="0" w:after="0" w:afterAutospacing="0"/>
        <w:ind w:left="1440" w:firstLine="720"/>
        <w:textAlignment w:val="baseline"/>
        <w:rPr>
          <w:rStyle w:val="eop"/>
          <w:rFonts w:ascii="Calibri" w:hAnsi="Calibri" w:cs="Calibri"/>
          <w:color w:val="808080"/>
          <w:sz w:val="22"/>
          <w:szCs w:val="22"/>
        </w:rPr>
      </w:pPr>
      <w:hyperlink w:history="1" r:id="rId417">
        <w:r w:rsidRPr="006127D7" w:rsidR="00642A06">
          <w:rPr>
            <w:rStyle w:val="Hyperlink"/>
            <w:rFonts w:ascii="Calibri" w:hAnsi="Calibri" w:cs="Calibri"/>
            <w:sz w:val="22"/>
            <w:szCs w:val="22"/>
          </w:rPr>
          <w:t>FID35 [Status Lozenge]</w:t>
        </w:r>
      </w:hyperlink>
    </w:p>
    <w:p w:rsidR="00642A06" w:rsidP="00642A06" w:rsidRDefault="00642A06" w14:paraId="7C31F0D2" w14:textId="77777777">
      <w:pPr>
        <w:pStyle w:val="Heading4"/>
        <w:rPr>
          <w:rStyle w:val="normaltextrun"/>
          <w:rFonts w:ascii="Calibri Light" w:hAnsi="Calibri Light" w:cs="Calibri Light"/>
          <w:i w:val="0"/>
          <w:iCs w:val="0"/>
          <w:color w:val="CA6D07"/>
        </w:rPr>
      </w:pPr>
      <w:r>
        <w:rPr>
          <w:rStyle w:val="normaltextrun"/>
          <w:rFonts w:ascii="Calibri Light" w:hAnsi="Calibri Light" w:cs="Calibri Light"/>
          <w:color w:val="CA6D07"/>
        </w:rPr>
        <w:t>Notify AM</w:t>
      </w:r>
    </w:p>
    <w:p w:rsidRPr="006127D7" w:rsidR="00642A06" w:rsidP="00185F7D" w:rsidRDefault="00642A06" w14:paraId="22F0AC3D" w14:textId="77777777">
      <w:pPr>
        <w:pStyle w:val="paragraph"/>
        <w:spacing w:before="0" w:beforeAutospacing="0" w:after="0" w:afterAutospacing="0"/>
        <w:ind w:left="720"/>
        <w:textAlignment w:val="baseline"/>
        <w:rPr>
          <w:rStyle w:val="normaltextrun"/>
          <w:rFonts w:asciiTheme="minorHAnsi" w:hAnsiTheme="minorHAnsi" w:eastAsiaTheme="majorEastAsia" w:cstheme="minorHAnsi"/>
          <w:sz w:val="22"/>
          <w:szCs w:val="22"/>
        </w:rPr>
      </w:pPr>
      <w:r>
        <w:rPr>
          <w:rStyle w:val="normaltextrun"/>
          <w:rFonts w:asciiTheme="minorHAnsi" w:hAnsiTheme="minorHAnsi" w:eastAsiaTheme="majorEastAsia" w:cstheme="minorHAnsi"/>
          <w:sz w:val="22"/>
          <w:szCs w:val="22"/>
        </w:rPr>
        <w:t>We provide the ability to notify an AM (via e-mail) if there is any notes or condition that requires their attention while a fulfillment ticket is currently open.</w:t>
      </w:r>
    </w:p>
    <w:p w:rsidRPr="005C22A6" w:rsidR="00642A06" w:rsidP="00642A06" w:rsidRDefault="00642A06" w14:paraId="060C750F" w14:textId="77777777">
      <w:pPr>
        <w:pStyle w:val="Heading6"/>
        <w:ind w:left="720" w:firstLine="720"/>
        <w:rPr>
          <w:rStyle w:val="normaltextrun"/>
        </w:rPr>
      </w:pPr>
      <w:r>
        <w:rPr>
          <w:rStyle w:val="normaltextrun"/>
        </w:rPr>
        <w:t>Notifications</w:t>
      </w:r>
      <w:r w:rsidRPr="006D3344">
        <w:rPr>
          <w:rStyle w:val="normaltextrun"/>
        </w:rPr>
        <w:t xml:space="preserve">: </w:t>
      </w:r>
    </w:p>
    <w:p w:rsidRPr="009632EC" w:rsidR="00642A06" w:rsidP="00642A06" w:rsidRDefault="00642A06" w14:paraId="26F36C36" w14:textId="77777777">
      <w:pPr>
        <w:pStyle w:val="paragraph"/>
        <w:spacing w:before="0" w:beforeAutospacing="0" w:after="0" w:afterAutospacing="0"/>
        <w:ind w:left="1440" w:firstLine="720"/>
        <w:textAlignment w:val="baseline"/>
        <w:rPr>
          <w:rStyle w:val="normaltextrun"/>
          <w:rFonts w:asciiTheme="minorHAnsi" w:hAnsiTheme="minorHAnsi" w:eastAsiaTheme="majorEastAsia" w:cstheme="minorHAnsi"/>
          <w:color w:val="808080" w:themeColor="background1" w:themeShade="80"/>
          <w:sz w:val="22"/>
          <w:szCs w:val="22"/>
        </w:rPr>
      </w:pPr>
      <w:r w:rsidRPr="009632EC">
        <w:rPr>
          <w:rStyle w:val="normaltextrun"/>
          <w:rFonts w:asciiTheme="minorHAnsi" w:hAnsiTheme="minorHAnsi" w:eastAsiaTheme="majorEastAsia" w:cstheme="minorHAnsi"/>
          <w:color w:val="808080" w:themeColor="background1" w:themeShade="80"/>
          <w:sz w:val="22"/>
          <w:szCs w:val="22"/>
        </w:rPr>
        <w:t>Notify AM – Manually Triggered, Notify AM – Manually Triggered – USS</w:t>
      </w:r>
    </w:p>
    <w:p w:rsidRPr="006D3344" w:rsidR="00642A06" w:rsidP="00642A06" w:rsidRDefault="00642A06" w14:paraId="638B0A17" w14:textId="77777777">
      <w:pPr>
        <w:pStyle w:val="Heading6"/>
        <w:ind w:left="720" w:firstLine="720"/>
        <w:rPr>
          <w:rStyle w:val="normaltextrun"/>
        </w:rPr>
      </w:pPr>
      <w:r>
        <w:rPr>
          <w:rStyle w:val="normaltextrun"/>
        </w:rPr>
        <w:t>Webhooks</w:t>
      </w:r>
      <w:r w:rsidRPr="006D3344">
        <w:rPr>
          <w:rStyle w:val="normaltextrun"/>
        </w:rPr>
        <w:t xml:space="preserve">: </w:t>
      </w:r>
    </w:p>
    <w:p w:rsidRPr="009632EC" w:rsidR="00642A06" w:rsidP="00642A06" w:rsidRDefault="00642A06" w14:paraId="680EF037" w14:textId="77777777">
      <w:pPr>
        <w:pStyle w:val="paragraph"/>
        <w:spacing w:before="0" w:beforeAutospacing="0" w:after="0" w:afterAutospacing="0"/>
        <w:ind w:left="1440" w:firstLine="720"/>
        <w:textAlignment w:val="baseline"/>
        <w:rPr>
          <w:rStyle w:val="normaltextrun"/>
          <w:rFonts w:asciiTheme="minorHAnsi" w:hAnsiTheme="minorHAnsi" w:eastAsiaTheme="majorEastAsia" w:cstheme="minorHAnsi"/>
          <w:color w:val="808080" w:themeColor="background1" w:themeShade="80"/>
          <w:sz w:val="22"/>
          <w:szCs w:val="22"/>
        </w:rPr>
      </w:pPr>
      <w:r w:rsidRPr="009632EC">
        <w:rPr>
          <w:rStyle w:val="normaltextrun"/>
          <w:rFonts w:asciiTheme="minorHAnsi" w:hAnsiTheme="minorHAnsi" w:eastAsiaTheme="majorEastAsia" w:cstheme="minorHAnsi"/>
          <w:color w:val="808080" w:themeColor="background1" w:themeShade="80"/>
          <w:sz w:val="22"/>
          <w:szCs w:val="22"/>
        </w:rPr>
        <w:t>Reset [Notify AM field]</w:t>
      </w:r>
    </w:p>
    <w:p w:rsidRPr="006D3344" w:rsidR="00642A06" w:rsidP="00642A06" w:rsidRDefault="00642A06" w14:paraId="20226259" w14:textId="77777777">
      <w:pPr>
        <w:pStyle w:val="Heading6"/>
        <w:ind w:left="720" w:firstLine="720"/>
        <w:rPr>
          <w:rStyle w:val="normaltextrun"/>
        </w:rPr>
      </w:pPr>
      <w:r>
        <w:rPr>
          <w:rStyle w:val="normaltextrun"/>
        </w:rPr>
        <w:t>Important Fields</w:t>
      </w:r>
      <w:r w:rsidRPr="006D3344">
        <w:rPr>
          <w:rStyle w:val="normaltextrun"/>
        </w:rPr>
        <w:t xml:space="preserve">: </w:t>
      </w:r>
    </w:p>
    <w:p w:rsidRPr="00242BE6" w:rsidR="00642A06" w:rsidP="00642A06" w:rsidRDefault="00642A06" w14:paraId="6223A72E" w14:textId="77777777">
      <w:pPr>
        <w:pStyle w:val="paragraph"/>
        <w:spacing w:before="0" w:beforeAutospacing="0" w:after="0" w:afterAutospacing="0"/>
        <w:ind w:left="720" w:firstLine="720"/>
        <w:textAlignment w:val="baseline"/>
        <w:rPr>
          <w:rFonts w:asciiTheme="minorHAnsi" w:hAnsiTheme="minorHAnsi" w:cstheme="minorHAnsi"/>
          <w:color w:val="CA6D07"/>
          <w:sz w:val="18"/>
          <w:szCs w:val="18"/>
        </w:rPr>
      </w:pPr>
      <w:r>
        <w:rPr>
          <w:rStyle w:val="normaltextrun"/>
          <w:rFonts w:ascii="Calibri Light" w:hAnsi="Calibri Light" w:cs="Calibri Light" w:eastAsiaTheme="majorEastAsia"/>
          <w:i/>
          <w:iCs/>
          <w:color w:val="CA6D07"/>
          <w:sz w:val="22"/>
          <w:szCs w:val="22"/>
        </w:rPr>
        <w:tab/>
      </w:r>
      <w:hyperlink w:history="1" r:id="rId418">
        <w:r w:rsidRPr="009632EC">
          <w:rPr>
            <w:rStyle w:val="Hyperlink"/>
            <w:rFonts w:asciiTheme="minorHAnsi" w:hAnsiTheme="minorHAnsi" w:cstheme="minorHAnsi"/>
            <w:sz w:val="22"/>
            <w:szCs w:val="22"/>
          </w:rPr>
          <w:t>FID18 [Notify AM]</w:t>
        </w:r>
      </w:hyperlink>
      <w:r>
        <w:rPr>
          <w:rStyle w:val="eop"/>
          <w:rFonts w:ascii="Calibri" w:hAnsi="Calibri" w:cs="Calibri"/>
          <w:color w:val="808080"/>
          <w:sz w:val="22"/>
          <w:szCs w:val="22"/>
        </w:rPr>
        <w:t> </w:t>
      </w:r>
    </w:p>
    <w:p w:rsidR="00642A06" w:rsidP="00642A06" w:rsidRDefault="00642A06" w14:paraId="0CD1680E" w14:textId="77777777">
      <w:pPr>
        <w:pStyle w:val="Heading4"/>
        <w:rPr>
          <w:rStyle w:val="normaltextrun"/>
          <w:rFonts w:ascii="Calibri Light" w:hAnsi="Calibri Light" w:cs="Calibri Light"/>
          <w:i w:val="0"/>
          <w:iCs w:val="0"/>
          <w:color w:val="CA6D07"/>
        </w:rPr>
      </w:pPr>
      <w:r>
        <w:rPr>
          <w:rStyle w:val="normaltextrun"/>
          <w:rFonts w:ascii="Calibri Light" w:hAnsi="Calibri Light" w:cs="Calibri Light"/>
          <w:color w:val="CA6D07"/>
        </w:rPr>
        <w:t>Vendor Payment - Delivery</w:t>
      </w:r>
    </w:p>
    <w:p w:rsidRPr="00242BE6" w:rsidR="00642A06" w:rsidP="00185F7D" w:rsidRDefault="00642A06" w14:paraId="58919A7B" w14:textId="77777777">
      <w:pPr>
        <w:pStyle w:val="paragraph"/>
        <w:spacing w:before="0" w:beforeAutospacing="0" w:after="0" w:afterAutospacing="0"/>
        <w:ind w:firstLine="720"/>
        <w:textAlignment w:val="baseline"/>
        <w:rPr>
          <w:rStyle w:val="normaltextrun"/>
          <w:rFonts w:ascii="Calibri" w:hAnsi="Calibri" w:cs="Calibri" w:eastAsiaTheme="majorEastAsia"/>
          <w:sz w:val="22"/>
          <w:szCs w:val="22"/>
        </w:rPr>
      </w:pPr>
      <w:r>
        <w:rPr>
          <w:rStyle w:val="normaltextrun"/>
          <w:rFonts w:ascii="Calibri" w:hAnsi="Calibri" w:cs="Calibri" w:eastAsiaTheme="majorEastAsia"/>
          <w:sz w:val="22"/>
          <w:szCs w:val="22"/>
        </w:rPr>
        <w:t>We show the vendor payment information if the [Ticket Type] is “Delivery”.</w:t>
      </w:r>
    </w:p>
    <w:p w:rsidRPr="006D3344" w:rsidR="00642A06" w:rsidP="00642A06" w:rsidRDefault="00642A06" w14:paraId="64E03FC4" w14:textId="77777777">
      <w:pPr>
        <w:pStyle w:val="Heading6"/>
        <w:ind w:left="720" w:firstLine="720"/>
        <w:rPr>
          <w:rStyle w:val="normaltextrun"/>
        </w:rPr>
      </w:pPr>
      <w:r w:rsidRPr="006D3344">
        <w:rPr>
          <w:rStyle w:val="normaltextrun"/>
        </w:rPr>
        <w:t xml:space="preserve">Form Rules: </w:t>
      </w:r>
    </w:p>
    <w:p w:rsidR="00642A06" w:rsidP="00642A06" w:rsidRDefault="00642A06" w14:paraId="09FB2F4D" w14:textId="77777777">
      <w:pPr>
        <w:pStyle w:val="paragraph"/>
        <w:spacing w:before="0" w:beforeAutospacing="0" w:after="0" w:afterAutospacing="0"/>
        <w:ind w:left="1440" w:firstLine="720"/>
        <w:textAlignment w:val="baseline"/>
        <w:rPr>
          <w:rStyle w:val="normaltextrun"/>
          <w:rFonts w:ascii="Calibri" w:hAnsi="Calibri" w:cs="Calibri" w:eastAsiaTheme="majorEastAsia"/>
          <w:color w:val="808080"/>
          <w:sz w:val="22"/>
          <w:szCs w:val="22"/>
        </w:rPr>
      </w:pPr>
      <w:r>
        <w:rPr>
          <w:rStyle w:val="normaltextrun"/>
          <w:rFonts w:ascii="Calibri" w:hAnsi="Calibri" w:cs="Calibri" w:eastAsiaTheme="majorEastAsia"/>
          <w:color w:val="808080"/>
          <w:sz w:val="22"/>
          <w:szCs w:val="22"/>
        </w:rPr>
        <w:t>#30</w:t>
      </w:r>
    </w:p>
    <w:p w:rsidRPr="006D3344" w:rsidR="00642A06" w:rsidP="00642A06" w:rsidRDefault="00642A06" w14:paraId="0452626F" w14:textId="77777777">
      <w:pPr>
        <w:pStyle w:val="Heading6"/>
        <w:ind w:left="720" w:firstLine="720"/>
        <w:rPr>
          <w:rStyle w:val="normaltextrun"/>
        </w:rPr>
      </w:pPr>
      <w:r>
        <w:rPr>
          <w:rStyle w:val="normaltextrun"/>
        </w:rPr>
        <w:t>Important Fields</w:t>
      </w:r>
      <w:r w:rsidRPr="006D3344">
        <w:rPr>
          <w:rStyle w:val="normaltextrun"/>
        </w:rPr>
        <w:t xml:space="preserve">: </w:t>
      </w:r>
    </w:p>
    <w:p w:rsidR="00642A06" w:rsidP="00642A06" w:rsidRDefault="00642A06" w14:paraId="6796FE69" w14:textId="77777777">
      <w:pPr>
        <w:pStyle w:val="paragraph"/>
        <w:spacing w:before="0" w:beforeAutospacing="0" w:after="0" w:afterAutospacing="0"/>
        <w:ind w:left="720" w:firstLine="720"/>
        <w:textAlignment w:val="baseline"/>
        <w:rPr>
          <w:rStyle w:val="scxw149224347"/>
          <w:rFonts w:ascii="Calibri" w:hAnsi="Calibri" w:cs="Calibri" w:eastAsiaTheme="majorEastAsia"/>
          <w:color w:val="808080"/>
          <w:sz w:val="22"/>
          <w:szCs w:val="22"/>
        </w:rPr>
      </w:pPr>
      <w:r>
        <w:rPr>
          <w:rStyle w:val="normaltextrun"/>
          <w:rFonts w:ascii="Calibri" w:hAnsi="Calibri" w:cs="Calibri" w:eastAsiaTheme="majorEastAsia"/>
          <w:color w:val="808080"/>
          <w:sz w:val="22"/>
          <w:szCs w:val="22"/>
        </w:rPr>
        <w:tab/>
      </w:r>
      <w:hyperlink w:tgtFrame="_blank" w:history="1" r:id="rId419">
        <w:r>
          <w:rPr>
            <w:rStyle w:val="normaltextrun"/>
            <w:rFonts w:ascii="Calibri" w:hAnsi="Calibri" w:cs="Calibri" w:eastAsiaTheme="majorEastAsia"/>
            <w:color w:val="F79121"/>
            <w:sz w:val="22"/>
            <w:szCs w:val="22"/>
            <w:u w:val="single"/>
          </w:rPr>
          <w:t>FID6 [Ticket Type]</w:t>
        </w:r>
      </w:hyperlink>
    </w:p>
    <w:p w:rsidR="00642A06" w:rsidP="00642A06" w:rsidRDefault="00000000" w14:paraId="26AAE3EE" w14:textId="77777777">
      <w:pPr>
        <w:pStyle w:val="paragraph"/>
        <w:spacing w:before="0" w:beforeAutospacing="0" w:after="0" w:afterAutospacing="0"/>
        <w:ind w:left="2160"/>
        <w:textAlignment w:val="baseline"/>
        <w:rPr>
          <w:rStyle w:val="normaltextrun"/>
          <w:rFonts w:asciiTheme="minorHAnsi" w:hAnsiTheme="minorHAnsi" w:eastAsiaTheme="majorEastAsia" w:cstheme="minorHAnsi"/>
          <w:color w:val="000000"/>
          <w:sz w:val="22"/>
          <w:szCs w:val="22"/>
        </w:rPr>
      </w:pPr>
      <w:hyperlink w:history="1" r:id="rId420">
        <w:r w:rsidRPr="009734A1" w:rsidR="00642A06">
          <w:rPr>
            <w:rStyle w:val="Hyperlink"/>
            <w:rFonts w:asciiTheme="minorHAnsi" w:hAnsiTheme="minorHAnsi" w:cstheme="minorHAnsi"/>
            <w:sz w:val="22"/>
            <w:szCs w:val="22"/>
          </w:rPr>
          <w:t>FID256 [Vendor Payment Timing]</w:t>
        </w:r>
      </w:hyperlink>
    </w:p>
    <w:p w:rsidRPr="00C7366E" w:rsidR="00642A06" w:rsidP="00642A06" w:rsidRDefault="00000000" w14:paraId="04F6D684" w14:textId="77777777">
      <w:pPr>
        <w:pStyle w:val="paragraph"/>
        <w:spacing w:before="0" w:beforeAutospacing="0" w:after="0" w:afterAutospacing="0"/>
        <w:ind w:left="2160"/>
        <w:textAlignment w:val="baseline"/>
        <w:rPr>
          <w:rFonts w:asciiTheme="minorHAnsi" w:hAnsiTheme="minorHAnsi" w:cstheme="minorHAnsi"/>
          <w:sz w:val="22"/>
          <w:szCs w:val="22"/>
        </w:rPr>
      </w:pPr>
      <w:hyperlink w:history="1" r:id="rId421">
        <w:r w:rsidRPr="007B135C" w:rsidR="00642A06">
          <w:rPr>
            <w:rStyle w:val="Hyperlink"/>
            <w:rFonts w:asciiTheme="minorHAnsi" w:hAnsiTheme="minorHAnsi" w:cstheme="minorHAnsi"/>
            <w:sz w:val="22"/>
            <w:szCs w:val="22"/>
          </w:rPr>
          <w:t>FID257 [Payment Method]</w:t>
        </w:r>
      </w:hyperlink>
    </w:p>
    <w:p w:rsidR="00642A06" w:rsidP="00642A06" w:rsidRDefault="00642A06" w14:paraId="0C902A26" w14:textId="77777777">
      <w:pPr>
        <w:pStyle w:val="Heading4"/>
        <w:rPr>
          <w:rStyle w:val="normaltextrun"/>
          <w:rFonts w:ascii="Calibri Light" w:hAnsi="Calibri Light" w:cs="Calibri Light"/>
          <w:i w:val="0"/>
          <w:iCs w:val="0"/>
          <w:color w:val="CA6D07"/>
        </w:rPr>
      </w:pPr>
      <w:r>
        <w:rPr>
          <w:rStyle w:val="normaltextrun"/>
          <w:rFonts w:ascii="Calibri Light" w:hAnsi="Calibri Light" w:cs="Calibri Light"/>
          <w:color w:val="CA6D07"/>
        </w:rPr>
        <w:t>Roll-over</w:t>
      </w:r>
    </w:p>
    <w:p w:rsidRPr="009E31EB" w:rsidR="00642A06" w:rsidP="00185F7D" w:rsidRDefault="00642A06" w14:paraId="11AD9D05" w14:textId="77777777">
      <w:pPr>
        <w:pStyle w:val="paragraph"/>
        <w:spacing w:before="0" w:beforeAutospacing="0" w:after="0" w:afterAutospacing="0"/>
        <w:ind w:left="720"/>
        <w:textAlignment w:val="baseline"/>
        <w:rPr>
          <w:rStyle w:val="normaltextrun"/>
          <w:rFonts w:asciiTheme="minorHAnsi" w:hAnsiTheme="minorHAnsi" w:eastAsiaTheme="majorEastAsia" w:cstheme="minorHAnsi"/>
          <w:sz w:val="22"/>
          <w:szCs w:val="22"/>
        </w:rPr>
      </w:pPr>
      <w:r>
        <w:rPr>
          <w:rStyle w:val="normaltextrun"/>
          <w:rFonts w:asciiTheme="minorHAnsi" w:hAnsiTheme="minorHAnsi" w:eastAsiaTheme="majorEastAsia" w:cstheme="minorHAnsi"/>
          <w:sz w:val="22"/>
          <w:szCs w:val="22"/>
        </w:rPr>
        <w:t>If a Fulfillment Ticket “rolls over” to the next day, we require the [Roll Over Reason] and [Roll Over Details]. We also provide the ability to assign a different (Roll Over) Fulfillment Rep.</w:t>
      </w:r>
    </w:p>
    <w:p w:rsidRPr="00D85A00" w:rsidR="00642A06" w:rsidP="00642A06" w:rsidRDefault="00642A06" w14:paraId="4C6D788C" w14:textId="77777777">
      <w:pPr>
        <w:pStyle w:val="Heading6"/>
        <w:ind w:left="720" w:firstLine="720"/>
        <w:rPr>
          <w:rStyle w:val="normaltextrun"/>
        </w:rPr>
      </w:pPr>
      <w:r w:rsidRPr="006D3344">
        <w:rPr>
          <w:rStyle w:val="normaltextrun"/>
        </w:rPr>
        <w:t xml:space="preserve">Form Rules: </w:t>
      </w:r>
    </w:p>
    <w:p w:rsidR="00642A06" w:rsidP="00642A06" w:rsidRDefault="00642A06" w14:paraId="1EB66163" w14:textId="77777777">
      <w:pPr>
        <w:pStyle w:val="paragraph"/>
        <w:spacing w:before="0" w:beforeAutospacing="0" w:after="0" w:afterAutospacing="0"/>
        <w:ind w:left="1440" w:firstLine="720"/>
        <w:textAlignment w:val="baseline"/>
        <w:rPr>
          <w:rStyle w:val="normaltextrun"/>
          <w:rFonts w:ascii="Calibri" w:hAnsi="Calibri" w:cs="Calibri" w:eastAsiaTheme="majorEastAsia"/>
          <w:color w:val="808080"/>
          <w:sz w:val="22"/>
          <w:szCs w:val="22"/>
        </w:rPr>
      </w:pPr>
      <w:r>
        <w:rPr>
          <w:rStyle w:val="normaltextrun"/>
          <w:rFonts w:ascii="Calibri" w:hAnsi="Calibri" w:cs="Calibri" w:eastAsiaTheme="majorEastAsia"/>
          <w:color w:val="808080"/>
          <w:sz w:val="22"/>
          <w:szCs w:val="22"/>
        </w:rPr>
        <w:t>#38,39</w:t>
      </w:r>
    </w:p>
    <w:p w:rsidRPr="00D85A00" w:rsidR="00642A06" w:rsidP="00642A06" w:rsidRDefault="00642A06" w14:paraId="55C2D43A" w14:textId="77777777">
      <w:pPr>
        <w:pStyle w:val="Heading6"/>
        <w:ind w:left="720" w:firstLine="720"/>
        <w:rPr>
          <w:rStyle w:val="normaltextrun"/>
        </w:rPr>
      </w:pPr>
      <w:r>
        <w:rPr>
          <w:rStyle w:val="normaltextrun"/>
        </w:rPr>
        <w:t>Important Fields</w:t>
      </w:r>
      <w:r w:rsidRPr="006D3344">
        <w:rPr>
          <w:rStyle w:val="normaltextrun"/>
        </w:rPr>
        <w:t xml:space="preserve">: </w:t>
      </w:r>
    </w:p>
    <w:p w:rsidR="00642A06" w:rsidP="00642A06" w:rsidRDefault="00000000" w14:paraId="2E5496EE" w14:textId="77777777">
      <w:pPr>
        <w:pStyle w:val="paragraph"/>
        <w:spacing w:before="0" w:beforeAutospacing="0" w:after="0" w:afterAutospacing="0"/>
        <w:ind w:left="1440" w:firstLine="720"/>
        <w:textAlignment w:val="baseline"/>
        <w:rPr>
          <w:rStyle w:val="eop"/>
          <w:rFonts w:ascii="Calibri" w:hAnsi="Calibri" w:cs="Calibri"/>
          <w:color w:val="808080"/>
          <w:sz w:val="22"/>
          <w:szCs w:val="22"/>
        </w:rPr>
      </w:pPr>
      <w:hyperlink w:history="1" r:id="rId422">
        <w:r w:rsidRPr="00FD4DFB" w:rsidR="00642A06">
          <w:rPr>
            <w:rStyle w:val="Hyperlink"/>
            <w:rFonts w:ascii="Calibri" w:hAnsi="Calibri" w:cs="Calibri"/>
            <w:sz w:val="22"/>
            <w:szCs w:val="22"/>
          </w:rPr>
          <w:t>FID281 [Fulfillment Days]</w:t>
        </w:r>
      </w:hyperlink>
    </w:p>
    <w:p w:rsidRPr="006F28B8" w:rsidR="00642A06" w:rsidP="00642A06" w:rsidRDefault="00000000" w14:paraId="7E2EE47A" w14:textId="77777777">
      <w:pPr>
        <w:pStyle w:val="paragraph"/>
        <w:spacing w:before="0" w:beforeAutospacing="0" w:after="0" w:afterAutospacing="0"/>
        <w:ind w:left="2160"/>
        <w:textAlignment w:val="baseline"/>
        <w:rPr>
          <w:rStyle w:val="scxw149224347"/>
          <w:rFonts w:asciiTheme="minorHAnsi" w:hAnsiTheme="minorHAnsi" w:eastAsiaTheme="majorEastAsia" w:cstheme="minorHAnsi"/>
          <w:color w:val="808080"/>
          <w:sz w:val="22"/>
          <w:szCs w:val="22"/>
        </w:rPr>
      </w:pPr>
      <w:hyperlink w:history="1" r:id="rId423">
        <w:r w:rsidRPr="006F28B8" w:rsidR="00642A06">
          <w:rPr>
            <w:rStyle w:val="Hyperlink"/>
            <w:rFonts w:asciiTheme="minorHAnsi" w:hAnsiTheme="minorHAnsi" w:cstheme="minorHAnsi"/>
            <w:sz w:val="22"/>
            <w:szCs w:val="22"/>
          </w:rPr>
          <w:t>FID387 [Roll Over Fulfillment Rep]</w:t>
        </w:r>
      </w:hyperlink>
    </w:p>
    <w:p w:rsidRPr="006F28B8" w:rsidR="00642A06" w:rsidP="00642A06" w:rsidRDefault="00000000" w14:paraId="6800091D" w14:textId="77777777">
      <w:pPr>
        <w:pStyle w:val="paragraph"/>
        <w:spacing w:before="0" w:beforeAutospacing="0" w:after="0" w:afterAutospacing="0"/>
        <w:ind w:left="2160"/>
        <w:textAlignment w:val="baseline"/>
        <w:rPr>
          <w:rStyle w:val="normaltextrun"/>
          <w:rFonts w:asciiTheme="minorHAnsi" w:hAnsiTheme="minorHAnsi" w:eastAsiaTheme="majorEastAsia" w:cstheme="minorHAnsi"/>
          <w:color w:val="CA6D07"/>
          <w:sz w:val="22"/>
          <w:szCs w:val="22"/>
        </w:rPr>
      </w:pPr>
      <w:hyperlink w:history="1" r:id="rId424">
        <w:r w:rsidRPr="006F28B8" w:rsidR="00642A06">
          <w:rPr>
            <w:rStyle w:val="Hyperlink"/>
            <w:rFonts w:asciiTheme="minorHAnsi" w:hAnsiTheme="minorHAnsi" w:cstheme="minorHAnsi"/>
            <w:sz w:val="22"/>
            <w:szCs w:val="22"/>
          </w:rPr>
          <w:t>FID289 [Roll Over Reason]</w:t>
        </w:r>
      </w:hyperlink>
    </w:p>
    <w:p w:rsidRPr="006F28B8" w:rsidR="00642A06" w:rsidP="00642A06" w:rsidRDefault="00000000" w14:paraId="646A93D8" w14:textId="77777777">
      <w:pPr>
        <w:pStyle w:val="paragraph"/>
        <w:spacing w:before="0" w:beforeAutospacing="0" w:after="0" w:afterAutospacing="0"/>
        <w:ind w:left="2160"/>
        <w:textAlignment w:val="baseline"/>
        <w:rPr>
          <w:rStyle w:val="normaltextrun"/>
          <w:rFonts w:asciiTheme="minorHAnsi" w:hAnsiTheme="minorHAnsi" w:eastAsiaTheme="majorEastAsia" w:cstheme="minorHAnsi"/>
          <w:color w:val="CA6D07"/>
          <w:sz w:val="22"/>
          <w:szCs w:val="22"/>
        </w:rPr>
      </w:pPr>
      <w:hyperlink w:history="1" r:id="rId425">
        <w:r w:rsidRPr="009E31EB" w:rsidR="00642A06">
          <w:rPr>
            <w:rStyle w:val="Hyperlink"/>
            <w:rFonts w:asciiTheme="minorHAnsi" w:hAnsiTheme="minorHAnsi" w:cstheme="minorHAnsi"/>
            <w:sz w:val="22"/>
            <w:szCs w:val="22"/>
          </w:rPr>
          <w:t>FID290 [Roll Over Details]</w:t>
        </w:r>
      </w:hyperlink>
    </w:p>
    <w:p w:rsidR="00642A06" w:rsidP="00642A06" w:rsidRDefault="00642A06" w14:paraId="67B6BE67" w14:textId="77777777">
      <w:pPr>
        <w:pStyle w:val="Heading4"/>
        <w:rPr>
          <w:rStyle w:val="normaltextrun"/>
          <w:rFonts w:ascii="Calibri Light" w:hAnsi="Calibri Light" w:cs="Calibri Light"/>
          <w:i w:val="0"/>
          <w:iCs w:val="0"/>
          <w:color w:val="CA6D07"/>
        </w:rPr>
      </w:pPr>
      <w:r>
        <w:rPr>
          <w:rStyle w:val="normaltextrun"/>
          <w:rFonts w:ascii="Calibri Light" w:hAnsi="Calibri Light" w:cs="Calibri Light"/>
          <w:color w:val="CA6D07"/>
        </w:rPr>
        <w:t>Additional Time</w:t>
      </w:r>
    </w:p>
    <w:p w:rsidRPr="009E31EB" w:rsidR="00642A06" w:rsidP="00185F7D" w:rsidRDefault="00642A06" w14:paraId="68B355B3" w14:textId="77777777">
      <w:pPr>
        <w:pStyle w:val="paragraph"/>
        <w:spacing w:before="0" w:beforeAutospacing="0" w:after="0" w:afterAutospacing="0"/>
        <w:ind w:left="720"/>
        <w:textAlignment w:val="baseline"/>
        <w:rPr>
          <w:rStyle w:val="normaltextrun"/>
          <w:rFonts w:asciiTheme="minorHAnsi" w:hAnsiTheme="minorHAnsi" w:eastAsiaTheme="majorEastAsia" w:cstheme="minorHAnsi"/>
          <w:sz w:val="22"/>
          <w:szCs w:val="22"/>
        </w:rPr>
      </w:pPr>
      <w:r>
        <w:rPr>
          <w:rStyle w:val="normaltextrun"/>
          <w:rFonts w:asciiTheme="minorHAnsi" w:hAnsiTheme="minorHAnsi" w:eastAsiaTheme="majorEastAsia" w:cstheme="minorHAnsi"/>
          <w:sz w:val="22"/>
          <w:szCs w:val="22"/>
        </w:rPr>
        <w:t>If a fulfillment ticket requires more than 4hrs to complete (or 1hr for a [Same Day Request]), we require an explanation.</w:t>
      </w:r>
    </w:p>
    <w:p w:rsidRPr="006D3344" w:rsidR="00642A06" w:rsidP="00642A06" w:rsidRDefault="00642A06" w14:paraId="42EB9D87" w14:textId="77777777">
      <w:pPr>
        <w:pStyle w:val="Heading6"/>
        <w:ind w:left="720" w:firstLine="720"/>
        <w:rPr>
          <w:rStyle w:val="normaltextrun"/>
        </w:rPr>
      </w:pPr>
      <w:r w:rsidRPr="006D3344">
        <w:rPr>
          <w:rStyle w:val="normaltextrun"/>
        </w:rPr>
        <w:t xml:space="preserve">Form Rules: </w:t>
      </w:r>
    </w:p>
    <w:p w:rsidR="00642A06" w:rsidP="00642A06" w:rsidRDefault="00642A06" w14:paraId="6407144A" w14:textId="77777777">
      <w:pPr>
        <w:pStyle w:val="paragraph"/>
        <w:spacing w:before="0" w:beforeAutospacing="0" w:after="0" w:afterAutospacing="0"/>
        <w:ind w:left="1440" w:firstLine="720"/>
        <w:textAlignment w:val="baseline"/>
        <w:rPr>
          <w:rStyle w:val="normaltextrun"/>
          <w:rFonts w:ascii="Calibri" w:hAnsi="Calibri" w:cs="Calibri" w:eastAsiaTheme="majorEastAsia"/>
          <w:color w:val="808080"/>
          <w:sz w:val="22"/>
          <w:szCs w:val="22"/>
        </w:rPr>
      </w:pPr>
      <w:r>
        <w:rPr>
          <w:rStyle w:val="normaltextrun"/>
          <w:rFonts w:ascii="Calibri" w:hAnsi="Calibri" w:cs="Calibri" w:eastAsiaTheme="majorEastAsia"/>
          <w:color w:val="808080"/>
          <w:sz w:val="22"/>
          <w:szCs w:val="22"/>
        </w:rPr>
        <w:t>#53,54</w:t>
      </w:r>
    </w:p>
    <w:p w:rsidRPr="006D3344" w:rsidR="00642A06" w:rsidP="00642A06" w:rsidRDefault="00642A06" w14:paraId="7EA24953" w14:textId="77777777">
      <w:pPr>
        <w:pStyle w:val="Heading6"/>
        <w:ind w:left="720" w:firstLine="720"/>
        <w:rPr>
          <w:rStyle w:val="normaltextrun"/>
        </w:rPr>
      </w:pPr>
      <w:r>
        <w:rPr>
          <w:rStyle w:val="normaltextrun"/>
        </w:rPr>
        <w:t>Important Fields</w:t>
      </w:r>
      <w:r w:rsidRPr="006D3344">
        <w:rPr>
          <w:rStyle w:val="normaltextrun"/>
        </w:rPr>
        <w:t xml:space="preserve">: </w:t>
      </w:r>
    </w:p>
    <w:p w:rsidRPr="00E67EDA" w:rsidR="00642A06" w:rsidP="00642A06" w:rsidRDefault="00000000" w14:paraId="32E3EB51" w14:textId="77777777">
      <w:pPr>
        <w:pStyle w:val="paragraph"/>
        <w:spacing w:before="0" w:beforeAutospacing="0" w:after="0" w:afterAutospacing="0"/>
        <w:ind w:left="2160"/>
        <w:textAlignment w:val="baseline"/>
        <w:rPr>
          <w:rStyle w:val="normaltextrun"/>
          <w:rFonts w:asciiTheme="minorHAnsi" w:hAnsiTheme="minorHAnsi" w:eastAsiaTheme="majorEastAsia" w:cstheme="minorHAnsi"/>
          <w:color w:val="CA6D07"/>
          <w:sz w:val="22"/>
          <w:szCs w:val="22"/>
        </w:rPr>
      </w:pPr>
      <w:hyperlink w:history="1" r:id="rId426">
        <w:r w:rsidRPr="00CE0F36" w:rsidR="00642A06">
          <w:rPr>
            <w:rStyle w:val="Hyperlink"/>
            <w:rFonts w:asciiTheme="minorHAnsi" w:hAnsiTheme="minorHAnsi" w:cstheme="minorHAnsi"/>
            <w:sz w:val="22"/>
            <w:szCs w:val="22"/>
          </w:rPr>
          <w:t>FID13 [Fulfillment Duration]</w:t>
        </w:r>
      </w:hyperlink>
    </w:p>
    <w:p w:rsidRPr="00E67EDA" w:rsidR="00642A06" w:rsidP="00642A06" w:rsidRDefault="00000000" w14:paraId="6CC74722" w14:textId="77777777">
      <w:pPr>
        <w:pStyle w:val="paragraph"/>
        <w:spacing w:before="0" w:beforeAutospacing="0" w:after="0" w:afterAutospacing="0"/>
        <w:ind w:left="2160"/>
        <w:textAlignment w:val="baseline"/>
        <w:rPr>
          <w:rStyle w:val="normaltextrun"/>
          <w:rFonts w:asciiTheme="minorHAnsi" w:hAnsiTheme="minorHAnsi" w:eastAsiaTheme="majorEastAsia" w:cstheme="minorHAnsi"/>
          <w:color w:val="CA6D07"/>
          <w:sz w:val="22"/>
          <w:szCs w:val="22"/>
        </w:rPr>
      </w:pPr>
      <w:hyperlink w:history="1" r:id="rId427">
        <w:r w:rsidRPr="00CE0F36" w:rsidR="00642A06">
          <w:rPr>
            <w:rStyle w:val="Hyperlink"/>
            <w:rFonts w:asciiTheme="minorHAnsi" w:hAnsiTheme="minorHAnsi" w:cstheme="minorHAnsi"/>
            <w:sz w:val="22"/>
            <w:szCs w:val="22"/>
          </w:rPr>
          <w:t>FID370 [Same Day Request]</w:t>
        </w:r>
      </w:hyperlink>
    </w:p>
    <w:p w:rsidR="00642A06" w:rsidP="00642A06" w:rsidRDefault="00000000" w14:paraId="3400D2D9" w14:textId="77777777">
      <w:pPr>
        <w:pStyle w:val="paragraph"/>
        <w:spacing w:before="0" w:beforeAutospacing="0" w:after="0" w:afterAutospacing="0"/>
        <w:ind w:left="2160"/>
        <w:textAlignment w:val="baseline"/>
        <w:rPr>
          <w:rStyle w:val="normaltextrun"/>
          <w:rFonts w:ascii="Calibri Light" w:hAnsi="Calibri Light" w:cs="Calibri Light" w:eastAsiaTheme="majorEastAsia"/>
          <w:i/>
          <w:iCs/>
          <w:color w:val="CA6D07"/>
          <w:sz w:val="22"/>
          <w:szCs w:val="22"/>
        </w:rPr>
      </w:pPr>
      <w:hyperlink w:history="1" r:id="rId428">
        <w:r w:rsidRPr="00704AE4" w:rsidR="00642A06">
          <w:rPr>
            <w:rStyle w:val="Hyperlink"/>
            <w:rFonts w:asciiTheme="minorHAnsi" w:hAnsiTheme="minorHAnsi" w:cstheme="minorHAnsi"/>
            <w:sz w:val="22"/>
            <w:szCs w:val="22"/>
          </w:rPr>
          <w:t>FID369 [Additional Time Required Reason]</w:t>
        </w:r>
      </w:hyperlink>
    </w:p>
    <w:p w:rsidR="00642A06" w:rsidP="00642A06" w:rsidRDefault="00642A06" w14:paraId="1EA58D1A" w14:textId="77777777">
      <w:pPr>
        <w:pStyle w:val="paragraph"/>
        <w:spacing w:before="0" w:beforeAutospacing="0" w:after="0" w:afterAutospacing="0"/>
        <w:textAlignment w:val="baseline"/>
        <w:rPr>
          <w:rStyle w:val="normaltextrun"/>
          <w:rFonts w:ascii="Calibri Light" w:hAnsi="Calibri Light" w:cs="Calibri Light" w:eastAsiaTheme="majorEastAsia"/>
          <w:i/>
          <w:iCs/>
          <w:color w:val="CA6D07"/>
          <w:sz w:val="22"/>
          <w:szCs w:val="22"/>
        </w:rPr>
      </w:pPr>
    </w:p>
    <w:p w:rsidR="00642A06" w:rsidP="00642A06" w:rsidRDefault="00642A06" w14:paraId="5022CFBF" w14:textId="77777777">
      <w:pPr>
        <w:pStyle w:val="Heading4"/>
        <w:rPr>
          <w:rStyle w:val="normaltextrun"/>
          <w:rFonts w:ascii="Calibri Light" w:hAnsi="Calibri Light" w:cs="Calibri Light"/>
          <w:i w:val="0"/>
          <w:iCs w:val="0"/>
          <w:color w:val="CA6D07"/>
        </w:rPr>
      </w:pPr>
      <w:r>
        <w:rPr>
          <w:rStyle w:val="normaltextrun"/>
          <w:rFonts w:ascii="Calibri Light" w:hAnsi="Calibri Light" w:cs="Calibri Light"/>
          <w:color w:val="CA6D07"/>
        </w:rPr>
        <w:t>Bonus Points</w:t>
      </w:r>
    </w:p>
    <w:p w:rsidRPr="009E31EB" w:rsidR="00642A06" w:rsidP="00185F7D" w:rsidRDefault="00642A06" w14:paraId="6288C028" w14:textId="77777777">
      <w:pPr>
        <w:pStyle w:val="paragraph"/>
        <w:spacing w:before="0" w:beforeAutospacing="0" w:after="0" w:afterAutospacing="0"/>
        <w:ind w:left="720"/>
        <w:textAlignment w:val="baseline"/>
        <w:rPr>
          <w:rStyle w:val="normaltextrun"/>
          <w:rFonts w:asciiTheme="minorHAnsi" w:hAnsiTheme="minorHAnsi" w:eastAsiaTheme="majorEastAsia" w:cstheme="minorHAnsi"/>
          <w:sz w:val="22"/>
          <w:szCs w:val="22"/>
        </w:rPr>
      </w:pPr>
      <w:r>
        <w:rPr>
          <w:rStyle w:val="normaltextrun"/>
          <w:rFonts w:asciiTheme="minorHAnsi" w:hAnsiTheme="minorHAnsi" w:eastAsiaTheme="majorEastAsia" w:cstheme="minorHAnsi"/>
          <w:sz w:val="22"/>
          <w:szCs w:val="22"/>
        </w:rPr>
        <w:t>We calculate a Fulfillment Rep’s bonus points based upon [Ticket Type], {Fulfillment Duration], and [Resubmit Reason].</w:t>
      </w:r>
    </w:p>
    <w:p w:rsidRPr="006D3344" w:rsidR="00642A06" w:rsidP="00642A06" w:rsidRDefault="00642A06" w14:paraId="33409C58" w14:textId="77777777">
      <w:pPr>
        <w:pStyle w:val="Heading6"/>
        <w:ind w:left="720" w:firstLine="720"/>
        <w:rPr>
          <w:rStyle w:val="normaltextrun"/>
        </w:rPr>
      </w:pPr>
      <w:r>
        <w:rPr>
          <w:rStyle w:val="normaltextrun"/>
        </w:rPr>
        <w:t>Important Fields</w:t>
      </w:r>
      <w:r w:rsidRPr="006D3344">
        <w:rPr>
          <w:rStyle w:val="normaltextrun"/>
        </w:rPr>
        <w:t xml:space="preserve">: </w:t>
      </w:r>
    </w:p>
    <w:p w:rsidRPr="008B0B97" w:rsidR="00642A06" w:rsidP="00642A06" w:rsidRDefault="00000000" w14:paraId="50BA9F54" w14:textId="77777777">
      <w:pPr>
        <w:pStyle w:val="paragraph"/>
        <w:spacing w:before="0" w:beforeAutospacing="0" w:after="0" w:afterAutospacing="0"/>
        <w:ind w:left="2160"/>
        <w:textAlignment w:val="baseline"/>
        <w:rPr>
          <w:rStyle w:val="normaltextrun"/>
          <w:rFonts w:asciiTheme="minorHAnsi" w:hAnsiTheme="minorHAnsi" w:eastAsiaTheme="majorEastAsia" w:cstheme="minorHAnsi"/>
          <w:color w:val="CA6D07"/>
          <w:sz w:val="22"/>
          <w:szCs w:val="22"/>
        </w:rPr>
      </w:pPr>
      <w:hyperlink w:history="1" r:id="rId429">
        <w:r w:rsidRPr="001F3656" w:rsidR="00642A06">
          <w:rPr>
            <w:rStyle w:val="Hyperlink"/>
            <w:rFonts w:asciiTheme="minorHAnsi" w:hAnsiTheme="minorHAnsi" w:cstheme="minorHAnsi"/>
            <w:sz w:val="22"/>
            <w:szCs w:val="22"/>
          </w:rPr>
          <w:t>FID402 [Point Value]</w:t>
        </w:r>
      </w:hyperlink>
    </w:p>
    <w:p w:rsidR="00642A06" w:rsidP="00642A06" w:rsidRDefault="00000000" w14:paraId="227F3EAC" w14:textId="77777777">
      <w:pPr>
        <w:pStyle w:val="paragraph"/>
        <w:spacing w:before="0" w:beforeAutospacing="0" w:after="0" w:afterAutospacing="0"/>
        <w:ind w:left="2160"/>
        <w:textAlignment w:val="baseline"/>
        <w:rPr>
          <w:rFonts w:ascii="Segoe UI" w:hAnsi="Segoe UI" w:cs="Segoe UI"/>
          <w:sz w:val="18"/>
          <w:szCs w:val="18"/>
        </w:rPr>
      </w:pPr>
      <w:hyperlink w:tgtFrame="_blank" w:history="1" r:id="rId430">
        <w:r w:rsidR="00642A06">
          <w:rPr>
            <w:rStyle w:val="normaltextrun"/>
            <w:rFonts w:ascii="Calibri" w:hAnsi="Calibri" w:cs="Calibri" w:eastAsiaTheme="majorEastAsia"/>
            <w:color w:val="F79121"/>
            <w:sz w:val="22"/>
            <w:szCs w:val="22"/>
            <w:u w:val="single"/>
          </w:rPr>
          <w:t>FID6 [Ticket Type]</w:t>
        </w:r>
      </w:hyperlink>
    </w:p>
    <w:p w:rsidRPr="00E67EDA" w:rsidR="00642A06" w:rsidP="00642A06" w:rsidRDefault="00000000" w14:paraId="06940835" w14:textId="77777777">
      <w:pPr>
        <w:pStyle w:val="paragraph"/>
        <w:spacing w:before="0" w:beforeAutospacing="0" w:after="0" w:afterAutospacing="0"/>
        <w:ind w:left="2160"/>
        <w:textAlignment w:val="baseline"/>
        <w:rPr>
          <w:rStyle w:val="normaltextrun"/>
          <w:rFonts w:asciiTheme="minorHAnsi" w:hAnsiTheme="minorHAnsi" w:eastAsiaTheme="majorEastAsia" w:cstheme="minorHAnsi"/>
          <w:color w:val="CA6D07"/>
          <w:sz w:val="22"/>
          <w:szCs w:val="22"/>
        </w:rPr>
      </w:pPr>
      <w:hyperlink w:history="1" r:id="rId431">
        <w:r w:rsidRPr="00CE0F36" w:rsidR="00642A06">
          <w:rPr>
            <w:rStyle w:val="Hyperlink"/>
            <w:rFonts w:asciiTheme="minorHAnsi" w:hAnsiTheme="minorHAnsi" w:cstheme="minorHAnsi"/>
            <w:sz w:val="22"/>
            <w:szCs w:val="22"/>
          </w:rPr>
          <w:t>FID13 [Fulfillment Duration]</w:t>
        </w:r>
      </w:hyperlink>
    </w:p>
    <w:p w:rsidR="00642A06" w:rsidP="00642A06" w:rsidRDefault="00000000" w14:paraId="780B83CF" w14:textId="77777777">
      <w:pPr>
        <w:pStyle w:val="paragraph"/>
        <w:spacing w:before="0" w:beforeAutospacing="0" w:after="0" w:afterAutospacing="0"/>
        <w:ind w:left="2160"/>
        <w:textAlignment w:val="baseline"/>
        <w:rPr>
          <w:rStyle w:val="normaltextrun"/>
          <w:rFonts w:ascii="Calibri Light" w:hAnsi="Calibri Light" w:cs="Calibri Light" w:eastAsiaTheme="majorEastAsia"/>
          <w:i/>
          <w:iCs/>
          <w:color w:val="CA6D07"/>
          <w:sz w:val="22"/>
          <w:szCs w:val="22"/>
        </w:rPr>
      </w:pPr>
      <w:hyperlink w:tgtFrame="_blank" w:history="1" r:id="rId432">
        <w:r w:rsidR="00642A06">
          <w:rPr>
            <w:rStyle w:val="normaltextrun"/>
            <w:rFonts w:ascii="Calibri" w:hAnsi="Calibri" w:cs="Calibri" w:eastAsiaTheme="majorEastAsia"/>
            <w:color w:val="F79121"/>
            <w:sz w:val="22"/>
            <w:szCs w:val="22"/>
            <w:u w:val="single"/>
          </w:rPr>
          <w:t>FID323 [Resubmit Reason]</w:t>
        </w:r>
      </w:hyperlink>
    </w:p>
    <w:p w:rsidR="00642A06" w:rsidP="00642A06" w:rsidRDefault="00642A06" w14:paraId="6CCCA2FE" w14:textId="77777777">
      <w:pPr>
        <w:pStyle w:val="paragraph"/>
        <w:spacing w:before="0" w:beforeAutospacing="0" w:after="0" w:afterAutospacing="0"/>
        <w:textAlignment w:val="baseline"/>
        <w:rPr>
          <w:rFonts w:ascii="Segoe UI" w:hAnsi="Segoe UI" w:cs="Segoe UI"/>
          <w:i/>
          <w:iCs/>
          <w:color w:val="CA6D07"/>
          <w:sz w:val="18"/>
          <w:szCs w:val="18"/>
        </w:rPr>
      </w:pPr>
    </w:p>
    <w:p w:rsidR="00642A06" w:rsidP="00642A06" w:rsidRDefault="00642A06" w14:paraId="0195E1CA" w14:textId="77777777">
      <w:pPr>
        <w:pStyle w:val="Heading4"/>
        <w:rPr>
          <w:rStyle w:val="normaltextrun"/>
          <w:rFonts w:ascii="Calibri Light" w:hAnsi="Calibri Light" w:cs="Calibri Light"/>
          <w:i w:val="0"/>
          <w:iCs w:val="0"/>
          <w:color w:val="CA6D07"/>
        </w:rPr>
      </w:pPr>
      <w:r>
        <w:rPr>
          <w:rStyle w:val="normaltextrun"/>
          <w:rFonts w:ascii="Calibri Light" w:hAnsi="Calibri Light" w:cs="Calibri Light"/>
          <w:color w:val="CA6D07"/>
        </w:rPr>
        <w:t>Follow-Up</w:t>
      </w:r>
    </w:p>
    <w:p w:rsidR="00642A06" w:rsidP="00185F7D" w:rsidRDefault="00642A06" w14:paraId="6E03AB11" w14:textId="77777777">
      <w:pPr>
        <w:pStyle w:val="paragraph"/>
        <w:spacing w:before="0" w:beforeAutospacing="0" w:after="0" w:afterAutospacing="0"/>
        <w:ind w:left="720"/>
        <w:textAlignment w:val="baseline"/>
        <w:rPr>
          <w:rStyle w:val="normaltextrun"/>
          <w:rFonts w:asciiTheme="minorHAnsi" w:hAnsiTheme="minorHAnsi" w:eastAsiaTheme="majorEastAsia" w:cstheme="minorHAnsi"/>
          <w:sz w:val="22"/>
          <w:szCs w:val="22"/>
        </w:rPr>
      </w:pPr>
      <w:r>
        <w:rPr>
          <w:rStyle w:val="normaltextrun"/>
          <w:rFonts w:asciiTheme="minorHAnsi" w:hAnsiTheme="minorHAnsi" w:eastAsiaTheme="majorEastAsia" w:cstheme="minorHAnsi"/>
          <w:sz w:val="22"/>
          <w:szCs w:val="22"/>
        </w:rPr>
        <w:t>If a fulfillment ticket requires follow (e.g. hauler is out to lunch, etc.), we provide a mechanism to set and document a follow-up task.</w:t>
      </w:r>
    </w:p>
    <w:p w:rsidRPr="006D3344" w:rsidR="00642A06" w:rsidP="00642A06" w:rsidRDefault="00642A06" w14:paraId="1DC69D38" w14:textId="77777777">
      <w:pPr>
        <w:pStyle w:val="Heading6"/>
        <w:ind w:left="720" w:firstLine="720"/>
        <w:rPr>
          <w:rStyle w:val="normaltextrun"/>
        </w:rPr>
      </w:pPr>
      <w:r>
        <w:rPr>
          <w:rStyle w:val="normaltextrun"/>
        </w:rPr>
        <w:t>Important Fields</w:t>
      </w:r>
      <w:r w:rsidRPr="006D3344">
        <w:rPr>
          <w:rStyle w:val="normaltextrun"/>
        </w:rPr>
        <w:t xml:space="preserve">: </w:t>
      </w:r>
    </w:p>
    <w:p w:rsidRPr="007B56C8" w:rsidR="00642A06" w:rsidP="00642A06" w:rsidRDefault="00000000" w14:paraId="678A3DE4" w14:textId="77777777">
      <w:pPr>
        <w:pStyle w:val="paragraph"/>
        <w:spacing w:before="0" w:beforeAutospacing="0" w:after="0" w:afterAutospacing="0"/>
        <w:ind w:left="2160"/>
        <w:textAlignment w:val="baseline"/>
        <w:rPr>
          <w:rStyle w:val="normaltextrun"/>
          <w:rFonts w:asciiTheme="minorHAnsi" w:hAnsiTheme="minorHAnsi" w:eastAsiaTheme="majorEastAsia" w:cstheme="minorHAnsi"/>
          <w:color w:val="CA6D07"/>
          <w:sz w:val="22"/>
          <w:szCs w:val="22"/>
        </w:rPr>
      </w:pPr>
      <w:hyperlink w:history="1" r:id="rId433">
        <w:r w:rsidRPr="007B56C8" w:rsidR="00642A06">
          <w:rPr>
            <w:rStyle w:val="Hyperlink"/>
            <w:rFonts w:asciiTheme="minorHAnsi" w:hAnsiTheme="minorHAnsi" w:cstheme="minorHAnsi"/>
            <w:sz w:val="22"/>
            <w:szCs w:val="22"/>
          </w:rPr>
          <w:t>FID317 [Add Follow-up]</w:t>
        </w:r>
      </w:hyperlink>
    </w:p>
    <w:p w:rsidRPr="007B56C8" w:rsidR="00642A06" w:rsidP="00642A06" w:rsidRDefault="00000000" w14:paraId="3D7537C8" w14:textId="77777777">
      <w:pPr>
        <w:pStyle w:val="paragraph"/>
        <w:spacing w:before="0" w:beforeAutospacing="0" w:after="0" w:afterAutospacing="0"/>
        <w:ind w:left="2160"/>
        <w:textAlignment w:val="baseline"/>
        <w:rPr>
          <w:rStyle w:val="normaltextrun"/>
          <w:rFonts w:asciiTheme="minorHAnsi" w:hAnsiTheme="minorHAnsi" w:eastAsiaTheme="majorEastAsia" w:cstheme="minorHAnsi"/>
          <w:color w:val="CA6D07"/>
          <w:sz w:val="22"/>
          <w:szCs w:val="22"/>
        </w:rPr>
      </w:pPr>
      <w:hyperlink w:history="1" r:id="rId434">
        <w:r w:rsidRPr="007B56C8" w:rsidR="00642A06">
          <w:rPr>
            <w:rStyle w:val="Hyperlink"/>
            <w:rFonts w:asciiTheme="minorHAnsi" w:hAnsiTheme="minorHAnsi" w:cstheme="minorHAnsi"/>
            <w:sz w:val="22"/>
            <w:szCs w:val="22"/>
          </w:rPr>
          <w:t>FID315 [Follow up time – formula]</w:t>
        </w:r>
      </w:hyperlink>
    </w:p>
    <w:p w:rsidRPr="007B56C8" w:rsidR="00642A06" w:rsidP="00642A06" w:rsidRDefault="00000000" w14:paraId="54E9D955" w14:textId="77777777">
      <w:pPr>
        <w:pStyle w:val="paragraph"/>
        <w:spacing w:before="0" w:beforeAutospacing="0" w:after="0" w:afterAutospacing="0"/>
        <w:ind w:left="2160"/>
        <w:textAlignment w:val="baseline"/>
        <w:rPr>
          <w:rStyle w:val="normaltextrun"/>
          <w:rFonts w:asciiTheme="minorHAnsi" w:hAnsiTheme="minorHAnsi" w:eastAsiaTheme="majorEastAsia" w:cstheme="minorHAnsi"/>
          <w:color w:val="CA6D07"/>
          <w:sz w:val="22"/>
          <w:szCs w:val="22"/>
        </w:rPr>
      </w:pPr>
      <w:hyperlink w:history="1" r:id="rId435">
        <w:r w:rsidRPr="007B56C8" w:rsidR="00642A06">
          <w:rPr>
            <w:rStyle w:val="Hyperlink"/>
            <w:rFonts w:asciiTheme="minorHAnsi" w:hAnsiTheme="minorHAnsi" w:cstheme="minorHAnsi"/>
            <w:sz w:val="22"/>
            <w:szCs w:val="22"/>
          </w:rPr>
          <w:t>FID314 [Follow up time]</w:t>
        </w:r>
      </w:hyperlink>
    </w:p>
    <w:p w:rsidR="00642A06" w:rsidP="00642A06" w:rsidRDefault="00642A06" w14:paraId="2A437E60" w14:textId="77777777">
      <w:pPr>
        <w:pStyle w:val="Heading4"/>
        <w:rPr>
          <w:rStyle w:val="normaltextrun"/>
          <w:rFonts w:ascii="Calibri Light" w:hAnsi="Calibri Light" w:cs="Calibri Light"/>
          <w:i w:val="0"/>
          <w:iCs w:val="0"/>
          <w:color w:val="CA6D07"/>
        </w:rPr>
      </w:pPr>
      <w:r>
        <w:rPr>
          <w:rStyle w:val="normaltextrun"/>
          <w:rFonts w:ascii="Calibri Light" w:hAnsi="Calibri Light" w:cs="Calibri Light"/>
          <w:color w:val="CA6D07"/>
        </w:rPr>
        <w:t>PT – Event Toilets</w:t>
      </w:r>
    </w:p>
    <w:p w:rsidR="00642A06" w:rsidP="00185F7D" w:rsidRDefault="00642A06" w14:paraId="7A54034F" w14:textId="77777777">
      <w:pPr>
        <w:pStyle w:val="paragraph"/>
        <w:spacing w:before="0" w:beforeAutospacing="0" w:after="0" w:afterAutospacing="0"/>
        <w:ind w:left="720"/>
        <w:textAlignment w:val="baseline"/>
        <w:rPr>
          <w:rStyle w:val="normaltextrun"/>
          <w:rFonts w:asciiTheme="minorHAnsi" w:hAnsiTheme="minorHAnsi" w:eastAsiaTheme="majorEastAsia" w:cstheme="minorHAnsi"/>
          <w:sz w:val="22"/>
          <w:szCs w:val="22"/>
        </w:rPr>
      </w:pPr>
      <w:r>
        <w:rPr>
          <w:rStyle w:val="normaltextrun"/>
          <w:rFonts w:asciiTheme="minorHAnsi" w:hAnsiTheme="minorHAnsi" w:eastAsiaTheme="majorEastAsia" w:cstheme="minorHAnsi"/>
          <w:sz w:val="22"/>
          <w:szCs w:val="22"/>
        </w:rPr>
        <w:t>We have specific removal dates for [Category]=”Event” toilets that we show for a “Delivery” [Ticket Type]. (Event toilets have Delivery and Removal scheduled simultaneously).</w:t>
      </w:r>
    </w:p>
    <w:p w:rsidRPr="006D3344" w:rsidR="00642A06" w:rsidP="00642A06" w:rsidRDefault="00642A06" w14:paraId="040FF71F" w14:textId="77777777">
      <w:pPr>
        <w:pStyle w:val="Heading6"/>
        <w:ind w:left="720" w:firstLine="720"/>
        <w:rPr>
          <w:rStyle w:val="normaltextrun"/>
        </w:rPr>
      </w:pPr>
      <w:r w:rsidRPr="006D3344">
        <w:rPr>
          <w:rStyle w:val="normaltextrun"/>
        </w:rPr>
        <w:t xml:space="preserve">Form Rules: </w:t>
      </w:r>
    </w:p>
    <w:p w:rsidR="00642A06" w:rsidP="00642A06" w:rsidRDefault="00642A06" w14:paraId="738818D4" w14:textId="77777777">
      <w:pPr>
        <w:pStyle w:val="paragraph"/>
        <w:spacing w:before="0" w:beforeAutospacing="0" w:after="0" w:afterAutospacing="0"/>
        <w:ind w:left="1440" w:firstLine="720"/>
        <w:textAlignment w:val="baseline"/>
        <w:rPr>
          <w:rStyle w:val="scxw149224347"/>
          <w:rFonts w:asciiTheme="minorHAnsi" w:hAnsiTheme="minorHAnsi" w:eastAsiaTheme="majorEastAsia" w:cstheme="minorHAnsi"/>
          <w:color w:val="808080"/>
          <w:sz w:val="22"/>
          <w:szCs w:val="22"/>
        </w:rPr>
      </w:pPr>
      <w:r w:rsidRPr="006C0A4C">
        <w:rPr>
          <w:rStyle w:val="normaltextrun"/>
          <w:rFonts w:asciiTheme="minorHAnsi" w:hAnsiTheme="minorHAnsi" w:eastAsiaTheme="majorEastAsia" w:cstheme="minorHAnsi"/>
          <w:color w:val="808080"/>
          <w:sz w:val="22"/>
          <w:szCs w:val="22"/>
        </w:rPr>
        <w:t>#2</w:t>
      </w:r>
      <w:r>
        <w:rPr>
          <w:rStyle w:val="normaltextrun"/>
          <w:rFonts w:asciiTheme="minorHAnsi" w:hAnsiTheme="minorHAnsi" w:eastAsiaTheme="majorEastAsia" w:cstheme="minorHAnsi"/>
          <w:color w:val="808080"/>
          <w:sz w:val="22"/>
          <w:szCs w:val="22"/>
        </w:rPr>
        <w:t>2</w:t>
      </w:r>
      <w:r w:rsidRPr="006C0A4C">
        <w:rPr>
          <w:rStyle w:val="normaltextrun"/>
          <w:rFonts w:asciiTheme="minorHAnsi" w:hAnsiTheme="minorHAnsi" w:eastAsiaTheme="majorEastAsia" w:cstheme="minorHAnsi"/>
          <w:color w:val="808080"/>
          <w:sz w:val="22"/>
          <w:szCs w:val="22"/>
        </w:rPr>
        <w:t xml:space="preserve"> – Displays Section “</w:t>
      </w:r>
      <w:r>
        <w:rPr>
          <w:rStyle w:val="normaltextrun"/>
          <w:rFonts w:asciiTheme="minorHAnsi" w:hAnsiTheme="minorHAnsi" w:eastAsiaTheme="majorEastAsia" w:cstheme="minorHAnsi"/>
          <w:color w:val="808080"/>
          <w:sz w:val="22"/>
          <w:szCs w:val="22"/>
        </w:rPr>
        <w:t>Event</w:t>
      </w:r>
      <w:r w:rsidRPr="006C0A4C">
        <w:rPr>
          <w:rStyle w:val="normaltextrun"/>
          <w:rFonts w:asciiTheme="minorHAnsi" w:hAnsiTheme="minorHAnsi" w:eastAsiaTheme="majorEastAsia" w:cstheme="minorHAnsi"/>
          <w:color w:val="808080"/>
          <w:sz w:val="22"/>
          <w:szCs w:val="22"/>
        </w:rPr>
        <w:t>”</w:t>
      </w:r>
      <w:r w:rsidRPr="006C0A4C">
        <w:rPr>
          <w:rStyle w:val="scxw149224347"/>
          <w:rFonts w:asciiTheme="minorHAnsi" w:hAnsiTheme="minorHAnsi" w:eastAsiaTheme="majorEastAsia" w:cstheme="minorHAnsi"/>
          <w:color w:val="808080"/>
          <w:sz w:val="22"/>
          <w:szCs w:val="22"/>
        </w:rPr>
        <w:t> </w:t>
      </w:r>
    </w:p>
    <w:p w:rsidRPr="006D3344" w:rsidR="00642A06" w:rsidP="00642A06" w:rsidRDefault="00642A06" w14:paraId="472D828A" w14:textId="77777777">
      <w:pPr>
        <w:pStyle w:val="Heading6"/>
        <w:ind w:left="720" w:firstLine="720"/>
        <w:rPr>
          <w:rStyle w:val="normaltextrun"/>
        </w:rPr>
      </w:pPr>
      <w:r>
        <w:rPr>
          <w:rStyle w:val="normaltextrun"/>
        </w:rPr>
        <w:t>Important Fields</w:t>
      </w:r>
      <w:r w:rsidRPr="006D3344">
        <w:rPr>
          <w:rStyle w:val="normaltextrun"/>
        </w:rPr>
        <w:t xml:space="preserve">: </w:t>
      </w:r>
    </w:p>
    <w:p w:rsidR="00642A06" w:rsidP="00642A06" w:rsidRDefault="00642A06" w14:paraId="37F5B5FC" w14:textId="77777777">
      <w:pPr>
        <w:pStyle w:val="paragraph"/>
        <w:spacing w:before="0" w:beforeAutospacing="0" w:after="0" w:afterAutospacing="0"/>
        <w:ind w:left="1800" w:firstLine="360"/>
        <w:textAlignment w:val="baseline"/>
        <w:rPr>
          <w:rStyle w:val="scxw149224347"/>
          <w:rFonts w:asciiTheme="minorHAnsi" w:hAnsiTheme="minorHAnsi" w:eastAsiaTheme="majorEastAsia" w:cstheme="minorHAnsi"/>
          <w:sz w:val="22"/>
          <w:szCs w:val="22"/>
        </w:rPr>
      </w:pPr>
      <w:r>
        <w:rPr>
          <w:rStyle w:val="eop"/>
          <w:rFonts w:asciiTheme="minorHAnsi" w:hAnsiTheme="minorHAnsi" w:cstheme="minorHAnsi"/>
          <w:color w:val="000000"/>
          <w:sz w:val="22"/>
          <w:szCs w:val="22"/>
        </w:rPr>
        <w:t xml:space="preserve">(AM) </w:t>
      </w:r>
      <w:hyperlink w:history="1" r:id="rId436">
        <w:r w:rsidRPr="00A96C6E">
          <w:rPr>
            <w:rStyle w:val="Hyperlink"/>
            <w:rFonts w:asciiTheme="minorHAnsi" w:hAnsiTheme="minorHAnsi" w:eastAsiaTheme="majorEastAsia" w:cstheme="minorHAnsi"/>
            <w:sz w:val="22"/>
            <w:szCs w:val="22"/>
          </w:rPr>
          <w:t>FID162 [Event Requested Removal Date]</w:t>
        </w:r>
      </w:hyperlink>
    </w:p>
    <w:p w:rsidR="00642A06" w:rsidP="00642A06" w:rsidRDefault="00642A06" w14:paraId="685353D2" w14:textId="77777777">
      <w:pPr>
        <w:pStyle w:val="paragraph"/>
        <w:spacing w:before="0" w:beforeAutospacing="0" w:after="0" w:afterAutospacing="0"/>
        <w:ind w:left="1800" w:firstLine="360"/>
        <w:textAlignment w:val="baseline"/>
        <w:rPr>
          <w:rStyle w:val="scxw149224347"/>
          <w:rFonts w:asciiTheme="minorHAnsi" w:hAnsiTheme="minorHAnsi" w:eastAsiaTheme="majorEastAsia" w:cstheme="minorHAnsi"/>
          <w:sz w:val="22"/>
          <w:szCs w:val="22"/>
        </w:rPr>
      </w:pPr>
      <w:r>
        <w:rPr>
          <w:rStyle w:val="eop"/>
          <w:rFonts w:asciiTheme="minorHAnsi" w:hAnsiTheme="minorHAnsi" w:cstheme="minorHAnsi"/>
          <w:color w:val="000000"/>
          <w:sz w:val="22"/>
          <w:szCs w:val="22"/>
        </w:rPr>
        <w:t xml:space="preserve">(AM) </w:t>
      </w:r>
      <w:hyperlink w:history="1" r:id="rId437">
        <w:r w:rsidRPr="00F77AE1">
          <w:rPr>
            <w:rStyle w:val="Hyperlink"/>
            <w:rFonts w:asciiTheme="minorHAnsi" w:hAnsiTheme="minorHAnsi" w:eastAsiaTheme="majorEastAsia" w:cstheme="minorHAnsi"/>
            <w:sz w:val="22"/>
            <w:szCs w:val="22"/>
          </w:rPr>
          <w:t>FID189 [Event Requested Removal Time]</w:t>
        </w:r>
      </w:hyperlink>
    </w:p>
    <w:p w:rsidRPr="00C37DAC" w:rsidR="00642A06" w:rsidP="00642A06" w:rsidRDefault="00642A06" w14:paraId="5FC37FDF" w14:textId="77777777">
      <w:pPr>
        <w:pStyle w:val="paragraph"/>
        <w:spacing w:before="0" w:beforeAutospacing="0" w:after="0" w:afterAutospacing="0"/>
        <w:ind w:left="1800" w:firstLine="360"/>
        <w:textAlignment w:val="baseline"/>
        <w:rPr>
          <w:rStyle w:val="scxw149224347"/>
          <w:rFonts w:asciiTheme="minorHAnsi" w:hAnsiTheme="minorHAnsi" w:cstheme="minorHAnsi"/>
          <w:color w:val="000000"/>
          <w:sz w:val="22"/>
          <w:szCs w:val="22"/>
        </w:rPr>
      </w:pPr>
      <w:r>
        <w:rPr>
          <w:rStyle w:val="scxw149224347"/>
          <w:rFonts w:asciiTheme="minorHAnsi" w:hAnsiTheme="minorHAnsi" w:eastAsiaTheme="majorEastAsia" w:cstheme="minorHAnsi"/>
          <w:sz w:val="22"/>
          <w:szCs w:val="22"/>
        </w:rPr>
        <w:t xml:space="preserve">(AM) </w:t>
      </w:r>
      <w:hyperlink w:history="1" r:id="rId438">
        <w:r w:rsidRPr="00641900">
          <w:rPr>
            <w:rStyle w:val="Hyperlink"/>
            <w:rFonts w:asciiTheme="minorHAnsi" w:hAnsiTheme="minorHAnsi" w:cstheme="minorHAnsi"/>
            <w:sz w:val="22"/>
            <w:szCs w:val="22"/>
          </w:rPr>
          <w:t>FID164 [Non-Negotiable Removal Terms]</w:t>
        </w:r>
      </w:hyperlink>
    </w:p>
    <w:p w:rsidR="00642A06" w:rsidP="00642A06" w:rsidRDefault="00642A06" w14:paraId="6A0D6D05" w14:textId="77777777">
      <w:pPr>
        <w:pStyle w:val="paragraph"/>
        <w:spacing w:before="0" w:beforeAutospacing="0" w:after="0" w:afterAutospacing="0"/>
        <w:ind w:left="1800" w:firstLine="360"/>
        <w:textAlignment w:val="baseline"/>
        <w:rPr>
          <w:rStyle w:val="scxw149224347"/>
          <w:rFonts w:asciiTheme="minorHAnsi" w:hAnsiTheme="minorHAnsi" w:eastAsiaTheme="majorEastAsia" w:cstheme="minorHAnsi"/>
          <w:sz w:val="22"/>
          <w:szCs w:val="22"/>
        </w:rPr>
      </w:pPr>
      <w:r>
        <w:rPr>
          <w:rStyle w:val="normaltextrun"/>
          <w:rFonts w:asciiTheme="minorHAnsi" w:hAnsiTheme="minorHAnsi" w:eastAsiaTheme="majorEastAsia" w:cstheme="minorHAnsi"/>
          <w:color w:val="000000"/>
          <w:sz w:val="22"/>
          <w:szCs w:val="22"/>
        </w:rPr>
        <w:t xml:space="preserve">(FT) </w:t>
      </w:r>
      <w:hyperlink w:history="1" r:id="rId439">
        <w:r w:rsidRPr="00A96C6E">
          <w:rPr>
            <w:rStyle w:val="Hyperlink"/>
            <w:rFonts w:asciiTheme="minorHAnsi" w:hAnsiTheme="minorHAnsi" w:eastAsiaTheme="majorEastAsia" w:cstheme="minorHAnsi"/>
            <w:sz w:val="22"/>
            <w:szCs w:val="22"/>
          </w:rPr>
          <w:t>FID163 [Event Confirmed Removal Date]</w:t>
        </w:r>
      </w:hyperlink>
    </w:p>
    <w:p w:rsidRPr="001C47BF" w:rsidR="00642A06" w:rsidP="00642A06" w:rsidRDefault="00642A06" w14:paraId="201C3EF2" w14:textId="77777777">
      <w:pPr>
        <w:pStyle w:val="paragraph"/>
        <w:spacing w:before="0" w:beforeAutospacing="0" w:after="0" w:afterAutospacing="0"/>
        <w:ind w:left="1800" w:firstLine="360"/>
        <w:textAlignment w:val="baseline"/>
        <w:rPr>
          <w:rFonts w:asciiTheme="minorHAnsi" w:hAnsiTheme="minorHAnsi" w:eastAsiaTheme="majorEastAsia" w:cstheme="minorHAnsi"/>
          <w:sz w:val="22"/>
          <w:szCs w:val="22"/>
        </w:rPr>
      </w:pPr>
      <w:r>
        <w:rPr>
          <w:rStyle w:val="normaltextrun"/>
          <w:rFonts w:asciiTheme="minorHAnsi" w:hAnsiTheme="minorHAnsi" w:eastAsiaTheme="majorEastAsia" w:cstheme="minorHAnsi"/>
          <w:color w:val="000000"/>
          <w:sz w:val="22"/>
          <w:szCs w:val="22"/>
        </w:rPr>
        <w:t xml:space="preserve">(FT) </w:t>
      </w:r>
      <w:hyperlink w:history="1" r:id="rId440">
        <w:r w:rsidRPr="00A96C6E">
          <w:rPr>
            <w:rStyle w:val="Hyperlink"/>
            <w:rFonts w:asciiTheme="minorHAnsi" w:hAnsiTheme="minorHAnsi" w:eastAsiaTheme="majorEastAsia" w:cstheme="minorHAnsi"/>
            <w:sz w:val="22"/>
            <w:szCs w:val="22"/>
          </w:rPr>
          <w:t>FID190 [Event Confirmed Removal Time]</w:t>
        </w:r>
      </w:hyperlink>
    </w:p>
    <w:p w:rsidRPr="004E7053" w:rsidR="00707C04" w:rsidP="00707C04" w:rsidRDefault="00707C04" w14:paraId="020FF153" w14:textId="77777777">
      <w:pPr>
        <w:pStyle w:val="NoSpacing"/>
        <w:ind w:left="1440" w:firstLine="720"/>
      </w:pPr>
    </w:p>
    <w:p w:rsidRPr="004E7053" w:rsidR="00707C04" w:rsidP="00707C04" w:rsidRDefault="00707C04" w14:paraId="38A9AFF5" w14:textId="77777777">
      <w:pPr>
        <w:pStyle w:val="NoSpacing"/>
        <w:ind w:left="1440" w:firstLine="720"/>
      </w:pPr>
    </w:p>
    <w:p w:rsidRPr="00886A77" w:rsidR="00E42D98" w:rsidP="00E42D98" w:rsidRDefault="00E42D98" w14:paraId="5C91AE99" w14:textId="77777777"/>
    <w:sectPr w:rsidRPr="00886A77" w:rsidR="00E42D98" w:rsidSect="00D26DC9">
      <w:headerReference w:type="default" r:id="rId441"/>
      <w:pgSz w:w="12240" w:h="15840" w:orient="portrait" w:code="1"/>
      <w:pgMar w:top="216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1B29E2" w:rsidP="00D648C2" w:rsidRDefault="001B29E2" w14:paraId="6E413247" w14:textId="77777777">
      <w:r>
        <w:separator/>
      </w:r>
    </w:p>
  </w:endnote>
  <w:endnote w:type="continuationSeparator" w:id="0">
    <w:p w:rsidR="001B29E2" w:rsidP="00D648C2" w:rsidRDefault="001B29E2" w14:paraId="7121DA7D" w14:textId="77777777">
      <w:r>
        <w:continuationSeparator/>
      </w:r>
    </w:p>
  </w:endnote>
  <w:endnote w:type="continuationNotice" w:id="1">
    <w:p w:rsidR="001B29E2" w:rsidRDefault="001B29E2" w14:paraId="215E2418"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1B29E2" w:rsidP="00D648C2" w:rsidRDefault="001B29E2" w14:paraId="72621C48" w14:textId="77777777">
      <w:r>
        <w:separator/>
      </w:r>
    </w:p>
  </w:footnote>
  <w:footnote w:type="continuationSeparator" w:id="0">
    <w:p w:rsidR="001B29E2" w:rsidP="00D648C2" w:rsidRDefault="001B29E2" w14:paraId="1D970BED" w14:textId="77777777">
      <w:r>
        <w:continuationSeparator/>
      </w:r>
    </w:p>
  </w:footnote>
  <w:footnote w:type="continuationNotice" w:id="1">
    <w:p w:rsidR="001B29E2" w:rsidRDefault="001B29E2" w14:paraId="192E0411"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D648C2" w:rsidRDefault="00473CAA" w14:paraId="59C92CCF" w14:textId="77777777">
    <w:pPr>
      <w:pStyle w:val="Header"/>
    </w:pPr>
    <w:r>
      <w:rPr>
        <w:noProof/>
      </w:rPr>
      <w:drawing>
        <wp:anchor distT="0" distB="0" distL="114300" distR="114300" simplePos="0" relativeHeight="251658240" behindDoc="1" locked="0" layoutInCell="0" allowOverlap="1" wp14:anchorId="2747D140" wp14:editId="09334584">
          <wp:simplePos x="0" y="0"/>
          <wp:positionH relativeFrom="page">
            <wp:posOffset>85725</wp:posOffset>
          </wp:positionH>
          <wp:positionV relativeFrom="page">
            <wp:posOffset>161925</wp:posOffset>
          </wp:positionV>
          <wp:extent cx="7772400" cy="10058400"/>
          <wp:effectExtent l="0" t="0" r="0" b="0"/>
          <wp:wrapNone/>
          <wp:docPr id="510862239" name="Picture 510862239" descr="A white background with orange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72652" name="Picture 3" descr="A white background with orange and blue line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772400" cy="10058400"/>
                  </a:xfrm>
                  <a:prstGeom prst="rect">
                    <a:avLst/>
                  </a:prstGeom>
                </pic:spPr>
              </pic:pic>
            </a:graphicData>
          </a:graphic>
        </wp:anchor>
      </w:drawing>
    </w:r>
  </w:p>
  <w:p w:rsidR="00D648C2" w:rsidRDefault="00D648C2" w14:paraId="15C8F21E"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F2F4C"/>
    <w:multiLevelType w:val="multilevel"/>
    <w:tmpl w:val="8850CA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45DFDF8A"/>
    <w:multiLevelType w:val="hybridMultilevel"/>
    <w:tmpl w:val="FFFFFFFF"/>
    <w:lvl w:ilvl="0" w:tplc="F1144222">
      <w:start w:val="1"/>
      <w:numFmt w:val="bullet"/>
      <w:lvlText w:val=""/>
      <w:lvlJc w:val="left"/>
      <w:pPr>
        <w:ind w:left="720" w:hanging="360"/>
      </w:pPr>
      <w:rPr>
        <w:rFonts w:hint="default" w:ascii="Symbol" w:hAnsi="Symbol"/>
      </w:rPr>
    </w:lvl>
    <w:lvl w:ilvl="1" w:tplc="88AA5A56">
      <w:start w:val="1"/>
      <w:numFmt w:val="bullet"/>
      <w:lvlText w:val="o"/>
      <w:lvlJc w:val="left"/>
      <w:pPr>
        <w:ind w:left="1440" w:hanging="360"/>
      </w:pPr>
      <w:rPr>
        <w:rFonts w:hint="default" w:ascii="Courier New" w:hAnsi="Courier New"/>
      </w:rPr>
    </w:lvl>
    <w:lvl w:ilvl="2" w:tplc="FE1E4F80">
      <w:start w:val="1"/>
      <w:numFmt w:val="bullet"/>
      <w:lvlText w:val=""/>
      <w:lvlJc w:val="left"/>
      <w:pPr>
        <w:ind w:left="2160" w:hanging="360"/>
      </w:pPr>
      <w:rPr>
        <w:rFonts w:hint="default" w:ascii="Wingdings" w:hAnsi="Wingdings"/>
      </w:rPr>
    </w:lvl>
    <w:lvl w:ilvl="3" w:tplc="4EB615F0">
      <w:start w:val="1"/>
      <w:numFmt w:val="bullet"/>
      <w:lvlText w:val=""/>
      <w:lvlJc w:val="left"/>
      <w:pPr>
        <w:ind w:left="2880" w:hanging="360"/>
      </w:pPr>
      <w:rPr>
        <w:rFonts w:hint="default" w:ascii="Symbol" w:hAnsi="Symbol"/>
      </w:rPr>
    </w:lvl>
    <w:lvl w:ilvl="4" w:tplc="14C0777E">
      <w:start w:val="1"/>
      <w:numFmt w:val="bullet"/>
      <w:lvlText w:val=""/>
      <w:lvlJc w:val="left"/>
      <w:pPr>
        <w:ind w:left="720" w:hanging="360"/>
      </w:pPr>
      <w:rPr>
        <w:rFonts w:hint="default" w:ascii="Symbol" w:hAnsi="Symbol"/>
      </w:rPr>
    </w:lvl>
    <w:lvl w:ilvl="5" w:tplc="BB287846">
      <w:start w:val="1"/>
      <w:numFmt w:val="bullet"/>
      <w:lvlText w:val=""/>
      <w:lvlJc w:val="left"/>
      <w:pPr>
        <w:ind w:left="4320" w:hanging="360"/>
      </w:pPr>
      <w:rPr>
        <w:rFonts w:hint="default" w:ascii="Wingdings" w:hAnsi="Wingdings"/>
      </w:rPr>
    </w:lvl>
    <w:lvl w:ilvl="6" w:tplc="7B58735A">
      <w:start w:val="1"/>
      <w:numFmt w:val="bullet"/>
      <w:lvlText w:val=""/>
      <w:lvlJc w:val="left"/>
      <w:pPr>
        <w:ind w:left="5040" w:hanging="360"/>
      </w:pPr>
      <w:rPr>
        <w:rFonts w:hint="default" w:ascii="Symbol" w:hAnsi="Symbol"/>
      </w:rPr>
    </w:lvl>
    <w:lvl w:ilvl="7" w:tplc="ABB49F52">
      <w:start w:val="1"/>
      <w:numFmt w:val="bullet"/>
      <w:lvlText w:val="o"/>
      <w:lvlJc w:val="left"/>
      <w:pPr>
        <w:ind w:left="5760" w:hanging="360"/>
      </w:pPr>
      <w:rPr>
        <w:rFonts w:hint="default" w:ascii="Courier New" w:hAnsi="Courier New"/>
      </w:rPr>
    </w:lvl>
    <w:lvl w:ilvl="8" w:tplc="9A123142">
      <w:start w:val="1"/>
      <w:numFmt w:val="bullet"/>
      <w:lvlText w:val=""/>
      <w:lvlJc w:val="left"/>
      <w:pPr>
        <w:ind w:left="6480" w:hanging="360"/>
      </w:pPr>
      <w:rPr>
        <w:rFonts w:hint="default" w:ascii="Wingdings" w:hAnsi="Wingdings"/>
      </w:rPr>
    </w:lvl>
  </w:abstractNum>
  <w:abstractNum w:abstractNumId="2" w15:restartNumberingAfterBreak="0">
    <w:nsid w:val="481938C1"/>
    <w:multiLevelType w:val="multilevel"/>
    <w:tmpl w:val="B54EE3D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o"/>
      <w:lvlJc w:val="left"/>
      <w:pPr>
        <w:ind w:left="2160" w:hanging="360"/>
      </w:pPr>
      <w:rPr>
        <w:rFonts w:hint="default" w:ascii="Courier New" w:hAnsi="Courier New" w:cs="Courier New"/>
      </w:rPr>
    </w:lvl>
    <w:lvl w:ilvl="3">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4EC47071"/>
    <w:multiLevelType w:val="multilevel"/>
    <w:tmpl w:val="0F50B316"/>
    <w:lvl w:ilvl="0">
      <w:start w:val="1"/>
      <w:numFmt w:val="bullet"/>
      <w:lvlText w:val=""/>
      <w:lvlJc w:val="left"/>
      <w:pPr>
        <w:tabs>
          <w:tab w:val="num" w:pos="720"/>
        </w:tabs>
        <w:ind w:left="720" w:hanging="360"/>
      </w:pPr>
      <w:rPr>
        <w:rFonts w:hint="default" w:ascii="Symbol" w:hAnsi="Symbol"/>
        <w:sz w:val="20"/>
      </w:rPr>
    </w:lvl>
    <w:lvl w:ilvl="1">
      <w:numFmt w:val="bullet"/>
      <w:lvlText w:val=""/>
      <w:lvlJc w:val="left"/>
      <w:pPr>
        <w:ind w:left="1440" w:hanging="360"/>
      </w:pPr>
      <w:rPr>
        <w:rFonts w:hint="default" w:ascii="Wingdings" w:hAnsi="Wingdings" w:eastAsiaTheme="majorEastAsia" w:cstheme="minorHAnsi"/>
        <w:sz w:val="22"/>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997802440">
    <w:abstractNumId w:val="1"/>
  </w:num>
  <w:num w:numId="2" w16cid:durableId="697895978">
    <w:abstractNumId w:val="0"/>
  </w:num>
  <w:num w:numId="3" w16cid:durableId="1739401170">
    <w:abstractNumId w:val="3"/>
  </w:num>
  <w:num w:numId="4" w16cid:durableId="88160155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attachedTemplate r:id="rId1"/>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168"/>
    <w:rsid w:val="00000000"/>
    <w:rsid w:val="00000554"/>
    <w:rsid w:val="0000326B"/>
    <w:rsid w:val="00004BC1"/>
    <w:rsid w:val="00006B70"/>
    <w:rsid w:val="00011110"/>
    <w:rsid w:val="00015275"/>
    <w:rsid w:val="000173F4"/>
    <w:rsid w:val="00021BB8"/>
    <w:rsid w:val="0002262F"/>
    <w:rsid w:val="0002269D"/>
    <w:rsid w:val="00022C94"/>
    <w:rsid w:val="00026C7B"/>
    <w:rsid w:val="00027D14"/>
    <w:rsid w:val="0003309A"/>
    <w:rsid w:val="00033FE7"/>
    <w:rsid w:val="00034A8E"/>
    <w:rsid w:val="00040D15"/>
    <w:rsid w:val="000456D6"/>
    <w:rsid w:val="00045AD9"/>
    <w:rsid w:val="0004610A"/>
    <w:rsid w:val="00046350"/>
    <w:rsid w:val="000470F3"/>
    <w:rsid w:val="00050579"/>
    <w:rsid w:val="00050EF5"/>
    <w:rsid w:val="000512A2"/>
    <w:rsid w:val="000557B4"/>
    <w:rsid w:val="00056DD7"/>
    <w:rsid w:val="0006025F"/>
    <w:rsid w:val="00061741"/>
    <w:rsid w:val="000627E7"/>
    <w:rsid w:val="00062D0E"/>
    <w:rsid w:val="00063952"/>
    <w:rsid w:val="000651DA"/>
    <w:rsid w:val="00070403"/>
    <w:rsid w:val="000744D8"/>
    <w:rsid w:val="000761A5"/>
    <w:rsid w:val="000767B7"/>
    <w:rsid w:val="00076809"/>
    <w:rsid w:val="000800C2"/>
    <w:rsid w:val="00084E5B"/>
    <w:rsid w:val="00086632"/>
    <w:rsid w:val="00086882"/>
    <w:rsid w:val="0008703B"/>
    <w:rsid w:val="00092344"/>
    <w:rsid w:val="00092EB1"/>
    <w:rsid w:val="00093E27"/>
    <w:rsid w:val="00094BD2"/>
    <w:rsid w:val="00095B96"/>
    <w:rsid w:val="00096A5F"/>
    <w:rsid w:val="00097593"/>
    <w:rsid w:val="000A12F4"/>
    <w:rsid w:val="000A4574"/>
    <w:rsid w:val="000A62F4"/>
    <w:rsid w:val="000A7C91"/>
    <w:rsid w:val="000B0D86"/>
    <w:rsid w:val="000B1583"/>
    <w:rsid w:val="000B2066"/>
    <w:rsid w:val="000B2AF3"/>
    <w:rsid w:val="000B32BF"/>
    <w:rsid w:val="000B3770"/>
    <w:rsid w:val="000B44B3"/>
    <w:rsid w:val="000C43FE"/>
    <w:rsid w:val="000C7591"/>
    <w:rsid w:val="000C75F1"/>
    <w:rsid w:val="000D04F1"/>
    <w:rsid w:val="000D26BA"/>
    <w:rsid w:val="000D5816"/>
    <w:rsid w:val="000D5E2A"/>
    <w:rsid w:val="000D5F75"/>
    <w:rsid w:val="000D6C0F"/>
    <w:rsid w:val="000D7886"/>
    <w:rsid w:val="000E0399"/>
    <w:rsid w:val="000E362D"/>
    <w:rsid w:val="000E39B5"/>
    <w:rsid w:val="000E4554"/>
    <w:rsid w:val="000E465C"/>
    <w:rsid w:val="000E5089"/>
    <w:rsid w:val="000F0092"/>
    <w:rsid w:val="000F09B1"/>
    <w:rsid w:val="000F0A49"/>
    <w:rsid w:val="000F179B"/>
    <w:rsid w:val="000F1F73"/>
    <w:rsid w:val="000F2A72"/>
    <w:rsid w:val="000F3E50"/>
    <w:rsid w:val="00104239"/>
    <w:rsid w:val="00104D68"/>
    <w:rsid w:val="00107527"/>
    <w:rsid w:val="001117C0"/>
    <w:rsid w:val="00111999"/>
    <w:rsid w:val="001120B0"/>
    <w:rsid w:val="00112228"/>
    <w:rsid w:val="0011247C"/>
    <w:rsid w:val="001139D8"/>
    <w:rsid w:val="00116113"/>
    <w:rsid w:val="00116801"/>
    <w:rsid w:val="00117574"/>
    <w:rsid w:val="001232F8"/>
    <w:rsid w:val="001237DD"/>
    <w:rsid w:val="00123EB7"/>
    <w:rsid w:val="00124430"/>
    <w:rsid w:val="0012670D"/>
    <w:rsid w:val="001337DC"/>
    <w:rsid w:val="001364E5"/>
    <w:rsid w:val="0013794D"/>
    <w:rsid w:val="00140031"/>
    <w:rsid w:val="001411CE"/>
    <w:rsid w:val="0014285D"/>
    <w:rsid w:val="00142FE7"/>
    <w:rsid w:val="00143469"/>
    <w:rsid w:val="0014462A"/>
    <w:rsid w:val="00144809"/>
    <w:rsid w:val="001472E7"/>
    <w:rsid w:val="0015061D"/>
    <w:rsid w:val="00151DDF"/>
    <w:rsid w:val="00153D2B"/>
    <w:rsid w:val="001554A4"/>
    <w:rsid w:val="0016094D"/>
    <w:rsid w:val="00160B36"/>
    <w:rsid w:val="00160BF2"/>
    <w:rsid w:val="00160CFC"/>
    <w:rsid w:val="001614E0"/>
    <w:rsid w:val="00166A92"/>
    <w:rsid w:val="001704C0"/>
    <w:rsid w:val="0017155E"/>
    <w:rsid w:val="00172F73"/>
    <w:rsid w:val="00173E42"/>
    <w:rsid w:val="00174AFF"/>
    <w:rsid w:val="001756F3"/>
    <w:rsid w:val="00176995"/>
    <w:rsid w:val="00176F41"/>
    <w:rsid w:val="00180B0D"/>
    <w:rsid w:val="001856F3"/>
    <w:rsid w:val="00185F7D"/>
    <w:rsid w:val="001906C8"/>
    <w:rsid w:val="001935D9"/>
    <w:rsid w:val="00193EDB"/>
    <w:rsid w:val="00194E09"/>
    <w:rsid w:val="00195AFA"/>
    <w:rsid w:val="00197260"/>
    <w:rsid w:val="00197A21"/>
    <w:rsid w:val="001A41D4"/>
    <w:rsid w:val="001A6319"/>
    <w:rsid w:val="001A719C"/>
    <w:rsid w:val="001A7337"/>
    <w:rsid w:val="001B0077"/>
    <w:rsid w:val="001B153C"/>
    <w:rsid w:val="001B29E2"/>
    <w:rsid w:val="001B4DA8"/>
    <w:rsid w:val="001C0914"/>
    <w:rsid w:val="001C0C59"/>
    <w:rsid w:val="001C2953"/>
    <w:rsid w:val="001C39B1"/>
    <w:rsid w:val="001C403F"/>
    <w:rsid w:val="001C4191"/>
    <w:rsid w:val="001D3199"/>
    <w:rsid w:val="001D37F0"/>
    <w:rsid w:val="001D3FF0"/>
    <w:rsid w:val="001D4025"/>
    <w:rsid w:val="001D5673"/>
    <w:rsid w:val="001D5FBC"/>
    <w:rsid w:val="001D6C17"/>
    <w:rsid w:val="001E1B51"/>
    <w:rsid w:val="001E290F"/>
    <w:rsid w:val="001E48F1"/>
    <w:rsid w:val="001E661D"/>
    <w:rsid w:val="001E78C3"/>
    <w:rsid w:val="001E7DFE"/>
    <w:rsid w:val="001F0A3A"/>
    <w:rsid w:val="001F3E0D"/>
    <w:rsid w:val="001F4498"/>
    <w:rsid w:val="001F51E8"/>
    <w:rsid w:val="001F5D2B"/>
    <w:rsid w:val="00200606"/>
    <w:rsid w:val="00201A85"/>
    <w:rsid w:val="002026EE"/>
    <w:rsid w:val="00205851"/>
    <w:rsid w:val="00205AFD"/>
    <w:rsid w:val="00210449"/>
    <w:rsid w:val="0021105D"/>
    <w:rsid w:val="00212429"/>
    <w:rsid w:val="0021476D"/>
    <w:rsid w:val="00214B88"/>
    <w:rsid w:val="00217C48"/>
    <w:rsid w:val="002209C4"/>
    <w:rsid w:val="0022294C"/>
    <w:rsid w:val="00224100"/>
    <w:rsid w:val="002258DA"/>
    <w:rsid w:val="00225E06"/>
    <w:rsid w:val="00230646"/>
    <w:rsid w:val="00233486"/>
    <w:rsid w:val="002409EC"/>
    <w:rsid w:val="002412EF"/>
    <w:rsid w:val="002442DA"/>
    <w:rsid w:val="00244FDE"/>
    <w:rsid w:val="00252102"/>
    <w:rsid w:val="00254249"/>
    <w:rsid w:val="00254978"/>
    <w:rsid w:val="0025552D"/>
    <w:rsid w:val="002557E8"/>
    <w:rsid w:val="00257182"/>
    <w:rsid w:val="00257C07"/>
    <w:rsid w:val="0026000F"/>
    <w:rsid w:val="0026409B"/>
    <w:rsid w:val="002654A8"/>
    <w:rsid w:val="00267D5F"/>
    <w:rsid w:val="00270D8A"/>
    <w:rsid w:val="00270DDE"/>
    <w:rsid w:val="0027330C"/>
    <w:rsid w:val="002733FB"/>
    <w:rsid w:val="002737A1"/>
    <w:rsid w:val="00275088"/>
    <w:rsid w:val="002758D2"/>
    <w:rsid w:val="00275CCF"/>
    <w:rsid w:val="00275F8B"/>
    <w:rsid w:val="00276D60"/>
    <w:rsid w:val="00283184"/>
    <w:rsid w:val="00283EFB"/>
    <w:rsid w:val="00284E62"/>
    <w:rsid w:val="00287B90"/>
    <w:rsid w:val="00290A62"/>
    <w:rsid w:val="00290A6A"/>
    <w:rsid w:val="00293AB4"/>
    <w:rsid w:val="002A22AD"/>
    <w:rsid w:val="002A3077"/>
    <w:rsid w:val="002A7FF9"/>
    <w:rsid w:val="002B07AD"/>
    <w:rsid w:val="002B13F1"/>
    <w:rsid w:val="002B1ACF"/>
    <w:rsid w:val="002B4446"/>
    <w:rsid w:val="002B44CF"/>
    <w:rsid w:val="002B6606"/>
    <w:rsid w:val="002B6A23"/>
    <w:rsid w:val="002B6EE4"/>
    <w:rsid w:val="002C0312"/>
    <w:rsid w:val="002C1EC1"/>
    <w:rsid w:val="002C24C8"/>
    <w:rsid w:val="002C2721"/>
    <w:rsid w:val="002C435F"/>
    <w:rsid w:val="002C6367"/>
    <w:rsid w:val="002C6AAB"/>
    <w:rsid w:val="002D07A1"/>
    <w:rsid w:val="002D0CDE"/>
    <w:rsid w:val="002D1A1E"/>
    <w:rsid w:val="002D2B3B"/>
    <w:rsid w:val="002D738C"/>
    <w:rsid w:val="002D7660"/>
    <w:rsid w:val="002D77D0"/>
    <w:rsid w:val="002E0BD2"/>
    <w:rsid w:val="002E0F7C"/>
    <w:rsid w:val="002E118C"/>
    <w:rsid w:val="002E2B7B"/>
    <w:rsid w:val="002E37D7"/>
    <w:rsid w:val="002E6CE3"/>
    <w:rsid w:val="002E7771"/>
    <w:rsid w:val="002F22B7"/>
    <w:rsid w:val="002F3C8C"/>
    <w:rsid w:val="002F7442"/>
    <w:rsid w:val="00302121"/>
    <w:rsid w:val="003023CF"/>
    <w:rsid w:val="00303D09"/>
    <w:rsid w:val="00304052"/>
    <w:rsid w:val="003058EF"/>
    <w:rsid w:val="00306047"/>
    <w:rsid w:val="003071B4"/>
    <w:rsid w:val="00311F8B"/>
    <w:rsid w:val="003124AD"/>
    <w:rsid w:val="00314185"/>
    <w:rsid w:val="00314C60"/>
    <w:rsid w:val="00316638"/>
    <w:rsid w:val="00317D59"/>
    <w:rsid w:val="003251C5"/>
    <w:rsid w:val="00326DB0"/>
    <w:rsid w:val="00331476"/>
    <w:rsid w:val="003319FB"/>
    <w:rsid w:val="00334096"/>
    <w:rsid w:val="00340F2A"/>
    <w:rsid w:val="00342819"/>
    <w:rsid w:val="0034501F"/>
    <w:rsid w:val="00346E6F"/>
    <w:rsid w:val="00350AC6"/>
    <w:rsid w:val="00350D3B"/>
    <w:rsid w:val="00350EDB"/>
    <w:rsid w:val="003550A7"/>
    <w:rsid w:val="00356686"/>
    <w:rsid w:val="00356B76"/>
    <w:rsid w:val="0036485D"/>
    <w:rsid w:val="00366C43"/>
    <w:rsid w:val="003679AD"/>
    <w:rsid w:val="00370569"/>
    <w:rsid w:val="003705EF"/>
    <w:rsid w:val="00372424"/>
    <w:rsid w:val="003847B8"/>
    <w:rsid w:val="00385E97"/>
    <w:rsid w:val="003869D7"/>
    <w:rsid w:val="00390782"/>
    <w:rsid w:val="00390F27"/>
    <w:rsid w:val="00391039"/>
    <w:rsid w:val="00393D26"/>
    <w:rsid w:val="0039688F"/>
    <w:rsid w:val="00396F32"/>
    <w:rsid w:val="003A0977"/>
    <w:rsid w:val="003A1624"/>
    <w:rsid w:val="003A58CC"/>
    <w:rsid w:val="003A7836"/>
    <w:rsid w:val="003B0793"/>
    <w:rsid w:val="003B1B22"/>
    <w:rsid w:val="003B3BD7"/>
    <w:rsid w:val="003B5C6B"/>
    <w:rsid w:val="003B6511"/>
    <w:rsid w:val="003B7D53"/>
    <w:rsid w:val="003C50EE"/>
    <w:rsid w:val="003C626F"/>
    <w:rsid w:val="003C7B30"/>
    <w:rsid w:val="003D0998"/>
    <w:rsid w:val="003D1574"/>
    <w:rsid w:val="003D283A"/>
    <w:rsid w:val="003D2C0F"/>
    <w:rsid w:val="003D4672"/>
    <w:rsid w:val="003D4ABA"/>
    <w:rsid w:val="003D5073"/>
    <w:rsid w:val="003D78C6"/>
    <w:rsid w:val="003E0264"/>
    <w:rsid w:val="003E1707"/>
    <w:rsid w:val="003E1C11"/>
    <w:rsid w:val="003E23E8"/>
    <w:rsid w:val="003E2451"/>
    <w:rsid w:val="003E37DF"/>
    <w:rsid w:val="003E6D51"/>
    <w:rsid w:val="003E7E44"/>
    <w:rsid w:val="003E7F37"/>
    <w:rsid w:val="003F1241"/>
    <w:rsid w:val="003F1431"/>
    <w:rsid w:val="003F15F3"/>
    <w:rsid w:val="003F231C"/>
    <w:rsid w:val="003F2792"/>
    <w:rsid w:val="003F4E36"/>
    <w:rsid w:val="003F5111"/>
    <w:rsid w:val="003F511B"/>
    <w:rsid w:val="00400040"/>
    <w:rsid w:val="00400095"/>
    <w:rsid w:val="004028C4"/>
    <w:rsid w:val="00402D99"/>
    <w:rsid w:val="0041008E"/>
    <w:rsid w:val="00410B61"/>
    <w:rsid w:val="0041164E"/>
    <w:rsid w:val="00412D8F"/>
    <w:rsid w:val="004150C2"/>
    <w:rsid w:val="00417D90"/>
    <w:rsid w:val="004212EF"/>
    <w:rsid w:val="00422545"/>
    <w:rsid w:val="004235FA"/>
    <w:rsid w:val="0042467D"/>
    <w:rsid w:val="004257FE"/>
    <w:rsid w:val="0042614A"/>
    <w:rsid w:val="0043133D"/>
    <w:rsid w:val="00432C97"/>
    <w:rsid w:val="00433038"/>
    <w:rsid w:val="00434958"/>
    <w:rsid w:val="00434988"/>
    <w:rsid w:val="0043664E"/>
    <w:rsid w:val="004407CE"/>
    <w:rsid w:val="004537EC"/>
    <w:rsid w:val="00453C07"/>
    <w:rsid w:val="00455058"/>
    <w:rsid w:val="004557C9"/>
    <w:rsid w:val="00455966"/>
    <w:rsid w:val="004565EC"/>
    <w:rsid w:val="00462AC9"/>
    <w:rsid w:val="00462F52"/>
    <w:rsid w:val="004640CB"/>
    <w:rsid w:val="00464527"/>
    <w:rsid w:val="00464DC9"/>
    <w:rsid w:val="00465211"/>
    <w:rsid w:val="00470B47"/>
    <w:rsid w:val="00473CAA"/>
    <w:rsid w:val="00474904"/>
    <w:rsid w:val="00474C49"/>
    <w:rsid w:val="00477096"/>
    <w:rsid w:val="00480B89"/>
    <w:rsid w:val="00482D49"/>
    <w:rsid w:val="00485000"/>
    <w:rsid w:val="0048671C"/>
    <w:rsid w:val="00486D26"/>
    <w:rsid w:val="00490315"/>
    <w:rsid w:val="00491C6D"/>
    <w:rsid w:val="00491D82"/>
    <w:rsid w:val="00495EB3"/>
    <w:rsid w:val="00496D95"/>
    <w:rsid w:val="004976FF"/>
    <w:rsid w:val="004A2CC0"/>
    <w:rsid w:val="004A377E"/>
    <w:rsid w:val="004A39CD"/>
    <w:rsid w:val="004A4D2F"/>
    <w:rsid w:val="004B2ECE"/>
    <w:rsid w:val="004B5C61"/>
    <w:rsid w:val="004B71B7"/>
    <w:rsid w:val="004C35D8"/>
    <w:rsid w:val="004C37C4"/>
    <w:rsid w:val="004C6582"/>
    <w:rsid w:val="004D00C3"/>
    <w:rsid w:val="004D26F9"/>
    <w:rsid w:val="004D445F"/>
    <w:rsid w:val="004D63C8"/>
    <w:rsid w:val="004D641E"/>
    <w:rsid w:val="004D6A09"/>
    <w:rsid w:val="004D7F34"/>
    <w:rsid w:val="004D7FAA"/>
    <w:rsid w:val="004E1FD2"/>
    <w:rsid w:val="004E3549"/>
    <w:rsid w:val="004E44D3"/>
    <w:rsid w:val="004E4D0F"/>
    <w:rsid w:val="004E5161"/>
    <w:rsid w:val="004F0830"/>
    <w:rsid w:val="004F1B40"/>
    <w:rsid w:val="004F35D0"/>
    <w:rsid w:val="004F4285"/>
    <w:rsid w:val="004F5AE8"/>
    <w:rsid w:val="00510A2C"/>
    <w:rsid w:val="00511777"/>
    <w:rsid w:val="00512C6C"/>
    <w:rsid w:val="00513D32"/>
    <w:rsid w:val="00514045"/>
    <w:rsid w:val="005141FA"/>
    <w:rsid w:val="0052040E"/>
    <w:rsid w:val="00520C2E"/>
    <w:rsid w:val="00521887"/>
    <w:rsid w:val="00524921"/>
    <w:rsid w:val="00525F50"/>
    <w:rsid w:val="00527510"/>
    <w:rsid w:val="005276FA"/>
    <w:rsid w:val="00530A72"/>
    <w:rsid w:val="00532566"/>
    <w:rsid w:val="00543B55"/>
    <w:rsid w:val="00545606"/>
    <w:rsid w:val="0055012B"/>
    <w:rsid w:val="00550947"/>
    <w:rsid w:val="0055509F"/>
    <w:rsid w:val="005567F2"/>
    <w:rsid w:val="005622FA"/>
    <w:rsid w:val="00562650"/>
    <w:rsid w:val="00564CE9"/>
    <w:rsid w:val="00567216"/>
    <w:rsid w:val="00570561"/>
    <w:rsid w:val="00570993"/>
    <w:rsid w:val="00571559"/>
    <w:rsid w:val="00572EEF"/>
    <w:rsid w:val="00573C11"/>
    <w:rsid w:val="00574D2B"/>
    <w:rsid w:val="0057505A"/>
    <w:rsid w:val="00575926"/>
    <w:rsid w:val="00577772"/>
    <w:rsid w:val="00577841"/>
    <w:rsid w:val="005803AC"/>
    <w:rsid w:val="005818EC"/>
    <w:rsid w:val="00582EF4"/>
    <w:rsid w:val="00583DF5"/>
    <w:rsid w:val="00586F2B"/>
    <w:rsid w:val="005906C4"/>
    <w:rsid w:val="005930A1"/>
    <w:rsid w:val="00595D24"/>
    <w:rsid w:val="005964B8"/>
    <w:rsid w:val="00596818"/>
    <w:rsid w:val="005A127B"/>
    <w:rsid w:val="005A2AF8"/>
    <w:rsid w:val="005A385F"/>
    <w:rsid w:val="005A5598"/>
    <w:rsid w:val="005A5F69"/>
    <w:rsid w:val="005A6EC6"/>
    <w:rsid w:val="005A78ED"/>
    <w:rsid w:val="005A79AB"/>
    <w:rsid w:val="005A7CF4"/>
    <w:rsid w:val="005B2711"/>
    <w:rsid w:val="005B2761"/>
    <w:rsid w:val="005B3CDC"/>
    <w:rsid w:val="005B4CE6"/>
    <w:rsid w:val="005B5939"/>
    <w:rsid w:val="005B5EE9"/>
    <w:rsid w:val="005B6262"/>
    <w:rsid w:val="005C053C"/>
    <w:rsid w:val="005C1ADF"/>
    <w:rsid w:val="005C212A"/>
    <w:rsid w:val="005C217A"/>
    <w:rsid w:val="005C337C"/>
    <w:rsid w:val="005C5353"/>
    <w:rsid w:val="005C5846"/>
    <w:rsid w:val="005D1906"/>
    <w:rsid w:val="005D4B63"/>
    <w:rsid w:val="005D68DE"/>
    <w:rsid w:val="005D7DA2"/>
    <w:rsid w:val="005E09AB"/>
    <w:rsid w:val="005E1B30"/>
    <w:rsid w:val="005E3BC8"/>
    <w:rsid w:val="005E40F1"/>
    <w:rsid w:val="005E4A2C"/>
    <w:rsid w:val="005E4C88"/>
    <w:rsid w:val="005E641E"/>
    <w:rsid w:val="005E738D"/>
    <w:rsid w:val="005F055B"/>
    <w:rsid w:val="005F2B60"/>
    <w:rsid w:val="005F3C91"/>
    <w:rsid w:val="005F3CBC"/>
    <w:rsid w:val="005F4772"/>
    <w:rsid w:val="005F5052"/>
    <w:rsid w:val="005F6B59"/>
    <w:rsid w:val="00606726"/>
    <w:rsid w:val="00606C8B"/>
    <w:rsid w:val="006110D7"/>
    <w:rsid w:val="006152B3"/>
    <w:rsid w:val="00615919"/>
    <w:rsid w:val="00615C59"/>
    <w:rsid w:val="00615F94"/>
    <w:rsid w:val="00620BA2"/>
    <w:rsid w:val="00621FB0"/>
    <w:rsid w:val="00623232"/>
    <w:rsid w:val="006239D6"/>
    <w:rsid w:val="006267FC"/>
    <w:rsid w:val="0062774D"/>
    <w:rsid w:val="00630A67"/>
    <w:rsid w:val="0063155E"/>
    <w:rsid w:val="00634438"/>
    <w:rsid w:val="006351A5"/>
    <w:rsid w:val="006355C0"/>
    <w:rsid w:val="00636763"/>
    <w:rsid w:val="00642421"/>
    <w:rsid w:val="00642650"/>
    <w:rsid w:val="00642955"/>
    <w:rsid w:val="00642A06"/>
    <w:rsid w:val="006443F9"/>
    <w:rsid w:val="00647550"/>
    <w:rsid w:val="00650C66"/>
    <w:rsid w:val="00652ABD"/>
    <w:rsid w:val="006563FF"/>
    <w:rsid w:val="006571F8"/>
    <w:rsid w:val="00663A20"/>
    <w:rsid w:val="00664A35"/>
    <w:rsid w:val="0067279A"/>
    <w:rsid w:val="00672E08"/>
    <w:rsid w:val="0067355D"/>
    <w:rsid w:val="006740AC"/>
    <w:rsid w:val="00677EDF"/>
    <w:rsid w:val="00684187"/>
    <w:rsid w:val="006849AE"/>
    <w:rsid w:val="006866A3"/>
    <w:rsid w:val="006868E4"/>
    <w:rsid w:val="00686D0C"/>
    <w:rsid w:val="006874A1"/>
    <w:rsid w:val="00687E55"/>
    <w:rsid w:val="00690778"/>
    <w:rsid w:val="006933EB"/>
    <w:rsid w:val="0069493A"/>
    <w:rsid w:val="00695BFA"/>
    <w:rsid w:val="00697354"/>
    <w:rsid w:val="006A1367"/>
    <w:rsid w:val="006A3FF8"/>
    <w:rsid w:val="006A4443"/>
    <w:rsid w:val="006A497E"/>
    <w:rsid w:val="006A7975"/>
    <w:rsid w:val="006B0FFB"/>
    <w:rsid w:val="006B1368"/>
    <w:rsid w:val="006B16F7"/>
    <w:rsid w:val="006B429B"/>
    <w:rsid w:val="006B4D11"/>
    <w:rsid w:val="006B7071"/>
    <w:rsid w:val="006C104A"/>
    <w:rsid w:val="006C1220"/>
    <w:rsid w:val="006C2E70"/>
    <w:rsid w:val="006C4ACA"/>
    <w:rsid w:val="006C4CD4"/>
    <w:rsid w:val="006C5B59"/>
    <w:rsid w:val="006D0D69"/>
    <w:rsid w:val="006D0E7C"/>
    <w:rsid w:val="006D2F20"/>
    <w:rsid w:val="006D3899"/>
    <w:rsid w:val="006D583C"/>
    <w:rsid w:val="006D6897"/>
    <w:rsid w:val="006D6A0B"/>
    <w:rsid w:val="006E0371"/>
    <w:rsid w:val="006E34D2"/>
    <w:rsid w:val="006E3554"/>
    <w:rsid w:val="006E4378"/>
    <w:rsid w:val="006E5A2C"/>
    <w:rsid w:val="006E64BA"/>
    <w:rsid w:val="006F164E"/>
    <w:rsid w:val="006F2258"/>
    <w:rsid w:val="006F3B47"/>
    <w:rsid w:val="006F3F67"/>
    <w:rsid w:val="006F4390"/>
    <w:rsid w:val="00701EFE"/>
    <w:rsid w:val="0070475E"/>
    <w:rsid w:val="00707C04"/>
    <w:rsid w:val="00710D78"/>
    <w:rsid w:val="00710D7A"/>
    <w:rsid w:val="007115D3"/>
    <w:rsid w:val="00711843"/>
    <w:rsid w:val="00711F5C"/>
    <w:rsid w:val="007123F4"/>
    <w:rsid w:val="0071583C"/>
    <w:rsid w:val="00717786"/>
    <w:rsid w:val="00720D28"/>
    <w:rsid w:val="00726453"/>
    <w:rsid w:val="007270D6"/>
    <w:rsid w:val="00727C22"/>
    <w:rsid w:val="00730542"/>
    <w:rsid w:val="00731E13"/>
    <w:rsid w:val="007336A5"/>
    <w:rsid w:val="0073386A"/>
    <w:rsid w:val="007339EB"/>
    <w:rsid w:val="007341E1"/>
    <w:rsid w:val="00735F8F"/>
    <w:rsid w:val="0073670E"/>
    <w:rsid w:val="007368B2"/>
    <w:rsid w:val="007377C0"/>
    <w:rsid w:val="00737A39"/>
    <w:rsid w:val="007404A0"/>
    <w:rsid w:val="00740E1A"/>
    <w:rsid w:val="007414E5"/>
    <w:rsid w:val="00741725"/>
    <w:rsid w:val="007418E4"/>
    <w:rsid w:val="00742A90"/>
    <w:rsid w:val="00743984"/>
    <w:rsid w:val="007443CB"/>
    <w:rsid w:val="00746846"/>
    <w:rsid w:val="00750062"/>
    <w:rsid w:val="00750BD1"/>
    <w:rsid w:val="0075130B"/>
    <w:rsid w:val="00753200"/>
    <w:rsid w:val="007533F4"/>
    <w:rsid w:val="007609C2"/>
    <w:rsid w:val="00761EFF"/>
    <w:rsid w:val="00763455"/>
    <w:rsid w:val="00764081"/>
    <w:rsid w:val="00764B8D"/>
    <w:rsid w:val="00765109"/>
    <w:rsid w:val="00766E84"/>
    <w:rsid w:val="0077020B"/>
    <w:rsid w:val="00770E7A"/>
    <w:rsid w:val="00771589"/>
    <w:rsid w:val="00771FAD"/>
    <w:rsid w:val="00772579"/>
    <w:rsid w:val="00773342"/>
    <w:rsid w:val="007778FC"/>
    <w:rsid w:val="007804D6"/>
    <w:rsid w:val="007813A1"/>
    <w:rsid w:val="00782439"/>
    <w:rsid w:val="007831D4"/>
    <w:rsid w:val="00785923"/>
    <w:rsid w:val="00790D25"/>
    <w:rsid w:val="00791C60"/>
    <w:rsid w:val="00792817"/>
    <w:rsid w:val="00793518"/>
    <w:rsid w:val="0079358F"/>
    <w:rsid w:val="00794E75"/>
    <w:rsid w:val="00795474"/>
    <w:rsid w:val="00796186"/>
    <w:rsid w:val="00796C34"/>
    <w:rsid w:val="007970C4"/>
    <w:rsid w:val="0079712B"/>
    <w:rsid w:val="007A2571"/>
    <w:rsid w:val="007A49C7"/>
    <w:rsid w:val="007A70D9"/>
    <w:rsid w:val="007B0446"/>
    <w:rsid w:val="007B09E9"/>
    <w:rsid w:val="007B22E7"/>
    <w:rsid w:val="007B2C03"/>
    <w:rsid w:val="007B306D"/>
    <w:rsid w:val="007B4C6B"/>
    <w:rsid w:val="007B4C95"/>
    <w:rsid w:val="007B7CE9"/>
    <w:rsid w:val="007C056C"/>
    <w:rsid w:val="007C1DB0"/>
    <w:rsid w:val="007C2E65"/>
    <w:rsid w:val="007C3E61"/>
    <w:rsid w:val="007C4767"/>
    <w:rsid w:val="007C4C09"/>
    <w:rsid w:val="007C7895"/>
    <w:rsid w:val="007D165F"/>
    <w:rsid w:val="007D3F02"/>
    <w:rsid w:val="007E4255"/>
    <w:rsid w:val="007E519D"/>
    <w:rsid w:val="007E58F5"/>
    <w:rsid w:val="007E596B"/>
    <w:rsid w:val="007E5C20"/>
    <w:rsid w:val="007E6769"/>
    <w:rsid w:val="007F07DE"/>
    <w:rsid w:val="007F1914"/>
    <w:rsid w:val="007F2017"/>
    <w:rsid w:val="007F4469"/>
    <w:rsid w:val="007F4ECC"/>
    <w:rsid w:val="007F5E07"/>
    <w:rsid w:val="007F78DD"/>
    <w:rsid w:val="008002B3"/>
    <w:rsid w:val="008048C5"/>
    <w:rsid w:val="00804B07"/>
    <w:rsid w:val="008058B8"/>
    <w:rsid w:val="00805BDA"/>
    <w:rsid w:val="0080747C"/>
    <w:rsid w:val="008112C1"/>
    <w:rsid w:val="0081223F"/>
    <w:rsid w:val="00814527"/>
    <w:rsid w:val="00817500"/>
    <w:rsid w:val="00821527"/>
    <w:rsid w:val="0082281B"/>
    <w:rsid w:val="00822F2E"/>
    <w:rsid w:val="00823AD3"/>
    <w:rsid w:val="008258E1"/>
    <w:rsid w:val="0082608D"/>
    <w:rsid w:val="008267BD"/>
    <w:rsid w:val="00826D07"/>
    <w:rsid w:val="00827AC7"/>
    <w:rsid w:val="00831678"/>
    <w:rsid w:val="0083275B"/>
    <w:rsid w:val="008340BC"/>
    <w:rsid w:val="00834B80"/>
    <w:rsid w:val="008351E8"/>
    <w:rsid w:val="00836AFE"/>
    <w:rsid w:val="00840159"/>
    <w:rsid w:val="00842B1C"/>
    <w:rsid w:val="008513DB"/>
    <w:rsid w:val="00851C2C"/>
    <w:rsid w:val="00853483"/>
    <w:rsid w:val="00855D3A"/>
    <w:rsid w:val="0086113B"/>
    <w:rsid w:val="0086270E"/>
    <w:rsid w:val="00862BA0"/>
    <w:rsid w:val="008669C3"/>
    <w:rsid w:val="008677A6"/>
    <w:rsid w:val="008729C7"/>
    <w:rsid w:val="00873BDA"/>
    <w:rsid w:val="00877265"/>
    <w:rsid w:val="00882398"/>
    <w:rsid w:val="00882627"/>
    <w:rsid w:val="0088363B"/>
    <w:rsid w:val="00886A77"/>
    <w:rsid w:val="0088787C"/>
    <w:rsid w:val="00890D55"/>
    <w:rsid w:val="008915A0"/>
    <w:rsid w:val="00893190"/>
    <w:rsid w:val="00893873"/>
    <w:rsid w:val="00896380"/>
    <w:rsid w:val="00896EBB"/>
    <w:rsid w:val="00897D58"/>
    <w:rsid w:val="008A0D93"/>
    <w:rsid w:val="008A2847"/>
    <w:rsid w:val="008A2956"/>
    <w:rsid w:val="008A31E6"/>
    <w:rsid w:val="008A3DC5"/>
    <w:rsid w:val="008B4E57"/>
    <w:rsid w:val="008B5567"/>
    <w:rsid w:val="008C3765"/>
    <w:rsid w:val="008C45BC"/>
    <w:rsid w:val="008C5290"/>
    <w:rsid w:val="008C5DE5"/>
    <w:rsid w:val="008C5FAF"/>
    <w:rsid w:val="008C6AEB"/>
    <w:rsid w:val="008D024E"/>
    <w:rsid w:val="008D0813"/>
    <w:rsid w:val="008D0E39"/>
    <w:rsid w:val="008D11BD"/>
    <w:rsid w:val="008D2317"/>
    <w:rsid w:val="008D43B9"/>
    <w:rsid w:val="008D50B3"/>
    <w:rsid w:val="008D6275"/>
    <w:rsid w:val="008E0140"/>
    <w:rsid w:val="008E178D"/>
    <w:rsid w:val="008E5ACD"/>
    <w:rsid w:val="008E7EBA"/>
    <w:rsid w:val="008F07F1"/>
    <w:rsid w:val="008F33C7"/>
    <w:rsid w:val="008F4B85"/>
    <w:rsid w:val="008F6003"/>
    <w:rsid w:val="008F630E"/>
    <w:rsid w:val="008F69BE"/>
    <w:rsid w:val="00902802"/>
    <w:rsid w:val="00902FED"/>
    <w:rsid w:val="009039C7"/>
    <w:rsid w:val="009050F1"/>
    <w:rsid w:val="009061B8"/>
    <w:rsid w:val="00906936"/>
    <w:rsid w:val="00906E33"/>
    <w:rsid w:val="009078BE"/>
    <w:rsid w:val="00907A73"/>
    <w:rsid w:val="00912F16"/>
    <w:rsid w:val="009133DA"/>
    <w:rsid w:val="00916B25"/>
    <w:rsid w:val="00917146"/>
    <w:rsid w:val="00920596"/>
    <w:rsid w:val="00920804"/>
    <w:rsid w:val="009232C5"/>
    <w:rsid w:val="00923752"/>
    <w:rsid w:val="00924178"/>
    <w:rsid w:val="00926D26"/>
    <w:rsid w:val="00927516"/>
    <w:rsid w:val="00931381"/>
    <w:rsid w:val="00931B18"/>
    <w:rsid w:val="00935393"/>
    <w:rsid w:val="0093748B"/>
    <w:rsid w:val="009379D1"/>
    <w:rsid w:val="0094176B"/>
    <w:rsid w:val="00943272"/>
    <w:rsid w:val="009441BB"/>
    <w:rsid w:val="00944EB4"/>
    <w:rsid w:val="00946C73"/>
    <w:rsid w:val="00946CA9"/>
    <w:rsid w:val="00947A63"/>
    <w:rsid w:val="00950F39"/>
    <w:rsid w:val="00952D0E"/>
    <w:rsid w:val="00953A22"/>
    <w:rsid w:val="00954FE3"/>
    <w:rsid w:val="0095718A"/>
    <w:rsid w:val="009575FD"/>
    <w:rsid w:val="00960501"/>
    <w:rsid w:val="00962425"/>
    <w:rsid w:val="00964326"/>
    <w:rsid w:val="0096624D"/>
    <w:rsid w:val="00966B94"/>
    <w:rsid w:val="009670EC"/>
    <w:rsid w:val="00971B79"/>
    <w:rsid w:val="00971EEC"/>
    <w:rsid w:val="009729ED"/>
    <w:rsid w:val="009731CD"/>
    <w:rsid w:val="00974048"/>
    <w:rsid w:val="00974973"/>
    <w:rsid w:val="009761DA"/>
    <w:rsid w:val="009765E0"/>
    <w:rsid w:val="009809F9"/>
    <w:rsid w:val="00980F08"/>
    <w:rsid w:val="009815BF"/>
    <w:rsid w:val="00982027"/>
    <w:rsid w:val="0098321E"/>
    <w:rsid w:val="00983356"/>
    <w:rsid w:val="00983E33"/>
    <w:rsid w:val="009863FB"/>
    <w:rsid w:val="00990B98"/>
    <w:rsid w:val="00990C12"/>
    <w:rsid w:val="009927C5"/>
    <w:rsid w:val="00992B07"/>
    <w:rsid w:val="00993235"/>
    <w:rsid w:val="009973C9"/>
    <w:rsid w:val="00997587"/>
    <w:rsid w:val="009A35BC"/>
    <w:rsid w:val="009A3937"/>
    <w:rsid w:val="009A4B03"/>
    <w:rsid w:val="009A65E9"/>
    <w:rsid w:val="009B0191"/>
    <w:rsid w:val="009B3D12"/>
    <w:rsid w:val="009B4F14"/>
    <w:rsid w:val="009C06D9"/>
    <w:rsid w:val="009C08E3"/>
    <w:rsid w:val="009C1028"/>
    <w:rsid w:val="009C1358"/>
    <w:rsid w:val="009C233A"/>
    <w:rsid w:val="009C2CF1"/>
    <w:rsid w:val="009C7495"/>
    <w:rsid w:val="009D3C3B"/>
    <w:rsid w:val="009D5470"/>
    <w:rsid w:val="009D6A12"/>
    <w:rsid w:val="009E13D2"/>
    <w:rsid w:val="009E2728"/>
    <w:rsid w:val="009E2D62"/>
    <w:rsid w:val="009E462B"/>
    <w:rsid w:val="009E5198"/>
    <w:rsid w:val="009E58D9"/>
    <w:rsid w:val="009E794A"/>
    <w:rsid w:val="009F14ED"/>
    <w:rsid w:val="009F2116"/>
    <w:rsid w:val="009F3D53"/>
    <w:rsid w:val="009F582F"/>
    <w:rsid w:val="009F6097"/>
    <w:rsid w:val="009F6423"/>
    <w:rsid w:val="009F6526"/>
    <w:rsid w:val="009F71D5"/>
    <w:rsid w:val="00A06B58"/>
    <w:rsid w:val="00A06D04"/>
    <w:rsid w:val="00A101E0"/>
    <w:rsid w:val="00A11930"/>
    <w:rsid w:val="00A122BB"/>
    <w:rsid w:val="00A13C0B"/>
    <w:rsid w:val="00A15DE5"/>
    <w:rsid w:val="00A16F25"/>
    <w:rsid w:val="00A21B7C"/>
    <w:rsid w:val="00A23432"/>
    <w:rsid w:val="00A249E4"/>
    <w:rsid w:val="00A256D8"/>
    <w:rsid w:val="00A25D23"/>
    <w:rsid w:val="00A268C7"/>
    <w:rsid w:val="00A273D0"/>
    <w:rsid w:val="00A27746"/>
    <w:rsid w:val="00A27BC7"/>
    <w:rsid w:val="00A32673"/>
    <w:rsid w:val="00A357EB"/>
    <w:rsid w:val="00A3723D"/>
    <w:rsid w:val="00A402F2"/>
    <w:rsid w:val="00A410FF"/>
    <w:rsid w:val="00A42BD9"/>
    <w:rsid w:val="00A44541"/>
    <w:rsid w:val="00A47FB7"/>
    <w:rsid w:val="00A5219B"/>
    <w:rsid w:val="00A61695"/>
    <w:rsid w:val="00A61BDF"/>
    <w:rsid w:val="00A64D2F"/>
    <w:rsid w:val="00A657F6"/>
    <w:rsid w:val="00A666D9"/>
    <w:rsid w:val="00A712A7"/>
    <w:rsid w:val="00A74185"/>
    <w:rsid w:val="00A74541"/>
    <w:rsid w:val="00A74864"/>
    <w:rsid w:val="00A76989"/>
    <w:rsid w:val="00A85DEA"/>
    <w:rsid w:val="00A85F41"/>
    <w:rsid w:val="00A8679C"/>
    <w:rsid w:val="00A86C0D"/>
    <w:rsid w:val="00A870E4"/>
    <w:rsid w:val="00A9156C"/>
    <w:rsid w:val="00A91573"/>
    <w:rsid w:val="00A91C18"/>
    <w:rsid w:val="00A93364"/>
    <w:rsid w:val="00A935CC"/>
    <w:rsid w:val="00A94A60"/>
    <w:rsid w:val="00A95A36"/>
    <w:rsid w:val="00A96C6B"/>
    <w:rsid w:val="00A97F2F"/>
    <w:rsid w:val="00AA2097"/>
    <w:rsid w:val="00AA2404"/>
    <w:rsid w:val="00AA3532"/>
    <w:rsid w:val="00AA3AF0"/>
    <w:rsid w:val="00AA4A9E"/>
    <w:rsid w:val="00AA555B"/>
    <w:rsid w:val="00AA582E"/>
    <w:rsid w:val="00AA7D6E"/>
    <w:rsid w:val="00AB0551"/>
    <w:rsid w:val="00AB112A"/>
    <w:rsid w:val="00AB2388"/>
    <w:rsid w:val="00AB33A1"/>
    <w:rsid w:val="00AB42B4"/>
    <w:rsid w:val="00AB42C7"/>
    <w:rsid w:val="00AB5CDC"/>
    <w:rsid w:val="00AB7DC2"/>
    <w:rsid w:val="00AB7EDA"/>
    <w:rsid w:val="00AC0CF6"/>
    <w:rsid w:val="00AC1234"/>
    <w:rsid w:val="00AC1936"/>
    <w:rsid w:val="00AC2D90"/>
    <w:rsid w:val="00AC4224"/>
    <w:rsid w:val="00AC42EF"/>
    <w:rsid w:val="00AC4AE3"/>
    <w:rsid w:val="00AC5680"/>
    <w:rsid w:val="00AC7320"/>
    <w:rsid w:val="00AD0447"/>
    <w:rsid w:val="00AD077E"/>
    <w:rsid w:val="00AD0F4E"/>
    <w:rsid w:val="00AD10A4"/>
    <w:rsid w:val="00AD243A"/>
    <w:rsid w:val="00AD2C74"/>
    <w:rsid w:val="00AD2CE8"/>
    <w:rsid w:val="00AD59AB"/>
    <w:rsid w:val="00AD67D0"/>
    <w:rsid w:val="00AE0D42"/>
    <w:rsid w:val="00AE1E03"/>
    <w:rsid w:val="00AE3460"/>
    <w:rsid w:val="00AE4BD0"/>
    <w:rsid w:val="00AE51B5"/>
    <w:rsid w:val="00AF01C8"/>
    <w:rsid w:val="00AF091E"/>
    <w:rsid w:val="00AF18AF"/>
    <w:rsid w:val="00AF24CC"/>
    <w:rsid w:val="00AF30AB"/>
    <w:rsid w:val="00AF424A"/>
    <w:rsid w:val="00AF4437"/>
    <w:rsid w:val="00AF741B"/>
    <w:rsid w:val="00AF7481"/>
    <w:rsid w:val="00B022EA"/>
    <w:rsid w:val="00B024EF"/>
    <w:rsid w:val="00B02951"/>
    <w:rsid w:val="00B12C13"/>
    <w:rsid w:val="00B14B48"/>
    <w:rsid w:val="00B14DC8"/>
    <w:rsid w:val="00B15082"/>
    <w:rsid w:val="00B156F6"/>
    <w:rsid w:val="00B20109"/>
    <w:rsid w:val="00B20D16"/>
    <w:rsid w:val="00B20D71"/>
    <w:rsid w:val="00B24296"/>
    <w:rsid w:val="00B26575"/>
    <w:rsid w:val="00B26B9E"/>
    <w:rsid w:val="00B26D0F"/>
    <w:rsid w:val="00B274A3"/>
    <w:rsid w:val="00B27572"/>
    <w:rsid w:val="00B27912"/>
    <w:rsid w:val="00B3129D"/>
    <w:rsid w:val="00B3223B"/>
    <w:rsid w:val="00B32956"/>
    <w:rsid w:val="00B32A7B"/>
    <w:rsid w:val="00B335C4"/>
    <w:rsid w:val="00B34A54"/>
    <w:rsid w:val="00B3587C"/>
    <w:rsid w:val="00B36119"/>
    <w:rsid w:val="00B36183"/>
    <w:rsid w:val="00B36E8F"/>
    <w:rsid w:val="00B41439"/>
    <w:rsid w:val="00B41AE9"/>
    <w:rsid w:val="00B41FAE"/>
    <w:rsid w:val="00B43159"/>
    <w:rsid w:val="00B44036"/>
    <w:rsid w:val="00B460EE"/>
    <w:rsid w:val="00B508B2"/>
    <w:rsid w:val="00B5178E"/>
    <w:rsid w:val="00B51DA8"/>
    <w:rsid w:val="00B52628"/>
    <w:rsid w:val="00B53319"/>
    <w:rsid w:val="00B53818"/>
    <w:rsid w:val="00B55079"/>
    <w:rsid w:val="00B555F9"/>
    <w:rsid w:val="00B57376"/>
    <w:rsid w:val="00B5772B"/>
    <w:rsid w:val="00B61FF2"/>
    <w:rsid w:val="00B6229E"/>
    <w:rsid w:val="00B62DC6"/>
    <w:rsid w:val="00B63788"/>
    <w:rsid w:val="00B672A3"/>
    <w:rsid w:val="00B67EC0"/>
    <w:rsid w:val="00B67FC1"/>
    <w:rsid w:val="00B71F73"/>
    <w:rsid w:val="00B73F6F"/>
    <w:rsid w:val="00B73FCA"/>
    <w:rsid w:val="00B74A84"/>
    <w:rsid w:val="00B74B5C"/>
    <w:rsid w:val="00B74C39"/>
    <w:rsid w:val="00B7786D"/>
    <w:rsid w:val="00B81146"/>
    <w:rsid w:val="00B821E6"/>
    <w:rsid w:val="00B85BB6"/>
    <w:rsid w:val="00B8736E"/>
    <w:rsid w:val="00B901A6"/>
    <w:rsid w:val="00B91E97"/>
    <w:rsid w:val="00B9272C"/>
    <w:rsid w:val="00B9280F"/>
    <w:rsid w:val="00B935F1"/>
    <w:rsid w:val="00B972DB"/>
    <w:rsid w:val="00BA00D1"/>
    <w:rsid w:val="00BA070C"/>
    <w:rsid w:val="00BA074B"/>
    <w:rsid w:val="00BA4CA5"/>
    <w:rsid w:val="00BA52F2"/>
    <w:rsid w:val="00BA650D"/>
    <w:rsid w:val="00BB0B45"/>
    <w:rsid w:val="00BB1F1B"/>
    <w:rsid w:val="00BB46A3"/>
    <w:rsid w:val="00BB6283"/>
    <w:rsid w:val="00BB7BE8"/>
    <w:rsid w:val="00BC0677"/>
    <w:rsid w:val="00BC09D2"/>
    <w:rsid w:val="00BC1164"/>
    <w:rsid w:val="00BC2B66"/>
    <w:rsid w:val="00BC2DF5"/>
    <w:rsid w:val="00BC2EB2"/>
    <w:rsid w:val="00BC569D"/>
    <w:rsid w:val="00BC620A"/>
    <w:rsid w:val="00BC64FF"/>
    <w:rsid w:val="00BD0C6A"/>
    <w:rsid w:val="00BD1C2A"/>
    <w:rsid w:val="00BD3E85"/>
    <w:rsid w:val="00BD49A3"/>
    <w:rsid w:val="00BD7594"/>
    <w:rsid w:val="00BE38CD"/>
    <w:rsid w:val="00BE42C6"/>
    <w:rsid w:val="00BE485A"/>
    <w:rsid w:val="00BE6944"/>
    <w:rsid w:val="00BF0C2A"/>
    <w:rsid w:val="00BF179B"/>
    <w:rsid w:val="00BF2B11"/>
    <w:rsid w:val="00BF6BB2"/>
    <w:rsid w:val="00BF7A44"/>
    <w:rsid w:val="00C031F6"/>
    <w:rsid w:val="00C04036"/>
    <w:rsid w:val="00C046CB"/>
    <w:rsid w:val="00C0496F"/>
    <w:rsid w:val="00C052EC"/>
    <w:rsid w:val="00C0671E"/>
    <w:rsid w:val="00C070E0"/>
    <w:rsid w:val="00C11B0E"/>
    <w:rsid w:val="00C11DFB"/>
    <w:rsid w:val="00C13EE7"/>
    <w:rsid w:val="00C1422A"/>
    <w:rsid w:val="00C17968"/>
    <w:rsid w:val="00C20D24"/>
    <w:rsid w:val="00C21B9B"/>
    <w:rsid w:val="00C2399E"/>
    <w:rsid w:val="00C27F8F"/>
    <w:rsid w:val="00C30FBB"/>
    <w:rsid w:val="00C34AE8"/>
    <w:rsid w:val="00C359B0"/>
    <w:rsid w:val="00C37623"/>
    <w:rsid w:val="00C40A40"/>
    <w:rsid w:val="00C430B9"/>
    <w:rsid w:val="00C44337"/>
    <w:rsid w:val="00C45D75"/>
    <w:rsid w:val="00C47259"/>
    <w:rsid w:val="00C51191"/>
    <w:rsid w:val="00C538FA"/>
    <w:rsid w:val="00C53D92"/>
    <w:rsid w:val="00C54A7F"/>
    <w:rsid w:val="00C56671"/>
    <w:rsid w:val="00C6118D"/>
    <w:rsid w:val="00C6294B"/>
    <w:rsid w:val="00C64033"/>
    <w:rsid w:val="00C64E63"/>
    <w:rsid w:val="00C64EB6"/>
    <w:rsid w:val="00C70C78"/>
    <w:rsid w:val="00C70E77"/>
    <w:rsid w:val="00C7271A"/>
    <w:rsid w:val="00C7363F"/>
    <w:rsid w:val="00C742A0"/>
    <w:rsid w:val="00C76CAC"/>
    <w:rsid w:val="00C7766F"/>
    <w:rsid w:val="00C802F6"/>
    <w:rsid w:val="00C8181E"/>
    <w:rsid w:val="00C87890"/>
    <w:rsid w:val="00C87A08"/>
    <w:rsid w:val="00C90699"/>
    <w:rsid w:val="00C91972"/>
    <w:rsid w:val="00C91C07"/>
    <w:rsid w:val="00C92934"/>
    <w:rsid w:val="00C92B23"/>
    <w:rsid w:val="00C92C1E"/>
    <w:rsid w:val="00C932D5"/>
    <w:rsid w:val="00C93876"/>
    <w:rsid w:val="00C93F93"/>
    <w:rsid w:val="00C94271"/>
    <w:rsid w:val="00C94780"/>
    <w:rsid w:val="00C9789C"/>
    <w:rsid w:val="00CA24A9"/>
    <w:rsid w:val="00CA3A48"/>
    <w:rsid w:val="00CB1D1D"/>
    <w:rsid w:val="00CB2029"/>
    <w:rsid w:val="00CB56A3"/>
    <w:rsid w:val="00CC0939"/>
    <w:rsid w:val="00CC154A"/>
    <w:rsid w:val="00CC1D54"/>
    <w:rsid w:val="00CC23E4"/>
    <w:rsid w:val="00CC315C"/>
    <w:rsid w:val="00CC4549"/>
    <w:rsid w:val="00CC67FD"/>
    <w:rsid w:val="00CC71FD"/>
    <w:rsid w:val="00CD0D14"/>
    <w:rsid w:val="00CD23B9"/>
    <w:rsid w:val="00CE2CD7"/>
    <w:rsid w:val="00CE5168"/>
    <w:rsid w:val="00CE5AD9"/>
    <w:rsid w:val="00CE5C4B"/>
    <w:rsid w:val="00CE6624"/>
    <w:rsid w:val="00CE7F59"/>
    <w:rsid w:val="00CF3A8B"/>
    <w:rsid w:val="00CF566C"/>
    <w:rsid w:val="00CF5C2D"/>
    <w:rsid w:val="00D0054C"/>
    <w:rsid w:val="00D00A4C"/>
    <w:rsid w:val="00D01722"/>
    <w:rsid w:val="00D028E5"/>
    <w:rsid w:val="00D02B83"/>
    <w:rsid w:val="00D03E15"/>
    <w:rsid w:val="00D04B98"/>
    <w:rsid w:val="00D06098"/>
    <w:rsid w:val="00D06F2D"/>
    <w:rsid w:val="00D07A34"/>
    <w:rsid w:val="00D10251"/>
    <w:rsid w:val="00D108EE"/>
    <w:rsid w:val="00D11310"/>
    <w:rsid w:val="00D14087"/>
    <w:rsid w:val="00D140DB"/>
    <w:rsid w:val="00D15125"/>
    <w:rsid w:val="00D154E7"/>
    <w:rsid w:val="00D1682A"/>
    <w:rsid w:val="00D16B59"/>
    <w:rsid w:val="00D16BCE"/>
    <w:rsid w:val="00D16FDA"/>
    <w:rsid w:val="00D1731C"/>
    <w:rsid w:val="00D17CAD"/>
    <w:rsid w:val="00D21DAF"/>
    <w:rsid w:val="00D23527"/>
    <w:rsid w:val="00D26048"/>
    <w:rsid w:val="00D26DC9"/>
    <w:rsid w:val="00D26ED3"/>
    <w:rsid w:val="00D27008"/>
    <w:rsid w:val="00D30230"/>
    <w:rsid w:val="00D3177B"/>
    <w:rsid w:val="00D36164"/>
    <w:rsid w:val="00D36905"/>
    <w:rsid w:val="00D41BF2"/>
    <w:rsid w:val="00D42AA5"/>
    <w:rsid w:val="00D44DA5"/>
    <w:rsid w:val="00D463A9"/>
    <w:rsid w:val="00D50EA5"/>
    <w:rsid w:val="00D52F74"/>
    <w:rsid w:val="00D61330"/>
    <w:rsid w:val="00D648C2"/>
    <w:rsid w:val="00D64D5C"/>
    <w:rsid w:val="00D65D0E"/>
    <w:rsid w:val="00D66ECC"/>
    <w:rsid w:val="00D6777A"/>
    <w:rsid w:val="00D72B63"/>
    <w:rsid w:val="00D7445C"/>
    <w:rsid w:val="00D74A9F"/>
    <w:rsid w:val="00D75540"/>
    <w:rsid w:val="00D770B4"/>
    <w:rsid w:val="00D84A89"/>
    <w:rsid w:val="00D852D9"/>
    <w:rsid w:val="00D87D47"/>
    <w:rsid w:val="00D90B46"/>
    <w:rsid w:val="00D90B8D"/>
    <w:rsid w:val="00D91775"/>
    <w:rsid w:val="00D92934"/>
    <w:rsid w:val="00D931E7"/>
    <w:rsid w:val="00D93BE2"/>
    <w:rsid w:val="00D93F6B"/>
    <w:rsid w:val="00D96459"/>
    <w:rsid w:val="00D964A9"/>
    <w:rsid w:val="00D97F77"/>
    <w:rsid w:val="00DA1286"/>
    <w:rsid w:val="00DA4791"/>
    <w:rsid w:val="00DA4E57"/>
    <w:rsid w:val="00DA711A"/>
    <w:rsid w:val="00DB0A40"/>
    <w:rsid w:val="00DB3913"/>
    <w:rsid w:val="00DB4246"/>
    <w:rsid w:val="00DB4D9B"/>
    <w:rsid w:val="00DB50F0"/>
    <w:rsid w:val="00DB6362"/>
    <w:rsid w:val="00DB6A4A"/>
    <w:rsid w:val="00DB7AA9"/>
    <w:rsid w:val="00DC14DD"/>
    <w:rsid w:val="00DC17AF"/>
    <w:rsid w:val="00DC23A8"/>
    <w:rsid w:val="00DC259B"/>
    <w:rsid w:val="00DC46FE"/>
    <w:rsid w:val="00DC4BE7"/>
    <w:rsid w:val="00DD02D8"/>
    <w:rsid w:val="00DD0E90"/>
    <w:rsid w:val="00DD2E36"/>
    <w:rsid w:val="00DD69C3"/>
    <w:rsid w:val="00DD6B78"/>
    <w:rsid w:val="00DE27FA"/>
    <w:rsid w:val="00DE3480"/>
    <w:rsid w:val="00DE446A"/>
    <w:rsid w:val="00DE476D"/>
    <w:rsid w:val="00DE5EDF"/>
    <w:rsid w:val="00DE7FDC"/>
    <w:rsid w:val="00DF086C"/>
    <w:rsid w:val="00DF1575"/>
    <w:rsid w:val="00DF24F4"/>
    <w:rsid w:val="00DF396A"/>
    <w:rsid w:val="00DF3E24"/>
    <w:rsid w:val="00DF5CDF"/>
    <w:rsid w:val="00DF6EEF"/>
    <w:rsid w:val="00DF7398"/>
    <w:rsid w:val="00E04300"/>
    <w:rsid w:val="00E0509A"/>
    <w:rsid w:val="00E0634F"/>
    <w:rsid w:val="00E06B08"/>
    <w:rsid w:val="00E07A23"/>
    <w:rsid w:val="00E11E35"/>
    <w:rsid w:val="00E143EE"/>
    <w:rsid w:val="00E20756"/>
    <w:rsid w:val="00E21353"/>
    <w:rsid w:val="00E21D70"/>
    <w:rsid w:val="00E222E8"/>
    <w:rsid w:val="00E22BDF"/>
    <w:rsid w:val="00E23366"/>
    <w:rsid w:val="00E243E9"/>
    <w:rsid w:val="00E2667C"/>
    <w:rsid w:val="00E26F34"/>
    <w:rsid w:val="00E31FD0"/>
    <w:rsid w:val="00E34276"/>
    <w:rsid w:val="00E34590"/>
    <w:rsid w:val="00E369C4"/>
    <w:rsid w:val="00E37864"/>
    <w:rsid w:val="00E40531"/>
    <w:rsid w:val="00E42D98"/>
    <w:rsid w:val="00E42F1A"/>
    <w:rsid w:val="00E53645"/>
    <w:rsid w:val="00E550BD"/>
    <w:rsid w:val="00E5593E"/>
    <w:rsid w:val="00E56C64"/>
    <w:rsid w:val="00E6057B"/>
    <w:rsid w:val="00E62F34"/>
    <w:rsid w:val="00E63F29"/>
    <w:rsid w:val="00E658AB"/>
    <w:rsid w:val="00E6665B"/>
    <w:rsid w:val="00E713BD"/>
    <w:rsid w:val="00E7178D"/>
    <w:rsid w:val="00E72EB2"/>
    <w:rsid w:val="00E736D7"/>
    <w:rsid w:val="00E75981"/>
    <w:rsid w:val="00E767A3"/>
    <w:rsid w:val="00E8439D"/>
    <w:rsid w:val="00E86457"/>
    <w:rsid w:val="00E87A47"/>
    <w:rsid w:val="00E87CC9"/>
    <w:rsid w:val="00E97376"/>
    <w:rsid w:val="00EA12D3"/>
    <w:rsid w:val="00EA24FC"/>
    <w:rsid w:val="00EA2775"/>
    <w:rsid w:val="00EA47E6"/>
    <w:rsid w:val="00EA66E5"/>
    <w:rsid w:val="00EA70F7"/>
    <w:rsid w:val="00EB1E48"/>
    <w:rsid w:val="00EB403D"/>
    <w:rsid w:val="00EB4756"/>
    <w:rsid w:val="00EB673E"/>
    <w:rsid w:val="00EB6A4B"/>
    <w:rsid w:val="00EB6AA3"/>
    <w:rsid w:val="00EC0D55"/>
    <w:rsid w:val="00EC0EB4"/>
    <w:rsid w:val="00EC1421"/>
    <w:rsid w:val="00EC1B63"/>
    <w:rsid w:val="00EC40C8"/>
    <w:rsid w:val="00EC63B4"/>
    <w:rsid w:val="00EC676E"/>
    <w:rsid w:val="00EC7DC7"/>
    <w:rsid w:val="00ED15DA"/>
    <w:rsid w:val="00ED190A"/>
    <w:rsid w:val="00ED3CA2"/>
    <w:rsid w:val="00ED4CA3"/>
    <w:rsid w:val="00ED5D53"/>
    <w:rsid w:val="00EE3B89"/>
    <w:rsid w:val="00EE7B3E"/>
    <w:rsid w:val="00EF2255"/>
    <w:rsid w:val="00EF3250"/>
    <w:rsid w:val="00EF5F8B"/>
    <w:rsid w:val="00F010B4"/>
    <w:rsid w:val="00F02A36"/>
    <w:rsid w:val="00F048A8"/>
    <w:rsid w:val="00F06219"/>
    <w:rsid w:val="00F07196"/>
    <w:rsid w:val="00F07B88"/>
    <w:rsid w:val="00F1352E"/>
    <w:rsid w:val="00F148F2"/>
    <w:rsid w:val="00F21759"/>
    <w:rsid w:val="00F219FC"/>
    <w:rsid w:val="00F21BBA"/>
    <w:rsid w:val="00F220A8"/>
    <w:rsid w:val="00F22F05"/>
    <w:rsid w:val="00F30B42"/>
    <w:rsid w:val="00F31585"/>
    <w:rsid w:val="00F341A7"/>
    <w:rsid w:val="00F34BCE"/>
    <w:rsid w:val="00F35DA2"/>
    <w:rsid w:val="00F41263"/>
    <w:rsid w:val="00F422DC"/>
    <w:rsid w:val="00F442AA"/>
    <w:rsid w:val="00F47757"/>
    <w:rsid w:val="00F47C25"/>
    <w:rsid w:val="00F50F4B"/>
    <w:rsid w:val="00F5170A"/>
    <w:rsid w:val="00F54EDB"/>
    <w:rsid w:val="00F5543D"/>
    <w:rsid w:val="00F573AF"/>
    <w:rsid w:val="00F61AEE"/>
    <w:rsid w:val="00F63099"/>
    <w:rsid w:val="00F63A0B"/>
    <w:rsid w:val="00F64E6C"/>
    <w:rsid w:val="00F6743F"/>
    <w:rsid w:val="00F729C5"/>
    <w:rsid w:val="00F73B6F"/>
    <w:rsid w:val="00F7479B"/>
    <w:rsid w:val="00F77D1F"/>
    <w:rsid w:val="00F805A5"/>
    <w:rsid w:val="00F82B46"/>
    <w:rsid w:val="00F84485"/>
    <w:rsid w:val="00F85923"/>
    <w:rsid w:val="00F86DFA"/>
    <w:rsid w:val="00F87DD1"/>
    <w:rsid w:val="00F913E1"/>
    <w:rsid w:val="00F91929"/>
    <w:rsid w:val="00F92913"/>
    <w:rsid w:val="00F93915"/>
    <w:rsid w:val="00F93BB1"/>
    <w:rsid w:val="00F96F92"/>
    <w:rsid w:val="00FA144B"/>
    <w:rsid w:val="00FA600C"/>
    <w:rsid w:val="00FB20D7"/>
    <w:rsid w:val="00FB2D83"/>
    <w:rsid w:val="00FC2E3C"/>
    <w:rsid w:val="00FC535E"/>
    <w:rsid w:val="00FC5743"/>
    <w:rsid w:val="00FC5F6C"/>
    <w:rsid w:val="00FD21AE"/>
    <w:rsid w:val="00FD26D9"/>
    <w:rsid w:val="00FD2946"/>
    <w:rsid w:val="00FD5442"/>
    <w:rsid w:val="00FD6707"/>
    <w:rsid w:val="00FD756F"/>
    <w:rsid w:val="00FE26FF"/>
    <w:rsid w:val="00FE4EC0"/>
    <w:rsid w:val="00FF05E2"/>
    <w:rsid w:val="00FF0639"/>
    <w:rsid w:val="00FF2329"/>
    <w:rsid w:val="00FF4D51"/>
    <w:rsid w:val="00FF6E69"/>
    <w:rsid w:val="00FF7CE7"/>
    <w:rsid w:val="19766C5E"/>
    <w:rsid w:val="2D7A279C"/>
    <w:rsid w:val="350B6067"/>
    <w:rsid w:val="50CC3DA3"/>
    <w:rsid w:val="5213CD5B"/>
    <w:rsid w:val="5B8C92C7"/>
    <w:rsid w:val="7661E96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91BBCB"/>
  <w15:chartTrackingRefBased/>
  <w15:docId w15:val="{62DA8007-DD77-4F68-88E7-C79E737E76F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30A72"/>
  </w:style>
  <w:style w:type="paragraph" w:styleId="Heading1">
    <w:name w:val="heading 1"/>
    <w:basedOn w:val="Normal"/>
    <w:next w:val="Normal"/>
    <w:link w:val="Heading1Char"/>
    <w:uiPriority w:val="9"/>
    <w:qFormat/>
    <w:rsid w:val="002412EF"/>
    <w:pPr>
      <w:keepNext/>
      <w:keepLines/>
      <w:spacing w:before="240"/>
      <w:outlineLvl w:val="0"/>
    </w:pPr>
    <w:rPr>
      <w:rFonts w:asciiTheme="majorHAnsi" w:hAnsiTheme="majorHAnsi" w:eastAsiaTheme="majorEastAsia" w:cstheme="majorBidi"/>
      <w:color w:val="CA6D07" w:themeColor="accent1" w:themeShade="BF"/>
      <w:sz w:val="32"/>
      <w:szCs w:val="32"/>
    </w:rPr>
  </w:style>
  <w:style w:type="paragraph" w:styleId="Heading2">
    <w:name w:val="heading 2"/>
    <w:basedOn w:val="Normal"/>
    <w:next w:val="Normal"/>
    <w:link w:val="Heading2Char"/>
    <w:uiPriority w:val="9"/>
    <w:unhideWhenUsed/>
    <w:qFormat/>
    <w:rsid w:val="002412EF"/>
    <w:pPr>
      <w:keepNext/>
      <w:keepLines/>
      <w:spacing w:before="40"/>
      <w:outlineLvl w:val="1"/>
    </w:pPr>
    <w:rPr>
      <w:rFonts w:asciiTheme="majorHAnsi" w:hAnsiTheme="majorHAnsi" w:eastAsiaTheme="majorEastAsia" w:cstheme="majorBidi"/>
      <w:color w:val="CA6D07" w:themeColor="accent1" w:themeShade="BF"/>
      <w:sz w:val="26"/>
      <w:szCs w:val="26"/>
    </w:rPr>
  </w:style>
  <w:style w:type="paragraph" w:styleId="Heading3">
    <w:name w:val="heading 3"/>
    <w:basedOn w:val="Normal"/>
    <w:next w:val="Normal"/>
    <w:link w:val="Heading3Char"/>
    <w:uiPriority w:val="9"/>
    <w:unhideWhenUsed/>
    <w:qFormat/>
    <w:rsid w:val="002412EF"/>
    <w:pPr>
      <w:keepNext/>
      <w:keepLines/>
      <w:spacing w:before="40"/>
      <w:outlineLvl w:val="2"/>
    </w:pPr>
    <w:rPr>
      <w:rFonts w:asciiTheme="majorHAnsi" w:hAnsiTheme="majorHAnsi" w:eastAsiaTheme="majorEastAsia" w:cstheme="majorBidi"/>
      <w:color w:val="864805" w:themeColor="accent1" w:themeShade="7F"/>
      <w:sz w:val="24"/>
      <w:szCs w:val="24"/>
    </w:rPr>
  </w:style>
  <w:style w:type="paragraph" w:styleId="Heading4">
    <w:name w:val="heading 4"/>
    <w:basedOn w:val="Normal"/>
    <w:next w:val="Normal"/>
    <w:link w:val="Heading4Char"/>
    <w:uiPriority w:val="9"/>
    <w:unhideWhenUsed/>
    <w:qFormat/>
    <w:rsid w:val="00C7766F"/>
    <w:pPr>
      <w:keepNext/>
      <w:keepLines/>
      <w:spacing w:before="40"/>
      <w:outlineLvl w:val="3"/>
    </w:pPr>
    <w:rPr>
      <w:rFonts w:asciiTheme="majorHAnsi" w:hAnsiTheme="majorHAnsi" w:eastAsiaTheme="majorEastAsia" w:cstheme="majorBidi"/>
      <w:i/>
      <w:iCs/>
      <w:color w:val="CA6D07" w:themeColor="accent1" w:themeShade="BF"/>
    </w:rPr>
  </w:style>
  <w:style w:type="paragraph" w:styleId="Heading5">
    <w:name w:val="heading 5"/>
    <w:basedOn w:val="Normal"/>
    <w:next w:val="Normal"/>
    <w:link w:val="Heading5Char"/>
    <w:uiPriority w:val="9"/>
    <w:unhideWhenUsed/>
    <w:qFormat/>
    <w:rsid w:val="009863FB"/>
    <w:pPr>
      <w:keepNext/>
      <w:keepLines/>
      <w:spacing w:before="40"/>
      <w:outlineLvl w:val="4"/>
    </w:pPr>
    <w:rPr>
      <w:rFonts w:asciiTheme="majorHAnsi" w:hAnsiTheme="majorHAnsi" w:eastAsiaTheme="majorEastAsia" w:cstheme="majorBidi"/>
      <w:color w:val="CA6D07" w:themeColor="accent1" w:themeShade="BF"/>
    </w:rPr>
  </w:style>
  <w:style w:type="paragraph" w:styleId="Heading6">
    <w:name w:val="heading 6"/>
    <w:basedOn w:val="Normal"/>
    <w:next w:val="Normal"/>
    <w:link w:val="Heading6Char"/>
    <w:uiPriority w:val="9"/>
    <w:unhideWhenUsed/>
    <w:qFormat/>
    <w:rsid w:val="00A93364"/>
    <w:pPr>
      <w:keepNext/>
      <w:keepLines/>
      <w:spacing w:before="40"/>
      <w:outlineLvl w:val="5"/>
    </w:pPr>
    <w:rPr>
      <w:rFonts w:asciiTheme="majorHAnsi" w:hAnsiTheme="majorHAnsi" w:eastAsiaTheme="majorEastAsia" w:cstheme="majorBidi"/>
      <w:color w:val="864805" w:themeColor="accent1" w:themeShade="7F"/>
    </w:rPr>
  </w:style>
  <w:style w:type="paragraph" w:styleId="Heading7">
    <w:name w:val="heading 7"/>
    <w:basedOn w:val="Normal"/>
    <w:next w:val="Normal"/>
    <w:link w:val="Heading7Char"/>
    <w:uiPriority w:val="9"/>
    <w:unhideWhenUsed/>
    <w:qFormat/>
    <w:rsid w:val="00642A06"/>
    <w:pPr>
      <w:keepNext/>
      <w:keepLines/>
      <w:spacing w:before="40"/>
      <w:outlineLvl w:val="6"/>
    </w:pPr>
    <w:rPr>
      <w:rFonts w:asciiTheme="majorHAnsi" w:hAnsiTheme="majorHAnsi" w:eastAsiaTheme="majorEastAsia" w:cstheme="majorBidi"/>
      <w:i/>
      <w:iCs/>
      <w:color w:val="864805" w:themeColor="accent1" w:themeShade="7F"/>
    </w:rPr>
  </w:style>
  <w:style w:type="paragraph" w:styleId="Heading8">
    <w:name w:val="heading 8"/>
    <w:basedOn w:val="Normal"/>
    <w:next w:val="Normal"/>
    <w:link w:val="Heading8Char"/>
    <w:uiPriority w:val="9"/>
    <w:unhideWhenUsed/>
    <w:qFormat/>
    <w:rsid w:val="00642A06"/>
    <w:pPr>
      <w:keepNext/>
      <w:keepLines/>
      <w:spacing w:before="40"/>
      <w:outlineLvl w:val="7"/>
    </w:pPr>
    <w:rPr>
      <w:rFonts w:asciiTheme="majorHAnsi" w:hAnsiTheme="majorHAnsi" w:eastAsiaTheme="majorEastAsia" w:cstheme="majorBidi"/>
      <w:color w:val="6A6A6A" w:themeColor="text1" w:themeTint="D8"/>
      <w:sz w:val="21"/>
      <w:szCs w:val="2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D648C2"/>
    <w:pPr>
      <w:tabs>
        <w:tab w:val="center" w:pos="4680"/>
        <w:tab w:val="right" w:pos="9360"/>
      </w:tabs>
    </w:pPr>
  </w:style>
  <w:style w:type="character" w:styleId="HeaderChar" w:customStyle="1">
    <w:name w:val="Header Char"/>
    <w:basedOn w:val="DefaultParagraphFont"/>
    <w:link w:val="Header"/>
    <w:uiPriority w:val="99"/>
    <w:rsid w:val="00D648C2"/>
  </w:style>
  <w:style w:type="paragraph" w:styleId="Footer">
    <w:name w:val="footer"/>
    <w:basedOn w:val="Normal"/>
    <w:link w:val="FooterChar"/>
    <w:uiPriority w:val="99"/>
    <w:unhideWhenUsed/>
    <w:rsid w:val="00D648C2"/>
    <w:pPr>
      <w:tabs>
        <w:tab w:val="center" w:pos="4680"/>
        <w:tab w:val="right" w:pos="9360"/>
      </w:tabs>
    </w:pPr>
  </w:style>
  <w:style w:type="character" w:styleId="FooterChar" w:customStyle="1">
    <w:name w:val="Footer Char"/>
    <w:basedOn w:val="DefaultParagraphFont"/>
    <w:link w:val="Footer"/>
    <w:uiPriority w:val="99"/>
    <w:rsid w:val="00D648C2"/>
  </w:style>
  <w:style w:type="paragraph" w:styleId="NoSpacing">
    <w:name w:val="No Spacing"/>
    <w:uiPriority w:val="1"/>
    <w:qFormat/>
    <w:rsid w:val="00931B18"/>
  </w:style>
  <w:style w:type="paragraph" w:styleId="Title">
    <w:name w:val="Title"/>
    <w:basedOn w:val="Normal"/>
    <w:next w:val="Normal"/>
    <w:link w:val="TitleChar"/>
    <w:uiPriority w:val="10"/>
    <w:qFormat/>
    <w:rsid w:val="00D140DB"/>
    <w:pPr>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140DB"/>
    <w:rPr>
      <w:rFonts w:asciiTheme="majorHAnsi" w:hAnsiTheme="majorHAnsi" w:eastAsiaTheme="majorEastAsia" w:cstheme="majorBidi"/>
      <w:spacing w:val="-10"/>
      <w:kern w:val="28"/>
      <w:sz w:val="56"/>
      <w:szCs w:val="56"/>
    </w:rPr>
  </w:style>
  <w:style w:type="character" w:styleId="Heading1Char" w:customStyle="1">
    <w:name w:val="Heading 1 Char"/>
    <w:basedOn w:val="DefaultParagraphFont"/>
    <w:link w:val="Heading1"/>
    <w:uiPriority w:val="9"/>
    <w:rsid w:val="002412EF"/>
    <w:rPr>
      <w:rFonts w:asciiTheme="majorHAnsi" w:hAnsiTheme="majorHAnsi" w:eastAsiaTheme="majorEastAsia" w:cstheme="majorBidi"/>
      <w:color w:val="CA6D07" w:themeColor="accent1" w:themeShade="BF"/>
      <w:sz w:val="32"/>
      <w:szCs w:val="32"/>
    </w:rPr>
  </w:style>
  <w:style w:type="character" w:styleId="Heading2Char" w:customStyle="1">
    <w:name w:val="Heading 2 Char"/>
    <w:basedOn w:val="DefaultParagraphFont"/>
    <w:link w:val="Heading2"/>
    <w:uiPriority w:val="9"/>
    <w:rsid w:val="002412EF"/>
    <w:rPr>
      <w:rFonts w:asciiTheme="majorHAnsi" w:hAnsiTheme="majorHAnsi" w:eastAsiaTheme="majorEastAsia" w:cstheme="majorBidi"/>
      <w:color w:val="CA6D07" w:themeColor="accent1" w:themeShade="BF"/>
      <w:sz w:val="26"/>
      <w:szCs w:val="26"/>
    </w:rPr>
  </w:style>
  <w:style w:type="character" w:styleId="Heading3Char" w:customStyle="1">
    <w:name w:val="Heading 3 Char"/>
    <w:basedOn w:val="DefaultParagraphFont"/>
    <w:link w:val="Heading3"/>
    <w:uiPriority w:val="9"/>
    <w:rsid w:val="002412EF"/>
    <w:rPr>
      <w:rFonts w:asciiTheme="majorHAnsi" w:hAnsiTheme="majorHAnsi" w:eastAsiaTheme="majorEastAsia" w:cstheme="majorBidi"/>
      <w:color w:val="864805" w:themeColor="accent1" w:themeShade="7F"/>
      <w:sz w:val="24"/>
      <w:szCs w:val="24"/>
    </w:rPr>
  </w:style>
  <w:style w:type="character" w:styleId="Heading4Char" w:customStyle="1">
    <w:name w:val="Heading 4 Char"/>
    <w:basedOn w:val="DefaultParagraphFont"/>
    <w:link w:val="Heading4"/>
    <w:uiPriority w:val="9"/>
    <w:rsid w:val="00C7766F"/>
    <w:rPr>
      <w:rFonts w:asciiTheme="majorHAnsi" w:hAnsiTheme="majorHAnsi" w:eastAsiaTheme="majorEastAsia" w:cstheme="majorBidi"/>
      <w:i/>
      <w:iCs/>
      <w:color w:val="CA6D07" w:themeColor="accent1" w:themeShade="BF"/>
    </w:rPr>
  </w:style>
  <w:style w:type="paragraph" w:styleId="Subtitle">
    <w:name w:val="Subtitle"/>
    <w:basedOn w:val="Normal"/>
    <w:next w:val="Normal"/>
    <w:link w:val="SubtitleChar"/>
    <w:uiPriority w:val="11"/>
    <w:qFormat/>
    <w:rsid w:val="009E2D62"/>
    <w:pPr>
      <w:numPr>
        <w:ilvl w:val="1"/>
      </w:numPr>
    </w:pPr>
    <w:rPr>
      <w:rFonts w:eastAsiaTheme="minorEastAsia"/>
      <w:color w:val="8D8D8D" w:themeColor="text1" w:themeTint="A5"/>
      <w:spacing w:val="15"/>
    </w:rPr>
  </w:style>
  <w:style w:type="character" w:styleId="SubtitleChar" w:customStyle="1">
    <w:name w:val="Subtitle Char"/>
    <w:basedOn w:val="DefaultParagraphFont"/>
    <w:link w:val="Subtitle"/>
    <w:uiPriority w:val="11"/>
    <w:rsid w:val="009E2D62"/>
    <w:rPr>
      <w:rFonts w:eastAsiaTheme="minorEastAsia"/>
      <w:color w:val="8D8D8D" w:themeColor="text1" w:themeTint="A5"/>
      <w:spacing w:val="15"/>
    </w:rPr>
  </w:style>
  <w:style w:type="character" w:styleId="Hyperlink">
    <w:name w:val="Hyperlink"/>
    <w:basedOn w:val="DefaultParagraphFont"/>
    <w:uiPriority w:val="99"/>
    <w:unhideWhenUsed/>
    <w:rsid w:val="00244FDE"/>
    <w:rPr>
      <w:color w:val="F79121" w:themeColor="hyperlink"/>
      <w:u w:val="single"/>
    </w:rPr>
  </w:style>
  <w:style w:type="character" w:styleId="UnresolvedMention">
    <w:name w:val="Unresolved Mention"/>
    <w:basedOn w:val="DefaultParagraphFont"/>
    <w:uiPriority w:val="99"/>
    <w:semiHidden/>
    <w:unhideWhenUsed/>
    <w:rsid w:val="00244FDE"/>
    <w:rPr>
      <w:color w:val="605E5C"/>
      <w:shd w:val="clear" w:color="auto" w:fill="E1DFDD"/>
    </w:rPr>
  </w:style>
  <w:style w:type="character" w:styleId="Heading5Char" w:customStyle="1">
    <w:name w:val="Heading 5 Char"/>
    <w:basedOn w:val="DefaultParagraphFont"/>
    <w:link w:val="Heading5"/>
    <w:uiPriority w:val="9"/>
    <w:rsid w:val="009863FB"/>
    <w:rPr>
      <w:rFonts w:asciiTheme="majorHAnsi" w:hAnsiTheme="majorHAnsi" w:eastAsiaTheme="majorEastAsia" w:cstheme="majorBidi"/>
      <w:color w:val="CA6D07" w:themeColor="accent1" w:themeShade="BF"/>
    </w:rPr>
  </w:style>
  <w:style w:type="character" w:styleId="Heading6Char" w:customStyle="1">
    <w:name w:val="Heading 6 Char"/>
    <w:basedOn w:val="DefaultParagraphFont"/>
    <w:link w:val="Heading6"/>
    <w:uiPriority w:val="9"/>
    <w:rsid w:val="00A93364"/>
    <w:rPr>
      <w:rFonts w:asciiTheme="majorHAnsi" w:hAnsiTheme="majorHAnsi" w:eastAsiaTheme="majorEastAsia" w:cstheme="majorBidi"/>
      <w:color w:val="864805" w:themeColor="accent1" w:themeShade="7F"/>
    </w:rPr>
  </w:style>
  <w:style w:type="paragraph" w:styleId="CommentText">
    <w:name w:val="Comment Text"/>
    <w:basedOn w:val="Normal"/>
    <w:link w:val="CommentTextChar"/>
    <w:uiPriority w:val="99"/>
    <w:unhideWhenUsed/>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Comment Reference"/>
    <w:basedOn w:val="DefaultParagraphFont"/>
    <w:uiPriority w:val="99"/>
    <w:semiHidden/>
    <w:unhideWhenUsed/>
    <w:rPr>
      <w:sz w:val="16"/>
      <w:szCs w:val="16"/>
    </w:rPr>
  </w:style>
  <w:style w:type="paragraph" w:styleId="CommentSubject">
    <w:name w:val="Comment Subject"/>
    <w:basedOn w:val="CommentText"/>
    <w:next w:val="CommentText"/>
    <w:link w:val="CommentSubjectChar"/>
    <w:uiPriority w:val="99"/>
    <w:semiHidden/>
    <w:unhideWhenUsed/>
    <w:rsid w:val="00BB7BE8"/>
    <w:rPr>
      <w:b/>
      <w:bCs/>
    </w:rPr>
  </w:style>
  <w:style w:type="character" w:styleId="CommentSubjectChar" w:customStyle="1">
    <w:name w:val="Comment Subject Char"/>
    <w:basedOn w:val="CommentTextChar"/>
    <w:link w:val="CommentSubject"/>
    <w:uiPriority w:val="99"/>
    <w:semiHidden/>
    <w:rsid w:val="00BB7BE8"/>
    <w:rPr>
      <w:b/>
      <w:bCs/>
      <w:sz w:val="20"/>
      <w:szCs w:val="20"/>
    </w:rPr>
  </w:style>
  <w:style w:type="character" w:styleId="Heading7Char" w:customStyle="1">
    <w:name w:val="Heading 7 Char"/>
    <w:basedOn w:val="DefaultParagraphFont"/>
    <w:link w:val="Heading7"/>
    <w:uiPriority w:val="9"/>
    <w:rsid w:val="00642A06"/>
    <w:rPr>
      <w:rFonts w:asciiTheme="majorHAnsi" w:hAnsiTheme="majorHAnsi" w:eastAsiaTheme="majorEastAsia" w:cstheme="majorBidi"/>
      <w:i/>
      <w:iCs/>
      <w:color w:val="864805" w:themeColor="accent1" w:themeShade="7F"/>
    </w:rPr>
  </w:style>
  <w:style w:type="character" w:styleId="Heading8Char" w:customStyle="1">
    <w:name w:val="Heading 8 Char"/>
    <w:basedOn w:val="DefaultParagraphFont"/>
    <w:link w:val="Heading8"/>
    <w:uiPriority w:val="9"/>
    <w:rsid w:val="00642A06"/>
    <w:rPr>
      <w:rFonts w:asciiTheme="majorHAnsi" w:hAnsiTheme="majorHAnsi" w:eastAsiaTheme="majorEastAsia" w:cstheme="majorBidi"/>
      <w:color w:val="6A6A6A" w:themeColor="text1" w:themeTint="D8"/>
      <w:sz w:val="21"/>
      <w:szCs w:val="21"/>
    </w:rPr>
  </w:style>
  <w:style w:type="paragraph" w:styleId="paragraph" w:customStyle="1">
    <w:name w:val="paragraph"/>
    <w:basedOn w:val="Normal"/>
    <w:rsid w:val="00642A06"/>
    <w:pPr>
      <w:spacing w:before="100" w:beforeAutospacing="1" w:after="100" w:afterAutospacing="1"/>
    </w:pPr>
    <w:rPr>
      <w:rFonts w:ascii="Times New Roman" w:hAnsi="Times New Roman" w:eastAsia="Times New Roman" w:cs="Times New Roman"/>
      <w:kern w:val="0"/>
      <w:sz w:val="24"/>
      <w:szCs w:val="24"/>
      <w14:ligatures w14:val="none"/>
    </w:rPr>
  </w:style>
  <w:style w:type="character" w:styleId="normaltextrun" w:customStyle="1">
    <w:name w:val="normaltextrun"/>
    <w:basedOn w:val="DefaultParagraphFont"/>
    <w:rsid w:val="00642A06"/>
  </w:style>
  <w:style w:type="character" w:styleId="eop" w:customStyle="1">
    <w:name w:val="eop"/>
    <w:basedOn w:val="DefaultParagraphFont"/>
    <w:rsid w:val="00642A06"/>
  </w:style>
  <w:style w:type="character" w:styleId="scxw149224347" w:customStyle="1">
    <w:name w:val="scxw149224347"/>
    <w:basedOn w:val="DefaultParagraphFont"/>
    <w:rsid w:val="00642A06"/>
  </w:style>
  <w:style w:type="character" w:styleId="tabchar" w:customStyle="1">
    <w:name w:val="tabchar"/>
    <w:basedOn w:val="DefaultParagraphFont"/>
    <w:rsid w:val="00642A06"/>
  </w:style>
  <w:style w:type="character" w:styleId="wacimagecontainer" w:customStyle="1">
    <w:name w:val="wacimagecontainer"/>
    <w:basedOn w:val="DefaultParagraphFont"/>
    <w:rsid w:val="00642A06"/>
  </w:style>
  <w:style w:type="table" w:styleId="TableGrid">
    <w:name w:val="Table Grid"/>
    <w:basedOn w:val="TableNormal"/>
    <w:uiPriority w:val="39"/>
    <w:rsid w:val="00642A0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1Light-Accent5">
    <w:name w:val="Grid Table 1 Light Accent 5"/>
    <w:basedOn w:val="TableNormal"/>
    <w:uiPriority w:val="46"/>
    <w:rsid w:val="00642A06"/>
    <w:tblPr>
      <w:tblStyleRowBandSize w:val="1"/>
      <w:tblStyleColBandSize w:val="1"/>
      <w:tblBorders>
        <w:top w:val="single" w:color="FFC1A4" w:themeColor="accent5" w:themeTint="66" w:sz="4" w:space="0"/>
        <w:left w:val="single" w:color="FFC1A4" w:themeColor="accent5" w:themeTint="66" w:sz="4" w:space="0"/>
        <w:bottom w:val="single" w:color="FFC1A4" w:themeColor="accent5" w:themeTint="66" w:sz="4" w:space="0"/>
        <w:right w:val="single" w:color="FFC1A4" w:themeColor="accent5" w:themeTint="66" w:sz="4" w:space="0"/>
        <w:insideH w:val="single" w:color="FFC1A4" w:themeColor="accent5" w:themeTint="66" w:sz="4" w:space="0"/>
        <w:insideV w:val="single" w:color="FFC1A4" w:themeColor="accent5" w:themeTint="66" w:sz="4" w:space="0"/>
      </w:tblBorders>
    </w:tblPr>
    <w:tblStylePr w:type="firstRow">
      <w:rPr>
        <w:b/>
        <w:bCs/>
      </w:rPr>
      <w:tblPr/>
      <w:tcPr>
        <w:tcBorders>
          <w:bottom w:val="single" w:color="FFA376" w:themeColor="accent5" w:themeTint="99" w:sz="12" w:space="0"/>
        </w:tcBorders>
      </w:tcPr>
    </w:tblStylePr>
    <w:tblStylePr w:type="lastRow">
      <w:rPr>
        <w:b/>
        <w:bCs/>
      </w:rPr>
      <w:tblPr/>
      <w:tcPr>
        <w:tcBorders>
          <w:top w:val="double" w:color="FFA376" w:themeColor="accent5" w:themeTint="99" w:sz="2" w:space="0"/>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42A06"/>
    <w:tblPr>
      <w:tblStyleRowBandSize w:val="1"/>
      <w:tblStyleColBandSize w:val="1"/>
      <w:tblBorders>
        <w:top w:val="single" w:color="FBD2A6" w:themeColor="accent1" w:themeTint="66" w:sz="4" w:space="0"/>
        <w:left w:val="single" w:color="FBD2A6" w:themeColor="accent1" w:themeTint="66" w:sz="4" w:space="0"/>
        <w:bottom w:val="single" w:color="FBD2A6" w:themeColor="accent1" w:themeTint="66" w:sz="4" w:space="0"/>
        <w:right w:val="single" w:color="FBD2A6" w:themeColor="accent1" w:themeTint="66" w:sz="4" w:space="0"/>
        <w:insideH w:val="single" w:color="FBD2A6" w:themeColor="accent1" w:themeTint="66" w:sz="4" w:space="0"/>
        <w:insideV w:val="single" w:color="FBD2A6" w:themeColor="accent1" w:themeTint="66" w:sz="4" w:space="0"/>
      </w:tblBorders>
    </w:tblPr>
    <w:tblStylePr w:type="firstRow">
      <w:rPr>
        <w:b/>
        <w:bCs/>
      </w:rPr>
      <w:tblPr/>
      <w:tcPr>
        <w:tcBorders>
          <w:bottom w:val="single" w:color="FABC79" w:themeColor="accent1" w:themeTint="99" w:sz="12" w:space="0"/>
        </w:tcBorders>
      </w:tcPr>
    </w:tblStylePr>
    <w:tblStylePr w:type="lastRow">
      <w:rPr>
        <w:b/>
        <w:bCs/>
      </w:rPr>
      <w:tblPr/>
      <w:tcPr>
        <w:tcBorders>
          <w:top w:val="double" w:color="FABC79" w:themeColor="accent1" w:themeTint="99" w:sz="2" w:space="0"/>
        </w:tcBorders>
      </w:tcPr>
    </w:tblStylePr>
    <w:tblStylePr w:type="firstCol">
      <w:rPr>
        <w:b/>
        <w:bCs/>
      </w:rPr>
    </w:tblStylePr>
    <w:tblStylePr w:type="lastCol">
      <w:rPr>
        <w:b/>
        <w:bCs/>
      </w:rPr>
    </w:tblStylePr>
  </w:style>
  <w:style w:type="table" w:styleId="ListTable3-Accent1">
    <w:name w:val="List Table 3 Accent 1"/>
    <w:basedOn w:val="TableNormal"/>
    <w:uiPriority w:val="48"/>
    <w:rsid w:val="00642A06"/>
    <w:tblPr>
      <w:tblStyleRowBandSize w:val="1"/>
      <w:tblStyleColBandSize w:val="1"/>
      <w:tblBorders>
        <w:top w:val="single" w:color="F79121" w:themeColor="accent1" w:sz="4" w:space="0"/>
        <w:left w:val="single" w:color="F79121" w:themeColor="accent1" w:sz="4" w:space="0"/>
        <w:bottom w:val="single" w:color="F79121" w:themeColor="accent1" w:sz="4" w:space="0"/>
        <w:right w:val="single" w:color="F79121" w:themeColor="accent1" w:sz="4" w:space="0"/>
      </w:tblBorders>
    </w:tblPr>
    <w:tblStylePr w:type="firstRow">
      <w:rPr>
        <w:b/>
        <w:bCs/>
        <w:color w:val="FFFFFF" w:themeColor="background1"/>
      </w:rPr>
      <w:tblPr/>
      <w:tcPr>
        <w:shd w:val="clear" w:color="auto" w:fill="F79121" w:themeFill="accent1"/>
      </w:tcPr>
    </w:tblStylePr>
    <w:tblStylePr w:type="lastRow">
      <w:rPr>
        <w:b/>
        <w:bCs/>
      </w:rPr>
      <w:tblPr/>
      <w:tcPr>
        <w:tcBorders>
          <w:top w:val="double" w:color="F79121"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F79121" w:themeColor="accent1" w:sz="4" w:space="0"/>
          <w:right w:val="single" w:color="F79121" w:themeColor="accent1" w:sz="4" w:space="0"/>
        </w:tcBorders>
      </w:tcPr>
    </w:tblStylePr>
    <w:tblStylePr w:type="band1Horz">
      <w:tblPr/>
      <w:tcPr>
        <w:tcBorders>
          <w:top w:val="single" w:color="F79121" w:themeColor="accent1" w:sz="4" w:space="0"/>
          <w:bottom w:val="single" w:color="F79121"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F79121" w:themeColor="accent1" w:sz="4" w:space="0"/>
          <w:left w:val="nil"/>
        </w:tcBorders>
      </w:tcPr>
    </w:tblStylePr>
    <w:tblStylePr w:type="swCell">
      <w:tblPr/>
      <w:tcPr>
        <w:tcBorders>
          <w:top w:val="double" w:color="F79121" w:themeColor="accent1" w:sz="4" w:space="0"/>
          <w:right w:val="nil"/>
        </w:tcBorders>
      </w:tcPr>
    </w:tblStylePr>
  </w:style>
  <w:style w:type="paragraph" w:styleId="ListParagraph">
    <w:name w:val="List Paragraph"/>
    <w:basedOn w:val="Normal"/>
    <w:uiPriority w:val="34"/>
    <w:qFormat/>
    <w:rsid w:val="00642A06"/>
    <w:pPr>
      <w:ind w:left="720"/>
      <w:contextualSpacing/>
    </w:pPr>
  </w:style>
  <w:style w:type="character" w:styleId="FollowedHyperlink">
    <w:name w:val="FollowedHyperlink"/>
    <w:basedOn w:val="DefaultParagraphFont"/>
    <w:uiPriority w:val="99"/>
    <w:semiHidden/>
    <w:unhideWhenUsed/>
    <w:rsid w:val="00B901A6"/>
    <w:rPr>
      <w:color w:val="F7912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zters.quickbase.com/db/bqv7bregq?a=mf&amp;fid=45&amp;chain=1" TargetMode="External" Id="rId117" /><Relationship Type="http://schemas.openxmlformats.org/officeDocument/2006/relationships/hyperlink" Target="https://zters.quickbase.com/db/bs36hr5nb?a=mf&amp;fid=167" TargetMode="External" Id="rId299" /><Relationship Type="http://schemas.openxmlformats.org/officeDocument/2006/relationships/hyperlink" Target="https://zters.quickbase.com/db/bs36hr5nb?a=mf&amp;fid=817&amp;chain=1" TargetMode="External" Id="rId21" /><Relationship Type="http://schemas.openxmlformats.org/officeDocument/2006/relationships/hyperlink" Target="https://zters.quickbase.com/db/bhwfrtu96?a=mf&amp;fid=851&amp;chain=1" TargetMode="External" Id="rId63" /><Relationship Type="http://schemas.openxmlformats.org/officeDocument/2006/relationships/hyperlink" Target="https://zters.quickbase.com/db/bs36hr5nb?a=mf&amp;fid=152&amp;chain=1" TargetMode="External" Id="rId159" /><Relationship Type="http://schemas.openxmlformats.org/officeDocument/2006/relationships/hyperlink" Target="https://zters.quickbase.com/db/bpwvew6r8?a=mf&amp;fid=155" TargetMode="External" Id="rId324" /><Relationship Type="http://schemas.openxmlformats.org/officeDocument/2006/relationships/hyperlink" Target="https://zters.quickbase.com/db/bpwvew6r8?a=mf&amp;fid=174" TargetMode="External" Id="rId366" /><Relationship Type="http://schemas.openxmlformats.org/officeDocument/2006/relationships/hyperlink" Target="https://zters.quickbase.com/db/bs36hr5nb?a=mf&amp;fid=307&amp;chain=1" TargetMode="External" Id="rId170" /><Relationship Type="http://schemas.openxmlformats.org/officeDocument/2006/relationships/hyperlink" Target="https://zters.quickbase.com/db/bs36hr5nb?a=mf&amp;fid=50&amp;chain=1" TargetMode="External" Id="rId226" /><Relationship Type="http://schemas.openxmlformats.org/officeDocument/2006/relationships/hyperlink" Target="https://zters.quickbase.com/db/bs36hr5nb?a=mf&amp;fid=317&amp;chain=1" TargetMode="External" Id="rId433" /><Relationship Type="http://schemas.openxmlformats.org/officeDocument/2006/relationships/hyperlink" Target="https://zters.quickbase.com/db/bs36hr5nb?a=mf&amp;fid=167" TargetMode="External" Id="rId268" /><Relationship Type="http://schemas.openxmlformats.org/officeDocument/2006/relationships/hyperlink" Target="https://zters.quickbase.com/db/bs36hr5nb?a=mf&amp;fid=461&amp;chain=1" TargetMode="External" Id="rId32" /><Relationship Type="http://schemas.openxmlformats.org/officeDocument/2006/relationships/hyperlink" Target="https://zters.quickbase.com/db/bhwfrtu96?a=mf&amp;fid=496&amp;chain=1" TargetMode="External" Id="rId74" /><Relationship Type="http://schemas.openxmlformats.org/officeDocument/2006/relationships/hyperlink" Target="https://zters.quickbase.com/db/bs36hr5nb?a=mf&amp;fid=121&amp;chain=1" TargetMode="External" Id="rId128" /><Relationship Type="http://schemas.openxmlformats.org/officeDocument/2006/relationships/hyperlink" Target="https://zters.quickbase.com/db/bpwvew6r8?a=mf&amp;fid=186" TargetMode="External" Id="rId335" /><Relationship Type="http://schemas.openxmlformats.org/officeDocument/2006/relationships/hyperlink" Target="https://zters.quickbase.com/db/bs36hr5nb?a=mf&amp;fid=174" TargetMode="External" Id="rId377" /><Relationship Type="http://schemas.openxmlformats.org/officeDocument/2006/relationships/numbering" Target="numbering.xml" Id="rId5" /><Relationship Type="http://schemas.openxmlformats.org/officeDocument/2006/relationships/hyperlink" Target="https://zters.quickbase.com/db/bpwvew6r8?a=mf&amp;fid=228&amp;chain=1" TargetMode="External" Id="rId181" /><Relationship Type="http://schemas.openxmlformats.org/officeDocument/2006/relationships/hyperlink" Target="https://zters.quickbase.com/db/bpwvew6r8?a=mf&amp;fid=120&amp;chain=1" TargetMode="External" Id="rId237" /><Relationship Type="http://schemas.openxmlformats.org/officeDocument/2006/relationships/hyperlink" Target="https://zters.quickbase.com/db/bhwfsfppr?a=mf&amp;fid=119&amp;chain=1" TargetMode="External" Id="rId402" /><Relationship Type="http://schemas.openxmlformats.org/officeDocument/2006/relationships/hyperlink" Target="https://zters.quickbase.com/db/bhwfnx47n?a=mf&amp;fid=186" TargetMode="External" Id="rId279" /><Relationship Type="http://schemas.openxmlformats.org/officeDocument/2006/relationships/hyperlink" Target="https://zters.quickbase.com/db/bs36hr5nb?a=mf&amp;fid=236&amp;chain=1" TargetMode="External" Id="rId43" /><Relationship Type="http://schemas.openxmlformats.org/officeDocument/2006/relationships/hyperlink" Target="https://zters.quickbase.com/db/bs36hr5nb?a=mf&amp;fid=51&amp;chain=1" TargetMode="External" Id="rId139" /><Relationship Type="http://schemas.openxmlformats.org/officeDocument/2006/relationships/hyperlink" Target="https://zters.quickbase.com/db/bs36hr5nb?a=mf&amp;fid=8" TargetMode="External" Id="rId290" /><Relationship Type="http://schemas.openxmlformats.org/officeDocument/2006/relationships/hyperlink" Target="https://zters.quickbase.com/db/bhwfrtu96?a=mf&amp;fid=186" TargetMode="External" Id="rId304" /><Relationship Type="http://schemas.openxmlformats.org/officeDocument/2006/relationships/hyperlink" Target="https://zters.quickbase.com/db/bpwvew6r8?a=mf&amp;fid=157&amp;chain=1" TargetMode="External" Id="rId346" /><Relationship Type="http://schemas.openxmlformats.org/officeDocument/2006/relationships/hyperlink" Target="https://zters.quickbase.com/db/bs36hr5nb?a=mf&amp;fid=322" TargetMode="External" Id="rId388" /><Relationship Type="http://schemas.openxmlformats.org/officeDocument/2006/relationships/hyperlink" Target="https://zters.quickbase.com/db/bhwfsfppr?a=mf&amp;fid=940&amp;chain=1" TargetMode="External" Id="rId85" /><Relationship Type="http://schemas.openxmlformats.org/officeDocument/2006/relationships/hyperlink" Target="https://zters.quickbase.com/db/bs36hr5nb?a=mf&amp;fid=72" TargetMode="External" Id="rId150" /><Relationship Type="http://schemas.openxmlformats.org/officeDocument/2006/relationships/hyperlink" Target="https://zters.quickbase.com/db/bs36hr5nb?a=mf&amp;fid=108&amp;chain=1" TargetMode="External" Id="rId192" /><Relationship Type="http://schemas.openxmlformats.org/officeDocument/2006/relationships/hyperlink" Target="https://zters.quickbase.com/db/bpwvew6r8?a=mf&amp;fid=151&amp;chain=1" TargetMode="External" Id="rId206" /><Relationship Type="http://schemas.openxmlformats.org/officeDocument/2006/relationships/hyperlink" Target="https://zters.quickbase.com/db/bpwvew6r8?a=mf&amp;fid=17&amp;chain=1" TargetMode="External" Id="rId413" /><Relationship Type="http://schemas.openxmlformats.org/officeDocument/2006/relationships/hyperlink" Target="https://zters.quickbase.com/db/bs36hr5nb?a=mf&amp;fid=335&amp;chain=1" TargetMode="External" Id="rId248" /><Relationship Type="http://schemas.openxmlformats.org/officeDocument/2006/relationships/hyperlink" Target="https://zters.quickbase.com/db/bs36hr5nb?a=mf&amp;fid=18&amp;chain=1" TargetMode="External" Id="rId12" /><Relationship Type="http://schemas.openxmlformats.org/officeDocument/2006/relationships/hyperlink" Target="https://zters.quickbase.com/db/bhwfsfppr?a=mf&amp;fid=85&amp;chain=1" TargetMode="External" Id="rId108" /><Relationship Type="http://schemas.openxmlformats.org/officeDocument/2006/relationships/hyperlink" Target="https://zters.quickbase.com/db/bs36hr5nb?a=mf&amp;fid=186" TargetMode="External" Id="rId315" /><Relationship Type="http://schemas.openxmlformats.org/officeDocument/2006/relationships/hyperlink" Target="https://zters.quickbase.com/db/bhwfsfppr?a=mf&amp;fid=335&amp;chain=1" TargetMode="External" Id="rId357" /><Relationship Type="http://schemas.openxmlformats.org/officeDocument/2006/relationships/hyperlink" Target="https://zters.quickbase.com/db/bhwfrtu96?a=mf&amp;fid=17&amp;chain=1" TargetMode="External" Id="rId54" /><Relationship Type="http://schemas.openxmlformats.org/officeDocument/2006/relationships/hyperlink" Target="https://zters.quickbase.com/db/bs36hr5nb?a=mf&amp;fid=521&amp;chain=1" TargetMode="External" Id="rId96" /><Relationship Type="http://schemas.openxmlformats.org/officeDocument/2006/relationships/hyperlink" Target="https://zters.quickbase.com/db/bs36hr5nb?a=mf&amp;fid=160&amp;chain=1" TargetMode="External" Id="rId161" /><Relationship Type="http://schemas.openxmlformats.org/officeDocument/2006/relationships/hyperlink" Target="https://zters.quickbase.com/db/bpwvew6r8?a=mf&amp;fid=409&amp;chain=1" TargetMode="External" Id="rId217" /><Relationship Type="http://schemas.openxmlformats.org/officeDocument/2006/relationships/hyperlink" Target="https://zters.quickbase.com/db/bs36hr5nb?a=mf&amp;fid=14&amp;chain=1" TargetMode="External" Id="rId399" /><Relationship Type="http://schemas.openxmlformats.org/officeDocument/2006/relationships/hyperlink" Target="https://zters.quickbase.com/db/bs36hr5nb?a=mf&amp;fid=165" TargetMode="External" Id="rId259" /><Relationship Type="http://schemas.openxmlformats.org/officeDocument/2006/relationships/hyperlink" Target="https://zters.quickbase.com/db/bhwfsfppr?a=mf&amp;fid=289&amp;chain=1" TargetMode="External" Id="rId424" /><Relationship Type="http://schemas.openxmlformats.org/officeDocument/2006/relationships/hyperlink" Target="https://zters.quickbase.com/db/bpwvew6r8?a=mf&amp;fid=822&amp;chain=1" TargetMode="External" Id="rId23" /><Relationship Type="http://schemas.openxmlformats.org/officeDocument/2006/relationships/hyperlink" Target="https://zters.quickbase.com/db/bs36hr5nb?a=mf&amp;fid=7&amp;chain=1" TargetMode="External" Id="rId119" /><Relationship Type="http://schemas.openxmlformats.org/officeDocument/2006/relationships/hyperlink" Target="https://zters.quickbase.com/db/bpwvew6r8?a=mf&amp;fid=186" TargetMode="External" Id="rId270" /><Relationship Type="http://schemas.openxmlformats.org/officeDocument/2006/relationships/hyperlink" Target="https://zters.quickbase.com/db/bs36hr5nb?a=mf&amp;fid=174" TargetMode="External" Id="rId326" /><Relationship Type="http://schemas.openxmlformats.org/officeDocument/2006/relationships/hyperlink" Target="https://zters.quickbase.com/db/bs36hr5nb?a=mf&amp;fid=590&amp;chain=1" TargetMode="External" Id="rId65" /><Relationship Type="http://schemas.openxmlformats.org/officeDocument/2006/relationships/hyperlink" Target="https://zters.quickbase.com/db/bs36hr5nb?a=mf&amp;fid=39&amp;chain=1" TargetMode="External" Id="rId130" /><Relationship Type="http://schemas.openxmlformats.org/officeDocument/2006/relationships/hyperlink" Target="https://zters.quickbase.com/db/bpwvew6r8?a=mf&amp;fid=335&amp;chain=1" TargetMode="External" Id="rId368" /><Relationship Type="http://schemas.openxmlformats.org/officeDocument/2006/relationships/hyperlink" Target="https://zters.quickbase.com/db/bhwfsfppr?a=mf&amp;fid=78&amp;chain=1" TargetMode="External" Id="rId172" /><Relationship Type="http://schemas.openxmlformats.org/officeDocument/2006/relationships/hyperlink" Target="https://zters.quickbase.com/db/bs36hr5nb?a=mf&amp;fid=156&amp;chain=1" TargetMode="External" Id="rId228" /><Relationship Type="http://schemas.openxmlformats.org/officeDocument/2006/relationships/hyperlink" Target="https://zters.quickbase.com/db/bs36hr5nb?a=mf&amp;fid=314&amp;chain=1" TargetMode="External" Id="rId435" /><Relationship Type="http://schemas.openxmlformats.org/officeDocument/2006/relationships/hyperlink" Target="https://zters.quickbase.com/db/bs36hr5nb?a=mf&amp;fid=155" TargetMode="External" Id="rId281" /><Relationship Type="http://schemas.openxmlformats.org/officeDocument/2006/relationships/hyperlink" Target="https://zters.quickbase.com/db/bhwfnx47n?a=mf&amp;fid=256" TargetMode="External" Id="rId337" /><Relationship Type="http://schemas.openxmlformats.org/officeDocument/2006/relationships/hyperlink" Target="https://zters.quickbase.com/db/bhwfrtu96?a=mf&amp;fid=469&amp;chain=1" TargetMode="External" Id="rId34" /><Relationship Type="http://schemas.openxmlformats.org/officeDocument/2006/relationships/hyperlink" Target="https://zters.quickbase.com/db/bs36hr5nb?a=mf&amp;fid=498&amp;chain=1" TargetMode="External" Id="rId76" /><Relationship Type="http://schemas.openxmlformats.org/officeDocument/2006/relationships/hyperlink" Target="https://zters.quickbase.com/db/bs36hr5nb?a=mf&amp;fid=52&amp;chain=1" TargetMode="External" Id="rId141" /><Relationship Type="http://schemas.openxmlformats.org/officeDocument/2006/relationships/hyperlink" Target="https://zters.quickbase.com/db/bs36hr5nb?a=mf&amp;fid=248" TargetMode="External" Id="rId379" /><Relationship Type="http://schemas.openxmlformats.org/officeDocument/2006/relationships/settings" Target="settings.xml" Id="rId7" /><Relationship Type="http://schemas.openxmlformats.org/officeDocument/2006/relationships/hyperlink" Target="https://zters.quickbase.com/db/bpwvew6r8?a=mf&amp;fid=77&amp;chain=1" TargetMode="External" Id="rId183" /><Relationship Type="http://schemas.openxmlformats.org/officeDocument/2006/relationships/hyperlink" Target="https://zters.quickbase.com/db/bs36hr5nb?a=mf&amp;fid=6&amp;chain=1" TargetMode="External" Id="rId239" /><Relationship Type="http://schemas.openxmlformats.org/officeDocument/2006/relationships/hyperlink" Target="https://zters.quickbase.com/db/bs36hr5nb?a=mf&amp;fid=324&amp;chain=1" TargetMode="External" Id="rId390" /><Relationship Type="http://schemas.openxmlformats.org/officeDocument/2006/relationships/hyperlink" Target="https://zters.quickbase.com/db/bpwvew6r8?a=mf&amp;fid=255&amp;chain=1" TargetMode="External" Id="rId404" /><Relationship Type="http://schemas.openxmlformats.org/officeDocument/2006/relationships/hyperlink" Target="https://zters.quickbase.com/db/bpwvew6r8?a=mf&amp;fid=152&amp;chain=1" TargetMode="External" Id="rId250" /><Relationship Type="http://schemas.openxmlformats.org/officeDocument/2006/relationships/hyperlink" Target="https://zters.quickbase.com/db/bs36hr5nb?a=mf&amp;fid=186" TargetMode="External" Id="rId292" /><Relationship Type="http://schemas.openxmlformats.org/officeDocument/2006/relationships/hyperlink" Target="https://zters.quickbase.com/db/bpwvew6r8?a=mf&amp;fid=155" TargetMode="External" Id="rId306" /><Relationship Type="http://schemas.openxmlformats.org/officeDocument/2006/relationships/hyperlink" Target="https://zters.quickbase.com/db/bhwfrtu96?a=mf&amp;fid=103&amp;chain=1" TargetMode="External" Id="rId45" /><Relationship Type="http://schemas.openxmlformats.org/officeDocument/2006/relationships/hyperlink" Target="https://zters.quickbase.com/db/bhwfrtu96?a=mf&amp;fid=12&amp;chain=1" TargetMode="External" Id="rId87" /><Relationship Type="http://schemas.openxmlformats.org/officeDocument/2006/relationships/hyperlink" Target="https://zters.quickbase.com/db/bs36hr5nb?a=mf&amp;fid=765&amp;chain=1" TargetMode="External" Id="rId110" /><Relationship Type="http://schemas.openxmlformats.org/officeDocument/2006/relationships/hyperlink" Target="https://zters.quickbase.com/db/bhwfnx47n?a=mf&amp;fid=174" TargetMode="External" Id="rId348" /><Relationship Type="http://schemas.openxmlformats.org/officeDocument/2006/relationships/hyperlink" Target="https://zters.quickbase.com/db/bhwfsfppr?a=mf&amp;fid=6&amp;chain=1" TargetMode="External" Id="rId152" /><Relationship Type="http://schemas.openxmlformats.org/officeDocument/2006/relationships/hyperlink" Target="https://zters.quickbase.com/db/bs36hr5nb?a=mf&amp;fid=110&amp;chain=1" TargetMode="External" Id="rId194" /><Relationship Type="http://schemas.openxmlformats.org/officeDocument/2006/relationships/hyperlink" Target="https://zters.quickbase.com/db/bpwvew6r8?a=mf&amp;fid=153&amp;chain=1" TargetMode="External" Id="rId208" /><Relationship Type="http://schemas.openxmlformats.org/officeDocument/2006/relationships/hyperlink" Target="https://zters.quickbase.com/db/bs36hr5nb?a=mf&amp;fid=191&amp;chain=1" TargetMode="External" Id="rId415" /><Relationship Type="http://schemas.openxmlformats.org/officeDocument/2006/relationships/hyperlink" Target="https://zters.quickbase.com/db/bs36hr5nb?a=mf&amp;fid=155" TargetMode="External" Id="rId261" /><Relationship Type="http://schemas.openxmlformats.org/officeDocument/2006/relationships/hyperlink" Target="https://zters.quickbase.com/db/bpwvew6r8?a=mf&amp;fid=478&amp;chain=1" TargetMode="External" Id="rId14" /><Relationship Type="http://schemas.openxmlformats.org/officeDocument/2006/relationships/hyperlink" Target="https://zters.quickbase.com/db/bs36hr5nb?a=mf&amp;fid=428&amp;chain=1" TargetMode="External" Id="rId56" /><Relationship Type="http://schemas.openxmlformats.org/officeDocument/2006/relationships/hyperlink" Target="https://zters.quickbase.com/db/bs36hr5nb?a=mf&amp;fid=8" TargetMode="External" Id="rId317" /><Relationship Type="http://schemas.openxmlformats.org/officeDocument/2006/relationships/hyperlink" Target="https://zters.quickbase.com/db/bhwfrtu96?a=mf&amp;fid=174" TargetMode="External" Id="rId359" /><Relationship Type="http://schemas.openxmlformats.org/officeDocument/2006/relationships/hyperlink" Target="https://zters.quickbase.com/db/bs36hr5nb?a=mf&amp;fid=948&amp;chain=1" TargetMode="External" Id="rId98" /><Relationship Type="http://schemas.openxmlformats.org/officeDocument/2006/relationships/hyperlink" Target="https://zters.quickbase.com/db/bs36hr5nb?a=mf&amp;fid=74&amp;chain=1" TargetMode="External" Id="rId121" /><Relationship Type="http://schemas.openxmlformats.org/officeDocument/2006/relationships/hyperlink" Target="https://zters.quickbase.com/db/bs36hr5nb?a=mf&amp;fid=353&amp;chain=1" TargetMode="External" Id="rId163" /><Relationship Type="http://schemas.openxmlformats.org/officeDocument/2006/relationships/hyperlink" Target="https://zters.quickbase.com/db/bs36hr5nb?a=mf&amp;fid=36&amp;chain=1" TargetMode="External" Id="rId219" /><Relationship Type="http://schemas.openxmlformats.org/officeDocument/2006/relationships/hyperlink" Target="https://zters.quickbase.com/db/bs36hr5nb?a=mf&amp;fid=174" TargetMode="External" Id="rId370" /><Relationship Type="http://schemas.openxmlformats.org/officeDocument/2006/relationships/hyperlink" Target="https://zters.quickbase.com/db/bs36hr5nb?a=mf&amp;fid=13&amp;chain=1" TargetMode="External" Id="rId426" /><Relationship Type="http://schemas.openxmlformats.org/officeDocument/2006/relationships/hyperlink" Target="https://zters.quickbase.com/db/bs36hr5nb?a=mf&amp;fid=9&amp;chain=1" TargetMode="External" Id="rId230" /><Relationship Type="http://schemas.openxmlformats.org/officeDocument/2006/relationships/hyperlink" Target="https://zters.quickbase.com/db/bhwfrtu96?a=mf&amp;fid=321&amp;chain=1" TargetMode="External" Id="rId25" /><Relationship Type="http://schemas.openxmlformats.org/officeDocument/2006/relationships/hyperlink" Target="https://zters.quickbase.com/db/bs36hr5nb?a=mf&amp;fid=441&amp;chain=1" TargetMode="External" Id="rId67" /><Relationship Type="http://schemas.openxmlformats.org/officeDocument/2006/relationships/hyperlink" Target="https://zters.quickbase.com/db/bs36hr5nb?a=mf&amp;fid=155" TargetMode="External" Id="rId272" /><Relationship Type="http://schemas.openxmlformats.org/officeDocument/2006/relationships/hyperlink" Target="https://zters.quickbase.com/db/bs36hr5nb?a=mf&amp;fid=186" TargetMode="External" Id="rId328" /><Relationship Type="http://schemas.openxmlformats.org/officeDocument/2006/relationships/hyperlink" Target="https://zters.quickbase.com/db/bs36hr5nb?a=mf&amp;fid=41&amp;chain=1" TargetMode="External" Id="rId132" /><Relationship Type="http://schemas.openxmlformats.org/officeDocument/2006/relationships/hyperlink" Target="https://zters.quickbase.com/db/bs36hr5nb?a=mf&amp;fid=111&amp;chain=1" TargetMode="External" Id="rId174" /><Relationship Type="http://schemas.openxmlformats.org/officeDocument/2006/relationships/hyperlink" Target="https://zters.quickbase.com/db/bs36hr5nb?a=mf&amp;fid=291" TargetMode="External" Id="rId381" /><Relationship Type="http://schemas.openxmlformats.org/officeDocument/2006/relationships/hyperlink" Target="https://zters.quickbase.com/db/bs36hr5nb?a=mf&amp;fid=404&amp;chain=1" TargetMode="External" Id="rId241" /><Relationship Type="http://schemas.openxmlformats.org/officeDocument/2006/relationships/hyperlink" Target="https://zters.quickbase.com/db/bs36hr5nb?a=mf&amp;fid=189&amp;chain=1" TargetMode="External" Id="rId437" /><Relationship Type="http://schemas.openxmlformats.org/officeDocument/2006/relationships/hyperlink" Target="https://zters.quickbase.com/db/bhwfrtu96?a=mf&amp;fid=383&amp;chain=1" TargetMode="External" Id="rId36" /><Relationship Type="http://schemas.openxmlformats.org/officeDocument/2006/relationships/hyperlink" Target="https://zters.quickbase.com/db/bs36hr5nb?a=mf&amp;fid=174" TargetMode="External" Id="rId283" /><Relationship Type="http://schemas.openxmlformats.org/officeDocument/2006/relationships/hyperlink" Target="https://zters.quickbase.com/db/bhwfnx47n?a=mf&amp;fid=286" TargetMode="External" Id="rId339" /><Relationship Type="http://schemas.openxmlformats.org/officeDocument/2006/relationships/hyperlink" Target="https://zters.quickbase.com/db/bn65vcap9?a=mf&amp;fid=503&amp;chain=1" TargetMode="External" Id="rId78" /><Relationship Type="http://schemas.openxmlformats.org/officeDocument/2006/relationships/hyperlink" Target="https://zters.quickbase.com/db/bpwvew6r8?a=mf&amp;fid=769&amp;chain=1" TargetMode="External" Id="rId101" /><Relationship Type="http://schemas.openxmlformats.org/officeDocument/2006/relationships/hyperlink" Target="https://zters.quickbase.com/db/bs36hr5nb?a=mf&amp;fid=327&amp;chain=1" TargetMode="External" Id="rId143" /><Relationship Type="http://schemas.openxmlformats.org/officeDocument/2006/relationships/hyperlink" Target="https://zters.quickbase.com/db/bs36hr5nb?a=mf&amp;fid=113&amp;chain=1" TargetMode="External" Id="rId185" /><Relationship Type="http://schemas.openxmlformats.org/officeDocument/2006/relationships/hyperlink" Target="https://zters.quickbase.com/db/bhwfrtu96?a=mf&amp;fid=174" TargetMode="External" Id="rId350" /><Relationship Type="http://schemas.openxmlformats.org/officeDocument/2006/relationships/hyperlink" Target="https://zters.quickbase.com/db/bhwfrtu96?a=mf&amp;fid=12&amp;chain=1" TargetMode="External" Id="rId406" /><Relationship Type="http://schemas.openxmlformats.org/officeDocument/2006/relationships/footnotes" Target="footnotes.xml" Id="rId9" /><Relationship Type="http://schemas.openxmlformats.org/officeDocument/2006/relationships/hyperlink" Target="https://zters.quickbase.com/db/bpwvew6r8?a=mf&amp;fid=220&amp;chain=1" TargetMode="External" Id="rId210" /><Relationship Type="http://schemas.openxmlformats.org/officeDocument/2006/relationships/hyperlink" Target="https://zters.quickbase.com/db/bs36hr5nb?a=mf&amp;fid=325&amp;chain=1" TargetMode="External" Id="rId392" /><Relationship Type="http://schemas.openxmlformats.org/officeDocument/2006/relationships/hyperlink" Target="https://zters.quickbase.com/db/bpwvew6r8?a=mf&amp;fid=159&amp;chain=1" TargetMode="External" Id="rId252" /><Relationship Type="http://schemas.openxmlformats.org/officeDocument/2006/relationships/hyperlink" Target="https://zters.quickbase.com/db/bhwfrtu96?a=mf&amp;fid=256" TargetMode="External" Id="rId294" /><Relationship Type="http://schemas.openxmlformats.org/officeDocument/2006/relationships/hyperlink" Target="https://zters.quickbase.com/db/bhwfnx47n?a=mf&amp;fid=174" TargetMode="External" Id="rId308" /><Relationship Type="http://schemas.openxmlformats.org/officeDocument/2006/relationships/hyperlink" Target="https://zters.quickbase.com/db/bhwfrtu96?a=mf&amp;fid=784&amp;chain=1" TargetMode="External" Id="rId47" /><Relationship Type="http://schemas.openxmlformats.org/officeDocument/2006/relationships/hyperlink" Target="https://zters.quickbase.com/db/bs36hr5nb?a=mf&amp;fid=698&amp;chain=1" TargetMode="External" Id="rId89" /><Relationship Type="http://schemas.openxmlformats.org/officeDocument/2006/relationships/hyperlink" Target="https://zters.quickbase.com/db/bs36hr5nb?a=mf&amp;fid=944&amp;chain=1" TargetMode="External" Id="rId112" /><Relationship Type="http://schemas.openxmlformats.org/officeDocument/2006/relationships/hyperlink" Target="https://zters.quickbase.com/db/bhwfrtu96?a=mf&amp;fid=156&amp;chain=1" TargetMode="External" Id="rId154" /><Relationship Type="http://schemas.openxmlformats.org/officeDocument/2006/relationships/hyperlink" Target="https://zters.quickbase.com/db/bhwfsfppr?a=mf&amp;fid=8&amp;chain=1" TargetMode="External" Id="rId361" /><Relationship Type="http://schemas.openxmlformats.org/officeDocument/2006/relationships/hyperlink" Target="https://zters.quickbase.com/db/bhwfsfppr?a=mf&amp;fid=96&amp;chain=1" TargetMode="External" Id="rId196" /><Relationship Type="http://schemas.openxmlformats.org/officeDocument/2006/relationships/hyperlink" Target="https://zters.quickbase.com/db/bhwfsfppr?a=mf&amp;fid=35&amp;chain=1" TargetMode="External" Id="rId417" /><Relationship Type="http://schemas.openxmlformats.org/officeDocument/2006/relationships/hyperlink" Target="https://zters.quickbase.com/db/bs36hr5nb?a=mf&amp;fid=783&amp;chain=1" TargetMode="External" Id="rId16" /><Relationship Type="http://schemas.openxmlformats.org/officeDocument/2006/relationships/hyperlink" Target="https://zters.quickbase.com/db/bs36hr5nb?a=mf&amp;fid=40&amp;chain=1" TargetMode="External" Id="rId221" /><Relationship Type="http://schemas.openxmlformats.org/officeDocument/2006/relationships/hyperlink" Target="https://zters.quickbase.com/db/bs36hr5nb?a=mf&amp;fid=174" TargetMode="External" Id="rId263" /><Relationship Type="http://schemas.openxmlformats.org/officeDocument/2006/relationships/hyperlink" Target="https://zters.quickbase.com/db/bhwfrtu96?a=mf&amp;fid=186" TargetMode="External" Id="rId319" /><Relationship Type="http://schemas.openxmlformats.org/officeDocument/2006/relationships/hyperlink" Target="https://zters.quickbase.com/db/bhwfrtu96?a=mf&amp;fid=645&amp;chain=1" TargetMode="External" Id="rId58" /><Relationship Type="http://schemas.openxmlformats.org/officeDocument/2006/relationships/hyperlink" Target="https://zters.quickbase.com/db/bs36hr5nb?a=mf&amp;fid=42&amp;chain=1" TargetMode="External" Id="rId123" /><Relationship Type="http://schemas.openxmlformats.org/officeDocument/2006/relationships/hyperlink" Target="https://zters.quickbase.com/db/bs36hr5nb?a=mf&amp;fid=248" TargetMode="External" Id="rId330" /><Relationship Type="http://schemas.openxmlformats.org/officeDocument/2006/relationships/hyperlink" Target="https://zters.quickbase.com/db/bpwvew6r8?a=mf&amp;fid=302&amp;chain=1" TargetMode="External" Id="rId165" /><Relationship Type="http://schemas.openxmlformats.org/officeDocument/2006/relationships/hyperlink" Target="https://zters.quickbase.com/db/bpwvew6r8?a=mf&amp;fid=174" TargetMode="External" Id="rId372" /><Relationship Type="http://schemas.openxmlformats.org/officeDocument/2006/relationships/hyperlink" Target="https://zters.quickbase.com/db/bs36hr5nb?a=mf&amp;fid=369&amp;chain=1" TargetMode="External" Id="rId428" /><Relationship Type="http://schemas.openxmlformats.org/officeDocument/2006/relationships/hyperlink" Target="https://zters.quickbase.com/db/bs36hr5nb?a=mf&amp;fid=254&amp;chain=1" TargetMode="External" Id="rId232" /><Relationship Type="http://schemas.openxmlformats.org/officeDocument/2006/relationships/hyperlink" Target="https://zters.quickbase.com/db/bs36hr5nb?a=mf&amp;fid=174" TargetMode="External" Id="rId274" /><Relationship Type="http://schemas.openxmlformats.org/officeDocument/2006/relationships/hyperlink" Target="https://zters.quickbase.com/db/bhwfrtu96?a=mf&amp;fid=105&amp;chain=1" TargetMode="External" Id="rId27" /><Relationship Type="http://schemas.openxmlformats.org/officeDocument/2006/relationships/hyperlink" Target="https://zters.quickbase.com/db/bs36hr5nb?a=mf&amp;fid=581&amp;chain=1" TargetMode="External" Id="rId69" /><Relationship Type="http://schemas.openxmlformats.org/officeDocument/2006/relationships/hyperlink" Target="https://zters.quickbase.com/db/bhwfrtu96?a=mf&amp;fid=75&amp;chain=1" TargetMode="External" Id="rId134" /><Relationship Type="http://schemas.openxmlformats.org/officeDocument/2006/relationships/hyperlink" Target="https://zters.quickbase.com/db/bpwvew6r8?a=mf&amp;fid=506&amp;chain=1" TargetMode="External" Id="rId80" /><Relationship Type="http://schemas.openxmlformats.org/officeDocument/2006/relationships/hyperlink" Target="https://zters.quickbase.com/db/bhwfrtu96?a=mf&amp;fid=17&amp;chain=1" TargetMode="External" Id="rId176" /><Relationship Type="http://schemas.openxmlformats.org/officeDocument/2006/relationships/hyperlink" Target="https://zters.quickbase.com/db/bhwfnx47n?a=mf&amp;fid=186" TargetMode="External" Id="rId341" /><Relationship Type="http://schemas.openxmlformats.org/officeDocument/2006/relationships/hyperlink" Target="https://zters.quickbase.com/db/bpwvew6r8?a=mf&amp;fid=155" TargetMode="External" Id="rId383" /><Relationship Type="http://schemas.openxmlformats.org/officeDocument/2006/relationships/hyperlink" Target="https://zters.quickbase.com/db/bs36hr5nb?a=mf&amp;fid=163&amp;chain=1" TargetMode="External" Id="rId439" /><Relationship Type="http://schemas.openxmlformats.org/officeDocument/2006/relationships/hyperlink" Target="https://zters.quickbase.com/db/bpwvew6r8?a=mf&amp;fid=605&amp;chain=1" TargetMode="External" Id="rId201" /><Relationship Type="http://schemas.openxmlformats.org/officeDocument/2006/relationships/hyperlink" Target="https://zters.quickbase.com/db/bpwvew6r8?a=mf&amp;fid=123&amp;chain=1" TargetMode="External" Id="rId243" /><Relationship Type="http://schemas.openxmlformats.org/officeDocument/2006/relationships/hyperlink" Target="https://zters.quickbase.com/db/bs36hr5nb?a=mf&amp;fid=155" TargetMode="External" Id="rId285" /><Relationship Type="http://schemas.openxmlformats.org/officeDocument/2006/relationships/hyperlink" Target="https://zters.quickbase.com/db/bhwfrtu96?a=mf&amp;fid=776&amp;chain=1" TargetMode="External" Id="rId38" /><Relationship Type="http://schemas.openxmlformats.org/officeDocument/2006/relationships/hyperlink" Target="https://zters.quickbase.com/db/bs36hr5nb?a=mf&amp;fid=768&amp;chain=1" TargetMode="External" Id="rId103" /><Relationship Type="http://schemas.openxmlformats.org/officeDocument/2006/relationships/hyperlink" Target="https://zters.quickbase.com/db/bs36hr5nb?a=mf&amp;fid=155" TargetMode="External" Id="rId310" /><Relationship Type="http://schemas.openxmlformats.org/officeDocument/2006/relationships/hyperlink" Target="https://zters.quickbase.com/db/bs36hr5nb?a=mf&amp;fid=881&amp;chain=1" TargetMode="External" Id="rId91" /><Relationship Type="http://schemas.openxmlformats.org/officeDocument/2006/relationships/hyperlink" Target="https://zters.quickbase.com/db/bs36hr5nb?a=mf&amp;fid=81&amp;chain=1" TargetMode="External" Id="rId145" /><Relationship Type="http://schemas.openxmlformats.org/officeDocument/2006/relationships/hyperlink" Target="https://zters.quickbase.com/db/bhwfsfppr?a=mf&amp;fid=376&amp;chain=1" TargetMode="External" Id="rId187" /><Relationship Type="http://schemas.openxmlformats.org/officeDocument/2006/relationships/hyperlink" Target="https://zters.quickbase.com/db/bhwfrtu96?a=mf&amp;fid=174" TargetMode="External" Id="rId352" /><Relationship Type="http://schemas.openxmlformats.org/officeDocument/2006/relationships/hyperlink" Target="https://zters.quickbase.com/db/bpwvew6r8?a=mf&amp;fid=206&amp;chain=1" TargetMode="External" Id="rId394" /><Relationship Type="http://schemas.openxmlformats.org/officeDocument/2006/relationships/hyperlink" Target="https://zters.quickbase.com/db/bs36hr5nb?a=mf&amp;fid=13&amp;chain=1" TargetMode="External" Id="rId408" /><Relationship Type="http://schemas.openxmlformats.org/officeDocument/2006/relationships/hyperlink" Target="https://zters.quickbase.com/db/bs36hr5nb?a=mf&amp;fid=38&amp;chain=1" TargetMode="External" Id="rId212" /><Relationship Type="http://schemas.openxmlformats.org/officeDocument/2006/relationships/hyperlink" Target="https://zters.quickbase.com/db/bs36hr5nb?a=mf&amp;fid=184&amp;chain=1" TargetMode="External" Id="rId254" /><Relationship Type="http://schemas.openxmlformats.org/officeDocument/2006/relationships/hyperlink" Target="https://zters.quickbase.com/db/bhwfrtu96?a=mf&amp;fid=612&amp;chain=1" TargetMode="External" Id="rId49" /><Relationship Type="http://schemas.openxmlformats.org/officeDocument/2006/relationships/hyperlink" Target="https://zters.quickbase.com/db/bs36hr5nb?a=mf&amp;fid=834&amp;chain=1" TargetMode="External" Id="rId114" /><Relationship Type="http://schemas.openxmlformats.org/officeDocument/2006/relationships/hyperlink" Target="https://zters.quickbase.com/db/bs36hr5nb?a=mf&amp;fid=155" TargetMode="External" Id="rId296" /><Relationship Type="http://schemas.openxmlformats.org/officeDocument/2006/relationships/hyperlink" Target="https://zters.quickbase.com/db/bpwvew6r8?a=mf&amp;fid=849&amp;chain=1" TargetMode="External" Id="rId60" /><Relationship Type="http://schemas.openxmlformats.org/officeDocument/2006/relationships/hyperlink" Target="https://zters.quickbase.com/db/bhwfrtu96?a=mf&amp;fid=89&amp;chain=1" TargetMode="External" Id="rId156" /><Relationship Type="http://schemas.openxmlformats.org/officeDocument/2006/relationships/hyperlink" Target="https://zters.quickbase.com/db/bpwvew6r8?a=mf&amp;fid=98&amp;chain=1" TargetMode="External" Id="rId198" /><Relationship Type="http://schemas.openxmlformats.org/officeDocument/2006/relationships/hyperlink" Target="https://zters.quickbase.com/db/bs36hr5nb?a=mf&amp;fid=155" TargetMode="External" Id="rId321" /><Relationship Type="http://schemas.openxmlformats.org/officeDocument/2006/relationships/hyperlink" Target="https://zters.quickbase.com/db/bhwfrtu96?a=mf&amp;fid=287" TargetMode="External" Id="rId363" /><Relationship Type="http://schemas.openxmlformats.org/officeDocument/2006/relationships/hyperlink" Target="https://zters.quickbase.com/db/bs36hr5nb?a=mf&amp;fid=6&amp;chain=1" TargetMode="External" Id="rId419" /><Relationship Type="http://schemas.openxmlformats.org/officeDocument/2006/relationships/hyperlink" Target="https://zters.quickbase.com/db/bqv7bregq?a=mf&amp;fid=472&amp;chain=1" TargetMode="External" Id="rId202" /><Relationship Type="http://schemas.openxmlformats.org/officeDocument/2006/relationships/hyperlink" Target="https://zters.quickbase.com/db/bs36hr5nb?a=mf&amp;fid=44&amp;chain=1" TargetMode="External" Id="rId223" /><Relationship Type="http://schemas.openxmlformats.org/officeDocument/2006/relationships/hyperlink" Target="https://zters.quickbase.com/db/bs37nahq4?a=mf&amp;fid=128&amp;chain=1" TargetMode="External" Id="rId244" /><Relationship Type="http://schemas.openxmlformats.org/officeDocument/2006/relationships/hyperlink" Target="https://zters.quickbase.com/db/bs36hr5nb?a=mf&amp;fid=6&amp;chain=1" TargetMode="External" Id="rId430" /><Relationship Type="http://schemas.openxmlformats.org/officeDocument/2006/relationships/hyperlink" Target="https://zters.quickbase.com/db/bs36hr5nb?a=mf&amp;fid=343&amp;chain=1" TargetMode="External" Id="rId18" /><Relationship Type="http://schemas.openxmlformats.org/officeDocument/2006/relationships/hyperlink" Target="https://zters.quickbase.com/db/bs36hr5nb?a=mf&amp;fid=16&amp;chain=1" TargetMode="External" Id="rId39" /><Relationship Type="http://schemas.openxmlformats.org/officeDocument/2006/relationships/hyperlink" Target="https://zters.quickbase.com/db/bs36hr5nb?a=mf&amp;fid=155" TargetMode="External" Id="rId265" /><Relationship Type="http://schemas.openxmlformats.org/officeDocument/2006/relationships/hyperlink" Target="https://zters.quickbase.com/db/bs36hr5nb?a=mf&amp;fid=186" TargetMode="External" Id="rId286" /><Relationship Type="http://schemas.openxmlformats.org/officeDocument/2006/relationships/hyperlink" Target="https://zters.quickbase.com/db/bhwfrtu96?a=mf&amp;fid=880&amp;chain=1" TargetMode="External" Id="rId50" /><Relationship Type="http://schemas.openxmlformats.org/officeDocument/2006/relationships/hyperlink" Target="https://zters.quickbase.com/db/bhwfrtu96?a=mf&amp;fid=467&amp;chain=1" TargetMode="External" Id="rId104" /><Relationship Type="http://schemas.openxmlformats.org/officeDocument/2006/relationships/hyperlink" Target="https://zters.quickbase.com/db/bs36hr5nb?a=mf&amp;fid=13&amp;chain=1" TargetMode="External" Id="rId125" /><Relationship Type="http://schemas.openxmlformats.org/officeDocument/2006/relationships/hyperlink" Target="https://zters.quickbase.com/db/bs36hr5nb?a=mf&amp;fid=315&amp;chain=1" TargetMode="External" Id="rId146" /><Relationship Type="http://schemas.openxmlformats.org/officeDocument/2006/relationships/hyperlink" Target="https://zters.quickbase.com/db/bhwfrtu96?a=mf&amp;fid=304&amp;chain=1" TargetMode="External" Id="rId167" /><Relationship Type="http://schemas.openxmlformats.org/officeDocument/2006/relationships/hyperlink" Target="https://zters.quickbase.com/db/bpwvew6r8?a=mf&amp;fid=104&amp;chain=1" TargetMode="External" Id="rId188" /><Relationship Type="http://schemas.openxmlformats.org/officeDocument/2006/relationships/hyperlink" Target="https://zters.quickbase.com/db/bqv7bregq?a=mf&amp;fid=186" TargetMode="External" Id="rId311" /><Relationship Type="http://schemas.openxmlformats.org/officeDocument/2006/relationships/hyperlink" Target="https://zters.quickbase.com/db/bs36hr5nb?a=mf&amp;fid=291" TargetMode="External" Id="rId332" /><Relationship Type="http://schemas.openxmlformats.org/officeDocument/2006/relationships/hyperlink" Target="https://zters.quickbase.com/db/bs36hr5nb?a=mf&amp;fid=335&amp;chain=1" TargetMode="External" Id="rId353" /><Relationship Type="http://schemas.openxmlformats.org/officeDocument/2006/relationships/hyperlink" Target="https://zters.quickbase.com/db/bpwvew6r8?a=mf&amp;fid=174" TargetMode="External" Id="rId374" /><Relationship Type="http://schemas.openxmlformats.org/officeDocument/2006/relationships/hyperlink" Target="https://zters.quickbase.com/db/bs36hr5nb?a=mf&amp;fid=6&amp;chain=1" TargetMode="External" Id="rId395" /><Relationship Type="http://schemas.openxmlformats.org/officeDocument/2006/relationships/hyperlink" Target="https://zters.quickbase.com/db/bhwfsfppr?a=mf&amp;fid=280&amp;chain=1" TargetMode="External" Id="rId409" /><Relationship Type="http://schemas.openxmlformats.org/officeDocument/2006/relationships/hyperlink" Target="https://zters.quickbase.com/db/bs36hr5nb?a=mf&amp;fid=581&amp;chain=1" TargetMode="External" Id="rId71" /><Relationship Type="http://schemas.openxmlformats.org/officeDocument/2006/relationships/hyperlink" Target="https://zters.quickbase.com/db/bs36hr5nb?a=mf&amp;fid=515&amp;chain=1" TargetMode="External" Id="rId92" /><Relationship Type="http://schemas.openxmlformats.org/officeDocument/2006/relationships/hyperlink" Target="https://zters.quickbase.com/db/bhwfrtu96?a=mf&amp;fid=353&amp;chain=1" TargetMode="External" Id="rId213" /><Relationship Type="http://schemas.openxmlformats.org/officeDocument/2006/relationships/hyperlink" Target="https://zters.quickbase.com/db/bs36hr5nb?a=mf&amp;fid=154&amp;chain=1" TargetMode="External" Id="rId234" /><Relationship Type="http://schemas.openxmlformats.org/officeDocument/2006/relationships/hyperlink" Target="https://zters.quickbase.com/db/bhwfrtu96?a=mf&amp;fid=256" TargetMode="External" Id="rId420" /><Relationship Type="http://schemas.openxmlformats.org/officeDocument/2006/relationships/customXml" Target="../customXml/item2.xml" Id="rId2" /><Relationship Type="http://schemas.openxmlformats.org/officeDocument/2006/relationships/hyperlink" Target="https://zters.quickbase.com/db/bhwfrtu96?a=mf&amp;fid=438&amp;chain=1" TargetMode="External" Id="rId29" /><Relationship Type="http://schemas.openxmlformats.org/officeDocument/2006/relationships/hyperlink" Target="https://zters.quickbase.com/db/bs36hr5nb?a=mf&amp;fid=174" TargetMode="External" Id="rId255" /><Relationship Type="http://schemas.openxmlformats.org/officeDocument/2006/relationships/hyperlink" Target="https://zters.quickbase.com/db/bs36hr5nb?a=mf&amp;fid=186" TargetMode="External" Id="rId276" /><Relationship Type="http://schemas.openxmlformats.org/officeDocument/2006/relationships/hyperlink" Target="https://zters.quickbase.com/db/bs36hr5nb?a=mf&amp;fid=186" TargetMode="External" Id="rId297" /><Relationship Type="http://schemas.openxmlformats.org/officeDocument/2006/relationships/header" Target="header1.xml" Id="rId441" /><Relationship Type="http://schemas.openxmlformats.org/officeDocument/2006/relationships/hyperlink" Target="https://zters.quickbase.com/db/bs36hr5nb?a=mf&amp;fid=306&amp;chain=1" TargetMode="External" Id="rId40" /><Relationship Type="http://schemas.openxmlformats.org/officeDocument/2006/relationships/hyperlink" Target="https://zters.quickbase.com/db/bs36hr5nb?a=mf&amp;fid=6" TargetMode="External" Id="rId115" /><Relationship Type="http://schemas.openxmlformats.org/officeDocument/2006/relationships/hyperlink" Target="https://zters.quickbase.com/db/bs36hr5nb?a=mf&amp;fid=46&amp;chain=1" TargetMode="External" Id="rId136" /><Relationship Type="http://schemas.openxmlformats.org/officeDocument/2006/relationships/hyperlink" Target="https://zters.quickbase.com/db/bhwfrtu96?a=mf&amp;fid=159&amp;chain=1" TargetMode="External" Id="rId157" /><Relationship Type="http://schemas.openxmlformats.org/officeDocument/2006/relationships/hyperlink" Target="https://zters.quickbase.com/db/bqjg79tta?a=mf&amp;fid=100&amp;chain=1" TargetMode="External" Id="rId178" /><Relationship Type="http://schemas.openxmlformats.org/officeDocument/2006/relationships/hyperlink" Target="https://zters.quickbase.com/db/bs36hr5nb?a=mf&amp;fid=186" TargetMode="External" Id="rId301" /><Relationship Type="http://schemas.openxmlformats.org/officeDocument/2006/relationships/hyperlink" Target="https://zters.quickbase.com/db/bs36hr5nb?a=mf&amp;fid=186" TargetMode="External" Id="rId322" /><Relationship Type="http://schemas.openxmlformats.org/officeDocument/2006/relationships/hyperlink" Target="https://zters.quickbase.com/db/bs36hr5nb?a=mf&amp;fid=156&amp;chain=1" TargetMode="External" Id="rId343" /><Relationship Type="http://schemas.openxmlformats.org/officeDocument/2006/relationships/hyperlink" Target="https://zters.quickbase.com/db/bpwvew6r8?a=mf&amp;fid=174" TargetMode="External" Id="rId364" /><Relationship Type="http://schemas.openxmlformats.org/officeDocument/2006/relationships/hyperlink" Target="https://zters.quickbase.com/db/bhwfrtu96?a=mf&amp;fid=645&amp;chain=1" TargetMode="External" Id="rId61" /><Relationship Type="http://schemas.openxmlformats.org/officeDocument/2006/relationships/hyperlink" Target="https://zters.quickbase.com/db/bs36hr5nb?a=mf&amp;fid=12&amp;chain=1" TargetMode="External" Id="rId82" /><Relationship Type="http://schemas.openxmlformats.org/officeDocument/2006/relationships/hyperlink" Target="https://zters.quickbase.com/db/bhwfrtu96?a=mf&amp;fid=99&amp;chain=1" TargetMode="External" Id="rId199" /><Relationship Type="http://schemas.openxmlformats.org/officeDocument/2006/relationships/hyperlink" Target="https://zters.quickbase.com/db/bhwfsfppr?a=mf&amp;fid=118&amp;chain=1" TargetMode="External" Id="rId203" /><Relationship Type="http://schemas.openxmlformats.org/officeDocument/2006/relationships/hyperlink" Target="https://zters.quickbase.com/db/bpwvew6r8?a=mf&amp;fid=174" TargetMode="External" Id="rId385" /><Relationship Type="http://schemas.openxmlformats.org/officeDocument/2006/relationships/hyperlink" Target="https://zters.quickbase.com/db/bpwvew6r8?a=mf&amp;fid=611&amp;chain=1" TargetMode="External" Id="rId19" /><Relationship Type="http://schemas.openxmlformats.org/officeDocument/2006/relationships/hyperlink" Target="https://zters.quickbase.com/db/bs36hr5nb?a=mf&amp;fid=46&amp;chain=1" TargetMode="External" Id="rId224" /><Relationship Type="http://schemas.openxmlformats.org/officeDocument/2006/relationships/hyperlink" Target="https://zters.quickbase.com/db/bs36hr5nb?a=mf&amp;fid=40&amp;chain=1" TargetMode="External" Id="rId245" /><Relationship Type="http://schemas.openxmlformats.org/officeDocument/2006/relationships/hyperlink" Target="https://zters.quickbase.com/db/bs36hr5nb?a=mf&amp;fid=186" TargetMode="External" Id="rId266" /><Relationship Type="http://schemas.openxmlformats.org/officeDocument/2006/relationships/hyperlink" Target="https://zters.quickbase.com/db/bs36hr5nb?a=mf&amp;fid=174" TargetMode="External" Id="rId287" /><Relationship Type="http://schemas.openxmlformats.org/officeDocument/2006/relationships/hyperlink" Target="https://zters.quickbase.com/db/bs36hr5nb?a=mf&amp;fid=217&amp;chain=1" TargetMode="External" Id="rId410" /><Relationship Type="http://schemas.openxmlformats.org/officeDocument/2006/relationships/hyperlink" Target="https://zters.quickbase.com/db/bs36hr5nb?a=mf&amp;fid=13&amp;chain=1" TargetMode="External" Id="rId431" /><Relationship Type="http://schemas.openxmlformats.org/officeDocument/2006/relationships/hyperlink" Target="https://zters.quickbase.com/db/bs36hr5nb?a=mf&amp;fid=440&amp;chain=1" TargetMode="External" Id="rId30" /><Relationship Type="http://schemas.openxmlformats.org/officeDocument/2006/relationships/hyperlink" Target="https://zters.quickbase.com/db/bs36hr5nb?a=mf&amp;fid=468&amp;chain=1" TargetMode="External" Id="rId105" /><Relationship Type="http://schemas.openxmlformats.org/officeDocument/2006/relationships/hyperlink" Target="https://zters.quickbase.com/db/bs36hr5nb?a=mf&amp;fid=12&amp;chain=1" TargetMode="External" Id="rId126" /><Relationship Type="http://schemas.openxmlformats.org/officeDocument/2006/relationships/hyperlink" Target="https://zters.quickbase.com/db/bs36hr5nb?a=mf&amp;fid=16&amp;chain=1" TargetMode="External" Id="rId147" /><Relationship Type="http://schemas.openxmlformats.org/officeDocument/2006/relationships/hyperlink" Target="https://zters.quickbase.com/db/bs36hr5nb?a=mf&amp;fid=305&amp;chain=1" TargetMode="External" Id="rId168" /><Relationship Type="http://schemas.openxmlformats.org/officeDocument/2006/relationships/hyperlink" Target="https://zters.quickbase.com/db/bs36hr5nb?a=mf&amp;fid=174" TargetMode="External" Id="rId312" /><Relationship Type="http://schemas.openxmlformats.org/officeDocument/2006/relationships/hyperlink" Target="https://zters.quickbase.com/db/bhwfrtu96?a=mf&amp;fid=249" TargetMode="External" Id="rId333" /><Relationship Type="http://schemas.openxmlformats.org/officeDocument/2006/relationships/hyperlink" Target="https://zters.quickbase.com/db/bpwvew6r8?a=mf&amp;fid=174" TargetMode="External" Id="rId354" /><Relationship Type="http://schemas.openxmlformats.org/officeDocument/2006/relationships/hyperlink" Target="https://zters.quickbase.com/db/bhwfrtu96?a=mf&amp;fid=560&amp;chain=1" TargetMode="External" Id="rId51" /><Relationship Type="http://schemas.openxmlformats.org/officeDocument/2006/relationships/hyperlink" Target="https://zters.quickbase.com/db/bhwfrtu96?a=mf&amp;fid=766&amp;chain=1" TargetMode="External" Id="rId72" /><Relationship Type="http://schemas.openxmlformats.org/officeDocument/2006/relationships/hyperlink" Target="https://zters.quickbase.com/db/bhwfnx47n?a=mf&amp;fid=516&amp;chain=1" TargetMode="External" Id="rId93" /><Relationship Type="http://schemas.openxmlformats.org/officeDocument/2006/relationships/hyperlink" Target="https://zters.quickbase.com/db/bhwfrtu96?a=mf&amp;fid=105&amp;chain=1" TargetMode="External" Id="rId189" /><Relationship Type="http://schemas.openxmlformats.org/officeDocument/2006/relationships/hyperlink" Target="https://zters.quickbase.com/db/bpwvew6r8?a=mf&amp;fid=335&amp;chain=1" TargetMode="External" Id="rId375" /><Relationship Type="http://schemas.openxmlformats.org/officeDocument/2006/relationships/hyperlink" Target="https://zters.quickbase.com/db/bhwfrtu96?a=mf&amp;fid=403&amp;chain=1" TargetMode="External" Id="rId396" /><Relationship Type="http://schemas.openxmlformats.org/officeDocument/2006/relationships/customXml" Target="../customXml/item3.xml" Id="rId3" /><Relationship Type="http://schemas.openxmlformats.org/officeDocument/2006/relationships/hyperlink" Target="https://zters.quickbase.com/db/bs36hr5nb?a=mf&amp;fid=354&amp;chain=1" TargetMode="External" Id="rId214" /><Relationship Type="http://schemas.openxmlformats.org/officeDocument/2006/relationships/hyperlink" Target="https://zters.quickbase.com/db/bs36hr5nb?a=mf&amp;fid=185&amp;chain=1" TargetMode="External" Id="rId235" /><Relationship Type="http://schemas.openxmlformats.org/officeDocument/2006/relationships/hyperlink" Target="https://zters.quickbase.com/db/bs36hr5nb?a=mf&amp;fid=256" TargetMode="External" Id="rId256" /><Relationship Type="http://schemas.openxmlformats.org/officeDocument/2006/relationships/hyperlink" Target="https://zters.quickbase.com/db/bpwvew6r8?a=mf&amp;fid=174" TargetMode="External" Id="rId277" /><Relationship Type="http://schemas.openxmlformats.org/officeDocument/2006/relationships/hyperlink" Target="https://zters.quickbase.com/db/bs36hr5nb?a=mf&amp;fid=174" TargetMode="External" Id="rId298" /><Relationship Type="http://schemas.openxmlformats.org/officeDocument/2006/relationships/hyperlink" Target="https://zters.quickbase.com/db/bhwfrtu96?a=mf&amp;fid=10&amp;chain=1" TargetMode="External" Id="rId400" /><Relationship Type="http://schemas.openxmlformats.org/officeDocument/2006/relationships/hyperlink" Target="https://zters.quickbase.com/db/bs36hr5nb?a=mf&amp;fid=257" TargetMode="External" Id="rId421" /><Relationship Type="http://schemas.openxmlformats.org/officeDocument/2006/relationships/fontTable" Target="fontTable.xml" Id="rId442" /><Relationship Type="http://schemas.openxmlformats.org/officeDocument/2006/relationships/hyperlink" Target="https://zters.quickbase.com/db/bs36hr5nb?a=mf&amp;fid=42&amp;chain=1" TargetMode="External" Id="rId116" /><Relationship Type="http://schemas.openxmlformats.org/officeDocument/2006/relationships/hyperlink" Target="https://zters.quickbase.com/db/bs36hr5nb?a=mf&amp;fid=47&amp;chain=1" TargetMode="External" Id="rId137" /><Relationship Type="http://schemas.openxmlformats.org/officeDocument/2006/relationships/hyperlink" Target="https://zters.quickbase.com/db/bhwfrtu96?a=mf&amp;fid=157&amp;chain=1" TargetMode="External" Id="rId158" /><Relationship Type="http://schemas.openxmlformats.org/officeDocument/2006/relationships/hyperlink" Target="https://zters.quickbase.com/db/bs36hr5nb?a=mf&amp;fid=174" TargetMode="External" Id="rId302" /><Relationship Type="http://schemas.openxmlformats.org/officeDocument/2006/relationships/hyperlink" Target="https://zters.quickbase.com/db/bpwvew6r8?a=mf&amp;fid=174" TargetMode="External" Id="rId323" /><Relationship Type="http://schemas.openxmlformats.org/officeDocument/2006/relationships/hyperlink" Target="https://zters.quickbase.com/db/bpwvew6r8?a=mf&amp;fid=187" TargetMode="External" Id="rId344" /><Relationship Type="http://schemas.openxmlformats.org/officeDocument/2006/relationships/hyperlink" Target="https://zters.quickbase.com/db/bpwvew6r8?a=mf&amp;fid=52&amp;chain=1" TargetMode="External" Id="rId20" /><Relationship Type="http://schemas.openxmlformats.org/officeDocument/2006/relationships/hyperlink" Target="https://zters.quickbase.com/db/bs36hr5nb?a=mf&amp;fid=442&amp;chain=1" TargetMode="External" Id="rId41" /><Relationship Type="http://schemas.openxmlformats.org/officeDocument/2006/relationships/hyperlink" Target="https://zters.quickbase.com/db/bs36hr5nb?a=mf&amp;fid=850&amp;chain=1" TargetMode="External" Id="rId62" /><Relationship Type="http://schemas.openxmlformats.org/officeDocument/2006/relationships/hyperlink" Target="https://zters.quickbase.com/db/bhwfsfppr?a=mf&amp;fid=764&amp;chain=1" TargetMode="External" Id="rId83" /><Relationship Type="http://schemas.openxmlformats.org/officeDocument/2006/relationships/hyperlink" Target="https://zters.quickbase.com/db/bhwfrtu96?a=mf&amp;fid=82&amp;chain=1" TargetMode="External" Id="rId179" /><Relationship Type="http://schemas.openxmlformats.org/officeDocument/2006/relationships/hyperlink" Target="https://zters.quickbase.com/db/bpwvew6r8?a=mf&amp;fid=174" TargetMode="External" Id="rId365" /><Relationship Type="http://schemas.openxmlformats.org/officeDocument/2006/relationships/hyperlink" Target="https://zters.quickbase.com/db/bpwvew6r8?a=mf&amp;fid=256" TargetMode="External" Id="rId386" /><Relationship Type="http://schemas.openxmlformats.org/officeDocument/2006/relationships/hyperlink" Target="https://zters.quickbase.com/db/bs36hr5nb?a=mf&amp;fid=106&amp;chain=1" TargetMode="External" Id="rId190" /><Relationship Type="http://schemas.openxmlformats.org/officeDocument/2006/relationships/hyperlink" Target="https://zters.quickbase.com/db/bpwvew6r8?a=mf&amp;fid=223&amp;chain=1" TargetMode="External" Id="rId204" /><Relationship Type="http://schemas.openxmlformats.org/officeDocument/2006/relationships/hyperlink" Target="https://zters.quickbase.com/db/bpwvew6r8?a=mf&amp;fid=48&amp;chain=1" TargetMode="External" Id="rId225" /><Relationship Type="http://schemas.openxmlformats.org/officeDocument/2006/relationships/hyperlink" Target="https://zters.quickbase.com/db/bhwfrtu96?a=mf&amp;fid=41&amp;chain=1" TargetMode="External" Id="rId246" /><Relationship Type="http://schemas.openxmlformats.org/officeDocument/2006/relationships/hyperlink" Target="https://zters.quickbase.com/db/bs36hr5nb?a=mf&amp;fid=174" TargetMode="External" Id="rId267" /><Relationship Type="http://schemas.openxmlformats.org/officeDocument/2006/relationships/hyperlink" Target="https://zters.quickbase.com/db/bhwfrtu96?a=mf&amp;fid=256" TargetMode="External" Id="rId288" /><Relationship Type="http://schemas.openxmlformats.org/officeDocument/2006/relationships/hyperlink" Target="https://zters.quickbase.com/db/bs36hr5nb?a=mf&amp;fid=293&amp;chain=1" TargetMode="External" Id="rId411" /><Relationship Type="http://schemas.openxmlformats.org/officeDocument/2006/relationships/hyperlink" Target="https://zters.quickbase.com/db/bs36hr5nb?a=mf&amp;fid=403" TargetMode="External" Id="rId432" /><Relationship Type="http://schemas.openxmlformats.org/officeDocument/2006/relationships/hyperlink" Target="https://zters.quickbase.com/db/bhwfsfppr?a=mf&amp;fid=463&amp;chain=1" TargetMode="External" Id="rId106" /><Relationship Type="http://schemas.openxmlformats.org/officeDocument/2006/relationships/hyperlink" Target="https://zters.quickbase.com/db/bpwvew6r8?a=mf&amp;fid=11&amp;chain=1" TargetMode="External" Id="rId127" /><Relationship Type="http://schemas.openxmlformats.org/officeDocument/2006/relationships/hyperlink" Target="https://zters.quickbase.com/db/bs36hr5nb?a=mf&amp;fid=167" TargetMode="External" Id="rId313" /><Relationship Type="http://schemas.openxmlformats.org/officeDocument/2006/relationships/endnotes" Target="endnotes.xml" Id="rId10" /><Relationship Type="http://schemas.openxmlformats.org/officeDocument/2006/relationships/hyperlink" Target="https://zters.quickbase.com/db/bhwfsfppr?a=mf&amp;fid=465&amp;chain=1" TargetMode="External" Id="rId31" /><Relationship Type="http://schemas.openxmlformats.org/officeDocument/2006/relationships/hyperlink" Target="https://zters.quickbase.com/db/bs36hr5nb?a=mf&amp;fid=218&amp;chain=1" TargetMode="External" Id="rId52" /><Relationship Type="http://schemas.openxmlformats.org/officeDocument/2006/relationships/hyperlink" Target="https://zters.quickbase.com/db/bs37nahq4?a=mf&amp;fid=495&amp;chain=1" TargetMode="External" Id="rId73" /><Relationship Type="http://schemas.openxmlformats.org/officeDocument/2006/relationships/hyperlink" Target="https://zters.quickbase.com/db/bs36hr5nb?a=mf&amp;fid=947&amp;chain=1" TargetMode="External" Id="rId94" /><Relationship Type="http://schemas.openxmlformats.org/officeDocument/2006/relationships/hyperlink" Target="https://zters.quickbase.com/db/bs36hr5nb?a=mf&amp;fid=96&amp;chain=1" TargetMode="External" Id="rId148" /><Relationship Type="http://schemas.openxmlformats.org/officeDocument/2006/relationships/hyperlink" Target="https://zters.quickbase.com/db/bpwvew6r8?a=mf&amp;fid=306&amp;chain=1" TargetMode="External" Id="rId169" /><Relationship Type="http://schemas.openxmlformats.org/officeDocument/2006/relationships/hyperlink" Target="https://zters.quickbase.com/db/bpwvew6r8?a=mf&amp;fid=155" TargetMode="External" Id="rId334" /><Relationship Type="http://schemas.openxmlformats.org/officeDocument/2006/relationships/hyperlink" Target="https://zters.quickbase.com/db/bpwvew6r8?a=mf&amp;fid=335&amp;chain=1" TargetMode="External" Id="rId355" /><Relationship Type="http://schemas.openxmlformats.org/officeDocument/2006/relationships/hyperlink" Target="https://zters.quickbase.com/db/bhwfrtu96" TargetMode="External" Id="rId376" /><Relationship Type="http://schemas.openxmlformats.org/officeDocument/2006/relationships/hyperlink" Target="https://zters.quickbase.com/db/bs36hr5nb?a=mf&amp;fid=6&amp;chain=1" TargetMode="External" Id="rId397" /><Relationship Type="http://schemas.openxmlformats.org/officeDocument/2006/relationships/customXml" Target="../customXml/item4.xml" Id="rId4" /><Relationship Type="http://schemas.openxmlformats.org/officeDocument/2006/relationships/hyperlink" Target="https://zters.quickbase.com/db/bpwvew6r8?a=mf&amp;fid=83&amp;chain=1" TargetMode="External" Id="rId180" /><Relationship Type="http://schemas.openxmlformats.org/officeDocument/2006/relationships/hyperlink" Target="https://zters.sharepoint.com/sites/ZFiles/Shared%20Documents/!Cube%20-%20Goomka/Cube%20-%20Goomka%20-%20Archive/SME%20-%20Justin/FID335%20%5bConfirmed%20Availability%20Date%5d?a=mf&amp;fid=596&amp;chain=1" TargetMode="External" Id="rId215" /><Relationship Type="http://schemas.openxmlformats.org/officeDocument/2006/relationships/hyperlink" Target="https://zters.quickbase.com/db/bs36hr5nb?a=mf&amp;fid=16&amp;chain=1" TargetMode="External" Id="rId236" /><Relationship Type="http://schemas.openxmlformats.org/officeDocument/2006/relationships/hyperlink" Target="https://zters.quickbase.com/db/bs36hr5nb?a=mf&amp;fid=257" TargetMode="External" Id="rId257" /><Relationship Type="http://schemas.openxmlformats.org/officeDocument/2006/relationships/hyperlink" Target="https://zters.quickbase.com/db/bs36hr5nb?a=mf&amp;fid=155" TargetMode="External" Id="rId278" /><Relationship Type="http://schemas.openxmlformats.org/officeDocument/2006/relationships/hyperlink" Target="https://zters.quickbase.com/db/bs36hr5nb?a=mf&amp;fid=120&amp;chain=1" TargetMode="External" Id="rId401" /><Relationship Type="http://schemas.openxmlformats.org/officeDocument/2006/relationships/hyperlink" Target="https://zters.quickbase.com/db/bs36hr5nb?a=mf&amp;fid=281&amp;chain=1" TargetMode="External" Id="rId422" /><Relationship Type="http://schemas.openxmlformats.org/officeDocument/2006/relationships/theme" Target="theme/theme1.xml" Id="rId443" /><Relationship Type="http://schemas.openxmlformats.org/officeDocument/2006/relationships/hyperlink" Target="https://zters.quickbase.com/db/bs36hr5nb?a=mf&amp;fid=155" TargetMode="External" Id="rId303" /><Relationship Type="http://schemas.openxmlformats.org/officeDocument/2006/relationships/hyperlink" Target="https://zters.quickbase.com/db/bs36hr5nb?a=mf&amp;fid=236&amp;chain=1" TargetMode="External" Id="rId42" /><Relationship Type="http://schemas.openxmlformats.org/officeDocument/2006/relationships/hyperlink" Target="https://zters.quickbase.com/db/bhwfrtu96?a=mf&amp;fid=12&amp;chain=1" TargetMode="External" Id="rId84" /><Relationship Type="http://schemas.openxmlformats.org/officeDocument/2006/relationships/hyperlink" Target="https://zters.quickbase.com/db/bpwvew6r8?a=mf&amp;fid=49&amp;chain=1" TargetMode="External" Id="rId138" /><Relationship Type="http://schemas.openxmlformats.org/officeDocument/2006/relationships/hyperlink" Target="https://zters.quickbase.com/db/bpwvew6r8?a=mf&amp;fid=164&amp;chain=1" TargetMode="External" Id="rId345" /><Relationship Type="http://schemas.openxmlformats.org/officeDocument/2006/relationships/hyperlink" Target="https://zters.quickbase.com/db/bhwfrtu96?a=mf&amp;fid=257" TargetMode="External" Id="rId387" /><Relationship Type="http://schemas.openxmlformats.org/officeDocument/2006/relationships/hyperlink" Target="https://zters.quickbase.com/db/bpwvew6r8?a=mf&amp;fid=107&amp;chain=1" TargetMode="External" Id="rId191" /><Relationship Type="http://schemas.openxmlformats.org/officeDocument/2006/relationships/hyperlink" Target="https://zters.quickbase.com/db/bhwfsfppr?a=mf&amp;fid=119&amp;chain=1" TargetMode="External" Id="rId205" /><Relationship Type="http://schemas.openxmlformats.org/officeDocument/2006/relationships/hyperlink" Target="https://zters.quickbase.com/db/bs36hr5nb?a=mf&amp;fid=174" TargetMode="External" Id="rId247" /><Relationship Type="http://schemas.openxmlformats.org/officeDocument/2006/relationships/hyperlink" Target="https://zters.quickbase.com/db/bs36hr5nb?a=mf&amp;fid=294&amp;chain=1" TargetMode="External" Id="rId412" /><Relationship Type="http://schemas.openxmlformats.org/officeDocument/2006/relationships/hyperlink" Target="https://zters.quickbase.com/db/bs36hr5nb?a=mf&amp;fid=924&amp;chain=1" TargetMode="External" Id="rId107" /><Relationship Type="http://schemas.openxmlformats.org/officeDocument/2006/relationships/hyperlink" Target="https://zters.quickbase.com/db/bs37nahq4?a=mf&amp;fid=257" TargetMode="External" Id="rId289" /><Relationship Type="http://schemas.openxmlformats.org/officeDocument/2006/relationships/hyperlink" Target="https://zters.quickbase.com/db/bpwvew6r8?a=mf&amp;fid=17&amp;chain=1" TargetMode="External" Id="rId11" /><Relationship Type="http://schemas.openxmlformats.org/officeDocument/2006/relationships/hyperlink" Target="https://zters.quickbase.com/db/bs37nahq4?a=mf&amp;fid=185&amp;chain=1" TargetMode="External" Id="rId53" /><Relationship Type="http://schemas.openxmlformats.org/officeDocument/2006/relationships/hyperlink" Target="https://zters.quickbase.com/db/bpwvew6r8?a=mf&amp;fid=84" TargetMode="External" Id="rId149" /><Relationship Type="http://schemas.openxmlformats.org/officeDocument/2006/relationships/hyperlink" Target="https://zters.quickbase.com/db/bs36hr5nb?a=mf&amp;fid=155" TargetMode="External" Id="rId314" /><Relationship Type="http://schemas.openxmlformats.org/officeDocument/2006/relationships/hyperlink" Target="https://zters.quickbase.com/db/bpwvew6r8?a=mf&amp;fid=174" TargetMode="External" Id="rId356" /><Relationship Type="http://schemas.openxmlformats.org/officeDocument/2006/relationships/hyperlink" Target="https://zters.quickbase.com/db/bhwfrtu96?a=mf&amp;fid=9&amp;chain=1" TargetMode="External" Id="rId398" /><Relationship Type="http://schemas.openxmlformats.org/officeDocument/2006/relationships/hyperlink" Target="https://zters.quickbase.com/db/bhwfsfppr?a=mf&amp;fid=517&amp;chain=1" TargetMode="External" Id="rId95" /><Relationship Type="http://schemas.openxmlformats.org/officeDocument/2006/relationships/hyperlink" Target="https://zters.quickbase.com/db/bpwvew6r8?a=mf&amp;fid=155&amp;chain=1" TargetMode="External" Id="rId160" /><Relationship Type="http://schemas.openxmlformats.org/officeDocument/2006/relationships/hyperlink" Target="https://zters.quickbase.com/db/bqv7bregq?a=mf&amp;fid=471&amp;chain=1" TargetMode="External" Id="rId216" /><Relationship Type="http://schemas.openxmlformats.org/officeDocument/2006/relationships/hyperlink" Target="https://zters.quickbase.com/db/bs36hr5nb?a=mf&amp;fid=347&amp;chain=1" TargetMode="External" Id="rId423" /><Relationship Type="http://schemas.openxmlformats.org/officeDocument/2006/relationships/hyperlink" Target="https://zters.quickbase.com/db/bpwvew6r8?a=mf&amp;fid=158" TargetMode="External" Id="rId258" /><Relationship Type="http://schemas.openxmlformats.org/officeDocument/2006/relationships/hyperlink" Target="https://zters.quickbase.com/db/bhwfnx47n?a=mf&amp;fid=52&amp;chain=1" TargetMode="External" Id="rId22" /><Relationship Type="http://schemas.openxmlformats.org/officeDocument/2006/relationships/hyperlink" Target="https://zters.quickbase.com/db/bs36hr5nb?a=mf&amp;fid=589&amp;chain=1" TargetMode="External" Id="rId64" /><Relationship Type="http://schemas.openxmlformats.org/officeDocument/2006/relationships/hyperlink" Target="https://zters.quickbase.com/db/bpwvew6r8?a=mf&amp;fid=6&amp;chain=1" TargetMode="External" Id="rId118" /><Relationship Type="http://schemas.openxmlformats.org/officeDocument/2006/relationships/hyperlink" Target="https://zters.quickbase.com/db/bpwvew6r8?a=mf&amp;fid=186" TargetMode="External" Id="rId325" /><Relationship Type="http://schemas.openxmlformats.org/officeDocument/2006/relationships/hyperlink" Target="https://zters.quickbase.com/db/bpwvew6r8?a=mf&amp;fid=174" TargetMode="External" Id="rId367" /><Relationship Type="http://schemas.openxmlformats.org/officeDocument/2006/relationships/hyperlink" Target="https://zters.quickbase.com/db/bpwvew6r8?a=mf&amp;fid=117&amp;chain=1" TargetMode="External" Id="rId171" /><Relationship Type="http://schemas.openxmlformats.org/officeDocument/2006/relationships/hyperlink" Target="https://zters.quickbase.com/db/bs36hr5nb?a=mf&amp;fid=152&amp;chain=1" TargetMode="External" Id="rId227" /><Relationship Type="http://schemas.openxmlformats.org/officeDocument/2006/relationships/hyperlink" Target="https://zters.quickbase.com/db/bs36hr5nb?a=mf&amp;fid=155" TargetMode="External" Id="rId269" /><Relationship Type="http://schemas.openxmlformats.org/officeDocument/2006/relationships/hyperlink" Target="https://zters.quickbase.com/db/bpwvew6r8?a=mf&amp;fid=315&amp;chain=1" TargetMode="External" Id="rId434" /><Relationship Type="http://schemas.openxmlformats.org/officeDocument/2006/relationships/hyperlink" Target="https://zters.quickbase.com/db/bpwvew6r8?a=mf&amp;fid=383&amp;chain=1" TargetMode="External" Id="rId33" /><Relationship Type="http://schemas.openxmlformats.org/officeDocument/2006/relationships/hyperlink" Target="https://zters.quickbase.com/db/bpwvew6r8?a=mf&amp;fid=15&amp;chain=1" TargetMode="External" Id="rId129" /><Relationship Type="http://schemas.openxmlformats.org/officeDocument/2006/relationships/hyperlink" Target="https://zters.quickbase.com/db/bpwvew6r8?a=mf&amp;fid=174" TargetMode="External" Id="rId280" /><Relationship Type="http://schemas.openxmlformats.org/officeDocument/2006/relationships/hyperlink" Target="https://zters.quickbase.com/db/bs36hr5nb?a=mf&amp;fid=174" TargetMode="External" Id="rId336" /><Relationship Type="http://schemas.openxmlformats.org/officeDocument/2006/relationships/hyperlink" Target="https://zters.quickbase.com/db/bhwfsfppr?a=mf&amp;fid=497&amp;chain=1" TargetMode="External" Id="rId75" /><Relationship Type="http://schemas.openxmlformats.org/officeDocument/2006/relationships/hyperlink" Target="https://zters.quickbase.com/db/bpwvew6r8?a=mf&amp;fid=71&amp;chain=1" TargetMode="External" Id="rId140" /><Relationship Type="http://schemas.openxmlformats.org/officeDocument/2006/relationships/hyperlink" Target="https://zters.quickbase.com/db/bpwvew6r8?a=mf&amp;fid=218&amp;chain=1" TargetMode="External" Id="rId182" /><Relationship Type="http://schemas.openxmlformats.org/officeDocument/2006/relationships/hyperlink" Target="https://zters.quickbase.com/db/bs36hr5nb?a=mf&amp;fid=6&amp;chain=1" TargetMode="External" Id="rId378" /><Relationship Type="http://schemas.openxmlformats.org/officeDocument/2006/relationships/hyperlink" Target="https://zters.quickbase.com/db/bs36hr5nb?a=mf&amp;fid=251&amp;chain=1" TargetMode="External" Id="rId403" /><Relationship Type="http://schemas.openxmlformats.org/officeDocument/2006/relationships/styles" Target="styles.xml" Id="rId6" /><Relationship Type="http://schemas.openxmlformats.org/officeDocument/2006/relationships/hyperlink" Target="https://zters.quickbase.com/db/bs36hr5nb?a=mf&amp;fid=11&amp;chain=1" TargetMode="External" Id="rId238" /><Relationship Type="http://schemas.openxmlformats.org/officeDocument/2006/relationships/hyperlink" Target="https://zters.quickbase.com/db/bs36hr5nb?a=mf&amp;fid=155" TargetMode="External" Id="rId291" /><Relationship Type="http://schemas.openxmlformats.org/officeDocument/2006/relationships/hyperlink" Target="https://zters.quickbase.com/db/bs36hr5nb?a=mf&amp;fid=174" TargetMode="External" Id="rId305" /><Relationship Type="http://schemas.openxmlformats.org/officeDocument/2006/relationships/hyperlink" Target="https://zters.quickbase.com/db/bs36hr5nb?a=mf&amp;fid=188&amp;chain=1" TargetMode="External" Id="rId347" /><Relationship Type="http://schemas.openxmlformats.org/officeDocument/2006/relationships/hyperlink" Target="https://zters.quickbase.com/db/bs36hr5nb?a=mf&amp;fid=333&amp;chain=1" TargetMode="External" Id="rId44" /><Relationship Type="http://schemas.openxmlformats.org/officeDocument/2006/relationships/hyperlink" Target="Possibly%20Franchised%20Market" TargetMode="External" Id="rId86" /><Relationship Type="http://schemas.openxmlformats.org/officeDocument/2006/relationships/hyperlink" Target="https://zters.quickbase.com/db/bpwvew6r8?a=mf&amp;fid=77&amp;chain=1" TargetMode="External" Id="rId151" /><Relationship Type="http://schemas.openxmlformats.org/officeDocument/2006/relationships/hyperlink" Target="https://zters.quickbase.com/db/bhwfrtu96?a=mf&amp;fid=403" TargetMode="External" Id="rId389" /><Relationship Type="http://schemas.openxmlformats.org/officeDocument/2006/relationships/hyperlink" Target="https://zters.quickbase.com/db/bpwvew6r8?a=mf&amp;fid=109&amp;chain=1" TargetMode="External" Id="rId193" /><Relationship Type="http://schemas.openxmlformats.org/officeDocument/2006/relationships/hyperlink" Target="https://zters.quickbase.com/db/bhwfsfppr?a=mf&amp;fid=137&amp;chain=1" TargetMode="External" Id="rId207" /><Relationship Type="http://schemas.openxmlformats.org/officeDocument/2006/relationships/hyperlink" Target="https://zters.quickbase.com/db/bs36hr5nb?a=mf&amp;fid=173&amp;chain=1" TargetMode="External" Id="rId249" /><Relationship Type="http://schemas.openxmlformats.org/officeDocument/2006/relationships/hyperlink" Target="https://zters.quickbase.com/db/bpwvew6r8?a=mf&amp;fid=253&amp;chain=1" TargetMode="External" Id="rId414" /><Relationship Type="http://schemas.openxmlformats.org/officeDocument/2006/relationships/hyperlink" Target="https://zters.quickbase.com/db/bhwfnx47n?a=mf&amp;fid=529&amp;chain=1" TargetMode="External" Id="rId13" /><Relationship Type="http://schemas.openxmlformats.org/officeDocument/2006/relationships/hyperlink" Target="https://zters.quickbase.com/db/bhwfrtu96?a=mf&amp;fid=12&amp;chain=1" TargetMode="External" Id="rId109" /><Relationship Type="http://schemas.openxmlformats.org/officeDocument/2006/relationships/hyperlink" Target="https://zters.quickbase.com/db/bs36hr5nb?a=mf&amp;fid=8" TargetMode="External" Id="rId260" /><Relationship Type="http://schemas.openxmlformats.org/officeDocument/2006/relationships/hyperlink" Target="https://zters.quickbase.com/db/bs36hr5nb?a=mf&amp;fid=174" TargetMode="External" Id="rId316" /><Relationship Type="http://schemas.openxmlformats.org/officeDocument/2006/relationships/hyperlink" Target="https://zters.quickbase.com/db/bs36hr5nb?a=mf&amp;fid=169&amp;chain=1" TargetMode="External" Id="rId55" /><Relationship Type="http://schemas.openxmlformats.org/officeDocument/2006/relationships/hyperlink" Target="https://zters.quickbase.com/db/bhwfsfppr?a=mf&amp;fid=522&amp;chain=1" TargetMode="External" Id="rId97" /><Relationship Type="http://schemas.openxmlformats.org/officeDocument/2006/relationships/hyperlink" Target="https://zters.quickbase.com/db/bpwvew6r8?a=mf&amp;fid=8&amp;chain=1" TargetMode="External" Id="rId120" /><Relationship Type="http://schemas.openxmlformats.org/officeDocument/2006/relationships/image" Target="media/image1.png" Id="rId358" /><Relationship Type="http://schemas.openxmlformats.org/officeDocument/2006/relationships/hyperlink" Target="https://zters.quickbase.com/db/bpwvew6r8?a=mf&amp;fid=375&amp;chain=1" TargetMode="External" Id="rId162" /><Relationship Type="http://schemas.openxmlformats.org/officeDocument/2006/relationships/hyperlink" Target="https://zters.quickbase.com/db/bpwvew6r8?a=mf&amp;fid=9&amp;chain=1" TargetMode="External" Id="rId218" /><Relationship Type="http://schemas.openxmlformats.org/officeDocument/2006/relationships/hyperlink" Target="https://zters.quickbase.com/db/bs36hr5nb?a=mf&amp;fid=290&amp;chain=1" TargetMode="External" Id="rId425" /><Relationship Type="http://schemas.openxmlformats.org/officeDocument/2006/relationships/hyperlink" Target="https://zters.quickbase.com/db/bhwfsfppr?a=mf&amp;fid=174" TargetMode="External" Id="rId271" /><Relationship Type="http://schemas.openxmlformats.org/officeDocument/2006/relationships/hyperlink" Target="https://zters.quickbase.com/db/bhwfnx47n?a=mf&amp;fid=817&amp;chain=1" TargetMode="External" Id="rId24" /><Relationship Type="http://schemas.openxmlformats.org/officeDocument/2006/relationships/hyperlink" Target="https://zters.quickbase.com/db/bs36hr5nb?a=mf&amp;fid=726&amp;chain=1" TargetMode="External" Id="rId66" /><Relationship Type="http://schemas.openxmlformats.org/officeDocument/2006/relationships/hyperlink" Target="https://zters.quickbase.com/db/bpwvew6r8?a=mf&amp;fid=40&amp;chain=1" TargetMode="External" Id="rId131" /><Relationship Type="http://schemas.openxmlformats.org/officeDocument/2006/relationships/hyperlink" Target="https://zters.quickbase.com/db/bs36hr5nb?a=mf&amp;fid=155" TargetMode="External" Id="rId327" /><Relationship Type="http://schemas.openxmlformats.org/officeDocument/2006/relationships/hyperlink" Target="https://zters.quickbase.com/db/bhwfrtu96" TargetMode="External" Id="rId369" /><Relationship Type="http://schemas.openxmlformats.org/officeDocument/2006/relationships/hyperlink" Target="https://zters.quickbase.com/db/bpwvew6r8?a=mf&amp;fid=92&amp;chain=1" TargetMode="External" Id="rId173" /><Relationship Type="http://schemas.openxmlformats.org/officeDocument/2006/relationships/hyperlink" Target="https://zters.quickbase.com/db/bpwvew6r8?a=mf&amp;fid=6&amp;chain=1" TargetMode="External" Id="rId229" /><Relationship Type="http://schemas.openxmlformats.org/officeDocument/2006/relationships/hyperlink" Target="https://zters.quickbase.com/db/bhwfrtu96?a=mf&amp;fid=217" TargetMode="External" Id="rId380" /><Relationship Type="http://schemas.openxmlformats.org/officeDocument/2006/relationships/hyperlink" Target="https://zters.quickbase.com/db/bpwvew6r8?a=mf&amp;fid=162&amp;chain=1" TargetMode="External" Id="rId436" /><Relationship Type="http://schemas.openxmlformats.org/officeDocument/2006/relationships/hyperlink" Target="https://zters.quickbase.com/db/bs36hr5nb?a=mf&amp;fid=403" TargetMode="External" Id="rId240" /><Relationship Type="http://schemas.openxmlformats.org/officeDocument/2006/relationships/hyperlink" Target="https://zters.quickbase.com/db/bpwvew6r8?a=mf&amp;fid=460&amp;chain=1" TargetMode="External" Id="rId35" /><Relationship Type="http://schemas.openxmlformats.org/officeDocument/2006/relationships/hyperlink" Target="https://zters.quickbase.com/db/bs36hr5nb?a=mf&amp;fid=499&amp;chain=1" TargetMode="External" Id="rId77" /><Relationship Type="http://schemas.openxmlformats.org/officeDocument/2006/relationships/hyperlink" Target="https://zters.quickbase.com/db/bhwfsfppr?a=mf&amp;fid=518&amp;chain=1" TargetMode="External" Id="rId100" /><Relationship Type="http://schemas.openxmlformats.org/officeDocument/2006/relationships/hyperlink" Target="https://zters.quickbase.com/db/bs36hr5nb?a=mf&amp;fid=186" TargetMode="External" Id="rId282" /><Relationship Type="http://schemas.openxmlformats.org/officeDocument/2006/relationships/hyperlink" Target="https://zters.quickbase.com/db/bs36hr5nb?a=mf&amp;fid=257" TargetMode="External" Id="rId338" /><Relationship Type="http://schemas.openxmlformats.org/officeDocument/2006/relationships/webSettings" Target="webSettings.xml" Id="rId8" /><Relationship Type="http://schemas.openxmlformats.org/officeDocument/2006/relationships/hyperlink" Target="https://zters.quickbase.com/db/bpwvew6r8?a=mf&amp;fid=53&amp;chain=1" TargetMode="External" Id="rId142" /><Relationship Type="http://schemas.openxmlformats.org/officeDocument/2006/relationships/hyperlink" Target="https://zters.quickbase.com/db/bpwvew6r8?a=mf&amp;fid=81&amp;chain=1" TargetMode="External" Id="rId184" /><Relationship Type="http://schemas.openxmlformats.org/officeDocument/2006/relationships/hyperlink" Target="https://zters.quickbase.com/db/bpwvew6r8?a=mf&amp;fid=15&amp;chain=1" TargetMode="External" Id="rId391" /><Relationship Type="http://schemas.openxmlformats.org/officeDocument/2006/relationships/hyperlink" Target="https://zters.quickbase.com/db/bs36hr5nb?a=mf&amp;fid=11&amp;chain=1" TargetMode="External" Id="rId405" /><Relationship Type="http://schemas.openxmlformats.org/officeDocument/2006/relationships/hyperlink" Target="https://zters.quickbase.com/db/bs36hr5nb?a=mf&amp;fid=183&amp;chain=1" TargetMode="External" Id="rId251" /><Relationship Type="http://schemas.openxmlformats.org/officeDocument/2006/relationships/hyperlink" Target="https://zters.quickbase.com/db/bs36hr5nb?a=mf&amp;fid=295&amp;chain=1" TargetMode="External" Id="rId46" /><Relationship Type="http://schemas.openxmlformats.org/officeDocument/2006/relationships/hyperlink" Target="https://zters.quickbase.com/db/bs36hr5nb?a=mf&amp;fid=174" TargetMode="External" Id="rId293" /><Relationship Type="http://schemas.openxmlformats.org/officeDocument/2006/relationships/hyperlink" Target="https://zters.quickbase.com/db/bs36hr5nb?a=mf&amp;fid=186" TargetMode="External" Id="rId307" /><Relationship Type="http://schemas.openxmlformats.org/officeDocument/2006/relationships/hyperlink" Target="https://zters.quickbase.com/db/bs36hr5nb?a=mf&amp;fid=7" TargetMode="External" Id="rId349" /><Relationship Type="http://schemas.openxmlformats.org/officeDocument/2006/relationships/hyperlink" Target="https://zters.quickbase.com/db/bhwfsfppr?a=mf&amp;fid=940&amp;chain=1" TargetMode="External" Id="rId88" /><Relationship Type="http://schemas.openxmlformats.org/officeDocument/2006/relationships/hyperlink" Target="https://zters.quickbase.com/db/bhwfsfppr?a=mf&amp;fid=675&amp;chain=1" TargetMode="External" Id="rId111" /><Relationship Type="http://schemas.openxmlformats.org/officeDocument/2006/relationships/hyperlink" Target="https://zters.quickbase.com/db/bpwvew6r8?a=mf&amp;fid=7&amp;chain=1" TargetMode="External" Id="rId153" /><Relationship Type="http://schemas.openxmlformats.org/officeDocument/2006/relationships/hyperlink" Target="https://zters.quickbase.com/db/bpwvew6r8?a=mf&amp;fid=78&amp;chain=1" TargetMode="External" Id="rId195" /><Relationship Type="http://schemas.openxmlformats.org/officeDocument/2006/relationships/hyperlink" Target="https://zters.quickbase.com/db/bs36hr5nb?a=mf&amp;fid=305&amp;chain=1" TargetMode="External" Id="rId209" /><Relationship Type="http://schemas.openxmlformats.org/officeDocument/2006/relationships/hyperlink" Target="https://zters.quickbase.com/db/bs36hr5nb?a=mf&amp;fid=335&amp;chain=1" TargetMode="External" Id="rId360" /><Relationship Type="http://schemas.openxmlformats.org/officeDocument/2006/relationships/hyperlink" Target="https://zters.quickbase.com/db/bhwfsfppr?a=mf&amp;fid=346&amp;chain=1" TargetMode="External" Id="rId416" /><Relationship Type="http://schemas.openxmlformats.org/officeDocument/2006/relationships/hyperlink" Target="https://zters.quickbase.com/db/bpwvew6r8?a=mf&amp;fid=38&amp;chain=1" TargetMode="External" Id="rId220" /><Relationship Type="http://schemas.openxmlformats.org/officeDocument/2006/relationships/hyperlink" Target="https://zters.quickbase.com/db/bhwfnx47n?a=mf&amp;fid=782&amp;chain=1" TargetMode="External" Id="rId15" /><Relationship Type="http://schemas.openxmlformats.org/officeDocument/2006/relationships/hyperlink" Target="https://zters.quickbase.com/db/bpwvew6r8?a=mf&amp;fid=427&amp;chain=1" TargetMode="External" Id="rId57" /><Relationship Type="http://schemas.openxmlformats.org/officeDocument/2006/relationships/hyperlink" Target="https://zters.quickbase.com/db/bs36hr5nb?a=mf&amp;fid=186" TargetMode="External" Id="rId262" /><Relationship Type="http://schemas.openxmlformats.org/officeDocument/2006/relationships/hyperlink" Target="https://zters.quickbase.com/db/bs36hr5nb?a=mf&amp;fid=155" TargetMode="External" Id="rId318" /><Relationship Type="http://schemas.openxmlformats.org/officeDocument/2006/relationships/hyperlink" Target="https://zters.quickbase.com/db/bhwfsfppr?a=mf&amp;fid=523&amp;chain=1" TargetMode="External" Id="rId99" /><Relationship Type="http://schemas.openxmlformats.org/officeDocument/2006/relationships/hyperlink" Target="https://zters.quickbase.com/db/bpwvew6r8?a=mf&amp;fid=45&amp;chain=1" TargetMode="External" Id="rId122" /><Relationship Type="http://schemas.openxmlformats.org/officeDocument/2006/relationships/hyperlink" Target="https://zters.quickbase.com/db/bpwvew6r8?a=mf&amp;fid=301&amp;chain=1" TargetMode="External" Id="rId164" /><Relationship Type="http://schemas.openxmlformats.org/officeDocument/2006/relationships/hyperlink" Target="https://zters.quickbase.com/db/bhwfrtu96?a=mf&amp;fid=287" TargetMode="External" Id="rId371" /><Relationship Type="http://schemas.openxmlformats.org/officeDocument/2006/relationships/hyperlink" Target="https://zters.quickbase.com/db/bhwfsfppr?a=mf&amp;fid=370&amp;chain=1" TargetMode="External" Id="rId427" /><Relationship Type="http://schemas.openxmlformats.org/officeDocument/2006/relationships/hyperlink" Target="https://zters.quickbase.com/db/bpwvew6r8?a=mf&amp;fid=4&amp;chain=1" TargetMode="External" Id="rId26" /><Relationship Type="http://schemas.openxmlformats.org/officeDocument/2006/relationships/hyperlink" Target="https://zters.quickbase.com/db/bpwvew6r8?a=mf&amp;fid=8&amp;chain=1" TargetMode="External" Id="rId231" /><Relationship Type="http://schemas.openxmlformats.org/officeDocument/2006/relationships/hyperlink" Target="https://zters.quickbase.com/db/bs36hr5nb?a=mf&amp;fid=186" TargetMode="External" Id="rId273" /><Relationship Type="http://schemas.openxmlformats.org/officeDocument/2006/relationships/hyperlink" Target="https://zters.quickbase.com/db/bs36hr5nb?a=mf&amp;fid=174" TargetMode="External" Id="rId329" /><Relationship Type="http://schemas.openxmlformats.org/officeDocument/2006/relationships/hyperlink" Target="https://zters.quickbase.com/db/bhwfrtu96?a=mf&amp;fid=707&amp;chain=1" TargetMode="External" Id="rId68" /><Relationship Type="http://schemas.openxmlformats.org/officeDocument/2006/relationships/hyperlink" Target="https://zters.quickbase.com/db/bpwvew6r8?a=mf&amp;fid=38&amp;chain=1" TargetMode="External" Id="rId133" /><Relationship Type="http://schemas.openxmlformats.org/officeDocument/2006/relationships/hyperlink" Target="https://zters.quickbase.com/db/bpwvew6r8?a=mf&amp;fid=79&amp;chain=1" TargetMode="External" Id="rId175" /><Relationship Type="http://schemas.openxmlformats.org/officeDocument/2006/relationships/hyperlink" Target="https://zters.quickbase.com/db/bs36hr5nb?a=mf&amp;fid=155" TargetMode="External" Id="rId340" /><Relationship Type="http://schemas.openxmlformats.org/officeDocument/2006/relationships/hyperlink" Target="https://zters.quickbase.com/db/bpwvew6r8?a=mf&amp;fid=204&amp;chain=1" TargetMode="External" Id="rId200" /><Relationship Type="http://schemas.openxmlformats.org/officeDocument/2006/relationships/hyperlink" Target="https://zters.quickbase.com/db/bpwvew6r8?a=mf&amp;fid=249" TargetMode="External" Id="rId382" /><Relationship Type="http://schemas.openxmlformats.org/officeDocument/2006/relationships/hyperlink" Target="https://zters.quickbase.com/db/bpwvew6r8?a=mf&amp;fid=164&amp;chain=1" TargetMode="External" Id="rId438" /><Relationship Type="http://schemas.openxmlformats.org/officeDocument/2006/relationships/hyperlink" Target="https://zters.quickbase.com/db/bs37nahq4?a=mf&amp;fid=18&amp;chain=1" TargetMode="External" Id="rId242" /><Relationship Type="http://schemas.openxmlformats.org/officeDocument/2006/relationships/hyperlink" Target="https://zters.quickbase.com/db/bs36hr5nb?a=mf&amp;fid=168" TargetMode="External" Id="rId284" /><Relationship Type="http://schemas.openxmlformats.org/officeDocument/2006/relationships/hyperlink" Target="https://zters.quickbase.com/db/bs36hr5nb?a=mf&amp;fid=15&amp;chain=1" TargetMode="External" Id="rId37" /><Relationship Type="http://schemas.openxmlformats.org/officeDocument/2006/relationships/hyperlink" Target="https://zters.quickbase.com/db/bhwfrtu96?a=mf&amp;fid=835&amp;chain=1" TargetMode="External" Id="rId79" /><Relationship Type="http://schemas.openxmlformats.org/officeDocument/2006/relationships/hyperlink" Target="https://zters.quickbase.com/db/bs36hr5nb?a=mf&amp;fid=770&amp;chain=1" TargetMode="External" Id="rId102" /><Relationship Type="http://schemas.openxmlformats.org/officeDocument/2006/relationships/hyperlink" Target="https://zters.quickbase.com/db/bhwfrtu96?a=mf&amp;fid=84" TargetMode="External" Id="rId144" /><Relationship Type="http://schemas.openxmlformats.org/officeDocument/2006/relationships/hyperlink" Target="https://zters.quickbase.com/db/bpwvew6r8?a=mf&amp;fid=697&amp;chain=1" TargetMode="External" Id="rId90" /><Relationship Type="http://schemas.openxmlformats.org/officeDocument/2006/relationships/hyperlink" Target="https://zters.quickbase.com/db/bs36hr5nb?a=mf&amp;fid=115&amp;chain=1" TargetMode="External" Id="rId186" /><Relationship Type="http://schemas.openxmlformats.org/officeDocument/2006/relationships/hyperlink" Target="https://zters.quickbase.com/db/bs36hr5nb?a=mf&amp;fid=174" TargetMode="External" Id="rId351" /><Relationship Type="http://schemas.openxmlformats.org/officeDocument/2006/relationships/hyperlink" Target="https://zters.quickbase.com/db/bpwvew6r8?a=mf&amp;fid=326&amp;chain=1" TargetMode="External" Id="rId393" /><Relationship Type="http://schemas.openxmlformats.org/officeDocument/2006/relationships/hyperlink" Target="https://zters.quickbase.com/db/bpwvew6r8?a=mf&amp;fid=15&amp;chain=1" TargetMode="External" Id="rId407" /><Relationship Type="http://schemas.openxmlformats.org/officeDocument/2006/relationships/hyperlink" Target="https://zters.quickbase.com/db/bs36hr5nb?a=mf&amp;fid=19&amp;chain=1" TargetMode="External" Id="rId211" /><Relationship Type="http://schemas.openxmlformats.org/officeDocument/2006/relationships/hyperlink" Target="https://zters.quickbase.com/db/bs36hr5nb?a=mf&amp;fid=153&amp;chain=1" TargetMode="External" Id="rId253" /><Relationship Type="http://schemas.openxmlformats.org/officeDocument/2006/relationships/hyperlink" Target="https://zters.quickbase.com/db/bs36hr5nb?a=mf&amp;fid=169" TargetMode="External" Id="rId295" /><Relationship Type="http://schemas.openxmlformats.org/officeDocument/2006/relationships/hyperlink" Target="https://zters.quickbase.com/db/bs36hr5nb?a=mf&amp;fid=170" TargetMode="External" Id="rId309" /><Relationship Type="http://schemas.openxmlformats.org/officeDocument/2006/relationships/hyperlink" Target="https://zters.quickbase.com/db/bs36hr5nb?a=mf&amp;fid=768&amp;chain=1" TargetMode="External" Id="rId48" /><Relationship Type="http://schemas.openxmlformats.org/officeDocument/2006/relationships/hyperlink" Target="https://zters.quickbase.com/db/bhwfnx47n?a=mf&amp;fid=675&amp;chain=1" TargetMode="External" Id="rId113" /><Relationship Type="http://schemas.openxmlformats.org/officeDocument/2006/relationships/hyperlink" Target="https://zters.quickbase.com/db/bhwfrtu96?a=mf&amp;fid=174" TargetMode="External" Id="rId320" /><Relationship Type="http://schemas.openxmlformats.org/officeDocument/2006/relationships/hyperlink" Target="https://zters.quickbase.com/db/bs36hr5nb?a=mf&amp;fid=90&amp;chain=1" TargetMode="External" Id="rId155" /><Relationship Type="http://schemas.openxmlformats.org/officeDocument/2006/relationships/hyperlink" Target="https://zters.quickbase.com/db/bhwfsfppr?a=mf&amp;fid=97&amp;chain=1" TargetMode="External" Id="rId197" /><Relationship Type="http://schemas.openxmlformats.org/officeDocument/2006/relationships/hyperlink" Target="https://zters.quickbase.com/db/bs36hr5nb?a=mf&amp;fid=174" TargetMode="External" Id="rId362" /><Relationship Type="http://schemas.openxmlformats.org/officeDocument/2006/relationships/hyperlink" Target="https://zters.quickbase.com/db/bhwfsfppr?a=mf&amp;fid=18&amp;chain=1" TargetMode="External" Id="rId418" /><Relationship Type="http://schemas.openxmlformats.org/officeDocument/2006/relationships/hyperlink" Target="https://zters.quickbase.com/db/bs36hr5nb?a=mf&amp;fid=42&amp;chain=1" TargetMode="External" Id="rId222" /><Relationship Type="http://schemas.openxmlformats.org/officeDocument/2006/relationships/hyperlink" Target="https://zters.quickbase.com/db/bpwvew6r8?a=mf&amp;fid=166" TargetMode="External" Id="rId264" /><Relationship Type="http://schemas.openxmlformats.org/officeDocument/2006/relationships/hyperlink" Target="https://zters.quickbase.com/db/bhwfnx47n?a=mf&amp;fid=73&amp;chain=1" TargetMode="External" Id="rId17" /><Relationship Type="http://schemas.openxmlformats.org/officeDocument/2006/relationships/hyperlink" Target="https://zters.quickbase.com/db/bs36hr5nb?a=mf&amp;fid=169&amp;chain=1" TargetMode="External" Id="rId59" /><Relationship Type="http://schemas.openxmlformats.org/officeDocument/2006/relationships/hyperlink" Target="https://zters.quickbase.com/db/bs36hr5nb?a=mf&amp;fid=14&amp;chain=1" TargetMode="External" Id="rId124" /><Relationship Type="http://schemas.openxmlformats.org/officeDocument/2006/relationships/hyperlink" Target="https://zters.quickbase.com/db/bhwfrtu96?a=mf&amp;fid=866&amp;chain=1" TargetMode="External" Id="rId70" /><Relationship Type="http://schemas.openxmlformats.org/officeDocument/2006/relationships/hyperlink" Target="https://zters.quickbase.com/db/bhwfrtu96?a=mf&amp;fid=303&amp;chain=1" TargetMode="External" Id="rId166" /><Relationship Type="http://schemas.openxmlformats.org/officeDocument/2006/relationships/hyperlink" Target="https://zters.quickbase.com/db/bs36hr5nb?a=mf&amp;fid=217" TargetMode="External" Id="rId331" /><Relationship Type="http://schemas.openxmlformats.org/officeDocument/2006/relationships/hyperlink" Target="https://zters.quickbase.com/db/bpwvew6r8?a=mf&amp;fid=174" TargetMode="External" Id="rId373" /><Relationship Type="http://schemas.openxmlformats.org/officeDocument/2006/relationships/hyperlink" Target="https://zters.quickbase.com/db/bpwvew6r8?a=mf&amp;fid=402&amp;chain=1" TargetMode="External" Id="rId429" /><Relationship Type="http://schemas.openxmlformats.org/officeDocument/2006/relationships/customXml" Target="../customXml/item1.xml" Id="rId1" /><Relationship Type="http://schemas.openxmlformats.org/officeDocument/2006/relationships/hyperlink" Target="https://zters.quickbase.com/db/bs36hr5nb?a=mf&amp;fid=370&amp;chain=1" TargetMode="External" Id="rId233" /><Relationship Type="http://schemas.openxmlformats.org/officeDocument/2006/relationships/hyperlink" Target="https://zters.quickbase.com/db/bs36hr5nb?a=mf&amp;fid=190&amp;chain=1" TargetMode="External" Id="rId440" /><Relationship Type="http://schemas.openxmlformats.org/officeDocument/2006/relationships/hyperlink" Target="https://zters.quickbase.com/db/bpwvew6r8?a=mf&amp;fid=328&amp;chain=1" TargetMode="External" Id="rId28" /><Relationship Type="http://schemas.openxmlformats.org/officeDocument/2006/relationships/hyperlink" Target="https://zters.quickbase.com/db/bs36hr5nb?a=mf&amp;fid=155" TargetMode="External" Id="rId275" /><Relationship Type="http://schemas.openxmlformats.org/officeDocument/2006/relationships/hyperlink" Target="https://zters.quickbase.com/db/bs36hr5nb?a=mf&amp;fid=155" TargetMode="External" Id="rId300" /><Relationship Type="http://schemas.openxmlformats.org/officeDocument/2006/relationships/hyperlink" Target="https://zters.quickbase.com/db/bhwfsfppr?a=mf&amp;fid=11&amp;chain=1" TargetMode="External" Id="rId81" /><Relationship Type="http://schemas.openxmlformats.org/officeDocument/2006/relationships/hyperlink" Target="https://zters.quickbase.com/db/bs36hr5nb?a=mf&amp;fid=153&amp;chain=1" TargetMode="External" Id="rId135" /><Relationship Type="http://schemas.openxmlformats.org/officeDocument/2006/relationships/hyperlink" Target="https://zters.quickbase.com/db/bhwfsfppr?a=mf&amp;fid=80&amp;chain=1" TargetMode="External" Id="rId177" /><Relationship Type="http://schemas.openxmlformats.org/officeDocument/2006/relationships/hyperlink" Target="https://zters.quickbase.com/db/bs36hr5nb?a=mf&amp;fid=174" TargetMode="External" Id="rId342" /><Relationship Type="http://schemas.openxmlformats.org/officeDocument/2006/relationships/hyperlink" Target="https://zters.quickbase.com/db/bpwvew6r8?a=mf&amp;fid=186" TargetMode="External" Id="rId384"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ill_\OneDrive%20-%20ZTERS\Documents%20-%20ZFiles\Letterheads\Internal%20Letterhead.dotx" TargetMode="External"/></Relationships>
</file>

<file path=word/theme/theme1.xml><?xml version="1.0" encoding="utf-8"?>
<a:theme xmlns:a="http://schemas.openxmlformats.org/drawingml/2006/main" xmlns:thm15="http://schemas.microsoft.com/office/thememl/2012/main" name="Office Theme">
  <a:themeElements>
    <a:clrScheme name="ZTERS">
      <a:dk1>
        <a:srgbClr val="505050"/>
      </a:dk1>
      <a:lt1>
        <a:srgbClr val="FFFFFF"/>
      </a:lt1>
      <a:dk2>
        <a:srgbClr val="505050"/>
      </a:dk2>
      <a:lt2>
        <a:srgbClr val="FFFFFF"/>
      </a:lt2>
      <a:accent1>
        <a:srgbClr val="F79121"/>
      </a:accent1>
      <a:accent2>
        <a:srgbClr val="317AA2"/>
      </a:accent2>
      <a:accent3>
        <a:srgbClr val="A3D9E7"/>
      </a:accent3>
      <a:accent4>
        <a:srgbClr val="4F2A7D"/>
      </a:accent4>
      <a:accent5>
        <a:srgbClr val="FF661C"/>
      </a:accent5>
      <a:accent6>
        <a:srgbClr val="8EC127"/>
      </a:accent6>
      <a:hlink>
        <a:srgbClr val="F79121"/>
      </a:hlink>
      <a:folHlink>
        <a:srgbClr val="F7912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e03342b-1dfb-4330-ad1f-066247072ffa">
      <Terms xmlns="http://schemas.microsoft.com/office/infopath/2007/PartnerControls"/>
    </lcf76f155ced4ddcb4097134ff3c332f>
    <TaxCatchAll xmlns="4a7c33b3-b0b5-4f8e-a45d-844b664938ec"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3C7EAE7E157A84E95471C7FC31A615B" ma:contentTypeVersion="20" ma:contentTypeDescription="Create a new document." ma:contentTypeScope="" ma:versionID="f4a659bf20c1bfbcd3dad21627135731">
  <xsd:schema xmlns:xsd="http://www.w3.org/2001/XMLSchema" xmlns:xs="http://www.w3.org/2001/XMLSchema" xmlns:p="http://schemas.microsoft.com/office/2006/metadata/properties" xmlns:ns2="9e03342b-1dfb-4330-ad1f-066247072ffa" xmlns:ns3="4a7c33b3-b0b5-4f8e-a45d-844b664938ec" targetNamespace="http://schemas.microsoft.com/office/2006/metadata/properties" ma:root="true" ma:fieldsID="6d7c4d13d16125c4c3a2eee87e247ee1" ns2:_="" ns3:_="">
    <xsd:import namespace="9e03342b-1dfb-4330-ad1f-066247072ffa"/>
    <xsd:import namespace="4a7c33b3-b0b5-4f8e-a45d-844b664938e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TaxCatchAll" minOccurs="0"/>
                <xsd:element ref="ns2:lcf76f155ced4ddcb4097134ff3c332f" minOccurs="0"/>
                <xsd:element ref="ns3:SharedWithUsers" minOccurs="0"/>
                <xsd:element ref="ns3:SharedWithDetail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03342b-1dfb-4330-ad1f-066247072f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1a0280ca-c35f-40af-a6f0-e41999f986c5"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a7c33b3-b0b5-4f8e-a45d-844b664938e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1305f38-1666-4b31-9051-71cb662fd59a}" ma:internalName="TaxCatchAll" ma:showField="CatchAllData" ma:web="4a7c33b3-b0b5-4f8e-a45d-844b664938ec">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3D70A68-26A1-443E-AEA1-0830A5221E22}">
  <ds:schemaRefs>
    <ds:schemaRef ds:uri="http://schemas.microsoft.com/office/2006/metadata/properties"/>
    <ds:schemaRef ds:uri="http://schemas.microsoft.com/office/infopath/2007/PartnerControls"/>
    <ds:schemaRef ds:uri="9e03342b-1dfb-4330-ad1f-066247072ffa"/>
    <ds:schemaRef ds:uri="4a7c33b3-b0b5-4f8e-a45d-844b664938ec"/>
  </ds:schemaRefs>
</ds:datastoreItem>
</file>

<file path=customXml/itemProps2.xml><?xml version="1.0" encoding="utf-8"?>
<ds:datastoreItem xmlns:ds="http://schemas.openxmlformats.org/officeDocument/2006/customXml" ds:itemID="{21FE697D-9221-440E-AFE8-996C82CF3808}">
  <ds:schemaRefs>
    <ds:schemaRef ds:uri="http://schemas.openxmlformats.org/officeDocument/2006/bibliography"/>
  </ds:schemaRefs>
</ds:datastoreItem>
</file>

<file path=customXml/itemProps3.xml><?xml version="1.0" encoding="utf-8"?>
<ds:datastoreItem xmlns:ds="http://schemas.openxmlformats.org/officeDocument/2006/customXml" ds:itemID="{941D2EF0-EC97-4B35-BA15-0783CDD29B81}"/>
</file>

<file path=customXml/itemProps4.xml><?xml version="1.0" encoding="utf-8"?>
<ds:datastoreItem xmlns:ds="http://schemas.openxmlformats.org/officeDocument/2006/customXml" ds:itemID="{A462D35B-4DD9-4067-8204-3C5393368E2D}">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Internal Letterhead.dotx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 Keroppi</dc:creator>
  <cp:keywords/>
  <dc:description/>
  <cp:lastModifiedBy>Anthony Bures</cp:lastModifiedBy>
  <cp:revision>171</cp:revision>
  <cp:lastPrinted>2024-01-05T22:21:00Z</cp:lastPrinted>
  <dcterms:created xsi:type="dcterms:W3CDTF">2024-02-16T16:34:00Z</dcterms:created>
  <dcterms:modified xsi:type="dcterms:W3CDTF">2026-04-08T19:33:17Z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29db4c6-4825-4e41-b058-57288389a6b5_Enabled">
    <vt:lpwstr>true</vt:lpwstr>
  </property>
  <property fmtid="{D5CDD505-2E9C-101B-9397-08002B2CF9AE}" pid="3" name="MSIP_Label_629db4c6-4825-4e41-b058-57288389a6b5_SetDate">
    <vt:lpwstr>2023-12-12T15:52:34Z</vt:lpwstr>
  </property>
  <property fmtid="{D5CDD505-2E9C-101B-9397-08002B2CF9AE}" pid="4" name="MSIP_Label_629db4c6-4825-4e41-b058-57288389a6b5_Method">
    <vt:lpwstr>Standard</vt:lpwstr>
  </property>
  <property fmtid="{D5CDD505-2E9C-101B-9397-08002B2CF9AE}" pid="5" name="MSIP_Label_629db4c6-4825-4e41-b058-57288389a6b5_Name">
    <vt:lpwstr>defa4170-0d19-0005-0004-bc88714345d2</vt:lpwstr>
  </property>
  <property fmtid="{D5CDD505-2E9C-101B-9397-08002B2CF9AE}" pid="6" name="MSIP_Label_629db4c6-4825-4e41-b058-57288389a6b5_SiteId">
    <vt:lpwstr>d110d0d1-d9e5-4bb3-a231-7d8e088eb145</vt:lpwstr>
  </property>
  <property fmtid="{D5CDD505-2E9C-101B-9397-08002B2CF9AE}" pid="7" name="MSIP_Label_629db4c6-4825-4e41-b058-57288389a6b5_ActionId">
    <vt:lpwstr>f8a6a360-1815-48bf-abcc-4cee1e0ff1d5</vt:lpwstr>
  </property>
  <property fmtid="{D5CDD505-2E9C-101B-9397-08002B2CF9AE}" pid="8" name="MSIP_Label_629db4c6-4825-4e41-b058-57288389a6b5_ContentBits">
    <vt:lpwstr>0</vt:lpwstr>
  </property>
  <property fmtid="{D5CDD505-2E9C-101B-9397-08002B2CF9AE}" pid="9" name="ContentTypeId">
    <vt:lpwstr>0x01010033C7EAE7E157A84E95471C7FC31A615B</vt:lpwstr>
  </property>
  <property fmtid="{D5CDD505-2E9C-101B-9397-08002B2CF9AE}" pid="10" name="MediaServiceImageTags">
    <vt:lpwstr/>
  </property>
</Properties>
</file>