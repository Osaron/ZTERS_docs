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670D520C" w:rsidR="002429F1" w:rsidRPr="008C2B77" w:rsidRDefault="006D0EDF" w:rsidP="003C6066">
      <w:pPr>
        <w:pStyle w:val="ZTERSTitle"/>
      </w:pPr>
      <w:r>
        <w:t xml:space="preserve">TITLE OF THE </w:t>
      </w:r>
      <w:r w:rsidR="0016415E">
        <w:t>policy</w:t>
      </w:r>
      <w:r>
        <w:t xml:space="preserve"> (</w:t>
      </w:r>
      <w:r w:rsidR="0016415E">
        <w:t>policy</w:t>
      </w:r>
      <w:r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240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553A9A39" w:rsidR="008C2B77" w:rsidRPr="008C2B77" w:rsidRDefault="00B86041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</w:t>
            </w:r>
            <w:r w:rsidR="00113E3A" w:rsidRPr="00113E3A">
              <w:rPr>
                <w:sz w:val="20"/>
                <w:szCs w:val="20"/>
              </w:rPr>
              <w:t>-</w:t>
            </w:r>
            <w:r w:rsidR="00BF08D6">
              <w:rPr>
                <w:sz w:val="20"/>
                <w:szCs w:val="20"/>
              </w:rPr>
              <w:t>DEP</w:t>
            </w:r>
            <w:r>
              <w:rPr>
                <w:sz w:val="20"/>
                <w:szCs w:val="20"/>
              </w:rPr>
              <w:t>-ENV</w:t>
            </w:r>
            <w:r w:rsidR="00113E3A" w:rsidRPr="00113E3A">
              <w:rPr>
                <w:sz w:val="20"/>
                <w:szCs w:val="20"/>
              </w:rPr>
              <w:t>-001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44DC87A6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2CB0A6C7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3288481D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Restricted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>
          <w:pPr>
            <w:pStyle w:val="TOCHeading"/>
          </w:pPr>
          <w:r>
            <w:t>Contents</w:t>
          </w:r>
        </w:p>
        <w:p w14:paraId="50B70504" w14:textId="0890FFE7" w:rsidR="0030019A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61576" w:history="1">
            <w:r w:rsidRPr="00356D66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56D66">
              <w:rPr>
                <w:rStyle w:val="Hyperlink"/>
              </w:rPr>
              <w:t>DOCUMENT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_Toc224761576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483D1A" w14:textId="0B13F9D9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77" w:history="1">
            <w:r w:rsidRPr="00356D6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CF56" w14:textId="6742D96C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78" w:history="1">
            <w:r w:rsidRPr="00356D6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D542" w14:textId="1E35106E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79" w:history="1">
            <w:r w:rsidRPr="00356D6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1599" w14:textId="223BCE8C" w:rsidR="0030019A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1580" w:history="1">
            <w:r w:rsidRPr="00356D66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56D66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_Toc224761580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5D7981" w14:textId="30CA2231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1" w:history="1">
            <w:r w:rsidRPr="00356D6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2B6C" w14:textId="55260B90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2" w:history="1">
            <w:r w:rsidRPr="00356D6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D94BE" w14:textId="3C9AD82A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3" w:history="1">
            <w:r w:rsidRPr="00356D6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13F1" w14:textId="54E83846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4" w:history="1">
            <w:r w:rsidRPr="00356D6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D300" w14:textId="4F1BE53C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5" w:history="1">
            <w:r w:rsidRPr="00356D66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87A8" w14:textId="41AB133B" w:rsidR="0030019A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1586" w:history="1">
            <w:r w:rsidRPr="00356D66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56D66">
              <w:rPr>
                <w:rStyle w:val="Hyperlink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_Toc224761586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611E02" w14:textId="31A91D59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7" w:history="1">
            <w:r w:rsidRPr="00356D6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Policy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14BB" w14:textId="4ED40217" w:rsidR="0030019A" w:rsidRDefault="0030019A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8" w:history="1">
            <w:r w:rsidRPr="00356D66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3A40" w14:textId="45A461E7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89" w:history="1">
            <w:r w:rsidRPr="00356D6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Policy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8DCD" w14:textId="6E83165F" w:rsidR="0030019A" w:rsidRDefault="0030019A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90" w:history="1">
            <w:r w:rsidRPr="00356D66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E8AE" w14:textId="73FFDD28" w:rsidR="0030019A" w:rsidRDefault="0030019A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91" w:history="1">
            <w:r w:rsidRPr="00356D6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Policy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5B09" w14:textId="1F4F6EF1" w:rsidR="0030019A" w:rsidRDefault="0030019A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61592" w:history="1">
            <w:r w:rsidRPr="00356D66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56D66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63FA" w14:textId="07743CEF" w:rsidR="0030019A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61593" w:history="1">
            <w:r w:rsidRPr="00356D66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56D66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_Toc224761593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78B4CF" w14:textId="115247FC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4761576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24761577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F46C83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3671F87B" w:rsidR="00741061" w:rsidRPr="008C2B77" w:rsidRDefault="00B86041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Policy owner</w:t>
            </w:r>
          </w:p>
        </w:tc>
        <w:tc>
          <w:tcPr>
            <w:tcW w:w="4500" w:type="dxa"/>
          </w:tcPr>
          <w:p w14:paraId="269AB6B8" w14:textId="7F1F320C" w:rsidR="00741061" w:rsidRPr="008C2B77" w:rsidRDefault="00B86041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Policy owner</w:t>
            </w:r>
            <w:r w:rsidR="00717C18">
              <w:rPr>
                <w:sz w:val="20"/>
                <w:szCs w:val="20"/>
              </w:rPr>
              <w:t>’s Role</w:t>
            </w:r>
          </w:p>
        </w:tc>
        <w:tc>
          <w:tcPr>
            <w:tcW w:w="2070" w:type="dxa"/>
          </w:tcPr>
          <w:p w14:paraId="18607748" w14:textId="355CE8FA" w:rsidR="00741061" w:rsidRPr="008C2B77" w:rsidRDefault="00592112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741061"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="00741061"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D59CC5E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095F1A73" w14:textId="7D118464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422287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4500" w:type="dxa"/>
          </w:tcPr>
          <w:p w14:paraId="4FAE5217" w14:textId="3DF9CC1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2070" w:type="dxa"/>
          </w:tcPr>
          <w:p w14:paraId="6D9016B7" w14:textId="77BCFB39" w:rsidR="00741061" w:rsidRPr="008C2B77" w:rsidRDefault="00592112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24761578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F46C83">
        <w:tc>
          <w:tcPr>
            <w:tcW w:w="3955" w:type="dxa"/>
          </w:tcPr>
          <w:p w14:paraId="067C3BA5" w14:textId="439EF3A5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5C472C29" w14:textId="48C198D8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640478" w:rsidRPr="008C2B77" w14:paraId="253E812E" w14:textId="77777777" w:rsidTr="00F46C83">
        <w:tc>
          <w:tcPr>
            <w:tcW w:w="3955" w:type="dxa"/>
          </w:tcPr>
          <w:p w14:paraId="6FA5E8F9" w14:textId="3A2C48B3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6570" w:type="dxa"/>
          </w:tcPr>
          <w:p w14:paraId="32AD1393" w14:textId="5DF6F4A2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677260F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6570" w:type="dxa"/>
          </w:tcPr>
          <w:p w14:paraId="0A2896BD" w14:textId="4912943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24761579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F46C8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28E9F12A" w:rsidR="005005F3" w:rsidRPr="008C2B77" w:rsidRDefault="00592112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6175CF9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22F2F2CB" w14:textId="41D1A3F3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4A19E5">
              <w:rPr>
                <w:rFonts w:cs="Arial"/>
                <w:sz w:val="20"/>
                <w:szCs w:val="20"/>
              </w:rPr>
              <w:t>POLICY</w:t>
            </w:r>
            <w:r w:rsidR="001F43A3">
              <w:rPr>
                <w:rFonts w:cs="Arial"/>
                <w:sz w:val="20"/>
                <w:szCs w:val="20"/>
              </w:rPr>
              <w:t xml:space="preserve">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30019A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24761580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24761581"/>
      <w:r w:rsidRPr="008C2B77">
        <w:t>About this document</w:t>
      </w:r>
      <w:bookmarkEnd w:id="5"/>
    </w:p>
    <w:p w14:paraId="2C443F59" w14:textId="682F5B3F" w:rsidR="000450B0" w:rsidRDefault="005A25DC" w:rsidP="00007ED9">
      <w:r>
        <w:t xml:space="preserve">Purpose of the </w:t>
      </w:r>
      <w:r w:rsidR="00AE70B3">
        <w:t>development policy</w:t>
      </w:r>
      <w:r>
        <w:t xml:space="preserve"> (</w:t>
      </w:r>
      <w:r w:rsidR="00AE70B3">
        <w:t>POLICY</w:t>
      </w:r>
      <w:r>
        <w:t>)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24761582"/>
      <w:r>
        <w:t>Scope</w:t>
      </w:r>
      <w:bookmarkEnd w:id="6"/>
    </w:p>
    <w:p w14:paraId="68B3123C" w14:textId="384C2373" w:rsidR="00007ED9" w:rsidRDefault="005A25DC" w:rsidP="00007ED9">
      <w:r>
        <w:t xml:space="preserve">Scope of the </w:t>
      </w:r>
      <w:r w:rsidR="00AE70B3">
        <w:t>development policy</w:t>
      </w:r>
      <w:r>
        <w:t xml:space="preserve"> (</w:t>
      </w:r>
      <w:r w:rsidR="00AE70B3">
        <w:t>POLICY</w:t>
      </w:r>
      <w:r>
        <w:t>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3608740C" w:rsidR="00007ED9" w:rsidRDefault="007A3CB3" w:rsidP="00007ED9">
      <w:pPr>
        <w:pStyle w:val="ListParagraph"/>
        <w:numPr>
          <w:ilvl w:val="0"/>
          <w:numId w:val="3"/>
        </w:numPr>
      </w:pPr>
      <w:r>
        <w:t xml:space="preserve">Applications / </w:t>
      </w:r>
      <w:r w:rsidR="005A25DC">
        <w:t>Environments in scope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6EFF2632" w:rsidR="00097534" w:rsidRDefault="005A25DC" w:rsidP="00850AA1">
      <w:pPr>
        <w:pStyle w:val="ListParagraph"/>
        <w:numPr>
          <w:ilvl w:val="0"/>
          <w:numId w:val="4"/>
        </w:numPr>
      </w:pPr>
      <w:r>
        <w:t>Applications</w:t>
      </w:r>
      <w:r w:rsidR="007A3CB3">
        <w:t xml:space="preserve"> / Environments</w:t>
      </w:r>
      <w:r>
        <w:t xml:space="preserve"> out of scope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24761583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F46C83">
        <w:tc>
          <w:tcPr>
            <w:tcW w:w="1525" w:type="dxa"/>
          </w:tcPr>
          <w:p w14:paraId="34EC0C2B" w14:textId="40C900D8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1</w:t>
            </w:r>
          </w:p>
        </w:tc>
        <w:tc>
          <w:tcPr>
            <w:tcW w:w="9000" w:type="dxa"/>
          </w:tcPr>
          <w:p w14:paraId="5E9B9301" w14:textId="38E90947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1</w:t>
            </w:r>
          </w:p>
        </w:tc>
      </w:tr>
      <w:tr w:rsidR="00007ED9" w:rsidRPr="008C2B77" w14:paraId="2602D44D" w14:textId="77777777" w:rsidTr="00F46C83">
        <w:tc>
          <w:tcPr>
            <w:tcW w:w="1525" w:type="dxa"/>
          </w:tcPr>
          <w:p w14:paraId="2EA03A5F" w14:textId="2AF0B83C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2</w:t>
            </w:r>
          </w:p>
        </w:tc>
        <w:tc>
          <w:tcPr>
            <w:tcW w:w="9000" w:type="dxa"/>
          </w:tcPr>
          <w:p w14:paraId="53EC298C" w14:textId="5CF27A12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2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24761584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F46C83">
        <w:tc>
          <w:tcPr>
            <w:tcW w:w="1525" w:type="dxa"/>
          </w:tcPr>
          <w:p w14:paraId="22740235" w14:textId="3CA8D5BC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00" w:type="dxa"/>
          </w:tcPr>
          <w:p w14:paraId="57856AF1" w14:textId="41758073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097534" w:rsidRPr="008C2B77" w14:paraId="329D0383" w14:textId="77777777" w:rsidTr="00F46C83">
        <w:tc>
          <w:tcPr>
            <w:tcW w:w="1525" w:type="dxa"/>
          </w:tcPr>
          <w:p w14:paraId="0FD668E1" w14:textId="1ADC5182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00" w:type="dxa"/>
          </w:tcPr>
          <w:p w14:paraId="2F823E4E" w14:textId="61967486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097534" w:rsidRPr="008C2B77" w14:paraId="4B97C236" w14:textId="77777777" w:rsidTr="00F46C83">
        <w:tc>
          <w:tcPr>
            <w:tcW w:w="1525" w:type="dxa"/>
          </w:tcPr>
          <w:p w14:paraId="4C9C95E0" w14:textId="6E6EAC47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00" w:type="dxa"/>
          </w:tcPr>
          <w:p w14:paraId="2E2E91AF" w14:textId="6FBACBA5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24761585"/>
      <w:r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30019A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24761586"/>
      <w:r>
        <w:lastRenderedPageBreak/>
        <w:t xml:space="preserve">DEVELOPMENT </w:t>
      </w:r>
      <w:r w:rsidR="007233D1">
        <w:t>POLICIES</w:t>
      </w:r>
      <w:bookmarkEnd w:id="10"/>
    </w:p>
    <w:p w14:paraId="585BB7CF" w14:textId="07A075D2" w:rsidR="00310D04" w:rsidRDefault="007B43B6" w:rsidP="007B43B6">
      <w:r>
        <w:t>Add the content here…</w:t>
      </w:r>
    </w:p>
    <w:p w14:paraId="591D8A79" w14:textId="77777777" w:rsidR="007B43B6" w:rsidRDefault="007B43B6" w:rsidP="007B43B6"/>
    <w:p w14:paraId="7E2385C2" w14:textId="73E14581" w:rsidR="003D0D75" w:rsidRPr="008C2B77" w:rsidRDefault="007233D1" w:rsidP="00310D04">
      <w:pPr>
        <w:pStyle w:val="Heading2"/>
      </w:pPr>
      <w:bookmarkStart w:id="11" w:name="_Toc224761587"/>
      <w:r>
        <w:t>Policy 1</w:t>
      </w:r>
      <w:bookmarkEnd w:id="11"/>
    </w:p>
    <w:p w14:paraId="1CA26821" w14:textId="5195FC5F" w:rsidR="007B43B6" w:rsidRDefault="007233D1" w:rsidP="007233D1">
      <w:pPr>
        <w:pStyle w:val="ListParagraph"/>
        <w:numPr>
          <w:ilvl w:val="0"/>
          <w:numId w:val="14"/>
        </w:numPr>
      </w:pPr>
      <w:r>
        <w:t>Description 1</w:t>
      </w:r>
    </w:p>
    <w:p w14:paraId="49DE4785" w14:textId="1BA23846" w:rsidR="007233D1" w:rsidRDefault="007233D1" w:rsidP="007233D1">
      <w:pPr>
        <w:pStyle w:val="ListParagraph"/>
        <w:numPr>
          <w:ilvl w:val="0"/>
          <w:numId w:val="14"/>
        </w:numPr>
      </w:pPr>
      <w:r>
        <w:t>Description 2</w:t>
      </w:r>
    </w:p>
    <w:p w14:paraId="72CCAA1E" w14:textId="6380246F" w:rsidR="00310D04" w:rsidRPr="008C2B77" w:rsidRDefault="007233D1" w:rsidP="00310D04">
      <w:pPr>
        <w:pStyle w:val="ListParagraph"/>
        <w:numPr>
          <w:ilvl w:val="0"/>
          <w:numId w:val="14"/>
        </w:numPr>
      </w:pPr>
      <w:r>
        <w:t>Description 3</w:t>
      </w:r>
    </w:p>
    <w:p w14:paraId="446161DC" w14:textId="17213C9F" w:rsidR="00310D04" w:rsidRDefault="007233D1" w:rsidP="00310D04">
      <w:pPr>
        <w:pStyle w:val="Heading3"/>
      </w:pPr>
      <w:bookmarkStart w:id="12" w:name="_Toc224761588"/>
      <w:r>
        <w:t>Policy s</w:t>
      </w:r>
      <w:r w:rsidR="007B43B6">
        <w:t>ubsection</w:t>
      </w:r>
      <w:bookmarkEnd w:id="12"/>
    </w:p>
    <w:p w14:paraId="0D8F0E36" w14:textId="132C0355" w:rsidR="00310D04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6389AD7C" w14:textId="49CB031D" w:rsidR="00B05048" w:rsidRDefault="00B05048" w:rsidP="007B43B6">
      <w:pPr>
        <w:pStyle w:val="ListParagraph"/>
        <w:numPr>
          <w:ilvl w:val="0"/>
          <w:numId w:val="9"/>
        </w:numPr>
      </w:pPr>
      <w:r>
        <w:t>Step 2</w:t>
      </w:r>
    </w:p>
    <w:p w14:paraId="1B364F00" w14:textId="77777777" w:rsidR="00460D6C" w:rsidRDefault="00460D6C" w:rsidP="008C5893">
      <w:pPr>
        <w:spacing w:line="278" w:lineRule="auto"/>
        <w:rPr>
          <w:b/>
          <w:bCs/>
        </w:rPr>
      </w:pPr>
    </w:p>
    <w:p w14:paraId="4BA150DE" w14:textId="77777777" w:rsidR="00B05048" w:rsidRDefault="00B05048" w:rsidP="00B05048"/>
    <w:p w14:paraId="06A83070" w14:textId="1B5DC43B" w:rsidR="00B05048" w:rsidRPr="008C2B77" w:rsidRDefault="00B05048" w:rsidP="00B05048">
      <w:pPr>
        <w:pStyle w:val="Heading2"/>
      </w:pPr>
      <w:bookmarkStart w:id="13" w:name="_Toc224761589"/>
      <w:r>
        <w:t>Policy 2</w:t>
      </w:r>
      <w:bookmarkEnd w:id="13"/>
    </w:p>
    <w:p w14:paraId="7D56FFB7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1</w:t>
      </w:r>
    </w:p>
    <w:p w14:paraId="0D9D172E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2</w:t>
      </w:r>
    </w:p>
    <w:p w14:paraId="2CCF4D37" w14:textId="792F5F7C" w:rsidR="00B05048" w:rsidRPr="008C2B77" w:rsidRDefault="00B05048" w:rsidP="00B05048">
      <w:pPr>
        <w:pStyle w:val="ListParagraph"/>
        <w:numPr>
          <w:ilvl w:val="0"/>
          <w:numId w:val="14"/>
        </w:numPr>
      </w:pPr>
      <w:r>
        <w:t>Description 3</w:t>
      </w:r>
    </w:p>
    <w:p w14:paraId="27D20030" w14:textId="77777777" w:rsidR="00B05048" w:rsidRDefault="00B05048" w:rsidP="00B05048">
      <w:pPr>
        <w:pStyle w:val="Heading3"/>
      </w:pPr>
      <w:bookmarkStart w:id="14" w:name="_Toc224761590"/>
      <w:r>
        <w:t>Policy subsection</w:t>
      </w:r>
      <w:bookmarkEnd w:id="14"/>
    </w:p>
    <w:p w14:paraId="3E5DF6AC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1</w:t>
      </w:r>
    </w:p>
    <w:p w14:paraId="35CCF808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2</w:t>
      </w:r>
    </w:p>
    <w:p w14:paraId="1E767A77" w14:textId="77777777" w:rsidR="00310D04" w:rsidRDefault="00310D04" w:rsidP="008C5893">
      <w:pPr>
        <w:spacing w:line="278" w:lineRule="auto"/>
        <w:rPr>
          <w:b/>
          <w:bCs/>
        </w:rPr>
      </w:pPr>
    </w:p>
    <w:p w14:paraId="773DBA30" w14:textId="77777777" w:rsidR="00B05048" w:rsidRDefault="00B05048" w:rsidP="00B05048"/>
    <w:p w14:paraId="161CAA77" w14:textId="3D3FC1D0" w:rsidR="00B05048" w:rsidRPr="008C2B77" w:rsidRDefault="00B05048" w:rsidP="00B05048">
      <w:pPr>
        <w:pStyle w:val="Heading2"/>
      </w:pPr>
      <w:bookmarkStart w:id="15" w:name="_Toc224761591"/>
      <w:r>
        <w:t>Policy 3</w:t>
      </w:r>
      <w:bookmarkEnd w:id="15"/>
    </w:p>
    <w:p w14:paraId="64C467C7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1</w:t>
      </w:r>
    </w:p>
    <w:p w14:paraId="5DCE213F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2</w:t>
      </w:r>
    </w:p>
    <w:p w14:paraId="3738A7CF" w14:textId="45806BCA" w:rsidR="00B05048" w:rsidRPr="008C2B77" w:rsidRDefault="00B05048" w:rsidP="00B05048">
      <w:pPr>
        <w:pStyle w:val="ListParagraph"/>
        <w:numPr>
          <w:ilvl w:val="0"/>
          <w:numId w:val="14"/>
        </w:numPr>
      </w:pPr>
      <w:r>
        <w:t>Description 3</w:t>
      </w:r>
    </w:p>
    <w:p w14:paraId="138A8AA4" w14:textId="77777777" w:rsidR="00B05048" w:rsidRDefault="00B05048" w:rsidP="00B05048">
      <w:pPr>
        <w:pStyle w:val="Heading3"/>
      </w:pPr>
      <w:bookmarkStart w:id="16" w:name="_Toc224761592"/>
      <w:r>
        <w:t>Policy subsection</w:t>
      </w:r>
      <w:bookmarkEnd w:id="16"/>
    </w:p>
    <w:p w14:paraId="44F57245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1</w:t>
      </w:r>
    </w:p>
    <w:p w14:paraId="172D9FDA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2</w:t>
      </w:r>
    </w:p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3BBD8763" w14:textId="0564D006" w:rsidR="00310D04" w:rsidRPr="00310D04" w:rsidRDefault="00310D04" w:rsidP="00310D04">
      <w:pPr>
        <w:sectPr w:rsidR="00310D04" w:rsidRPr="00310D04" w:rsidSect="0030019A">
          <w:headerReference w:type="default" r:id="rId12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17" w:name="_Toc224761593"/>
      <w:r>
        <w:lastRenderedPageBreak/>
        <w:t xml:space="preserve">POLICY </w:t>
      </w:r>
      <w:r w:rsidR="00645E48" w:rsidRPr="008C2B77">
        <w:t>APPROVAL SIGNATURES</w:t>
      </w:r>
      <w:bookmarkEnd w:id="17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2669CB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5B8C73F9" w:rsidR="002669CB" w:rsidRPr="008C2B77" w:rsidRDefault="002669CB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190" w:type="dxa"/>
          </w:tcPr>
          <w:p w14:paraId="14A3426D" w14:textId="5EDE143E" w:rsidR="002669CB" w:rsidRPr="008C2B77" w:rsidRDefault="002669CB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770" w:type="dxa"/>
          </w:tcPr>
          <w:p w14:paraId="133D453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5637FC2E" w14:textId="2DD0B482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5016879" w:rsidR="002669CB" w:rsidRPr="008C2B77" w:rsidRDefault="00592112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2669CB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44350B39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2456021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30019A">
      <w:headerReference w:type="default" r:id="rId13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16F7D" w14:textId="77777777" w:rsidR="006C7CFA" w:rsidRDefault="006C7CFA" w:rsidP="007460B1">
      <w:pPr>
        <w:spacing w:after="0" w:line="240" w:lineRule="auto"/>
      </w:pPr>
      <w:r>
        <w:separator/>
      </w:r>
    </w:p>
  </w:endnote>
  <w:endnote w:type="continuationSeparator" w:id="0">
    <w:p w14:paraId="7BE7EA1F" w14:textId="77777777" w:rsidR="006C7CFA" w:rsidRDefault="006C7CFA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09837F59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>202</w:t>
    </w:r>
    <w:r w:rsidR="00D47568">
      <w:rPr>
        <w:bCs/>
        <w:sz w:val="12"/>
        <w:szCs w:val="12"/>
      </w:rPr>
      <w:t>6</w:t>
    </w:r>
    <w:r w:rsidRPr="006916BF">
      <w:rPr>
        <w:bCs/>
        <w:sz w:val="12"/>
        <w:szCs w:val="12"/>
      </w:rPr>
      <w:t xml:space="preserve">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6D15" w14:textId="77777777" w:rsidR="006C7CFA" w:rsidRDefault="006C7CFA" w:rsidP="007460B1">
      <w:pPr>
        <w:spacing w:after="0" w:line="240" w:lineRule="auto"/>
      </w:pPr>
      <w:r>
        <w:separator/>
      </w:r>
    </w:p>
  </w:footnote>
  <w:footnote w:type="continuationSeparator" w:id="0">
    <w:p w14:paraId="66AC34F8" w14:textId="77777777" w:rsidR="006C7CFA" w:rsidRDefault="006C7CFA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4A9C6649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301D2F97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30DAB234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44FAF25E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083371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B05048">
      <w:rPr>
        <w:sz w:val="16"/>
        <w:szCs w:val="16"/>
      </w:rPr>
      <w:t>Title of the policy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5751FE76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2"/>
  </w:num>
  <w:num w:numId="2" w16cid:durableId="2140874696">
    <w:abstractNumId w:val="7"/>
  </w:num>
  <w:num w:numId="3" w16cid:durableId="221723370">
    <w:abstractNumId w:val="8"/>
  </w:num>
  <w:num w:numId="4" w16cid:durableId="1562593782">
    <w:abstractNumId w:val="3"/>
  </w:num>
  <w:num w:numId="5" w16cid:durableId="1659727706">
    <w:abstractNumId w:val="5"/>
  </w:num>
  <w:num w:numId="6" w16cid:durableId="672145141">
    <w:abstractNumId w:val="1"/>
  </w:num>
  <w:num w:numId="7" w16cid:durableId="1069885794">
    <w:abstractNumId w:val="10"/>
  </w:num>
  <w:num w:numId="8" w16cid:durableId="232391577">
    <w:abstractNumId w:val="4"/>
  </w:num>
  <w:num w:numId="9" w16cid:durableId="142703922">
    <w:abstractNumId w:val="0"/>
  </w:num>
  <w:num w:numId="10" w16cid:durableId="591162208">
    <w:abstractNumId w:val="9"/>
  </w:num>
  <w:num w:numId="11" w16cid:durableId="309554352">
    <w:abstractNumId w:val="11"/>
  </w:num>
  <w:num w:numId="12" w16cid:durableId="1169296955">
    <w:abstractNumId w:val="13"/>
  </w:num>
  <w:num w:numId="13" w16cid:durableId="1417895371">
    <w:abstractNumId w:val="6"/>
  </w:num>
  <w:num w:numId="14" w16cid:durableId="616716407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27AA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5133"/>
    <w:rsid w:val="001338D0"/>
    <w:rsid w:val="00140AAE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0019A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71319"/>
    <w:rsid w:val="00486D19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5ABB"/>
    <w:rsid w:val="00687C40"/>
    <w:rsid w:val="006916BF"/>
    <w:rsid w:val="0069481F"/>
    <w:rsid w:val="006B2D37"/>
    <w:rsid w:val="006C7CFA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58AC"/>
    <w:rsid w:val="008700FF"/>
    <w:rsid w:val="00870366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AC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B1275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6B03"/>
    <w:rsid w:val="00AE477E"/>
    <w:rsid w:val="00AE70B3"/>
    <w:rsid w:val="00AF0E10"/>
    <w:rsid w:val="00B00D19"/>
    <w:rsid w:val="00B05048"/>
    <w:rsid w:val="00B17580"/>
    <w:rsid w:val="00B502E9"/>
    <w:rsid w:val="00B60677"/>
    <w:rsid w:val="00B67CCB"/>
    <w:rsid w:val="00B75070"/>
    <w:rsid w:val="00B86041"/>
    <w:rsid w:val="00BA63EE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47568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25A08"/>
    <w:rsid w:val="00F27949"/>
    <w:rsid w:val="00F4059A"/>
    <w:rsid w:val="00F46C83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309</TotalTime>
  <Pages>6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59</cp:revision>
  <dcterms:created xsi:type="dcterms:W3CDTF">2025-12-29T02:17:00Z</dcterms:created>
  <dcterms:modified xsi:type="dcterms:W3CDTF">2026-04-30T22:11:00Z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