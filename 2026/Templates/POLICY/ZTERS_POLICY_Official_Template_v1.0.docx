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670D520C" w:rsidR="002429F1" w:rsidRPr="008C2B77" w:rsidRDefault="006D0EDF" w:rsidP="003C6066">
      <w:pPr>
        <w:pStyle w:val="ZTERSTitle"/>
      </w:pPr>
      <w:r>
        <w:t xml:space="preserve">TITLE OF THE </w:t>
      </w:r>
      <w:r w:rsidR="0016415E">
        <w:t>policy</w:t>
      </w:r>
      <w:r>
        <w:t xml:space="preserve"> (</w:t>
      </w:r>
      <w:r w:rsidR="0016415E">
        <w:t>policy</w:t>
      </w:r>
      <w:r>
        <w:t>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3510"/>
      </w:tblGrid>
      <w:tr w:rsidR="008C2B77" w:rsidRPr="008C2B77" w14:paraId="3FE20F3B" w14:textId="77777777" w:rsidTr="009A1B8C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3510" w:type="dxa"/>
          </w:tcPr>
          <w:p w14:paraId="65C489A9" w14:textId="4789E4EB" w:rsidR="008C2B77" w:rsidRPr="008C2B77" w:rsidRDefault="009A1B8C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DevSec_Name_Policy_v1.0</w:t>
            </w:r>
          </w:p>
        </w:tc>
      </w:tr>
      <w:tr w:rsidR="008C2B77" w:rsidRPr="008C2B77" w14:paraId="0EA7153F" w14:textId="77777777" w:rsidTr="009A1B8C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3510" w:type="dxa"/>
          </w:tcPr>
          <w:p w14:paraId="69481DAB" w14:textId="0864C4E3" w:rsidR="008C2B77" w:rsidRPr="008C2B77" w:rsidRDefault="009A1B8C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</w:t>
            </w:r>
          </w:p>
        </w:tc>
      </w:tr>
      <w:tr w:rsidR="008C2B77" w:rsidRPr="008C2B77" w14:paraId="373EEBE1" w14:textId="77777777" w:rsidTr="009A1B8C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3510" w:type="dxa"/>
          </w:tcPr>
          <w:p w14:paraId="42CC6B58" w14:textId="1A02B87C" w:rsidR="008C2B77" w:rsidRPr="008C2B77" w:rsidRDefault="009A1B8C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</w:tr>
      <w:tr w:rsidR="008C2B77" w:rsidRPr="008C2B77" w14:paraId="2E1F57F5" w14:textId="77777777" w:rsidTr="009A1B8C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3510" w:type="dxa"/>
          </w:tcPr>
          <w:p w14:paraId="0ED21FEC" w14:textId="3288481D" w:rsidR="008C2B77" w:rsidRPr="008C2B77" w:rsidRDefault="00B86041" w:rsidP="000450B0">
            <w:pPr>
              <w:rPr>
                <w:sz w:val="20"/>
                <w:szCs w:val="20"/>
              </w:rPr>
            </w:pPr>
            <w:r w:rsidRPr="00B86041">
              <w:rPr>
                <w:sz w:val="20"/>
                <w:szCs w:val="20"/>
              </w:rPr>
              <w:t>Internal / Restricted / Confidential</w:t>
            </w:r>
          </w:p>
        </w:tc>
      </w:tr>
    </w:tbl>
    <w:p w14:paraId="757FD500" w14:textId="06EB0B4B" w:rsidR="00ED04FF" w:rsidRPr="008C2B77" w:rsidRDefault="000450B0" w:rsidP="002429F1">
      <w:r>
        <w:br w:type="textWrapping" w:clear="all"/>
      </w:r>
    </w:p>
    <w:p w14:paraId="6611603B" w14:textId="77777777" w:rsidR="00ED04FF" w:rsidRPr="008C2B77" w:rsidRDefault="00ED04FF" w:rsidP="002429F1"/>
    <w:p w14:paraId="426114FD" w14:textId="77777777" w:rsidR="00ED04FF" w:rsidRPr="008C2B77" w:rsidRDefault="00ED04FF" w:rsidP="002429F1"/>
    <w:p w14:paraId="3BFEFD1F" w14:textId="77777777" w:rsidR="00ED04FF" w:rsidRPr="008C2B77" w:rsidRDefault="00ED04FF" w:rsidP="002429F1"/>
    <w:p w14:paraId="25DF3AAA" w14:textId="77777777" w:rsidR="00ED04FF" w:rsidRPr="008C2B77" w:rsidRDefault="00ED04FF" w:rsidP="002429F1"/>
    <w:p w14:paraId="1F8304F1" w14:textId="77777777" w:rsidR="00741061" w:rsidRPr="008C2B77" w:rsidRDefault="00741061" w:rsidP="00741061">
      <w:pPr>
        <w:pStyle w:val="NoSpacing"/>
      </w:pPr>
    </w:p>
    <w:p w14:paraId="4B1630D4" w14:textId="77777777" w:rsidR="00741061" w:rsidRPr="008C2B77" w:rsidRDefault="00741061" w:rsidP="00741061">
      <w:pPr>
        <w:pStyle w:val="NoSpacing"/>
      </w:pPr>
    </w:p>
    <w:sdt>
      <w:sdtPr>
        <w:rPr>
          <w:rFonts w:ascii="Arial" w:eastAsiaTheme="minorHAnsi" w:hAnsi="Arial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-165552491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E3C403A" w14:textId="1CA05A01" w:rsidR="0030019A" w:rsidRDefault="0030019A">
          <w:pPr>
            <w:pStyle w:val="TOCHeading"/>
          </w:pPr>
          <w:r>
            <w:t>Contents</w:t>
          </w:r>
        </w:p>
        <w:p w14:paraId="0DAF3622" w14:textId="7F689E36" w:rsidR="004F4115" w:rsidRDefault="0030019A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606607" w:history="1">
            <w:r w:rsidR="004F4115" w:rsidRPr="004E58FF">
              <w:rPr>
                <w:rStyle w:val="Hyperlink"/>
              </w:rPr>
              <w:t>1</w:t>
            </w:r>
            <w:r w:rsidR="004F4115"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="004F4115" w:rsidRPr="004E58FF">
              <w:rPr>
                <w:rStyle w:val="Hyperlink"/>
              </w:rPr>
              <w:t>DOCUMENT INFORMATION</w:t>
            </w:r>
            <w:r w:rsidR="004F4115">
              <w:rPr>
                <w:webHidden/>
              </w:rPr>
              <w:tab/>
            </w:r>
            <w:r w:rsidR="004F4115">
              <w:rPr>
                <w:webHidden/>
              </w:rPr>
              <w:fldChar w:fldCharType="begin"/>
            </w:r>
            <w:r w:rsidR="004F4115">
              <w:rPr>
                <w:webHidden/>
              </w:rPr>
              <w:instrText xml:space="preserve"> PAGEREF _Toc234606607 \h </w:instrText>
            </w:r>
            <w:r w:rsidR="004F4115">
              <w:rPr>
                <w:webHidden/>
              </w:rPr>
            </w:r>
            <w:r w:rsidR="004F4115">
              <w:rPr>
                <w:webHidden/>
              </w:rPr>
              <w:fldChar w:fldCharType="separate"/>
            </w:r>
            <w:r w:rsidR="004F4115">
              <w:rPr>
                <w:webHidden/>
              </w:rPr>
              <w:t>3</w:t>
            </w:r>
            <w:r w:rsidR="004F4115">
              <w:rPr>
                <w:webHidden/>
              </w:rPr>
              <w:fldChar w:fldCharType="end"/>
            </w:r>
          </w:hyperlink>
        </w:p>
        <w:p w14:paraId="15BC63C3" w14:textId="3A321CA9" w:rsidR="004F4115" w:rsidRDefault="004F411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06608" w:history="1">
            <w:r w:rsidRPr="004E58FF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4E58FF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_Toc234606608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BE629" w14:textId="36EB215E" w:rsidR="004F4115" w:rsidRDefault="004F411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06609" w:history="1">
            <w:r w:rsidRPr="004E58FF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4E58FF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_Toc234606609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9A72F" w14:textId="450B5EA3" w:rsidR="004F4115" w:rsidRDefault="004F411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06610" w:history="1">
            <w:r w:rsidRPr="004E58FF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4E58FF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_Toc234606610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F8C52" w14:textId="3EEEE74E" w:rsidR="004F4115" w:rsidRDefault="004F4115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4606611" w:history="1">
            <w:r w:rsidRPr="004E58FF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4E58FF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_Toc234606611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56DBE4" w14:textId="3CA3397C" w:rsidR="004F4115" w:rsidRDefault="004F411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06612" w:history="1">
            <w:r w:rsidRPr="004E58FF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4E58FF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_Toc234606612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E72D9" w14:textId="40EEB262" w:rsidR="004F4115" w:rsidRDefault="004F411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06613" w:history="1">
            <w:r w:rsidRPr="004E58FF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4E58F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_Toc234606613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8D170" w14:textId="0CDB0CA4" w:rsidR="004F4115" w:rsidRDefault="004F411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06614" w:history="1">
            <w:r w:rsidRPr="004E58FF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4E58FF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_Toc234606614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79106" w14:textId="44639D1A" w:rsidR="004F4115" w:rsidRDefault="004F411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06615" w:history="1">
            <w:r w:rsidRPr="004E58FF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4E58FF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_Toc234606615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37D21" w14:textId="4D58A22C" w:rsidR="004F4115" w:rsidRDefault="004F411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06616" w:history="1">
            <w:r w:rsidRPr="004E58FF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4E58FF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_Toc234606616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42EAE" w14:textId="5E169999" w:rsidR="004F4115" w:rsidRDefault="004F4115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4606617" w:history="1">
            <w:r w:rsidRPr="004E58FF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4E58FF">
              <w:rPr>
                <w:rStyle w:val="Hyperlink"/>
              </w:rPr>
              <w:t>DEVELOPMENT POLICIES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_Toc234606617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FFC54B" w14:textId="7C0330C8" w:rsidR="004F4115" w:rsidRDefault="004F411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06618" w:history="1">
            <w:r w:rsidRPr="004E58FF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4E58FF">
              <w:rPr>
                <w:rStyle w:val="Hyperlink"/>
                <w:noProof/>
              </w:rPr>
              <w:t>Policy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_Toc234606618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0A04C" w14:textId="64C103B3" w:rsidR="004F4115" w:rsidRDefault="004F4115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06619" w:history="1">
            <w:r w:rsidRPr="004E58FF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4E58FF">
              <w:rPr>
                <w:rStyle w:val="Hyperlink"/>
                <w:noProof/>
              </w:rPr>
              <w:t>Policy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_Toc234606619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2331D" w14:textId="372667B0" w:rsidR="004F4115" w:rsidRDefault="004F411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06620" w:history="1">
            <w:r w:rsidRPr="004E58FF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4E58FF">
              <w:rPr>
                <w:rStyle w:val="Hyperlink"/>
                <w:noProof/>
              </w:rPr>
              <w:t>Policy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_Toc234606620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FBF84" w14:textId="4982A9F1" w:rsidR="004F4115" w:rsidRDefault="004F4115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06621" w:history="1">
            <w:r w:rsidRPr="004E58FF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4E58FF">
              <w:rPr>
                <w:rStyle w:val="Hyperlink"/>
                <w:noProof/>
              </w:rPr>
              <w:t>Policy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_Toc234606621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31EF2" w14:textId="05755F4E" w:rsidR="004F4115" w:rsidRDefault="004F4115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06622" w:history="1">
            <w:r w:rsidRPr="004E58FF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4E58FF">
              <w:rPr>
                <w:rStyle w:val="Hyperlink"/>
                <w:noProof/>
              </w:rPr>
              <w:t>Policy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_Toc234606622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6E449" w14:textId="6546513D" w:rsidR="004F4115" w:rsidRDefault="004F4115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06623" w:history="1">
            <w:r w:rsidRPr="004E58FF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4E58FF">
              <w:rPr>
                <w:rStyle w:val="Hyperlink"/>
                <w:noProof/>
              </w:rPr>
              <w:t>Policy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_Toc234606623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08B1A" w14:textId="15084D6D" w:rsidR="004F4115" w:rsidRDefault="004F4115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4606624" w:history="1">
            <w:r w:rsidRPr="004E58FF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4E58FF">
              <w:rPr>
                <w:rStyle w:val="Hyperlink"/>
              </w:rPr>
              <w:t>POLICY 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_Toc234606624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878B4CF" w14:textId="79B54254" w:rsidR="0030019A" w:rsidRDefault="0030019A">
          <w:r>
            <w:rPr>
              <w:b/>
              <w:bCs/>
              <w:noProof/>
            </w:rPr>
            <w:fldChar w:fldCharType="end"/>
          </w:r>
        </w:p>
      </w:sdtContent>
    </w:sdt>
    <w:p w14:paraId="4459E2ED" w14:textId="77777777" w:rsidR="00741061" w:rsidRPr="008C2B77" w:rsidRDefault="00741061" w:rsidP="00741061">
      <w:pPr>
        <w:pStyle w:val="NoSpacing"/>
      </w:pPr>
    </w:p>
    <w:p w14:paraId="78DDDE8F" w14:textId="77777777" w:rsidR="00741061" w:rsidRPr="008C2B77" w:rsidRDefault="00741061" w:rsidP="00741061">
      <w:pPr>
        <w:pStyle w:val="NoSpacing"/>
      </w:pPr>
    </w:p>
    <w:p w14:paraId="6621E36F" w14:textId="77777777" w:rsidR="00741061" w:rsidRPr="008C2B77" w:rsidRDefault="00741061" w:rsidP="00741061">
      <w:pPr>
        <w:pStyle w:val="NoSpacing"/>
      </w:pPr>
    </w:p>
    <w:p w14:paraId="6CBBA65E" w14:textId="77777777" w:rsidR="00741061" w:rsidRPr="008C2B77" w:rsidRDefault="00741061" w:rsidP="00741061">
      <w:pPr>
        <w:pStyle w:val="NoSpacing"/>
      </w:pPr>
    </w:p>
    <w:p w14:paraId="3B43EC03" w14:textId="77777777" w:rsidR="00741061" w:rsidRPr="008C2B77" w:rsidRDefault="00741061" w:rsidP="00741061">
      <w:pPr>
        <w:pStyle w:val="NoSpacing"/>
      </w:pPr>
    </w:p>
    <w:p w14:paraId="2A8F9C1E" w14:textId="77777777" w:rsidR="00741061" w:rsidRPr="008C2B77" w:rsidRDefault="00741061" w:rsidP="00741061">
      <w:pPr>
        <w:pStyle w:val="NoSpacing"/>
      </w:pPr>
    </w:p>
    <w:p w14:paraId="5496C4D2" w14:textId="77777777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Pr="008C2B77" w:rsidRDefault="00741061" w:rsidP="00741061">
      <w:pPr>
        <w:pStyle w:val="NoSpacing"/>
      </w:pPr>
    </w:p>
    <w:p w14:paraId="11034E8F" w14:textId="77777777" w:rsidR="00741061" w:rsidRPr="008C2B77" w:rsidRDefault="00741061" w:rsidP="00741061">
      <w:pPr>
        <w:pStyle w:val="NoSpacing"/>
      </w:pPr>
    </w:p>
    <w:p w14:paraId="05FBFDBF" w14:textId="77777777" w:rsidR="00741061" w:rsidRPr="008C2B77" w:rsidRDefault="00741061" w:rsidP="00741061">
      <w:pPr>
        <w:pStyle w:val="NoSpacing"/>
      </w:pPr>
    </w:p>
    <w:p w14:paraId="1C4FAFD4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34606607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34606608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500"/>
        <w:gridCol w:w="2070"/>
      </w:tblGrid>
      <w:tr w:rsidR="00741061" w:rsidRPr="008C2B77" w14:paraId="3F1DE2C5" w14:textId="77777777" w:rsidTr="00F46C83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07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741061" w:rsidRPr="008C2B77" w14:paraId="1411BDBF" w14:textId="77777777" w:rsidTr="00F46C83">
        <w:tc>
          <w:tcPr>
            <w:tcW w:w="1765" w:type="dxa"/>
          </w:tcPr>
          <w:p w14:paraId="78917E1F" w14:textId="44873286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3671F87B" w:rsidR="00741061" w:rsidRPr="008C2B77" w:rsidRDefault="00B86041" w:rsidP="00ED04F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Policy owner</w:t>
            </w:r>
          </w:p>
        </w:tc>
        <w:tc>
          <w:tcPr>
            <w:tcW w:w="4500" w:type="dxa"/>
          </w:tcPr>
          <w:p w14:paraId="269AB6B8" w14:textId="7F1F320C" w:rsidR="00741061" w:rsidRPr="008C2B77" w:rsidRDefault="00B86041" w:rsidP="00ED04F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Policy owner</w:t>
            </w:r>
            <w:r w:rsidR="00717C18">
              <w:rPr>
                <w:sz w:val="20"/>
                <w:szCs w:val="20"/>
              </w:rPr>
              <w:t>’s Role</w:t>
            </w:r>
          </w:p>
        </w:tc>
        <w:tc>
          <w:tcPr>
            <w:tcW w:w="2070" w:type="dxa"/>
          </w:tcPr>
          <w:p w14:paraId="18607748" w14:textId="355CE8FA" w:rsidR="00741061" w:rsidRPr="008C2B77" w:rsidRDefault="00592112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="00741061"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="00741061"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17533517" w14:textId="77777777" w:rsidTr="00F46C83">
        <w:tc>
          <w:tcPr>
            <w:tcW w:w="1765" w:type="dxa"/>
            <w:vMerge w:val="restart"/>
          </w:tcPr>
          <w:p w14:paraId="07A902AF" w14:textId="6FB70A35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2D59CC5E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00" w:type="dxa"/>
          </w:tcPr>
          <w:p w14:paraId="095F1A73" w14:textId="7D118464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2086515F" w14:textId="14B79928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73517AA3" w14:textId="77777777" w:rsidTr="00F46C83">
        <w:tc>
          <w:tcPr>
            <w:tcW w:w="1765" w:type="dxa"/>
            <w:vMerge/>
          </w:tcPr>
          <w:p w14:paraId="51268C46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00" w:type="dxa"/>
          </w:tcPr>
          <w:p w14:paraId="0A7A8B79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1A456572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4993C971" w14:textId="77777777" w:rsidTr="00F46C83">
        <w:tc>
          <w:tcPr>
            <w:tcW w:w="1765" w:type="dxa"/>
            <w:vMerge w:val="restart"/>
          </w:tcPr>
          <w:p w14:paraId="6E287EE1" w14:textId="0800E52C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64422287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name</w:t>
            </w:r>
          </w:p>
        </w:tc>
        <w:tc>
          <w:tcPr>
            <w:tcW w:w="4500" w:type="dxa"/>
          </w:tcPr>
          <w:p w14:paraId="4FAE5217" w14:textId="3DF9CC19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role</w:t>
            </w:r>
          </w:p>
        </w:tc>
        <w:tc>
          <w:tcPr>
            <w:tcW w:w="2070" w:type="dxa"/>
          </w:tcPr>
          <w:p w14:paraId="6D9016B7" w14:textId="77BCFB39" w:rsidR="00741061" w:rsidRPr="008C2B77" w:rsidRDefault="00592112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75BD66D8" w14:textId="77777777" w:rsidTr="00F46C83">
        <w:tc>
          <w:tcPr>
            <w:tcW w:w="1765" w:type="dxa"/>
            <w:vMerge/>
          </w:tcPr>
          <w:p w14:paraId="542CB1AC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00" w:type="dxa"/>
          </w:tcPr>
          <w:p w14:paraId="59911038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2D281514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34606609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570"/>
      </w:tblGrid>
      <w:tr w:rsidR="00291DF9" w:rsidRPr="008C2B77" w14:paraId="637B2661" w14:textId="77777777" w:rsidTr="00F46C83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570" w:type="dxa"/>
            <w:shd w:val="clear" w:color="auto" w:fill="4F7ABA"/>
          </w:tcPr>
          <w:p w14:paraId="46B4A050" w14:textId="77777777" w:rsidR="00291DF9" w:rsidRPr="008C2B77" w:rsidRDefault="00291DF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717C18" w:rsidRPr="008C2B77" w14:paraId="624AEE54" w14:textId="77777777" w:rsidTr="00F46C83">
        <w:tc>
          <w:tcPr>
            <w:tcW w:w="3955" w:type="dxa"/>
          </w:tcPr>
          <w:p w14:paraId="067C3BA5" w14:textId="439EF3A5" w:rsidR="00717C18" w:rsidRPr="008C2B77" w:rsidRDefault="00717C18" w:rsidP="00717C18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6570" w:type="dxa"/>
          </w:tcPr>
          <w:p w14:paraId="5C472C29" w14:textId="48C198D8" w:rsidR="00717C18" w:rsidRPr="008C2B77" w:rsidRDefault="00717C18" w:rsidP="00717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</w:tr>
      <w:tr w:rsidR="00640478" w:rsidRPr="008C2B77" w14:paraId="253E812E" w14:textId="77777777" w:rsidTr="00F46C83">
        <w:tc>
          <w:tcPr>
            <w:tcW w:w="3955" w:type="dxa"/>
          </w:tcPr>
          <w:p w14:paraId="6FA5E8F9" w14:textId="3A2C48B3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1</w:t>
            </w:r>
          </w:p>
        </w:tc>
        <w:tc>
          <w:tcPr>
            <w:tcW w:w="6570" w:type="dxa"/>
          </w:tcPr>
          <w:p w14:paraId="32AD1393" w14:textId="5DF6F4A2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  <w:tr w:rsidR="00640478" w:rsidRPr="008C2B77" w14:paraId="594E1644" w14:textId="77777777" w:rsidTr="00F46C83">
        <w:tc>
          <w:tcPr>
            <w:tcW w:w="3955" w:type="dxa"/>
          </w:tcPr>
          <w:p w14:paraId="69EE93E8" w14:textId="677260FC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2</w:t>
            </w:r>
          </w:p>
        </w:tc>
        <w:tc>
          <w:tcPr>
            <w:tcW w:w="6570" w:type="dxa"/>
          </w:tcPr>
          <w:p w14:paraId="0A2896BD" w14:textId="4912943C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34606610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570"/>
      </w:tblGrid>
      <w:tr w:rsidR="005005F3" w:rsidRPr="008C2B77" w14:paraId="25C17C2B" w14:textId="77777777" w:rsidTr="00F46C83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570" w:type="dxa"/>
            <w:shd w:val="clear" w:color="auto" w:fill="4F7ABA"/>
          </w:tcPr>
          <w:p w14:paraId="4974ED54" w14:textId="5BAE04B2" w:rsidR="005005F3" w:rsidRPr="008C2B77" w:rsidRDefault="005005F3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5005F3" w:rsidRPr="008C2B77" w14:paraId="5D5926D1" w14:textId="77777777" w:rsidTr="00F46C83">
        <w:tc>
          <w:tcPr>
            <w:tcW w:w="985" w:type="dxa"/>
          </w:tcPr>
          <w:p w14:paraId="0AC5507F" w14:textId="04F8B804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</w:t>
            </w:r>
            <w:r w:rsidR="00717C18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EADC791" w14:textId="28E9F12A" w:rsidR="005005F3" w:rsidRPr="008C2B77" w:rsidRDefault="00592112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46175CF9" w:rsidR="005005F3" w:rsidRPr="008C2B77" w:rsidRDefault="00717C18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6570" w:type="dxa"/>
          </w:tcPr>
          <w:p w14:paraId="22F2F2CB" w14:textId="41D1A3F3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 xml:space="preserve">First version of the </w:t>
            </w:r>
            <w:r w:rsidR="004A19E5">
              <w:rPr>
                <w:rFonts w:cs="Arial"/>
                <w:sz w:val="20"/>
                <w:szCs w:val="20"/>
              </w:rPr>
              <w:t>POLICY</w:t>
            </w:r>
            <w:r w:rsidR="001F43A3">
              <w:rPr>
                <w:rFonts w:cs="Arial"/>
                <w:sz w:val="20"/>
                <w:szCs w:val="20"/>
              </w:rPr>
              <w:t xml:space="preserve"> </w:t>
            </w:r>
            <w:r w:rsidRPr="008C2B77">
              <w:rPr>
                <w:rFonts w:cs="Arial"/>
                <w:sz w:val="20"/>
                <w:szCs w:val="20"/>
              </w:rPr>
              <w:t>document</w:t>
            </w:r>
          </w:p>
        </w:tc>
      </w:tr>
      <w:tr w:rsidR="005005F3" w:rsidRPr="008C2B77" w14:paraId="4417341F" w14:textId="77777777" w:rsidTr="00F46C83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F46C83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0E1861">
          <w:headerReference w:type="default" r:id="rId9"/>
          <w:footerReference w:type="default" r:id="rId10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8C2B77" w:rsidRDefault="004B10FE" w:rsidP="000B7151">
      <w:pPr>
        <w:pStyle w:val="Heading1"/>
        <w:spacing w:after="360"/>
      </w:pPr>
      <w:bookmarkStart w:id="4" w:name="_Toc234606611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34606612"/>
      <w:r w:rsidRPr="008C2B77">
        <w:t>About this document</w:t>
      </w:r>
      <w:bookmarkEnd w:id="5"/>
    </w:p>
    <w:p w14:paraId="2C443F59" w14:textId="682F5B3F" w:rsidR="000450B0" w:rsidRDefault="005A25DC" w:rsidP="00007ED9">
      <w:r>
        <w:t xml:space="preserve">Purpose of the </w:t>
      </w:r>
      <w:r w:rsidR="00AE70B3">
        <w:t>development policy</w:t>
      </w:r>
      <w:r>
        <w:t xml:space="preserve"> (</w:t>
      </w:r>
      <w:r w:rsidR="00AE70B3">
        <w:t>POLICY</w:t>
      </w:r>
      <w:r>
        <w:t>)</w:t>
      </w:r>
    </w:p>
    <w:p w14:paraId="24AE1A04" w14:textId="77777777" w:rsidR="00007ED9" w:rsidRPr="008C2B77" w:rsidRDefault="00007ED9" w:rsidP="00007ED9"/>
    <w:p w14:paraId="513F0815" w14:textId="1D15E8AF" w:rsidR="000450B0" w:rsidRDefault="00007ED9" w:rsidP="000450B0">
      <w:pPr>
        <w:pStyle w:val="Heading2"/>
      </w:pPr>
      <w:bookmarkStart w:id="6" w:name="_Toc234606613"/>
      <w:r>
        <w:t>Scope</w:t>
      </w:r>
      <w:bookmarkEnd w:id="6"/>
    </w:p>
    <w:p w14:paraId="68B3123C" w14:textId="384C2373" w:rsidR="00007ED9" w:rsidRDefault="005A25DC" w:rsidP="00007ED9">
      <w:r>
        <w:t xml:space="preserve">Scope of the </w:t>
      </w:r>
      <w:r w:rsidR="00AE70B3">
        <w:t>development policy</w:t>
      </w:r>
      <w:r>
        <w:t xml:space="preserve"> (</w:t>
      </w:r>
      <w:r w:rsidR="00AE70B3">
        <w:t>POLICY</w:t>
      </w:r>
      <w:r>
        <w:t>)</w:t>
      </w:r>
    </w:p>
    <w:p w14:paraId="38CF68FB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In scope:</w:t>
      </w:r>
    </w:p>
    <w:p w14:paraId="6673C9E9" w14:textId="3608740C" w:rsidR="00007ED9" w:rsidRDefault="007A3CB3" w:rsidP="00007ED9">
      <w:pPr>
        <w:pStyle w:val="ListParagraph"/>
        <w:numPr>
          <w:ilvl w:val="0"/>
          <w:numId w:val="3"/>
        </w:numPr>
      </w:pPr>
      <w:r>
        <w:t xml:space="preserve">Applications / </w:t>
      </w:r>
      <w:r w:rsidR="005A25DC">
        <w:t>Environments in scope</w:t>
      </w:r>
    </w:p>
    <w:p w14:paraId="0A59B9AD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Out of scope:</w:t>
      </w:r>
    </w:p>
    <w:p w14:paraId="2569A56C" w14:textId="6EFF2632" w:rsidR="00097534" w:rsidRDefault="005A25DC" w:rsidP="00850AA1">
      <w:pPr>
        <w:pStyle w:val="ListParagraph"/>
        <w:numPr>
          <w:ilvl w:val="0"/>
          <w:numId w:val="4"/>
        </w:numPr>
      </w:pPr>
      <w:r>
        <w:t>Applications</w:t>
      </w:r>
      <w:r w:rsidR="007A3CB3">
        <w:t xml:space="preserve"> / Environments</w:t>
      </w:r>
      <w:r>
        <w:t xml:space="preserve"> out of scope</w:t>
      </w:r>
    </w:p>
    <w:p w14:paraId="5BA943A3" w14:textId="77777777" w:rsidR="007A3CB3" w:rsidRPr="008C2B77" w:rsidRDefault="007A3CB3" w:rsidP="007A3CB3">
      <w:pPr>
        <w:pStyle w:val="ListParagraph"/>
      </w:pPr>
    </w:p>
    <w:p w14:paraId="79A386A5" w14:textId="096D0772" w:rsidR="00097534" w:rsidRDefault="00007ED9" w:rsidP="00097534">
      <w:pPr>
        <w:pStyle w:val="Heading2"/>
      </w:pPr>
      <w:bookmarkStart w:id="7" w:name="_Toc234606614"/>
      <w:r>
        <w:t>Roles &amp; Responsibilities</w:t>
      </w:r>
      <w:bookmarkEnd w:id="7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07ED9" w:rsidRPr="008C2B77" w14:paraId="6203554B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7BAE9E8B" w14:textId="7D5226D8" w:rsidR="00007ED9" w:rsidRPr="008C2B77" w:rsidRDefault="00DF543B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9000" w:type="dxa"/>
            <w:shd w:val="clear" w:color="auto" w:fill="4F7ABA"/>
          </w:tcPr>
          <w:p w14:paraId="75052903" w14:textId="73312A34" w:rsidR="00007ED9" w:rsidRPr="008C2B77" w:rsidRDefault="00DF543B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007ED9" w:rsidRPr="008C2B77" w14:paraId="11636ED9" w14:textId="77777777" w:rsidTr="00F46C83">
        <w:tc>
          <w:tcPr>
            <w:tcW w:w="1525" w:type="dxa"/>
          </w:tcPr>
          <w:p w14:paraId="34EC0C2B" w14:textId="40C900D8" w:rsidR="00007ED9" w:rsidRPr="008C2B77" w:rsidRDefault="00D97A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 1</w:t>
            </w:r>
          </w:p>
        </w:tc>
        <w:tc>
          <w:tcPr>
            <w:tcW w:w="9000" w:type="dxa"/>
          </w:tcPr>
          <w:p w14:paraId="5E9B9301" w14:textId="38E90947" w:rsidR="00007ED9" w:rsidRPr="008C2B77" w:rsidRDefault="00D97A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/ Process 1</w:t>
            </w:r>
          </w:p>
        </w:tc>
      </w:tr>
      <w:tr w:rsidR="00007ED9" w:rsidRPr="008C2B77" w14:paraId="2602D44D" w14:textId="77777777" w:rsidTr="00F46C83">
        <w:tc>
          <w:tcPr>
            <w:tcW w:w="1525" w:type="dxa"/>
          </w:tcPr>
          <w:p w14:paraId="2EA03A5F" w14:textId="2AF0B83C" w:rsidR="00007ED9" w:rsidRPr="008C2B77" w:rsidRDefault="00D97A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 2</w:t>
            </w:r>
          </w:p>
        </w:tc>
        <w:tc>
          <w:tcPr>
            <w:tcW w:w="9000" w:type="dxa"/>
          </w:tcPr>
          <w:p w14:paraId="53EC298C" w14:textId="5CF27A12" w:rsidR="00007ED9" w:rsidRPr="008C2B77" w:rsidRDefault="00D97A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/ Process 2</w:t>
            </w:r>
          </w:p>
        </w:tc>
      </w:tr>
    </w:tbl>
    <w:p w14:paraId="2449EF90" w14:textId="77777777" w:rsidR="00097534" w:rsidRPr="008C2B77" w:rsidRDefault="00097534" w:rsidP="00097534"/>
    <w:p w14:paraId="49C9D11C" w14:textId="7F67DBC5" w:rsidR="00097534" w:rsidRPr="008C2B77" w:rsidRDefault="00097534" w:rsidP="00097534">
      <w:pPr>
        <w:pStyle w:val="Heading2"/>
      </w:pPr>
      <w:bookmarkStart w:id="8" w:name="_Toc234606615"/>
      <w:r w:rsidRPr="008C2B77">
        <w:t>Terminology</w:t>
      </w:r>
      <w:bookmarkEnd w:id="8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97534" w:rsidRPr="008C2B77" w14:paraId="20DEE7EC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9000" w:type="dxa"/>
            <w:shd w:val="clear" w:color="auto" w:fill="4F7ABA"/>
          </w:tcPr>
          <w:p w14:paraId="39B99D93" w14:textId="6BF29D8B" w:rsidR="00097534" w:rsidRPr="008C2B77" w:rsidRDefault="00097534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097534" w:rsidRPr="008C2B77" w14:paraId="34648887" w14:textId="77777777" w:rsidTr="00F46C83">
        <w:tc>
          <w:tcPr>
            <w:tcW w:w="1525" w:type="dxa"/>
          </w:tcPr>
          <w:p w14:paraId="22740235" w14:textId="3CA8D5BC" w:rsidR="00097534" w:rsidRPr="008C2B77" w:rsidRDefault="00542D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1</w:t>
            </w:r>
          </w:p>
        </w:tc>
        <w:tc>
          <w:tcPr>
            <w:tcW w:w="9000" w:type="dxa"/>
          </w:tcPr>
          <w:p w14:paraId="57856AF1" w14:textId="41758073" w:rsidR="00097534" w:rsidRPr="008C2B77" w:rsidRDefault="00542D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1</w:t>
            </w:r>
          </w:p>
        </w:tc>
      </w:tr>
      <w:tr w:rsidR="00097534" w:rsidRPr="008C2B77" w14:paraId="329D0383" w14:textId="77777777" w:rsidTr="00F46C83">
        <w:tc>
          <w:tcPr>
            <w:tcW w:w="1525" w:type="dxa"/>
          </w:tcPr>
          <w:p w14:paraId="0FD668E1" w14:textId="1ADC5182" w:rsidR="00097534" w:rsidRPr="008C2B77" w:rsidRDefault="00542D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2</w:t>
            </w:r>
          </w:p>
        </w:tc>
        <w:tc>
          <w:tcPr>
            <w:tcW w:w="9000" w:type="dxa"/>
          </w:tcPr>
          <w:p w14:paraId="2F823E4E" w14:textId="61967486" w:rsidR="00097534" w:rsidRPr="008C2B77" w:rsidRDefault="00542D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2</w:t>
            </w:r>
          </w:p>
        </w:tc>
      </w:tr>
      <w:tr w:rsidR="00097534" w:rsidRPr="008C2B77" w14:paraId="4B97C236" w14:textId="77777777" w:rsidTr="00F46C83">
        <w:tc>
          <w:tcPr>
            <w:tcW w:w="1525" w:type="dxa"/>
          </w:tcPr>
          <w:p w14:paraId="4C9C95E0" w14:textId="6E6EAC47" w:rsidR="00097534" w:rsidRPr="008C2B77" w:rsidRDefault="00542D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3</w:t>
            </w:r>
          </w:p>
        </w:tc>
        <w:tc>
          <w:tcPr>
            <w:tcW w:w="9000" w:type="dxa"/>
          </w:tcPr>
          <w:p w14:paraId="2E2E91AF" w14:textId="6FBACBA5" w:rsidR="00097534" w:rsidRPr="008C2B77" w:rsidRDefault="00542D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3</w:t>
            </w: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967456">
      <w:pPr>
        <w:pStyle w:val="Heading2"/>
      </w:pPr>
      <w:bookmarkStart w:id="9" w:name="_Toc234606616"/>
      <w:r>
        <w:t>Conventions Used</w:t>
      </w:r>
      <w:bookmarkEnd w:id="9"/>
    </w:p>
    <w:p w14:paraId="7D76ACE9" w14:textId="77777777" w:rsidR="00F46C83" w:rsidRPr="008C2B77" w:rsidRDefault="00F46C83" w:rsidP="00F46C83">
      <w:r w:rsidRPr="008C2B77">
        <w:t xml:space="preserve">The following </w:t>
      </w:r>
      <w:r w:rsidRPr="006E004C">
        <w:rPr>
          <w:vanish/>
        </w:rPr>
        <w:t xml:space="preserve">structures </w:t>
      </w:r>
      <w:r w:rsidRPr="008C2B77">
        <w:t>are used as recommendations.</w:t>
      </w:r>
    </w:p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0B7D4461" w14:textId="77777777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4CD466EC" w14:textId="77777777" w:rsidR="00F46C83" w:rsidRPr="008C2B77" w:rsidRDefault="00F46C83">
            <w:r w:rsidRPr="002351EE">
              <w:rPr>
                <w:b/>
                <w:bCs/>
                <w:sz w:val="20"/>
                <w:szCs w:val="20"/>
              </w:rPr>
              <w:t>Info:</w:t>
            </w:r>
            <w:r w:rsidRPr="002351EE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5FB4EC24" w14:textId="77777777" w:rsidR="00F46C83" w:rsidRPr="008C2B77" w:rsidRDefault="00F46C83" w:rsidP="00F46C83"/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755E6C39" w14:textId="77777777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3AD4160B" w14:textId="77777777" w:rsidR="00F46C83" w:rsidRPr="008C2B77" w:rsidRDefault="00F46C83">
            <w:r w:rsidRPr="002351EE">
              <w:rPr>
                <w:b/>
                <w:bCs/>
                <w:sz w:val="20"/>
                <w:szCs w:val="20"/>
              </w:rPr>
              <w:t>Tip:</w:t>
            </w:r>
            <w:r w:rsidRPr="002351EE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426ACACE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2BAC2101" w14:textId="77777777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15F323AB" w14:textId="77777777" w:rsidR="00F46C83" w:rsidRPr="008C2B77" w:rsidRDefault="00F46C83">
            <w:r w:rsidRPr="002351EE">
              <w:rPr>
                <w:b/>
                <w:bCs/>
                <w:sz w:val="20"/>
                <w:szCs w:val="20"/>
              </w:rPr>
              <w:t>Warning:</w:t>
            </w:r>
            <w:r w:rsidRPr="002351EE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057ADA97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5B0DA537" w14:textId="77777777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5520814F" w14:textId="77777777" w:rsidR="00F46C83" w:rsidRPr="008C2B77" w:rsidRDefault="00F46C83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 notice. </w:t>
            </w:r>
          </w:p>
        </w:tc>
      </w:tr>
    </w:tbl>
    <w:p w14:paraId="4CD8E582" w14:textId="7C548794" w:rsidR="0031244D" w:rsidRPr="008C2B77" w:rsidRDefault="000E1861" w:rsidP="000E1861">
      <w:pPr>
        <w:tabs>
          <w:tab w:val="left" w:pos="2377"/>
        </w:tabs>
        <w:sectPr w:rsidR="0031244D" w:rsidRPr="008C2B77" w:rsidSect="00194042">
          <w:headerReference w:type="default" r:id="rId11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  <w:r>
        <w:tab/>
      </w:r>
    </w:p>
    <w:p w14:paraId="3354AECC" w14:textId="328D6E5C" w:rsidR="004B10FE" w:rsidRPr="008C2B77" w:rsidRDefault="00852ED1" w:rsidP="004B10FE">
      <w:pPr>
        <w:pStyle w:val="Heading1"/>
        <w:spacing w:after="360"/>
      </w:pPr>
      <w:bookmarkStart w:id="10" w:name="_Toc234606617"/>
      <w:r>
        <w:lastRenderedPageBreak/>
        <w:t xml:space="preserve">DEVELOPMENT </w:t>
      </w:r>
      <w:r w:rsidR="007233D1">
        <w:t>POLICIES</w:t>
      </w:r>
      <w:bookmarkEnd w:id="10"/>
    </w:p>
    <w:p w14:paraId="585BB7CF" w14:textId="07A075D2" w:rsidR="00310D04" w:rsidRDefault="007B43B6" w:rsidP="007B43B6">
      <w:r>
        <w:t>Add the content here…</w:t>
      </w:r>
    </w:p>
    <w:p w14:paraId="591D8A79" w14:textId="77777777" w:rsidR="007B43B6" w:rsidRDefault="007B43B6" w:rsidP="007B43B6"/>
    <w:p w14:paraId="7E2385C2" w14:textId="73E14581" w:rsidR="003D0D75" w:rsidRPr="008C2B77" w:rsidRDefault="007233D1" w:rsidP="00310D04">
      <w:pPr>
        <w:pStyle w:val="Heading2"/>
      </w:pPr>
      <w:bookmarkStart w:id="11" w:name="_Toc234606618"/>
      <w:r>
        <w:t>Policy 1</w:t>
      </w:r>
      <w:bookmarkEnd w:id="11"/>
    </w:p>
    <w:p w14:paraId="1CA26821" w14:textId="5195FC5F" w:rsidR="007B43B6" w:rsidRDefault="007233D1" w:rsidP="007233D1">
      <w:pPr>
        <w:pStyle w:val="ListParagraph"/>
        <w:numPr>
          <w:ilvl w:val="0"/>
          <w:numId w:val="14"/>
        </w:numPr>
      </w:pPr>
      <w:r>
        <w:t>Description 1</w:t>
      </w:r>
    </w:p>
    <w:p w14:paraId="49DE4785" w14:textId="1BA23846" w:rsidR="007233D1" w:rsidRDefault="007233D1" w:rsidP="007233D1">
      <w:pPr>
        <w:pStyle w:val="ListParagraph"/>
        <w:numPr>
          <w:ilvl w:val="0"/>
          <w:numId w:val="14"/>
        </w:numPr>
      </w:pPr>
      <w:r>
        <w:t>Description 2</w:t>
      </w:r>
    </w:p>
    <w:p w14:paraId="72CCAA1E" w14:textId="6380246F" w:rsidR="00310D04" w:rsidRPr="008C2B77" w:rsidRDefault="007233D1" w:rsidP="00310D04">
      <w:pPr>
        <w:pStyle w:val="ListParagraph"/>
        <w:numPr>
          <w:ilvl w:val="0"/>
          <w:numId w:val="14"/>
        </w:numPr>
      </w:pPr>
      <w:r>
        <w:t>Description 3</w:t>
      </w:r>
    </w:p>
    <w:p w14:paraId="446161DC" w14:textId="17213C9F" w:rsidR="00310D04" w:rsidRDefault="007233D1" w:rsidP="00310D04">
      <w:pPr>
        <w:pStyle w:val="Heading3"/>
      </w:pPr>
      <w:bookmarkStart w:id="12" w:name="_Toc234606619"/>
      <w:r>
        <w:t>Policy s</w:t>
      </w:r>
      <w:r w:rsidR="007B43B6">
        <w:t>ubsection</w:t>
      </w:r>
      <w:bookmarkEnd w:id="12"/>
    </w:p>
    <w:p w14:paraId="0D8F0E36" w14:textId="132C0355" w:rsidR="00310D04" w:rsidRDefault="007B43B6" w:rsidP="007B43B6">
      <w:pPr>
        <w:pStyle w:val="ListParagraph"/>
        <w:numPr>
          <w:ilvl w:val="0"/>
          <w:numId w:val="9"/>
        </w:numPr>
      </w:pPr>
      <w:r>
        <w:t>Step 1</w:t>
      </w:r>
    </w:p>
    <w:p w14:paraId="6389AD7C" w14:textId="49CB031D" w:rsidR="00B05048" w:rsidRDefault="00B05048" w:rsidP="007B43B6">
      <w:pPr>
        <w:pStyle w:val="ListParagraph"/>
        <w:numPr>
          <w:ilvl w:val="0"/>
          <w:numId w:val="9"/>
        </w:numPr>
      </w:pPr>
      <w:r>
        <w:t>Step 2</w:t>
      </w:r>
    </w:p>
    <w:p w14:paraId="1B364F00" w14:textId="77777777" w:rsidR="00460D6C" w:rsidRDefault="00460D6C" w:rsidP="008C5893">
      <w:pPr>
        <w:spacing w:line="278" w:lineRule="auto"/>
        <w:rPr>
          <w:b/>
          <w:bCs/>
        </w:rPr>
      </w:pPr>
    </w:p>
    <w:p w14:paraId="4BA150DE" w14:textId="77777777" w:rsidR="00B05048" w:rsidRDefault="00B05048" w:rsidP="00B05048"/>
    <w:p w14:paraId="06A83070" w14:textId="1B5DC43B" w:rsidR="00B05048" w:rsidRPr="008C2B77" w:rsidRDefault="00B05048" w:rsidP="00B05048">
      <w:pPr>
        <w:pStyle w:val="Heading2"/>
      </w:pPr>
      <w:bookmarkStart w:id="13" w:name="_Toc234606620"/>
      <w:r>
        <w:t>Policy 2</w:t>
      </w:r>
      <w:bookmarkEnd w:id="13"/>
    </w:p>
    <w:p w14:paraId="7D56FFB7" w14:textId="77777777" w:rsidR="00B05048" w:rsidRDefault="00B05048" w:rsidP="00B05048">
      <w:pPr>
        <w:pStyle w:val="ListParagraph"/>
        <w:numPr>
          <w:ilvl w:val="0"/>
          <w:numId w:val="14"/>
        </w:numPr>
      </w:pPr>
      <w:r>
        <w:t>Description 1</w:t>
      </w:r>
    </w:p>
    <w:p w14:paraId="0D9D172E" w14:textId="77777777" w:rsidR="00B05048" w:rsidRDefault="00B05048" w:rsidP="00B05048">
      <w:pPr>
        <w:pStyle w:val="ListParagraph"/>
        <w:numPr>
          <w:ilvl w:val="0"/>
          <w:numId w:val="14"/>
        </w:numPr>
      </w:pPr>
      <w:r>
        <w:t>Description 2</w:t>
      </w:r>
    </w:p>
    <w:p w14:paraId="2CCF4D37" w14:textId="792F5F7C" w:rsidR="00B05048" w:rsidRPr="008C2B77" w:rsidRDefault="00B05048" w:rsidP="00B05048">
      <w:pPr>
        <w:pStyle w:val="ListParagraph"/>
        <w:numPr>
          <w:ilvl w:val="0"/>
          <w:numId w:val="14"/>
        </w:numPr>
      </w:pPr>
      <w:r>
        <w:t>Description 3</w:t>
      </w:r>
    </w:p>
    <w:p w14:paraId="27D20030" w14:textId="77777777" w:rsidR="00B05048" w:rsidRDefault="00B05048" w:rsidP="00B05048">
      <w:pPr>
        <w:pStyle w:val="Heading3"/>
      </w:pPr>
      <w:bookmarkStart w:id="14" w:name="_Toc234606621"/>
      <w:r>
        <w:t>Policy subsection</w:t>
      </w:r>
      <w:bookmarkEnd w:id="14"/>
    </w:p>
    <w:p w14:paraId="3E5DF6AC" w14:textId="77777777" w:rsidR="00B05048" w:rsidRDefault="00B05048" w:rsidP="00B05048">
      <w:pPr>
        <w:pStyle w:val="ListParagraph"/>
        <w:numPr>
          <w:ilvl w:val="0"/>
          <w:numId w:val="9"/>
        </w:numPr>
      </w:pPr>
      <w:r>
        <w:t>Step 1</w:t>
      </w:r>
    </w:p>
    <w:p w14:paraId="35CCF808" w14:textId="77777777" w:rsidR="00B05048" w:rsidRDefault="00B05048" w:rsidP="00B05048">
      <w:pPr>
        <w:pStyle w:val="ListParagraph"/>
        <w:numPr>
          <w:ilvl w:val="0"/>
          <w:numId w:val="9"/>
        </w:numPr>
      </w:pPr>
      <w:r>
        <w:t>Step 2</w:t>
      </w:r>
    </w:p>
    <w:p w14:paraId="1E767A77" w14:textId="77777777" w:rsidR="00310D04" w:rsidRDefault="00310D04" w:rsidP="008C5893">
      <w:pPr>
        <w:spacing w:line="278" w:lineRule="auto"/>
        <w:rPr>
          <w:b/>
          <w:bCs/>
        </w:rPr>
      </w:pPr>
    </w:p>
    <w:p w14:paraId="773DBA30" w14:textId="77777777" w:rsidR="00B05048" w:rsidRDefault="00B05048" w:rsidP="00B05048"/>
    <w:p w14:paraId="161CAA77" w14:textId="3D3FC1D0" w:rsidR="00B05048" w:rsidRPr="008C2B77" w:rsidRDefault="00B05048" w:rsidP="00B05048">
      <w:pPr>
        <w:pStyle w:val="Heading2"/>
      </w:pPr>
      <w:bookmarkStart w:id="15" w:name="_Toc234606622"/>
      <w:r>
        <w:t>Policy 3</w:t>
      </w:r>
      <w:bookmarkEnd w:id="15"/>
    </w:p>
    <w:p w14:paraId="64C467C7" w14:textId="77777777" w:rsidR="00B05048" w:rsidRDefault="00B05048" w:rsidP="00B05048">
      <w:pPr>
        <w:pStyle w:val="ListParagraph"/>
        <w:numPr>
          <w:ilvl w:val="0"/>
          <w:numId w:val="14"/>
        </w:numPr>
      </w:pPr>
      <w:r>
        <w:t>Description 1</w:t>
      </w:r>
    </w:p>
    <w:p w14:paraId="5DCE213F" w14:textId="77777777" w:rsidR="00B05048" w:rsidRDefault="00B05048" w:rsidP="00B05048">
      <w:pPr>
        <w:pStyle w:val="ListParagraph"/>
        <w:numPr>
          <w:ilvl w:val="0"/>
          <w:numId w:val="14"/>
        </w:numPr>
      </w:pPr>
      <w:r>
        <w:t>Description 2</w:t>
      </w:r>
    </w:p>
    <w:p w14:paraId="3738A7CF" w14:textId="45806BCA" w:rsidR="00B05048" w:rsidRPr="008C2B77" w:rsidRDefault="00B05048" w:rsidP="00B05048">
      <w:pPr>
        <w:pStyle w:val="ListParagraph"/>
        <w:numPr>
          <w:ilvl w:val="0"/>
          <w:numId w:val="14"/>
        </w:numPr>
      </w:pPr>
      <w:r>
        <w:t>Description 3</w:t>
      </w:r>
    </w:p>
    <w:p w14:paraId="138A8AA4" w14:textId="77777777" w:rsidR="00B05048" w:rsidRDefault="00B05048" w:rsidP="00B05048">
      <w:pPr>
        <w:pStyle w:val="Heading3"/>
      </w:pPr>
      <w:bookmarkStart w:id="16" w:name="_Toc234606623"/>
      <w:r>
        <w:t>Policy subsection</w:t>
      </w:r>
      <w:bookmarkEnd w:id="16"/>
    </w:p>
    <w:p w14:paraId="44F57245" w14:textId="77777777" w:rsidR="00B05048" w:rsidRDefault="00B05048" w:rsidP="00B05048">
      <w:pPr>
        <w:pStyle w:val="ListParagraph"/>
        <w:numPr>
          <w:ilvl w:val="0"/>
          <w:numId w:val="9"/>
        </w:numPr>
      </w:pPr>
      <w:r>
        <w:t>Step 1</w:t>
      </w:r>
    </w:p>
    <w:p w14:paraId="172D9FDA" w14:textId="77777777" w:rsidR="00B05048" w:rsidRDefault="00B05048" w:rsidP="00B05048">
      <w:pPr>
        <w:pStyle w:val="ListParagraph"/>
        <w:numPr>
          <w:ilvl w:val="0"/>
          <w:numId w:val="9"/>
        </w:numPr>
      </w:pPr>
      <w:r>
        <w:t>Step 2</w:t>
      </w:r>
    </w:p>
    <w:p w14:paraId="20990684" w14:textId="77777777" w:rsidR="006E004C" w:rsidRDefault="006E004C" w:rsidP="006E004C">
      <w:bookmarkStart w:id="17" w:name="_Toc234606624"/>
    </w:p>
    <w:p w14:paraId="57408A48" w14:textId="77777777" w:rsidR="006E004C" w:rsidRDefault="006E004C" w:rsidP="006E004C"/>
    <w:p w14:paraId="601834F5" w14:textId="23F73AB7" w:rsidR="006E004C" w:rsidRDefault="006E004C" w:rsidP="006E004C">
      <w:pPr>
        <w:sectPr w:rsidR="006E004C" w:rsidSect="00194042">
          <w:headerReference w:type="default" r:id="rId12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06394AAE" w14:textId="03F84DFF" w:rsidR="00645E48" w:rsidRPr="008C2B77" w:rsidRDefault="001937CE" w:rsidP="00645E48">
      <w:pPr>
        <w:pStyle w:val="Heading1"/>
        <w:spacing w:after="360"/>
      </w:pPr>
      <w:r>
        <w:lastRenderedPageBreak/>
        <w:t xml:space="preserve">POLICY </w:t>
      </w:r>
      <w:r w:rsidR="00645E48" w:rsidRPr="008C2B77">
        <w:t>APPROVAL SIGNATURES</w:t>
      </w:r>
      <w:bookmarkEnd w:id="17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770"/>
        <w:gridCol w:w="1890"/>
      </w:tblGrid>
      <w:tr w:rsidR="00645E48" w:rsidRPr="008C2B77" w14:paraId="182545BB" w14:textId="77777777" w:rsidTr="002669CB">
        <w:tc>
          <w:tcPr>
            <w:tcW w:w="1765" w:type="dxa"/>
            <w:shd w:val="clear" w:color="auto" w:fill="4F7ABA"/>
          </w:tcPr>
          <w:p w14:paraId="23223BBE" w14:textId="26BE4898" w:rsidR="00645E48" w:rsidRPr="008C2B77" w:rsidRDefault="002669CB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190" w:type="dxa"/>
            <w:shd w:val="clear" w:color="auto" w:fill="4F7ABA"/>
          </w:tcPr>
          <w:p w14:paraId="735A9BCC" w14:textId="62658928" w:rsidR="00645E48" w:rsidRPr="008C2B77" w:rsidRDefault="002669CB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770" w:type="dxa"/>
            <w:shd w:val="clear" w:color="auto" w:fill="4F7ABA"/>
          </w:tcPr>
          <w:p w14:paraId="7617CEA7" w14:textId="5E01502A" w:rsidR="00645E48" w:rsidRPr="008C2B77" w:rsidRDefault="00645E4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2669CB" w:rsidRPr="008C2B77" w14:paraId="6AF2EFD9" w14:textId="77777777" w:rsidTr="002669CB">
        <w:trPr>
          <w:trHeight w:val="256"/>
        </w:trPr>
        <w:tc>
          <w:tcPr>
            <w:tcW w:w="1765" w:type="dxa"/>
          </w:tcPr>
          <w:p w14:paraId="44F8B778" w14:textId="5B8C73F9" w:rsidR="002669CB" w:rsidRPr="008C2B77" w:rsidRDefault="002669CB" w:rsidP="002669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name</w:t>
            </w:r>
          </w:p>
        </w:tc>
        <w:tc>
          <w:tcPr>
            <w:tcW w:w="2190" w:type="dxa"/>
          </w:tcPr>
          <w:p w14:paraId="14A3426D" w14:textId="5EDE143E" w:rsidR="002669CB" w:rsidRPr="008C2B77" w:rsidRDefault="002669CB" w:rsidP="002669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role</w:t>
            </w:r>
          </w:p>
        </w:tc>
        <w:tc>
          <w:tcPr>
            <w:tcW w:w="4770" w:type="dxa"/>
          </w:tcPr>
          <w:p w14:paraId="133D453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5637FC2E" w14:textId="2DD0B482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05016879" w:rsidR="002669CB" w:rsidRPr="008C2B77" w:rsidRDefault="00592112" w:rsidP="002669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2669CB" w:rsidRPr="008C2B77" w14:paraId="66D27291" w14:textId="77777777" w:rsidTr="002669CB">
        <w:trPr>
          <w:trHeight w:val="76"/>
        </w:trPr>
        <w:tc>
          <w:tcPr>
            <w:tcW w:w="1765" w:type="dxa"/>
          </w:tcPr>
          <w:p w14:paraId="3A0BCEED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20E295E" w14:textId="44350B39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3C24CBF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24560219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</w:tr>
      <w:tr w:rsidR="002669CB" w:rsidRPr="008C2B77" w14:paraId="32D8B4DD" w14:textId="77777777" w:rsidTr="002669CB">
        <w:tc>
          <w:tcPr>
            <w:tcW w:w="1765" w:type="dxa"/>
          </w:tcPr>
          <w:p w14:paraId="53261D06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1688E09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075B2815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615"/>
      </w:tblGrid>
      <w:tr w:rsidR="00075C52" w:rsidRPr="008C2B77" w14:paraId="468301D8" w14:textId="77777777" w:rsidTr="009B1275">
        <w:tc>
          <w:tcPr>
            <w:tcW w:w="10615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194042">
      <w:headerReference w:type="default" r:id="rId13"/>
      <w:pgSz w:w="12240" w:h="15840"/>
      <w:pgMar w:top="1411" w:right="850" w:bottom="1411" w:left="850" w:header="576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2B66D" w14:textId="77777777" w:rsidR="003F62ED" w:rsidRDefault="003F62ED" w:rsidP="007460B1">
      <w:pPr>
        <w:spacing w:after="0" w:line="240" w:lineRule="auto"/>
      </w:pPr>
      <w:r>
        <w:separator/>
      </w:r>
    </w:p>
  </w:endnote>
  <w:endnote w:type="continuationSeparator" w:id="0">
    <w:p w14:paraId="422E001B" w14:textId="77777777" w:rsidR="003F62ED" w:rsidRDefault="003F62ED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5"/>
      <w:gridCol w:w="2226"/>
      <w:gridCol w:w="2226"/>
      <w:gridCol w:w="1810"/>
      <w:gridCol w:w="946"/>
      <w:gridCol w:w="222"/>
      <w:gridCol w:w="222"/>
      <w:gridCol w:w="358"/>
      <w:gridCol w:w="305"/>
    </w:tblGrid>
    <w:tr w:rsidR="006C5CCA" w14:paraId="58777CE2" w14:textId="030B4B7C" w:rsidTr="00A266AE">
      <w:trPr>
        <w:cantSplit/>
        <w:trHeight w:val="170"/>
        <w:jc w:val="center"/>
      </w:trPr>
      <w:tc>
        <w:tcPr>
          <w:tcW w:w="4866" w:type="pct"/>
          <w:gridSpan w:val="8"/>
        </w:tcPr>
        <w:p w14:paraId="0415E796" w14:textId="77777777" w:rsidR="006C5CCA" w:rsidRDefault="006C5CCA" w:rsidP="003C00ED">
          <w:pPr>
            <w:jc w:val="center"/>
            <w:rPr>
              <w:sz w:val="12"/>
              <w:szCs w:val="12"/>
            </w:rPr>
          </w:pPr>
          <w:r w:rsidRPr="006916BF">
            <w:rPr>
              <w:sz w:val="12"/>
              <w:szCs w:val="12"/>
            </w:rPr>
            <w:t xml:space="preserve">© </w:t>
          </w:r>
          <w:r w:rsidRPr="006916BF">
            <w:rPr>
              <w:bCs/>
              <w:sz w:val="12"/>
              <w:szCs w:val="12"/>
            </w:rPr>
            <w:t>202</w:t>
          </w:r>
          <w:r>
            <w:rPr>
              <w:bCs/>
              <w:sz w:val="12"/>
              <w:szCs w:val="12"/>
            </w:rPr>
            <w:t>6</w:t>
          </w:r>
          <w:r w:rsidRPr="006916BF">
            <w:rPr>
              <w:bCs/>
              <w:sz w:val="12"/>
              <w:szCs w:val="12"/>
            </w:rPr>
            <w:t xml:space="preserve"> </w:t>
          </w:r>
          <w:r>
            <w:rPr>
              <w:sz w:val="12"/>
              <w:szCs w:val="12"/>
            </w:rPr>
            <w:t>ZTERS</w:t>
          </w:r>
          <w:r w:rsidRPr="006916BF">
            <w:rPr>
              <w:sz w:val="12"/>
              <w:szCs w:val="12"/>
            </w:rPr>
            <w:t xml:space="preserve"> All rights reserved</w:t>
          </w:r>
        </w:p>
        <w:p w14:paraId="23BE5960" w14:textId="4FAFAD53" w:rsidR="003B1D89" w:rsidRPr="003C00ED" w:rsidRDefault="003B1D89" w:rsidP="003C00ED">
          <w:pPr>
            <w:jc w:val="center"/>
            <w:rPr>
              <w:sz w:val="12"/>
              <w:szCs w:val="12"/>
            </w:rPr>
          </w:pPr>
        </w:p>
      </w:tc>
      <w:tc>
        <w:tcPr>
          <w:tcW w:w="134" w:type="pct"/>
          <w:vMerge w:val="restart"/>
        </w:tcPr>
        <w:p w14:paraId="635B86EC" w14:textId="520E3025" w:rsidR="006C5CCA" w:rsidRPr="00D873AC" w:rsidRDefault="00676853" w:rsidP="00E06EE3">
          <w:pPr>
            <w:rPr>
              <w:b/>
              <w:bCs/>
              <w:color w:val="4F81BD"/>
              <w:sz w:val="12"/>
              <w:szCs w:val="12"/>
            </w:rPr>
          </w:pPr>
          <w:r w:rsidRPr="006E1662">
            <w:rPr>
              <w:b/>
              <w:bCs/>
              <w:color w:val="4F81BD"/>
              <w:sz w:val="16"/>
              <w:szCs w:val="16"/>
            </w:rPr>
            <w:fldChar w:fldCharType="begin"/>
          </w:r>
          <w:r w:rsidRPr="006E1662">
            <w:rPr>
              <w:b/>
              <w:bCs/>
              <w:color w:val="4F81BD"/>
              <w:sz w:val="16"/>
              <w:szCs w:val="16"/>
            </w:rPr>
            <w:instrText xml:space="preserve"> PAGE   \* MERGEFORMAT </w:instrText>
          </w:r>
          <w:r w:rsidRPr="006E1662">
            <w:rPr>
              <w:b/>
              <w:bCs/>
              <w:color w:val="4F81BD"/>
              <w:sz w:val="16"/>
              <w:szCs w:val="16"/>
            </w:rPr>
            <w:fldChar w:fldCharType="separate"/>
          </w:r>
          <w:r w:rsidRPr="006E1662">
            <w:rPr>
              <w:b/>
              <w:bCs/>
              <w:noProof/>
              <w:color w:val="4F81BD"/>
              <w:sz w:val="16"/>
              <w:szCs w:val="16"/>
            </w:rPr>
            <w:t>1</w:t>
          </w:r>
          <w:r w:rsidRPr="006E1662">
            <w:rPr>
              <w:b/>
              <w:bCs/>
              <w:noProof/>
              <w:color w:val="4F81BD"/>
              <w:sz w:val="16"/>
              <w:szCs w:val="16"/>
            </w:rPr>
            <w:fldChar w:fldCharType="end"/>
          </w:r>
        </w:p>
      </w:tc>
    </w:tr>
    <w:tr w:rsidR="00536C5F" w14:paraId="134FF3E2" w14:textId="4953F263" w:rsidTr="00A266AE">
      <w:trPr>
        <w:cantSplit/>
        <w:trHeight w:val="115"/>
        <w:jc w:val="center"/>
      </w:trPr>
      <w:tc>
        <w:tcPr>
          <w:tcW w:w="1080" w:type="pct"/>
          <w:shd w:val="clear" w:color="auto" w:fill="E3983F"/>
        </w:tcPr>
        <w:p w14:paraId="33CE3A32" w14:textId="77777777" w:rsidR="00536C5F" w:rsidRDefault="00536C5F" w:rsidP="00CA27AF">
          <w:pPr>
            <w:jc w:val="center"/>
            <w:rPr>
              <w:sz w:val="6"/>
              <w:szCs w:val="6"/>
            </w:rPr>
          </w:pPr>
        </w:p>
      </w:tc>
      <w:tc>
        <w:tcPr>
          <w:tcW w:w="1080" w:type="pct"/>
          <w:shd w:val="clear" w:color="auto" w:fill="66686C"/>
        </w:tcPr>
        <w:p w14:paraId="099B5F4B" w14:textId="77777777" w:rsidR="00536C5F" w:rsidRDefault="00536C5F" w:rsidP="00CA27AF">
          <w:pPr>
            <w:jc w:val="center"/>
            <w:rPr>
              <w:sz w:val="6"/>
              <w:szCs w:val="6"/>
            </w:rPr>
          </w:pPr>
        </w:p>
      </w:tc>
      <w:tc>
        <w:tcPr>
          <w:tcW w:w="1080" w:type="pct"/>
          <w:shd w:val="clear" w:color="auto" w:fill="4F7ABA"/>
        </w:tcPr>
        <w:p w14:paraId="20875E4C" w14:textId="77777777" w:rsidR="00536C5F" w:rsidRDefault="00536C5F" w:rsidP="00CA27AF">
          <w:pPr>
            <w:jc w:val="center"/>
            <w:rPr>
              <w:sz w:val="6"/>
              <w:szCs w:val="6"/>
            </w:rPr>
          </w:pPr>
        </w:p>
      </w:tc>
      <w:tc>
        <w:tcPr>
          <w:tcW w:w="883" w:type="pct"/>
          <w:shd w:val="clear" w:color="auto" w:fill="4B327A"/>
        </w:tcPr>
        <w:p w14:paraId="043948A1" w14:textId="77777777" w:rsidR="00536C5F" w:rsidRDefault="00536C5F" w:rsidP="00CA27AF">
          <w:pPr>
            <w:jc w:val="center"/>
            <w:rPr>
              <w:sz w:val="6"/>
              <w:szCs w:val="6"/>
            </w:rPr>
          </w:pPr>
        </w:p>
      </w:tc>
      <w:tc>
        <w:tcPr>
          <w:tcW w:w="473" w:type="pct"/>
          <w:shd w:val="clear" w:color="auto" w:fill="9ABF55"/>
        </w:tcPr>
        <w:p w14:paraId="24A3F2C0" w14:textId="77777777" w:rsidR="00536C5F" w:rsidRDefault="00536C5F" w:rsidP="00CA27AF">
          <w:pPr>
            <w:jc w:val="center"/>
            <w:rPr>
              <w:sz w:val="6"/>
              <w:szCs w:val="6"/>
            </w:rPr>
          </w:pPr>
        </w:p>
      </w:tc>
      <w:tc>
        <w:tcPr>
          <w:tcW w:w="105" w:type="pct"/>
          <w:shd w:val="clear" w:color="auto" w:fill="DA7238"/>
        </w:tcPr>
        <w:p w14:paraId="40A4744F" w14:textId="77777777" w:rsidR="00536C5F" w:rsidRDefault="00536C5F" w:rsidP="00CA27AF">
          <w:pPr>
            <w:jc w:val="center"/>
            <w:rPr>
              <w:sz w:val="6"/>
              <w:szCs w:val="6"/>
            </w:rPr>
          </w:pPr>
        </w:p>
      </w:tc>
      <w:tc>
        <w:tcPr>
          <w:tcW w:w="105" w:type="pct"/>
          <w:shd w:val="clear" w:color="auto" w:fill="B3D9E6"/>
        </w:tcPr>
        <w:p w14:paraId="000EDC43" w14:textId="77777777" w:rsidR="00536C5F" w:rsidRDefault="00536C5F" w:rsidP="00CA27AF">
          <w:pPr>
            <w:jc w:val="center"/>
            <w:rPr>
              <w:sz w:val="6"/>
              <w:szCs w:val="6"/>
            </w:rPr>
          </w:pPr>
        </w:p>
      </w:tc>
      <w:tc>
        <w:tcPr>
          <w:tcW w:w="723" w:type="pct"/>
          <w:shd w:val="clear" w:color="auto" w:fill="D2D3D4"/>
        </w:tcPr>
        <w:p w14:paraId="1C5C12F5" w14:textId="26A8C65A" w:rsidR="00536C5F" w:rsidRDefault="00536C5F" w:rsidP="00CA27AF">
          <w:pPr>
            <w:jc w:val="center"/>
            <w:rPr>
              <w:sz w:val="6"/>
              <w:szCs w:val="6"/>
            </w:rPr>
          </w:pPr>
        </w:p>
      </w:tc>
      <w:tc>
        <w:tcPr>
          <w:tcW w:w="134" w:type="pct"/>
          <w:vMerge/>
          <w:shd w:val="clear" w:color="auto" w:fill="D9D9D9" w:themeFill="background1" w:themeFillShade="D9"/>
        </w:tcPr>
        <w:p w14:paraId="3486AAF7" w14:textId="77777777" w:rsidR="00536C5F" w:rsidRDefault="00536C5F" w:rsidP="00CA27AF">
          <w:pPr>
            <w:jc w:val="center"/>
            <w:rPr>
              <w:sz w:val="6"/>
              <w:szCs w:val="6"/>
            </w:rPr>
          </w:pPr>
        </w:p>
      </w:tc>
    </w:tr>
  </w:tbl>
  <w:p w14:paraId="1679F617" w14:textId="2206AE1B" w:rsidR="006916BF" w:rsidRPr="00AF0E10" w:rsidRDefault="006916BF" w:rsidP="00E10EF1">
    <w:pPr>
      <w:spacing w:after="0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02991" w14:textId="77777777" w:rsidR="003F62ED" w:rsidRDefault="003F62ED" w:rsidP="007460B1">
      <w:pPr>
        <w:spacing w:after="0" w:line="240" w:lineRule="auto"/>
      </w:pPr>
      <w:r>
        <w:separator/>
      </w:r>
    </w:p>
  </w:footnote>
  <w:footnote w:type="continuationSeparator" w:id="0">
    <w:p w14:paraId="290B146E" w14:textId="77777777" w:rsidR="003F62ED" w:rsidRDefault="003F62ED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340ED7" w14:paraId="31DCEAB9" w14:textId="77777777" w:rsidTr="00340ED7">
      <w:tc>
        <w:tcPr>
          <w:tcW w:w="9895" w:type="dxa"/>
        </w:tcPr>
        <w:p w14:paraId="5B2D16CB" w14:textId="77777777" w:rsidR="00340ED7" w:rsidRPr="007C0EC5" w:rsidRDefault="00340ED7" w:rsidP="00340ED7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6BD051BF" w14:textId="77777777" w:rsidR="00340ED7" w:rsidRDefault="00340ED7" w:rsidP="00340ED7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03258910" wp14:editId="5207D3B9">
                <wp:extent cx="326004" cy="378092"/>
                <wp:effectExtent l="0" t="0" r="0" b="3175"/>
                <wp:docPr id="1378002324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1477911" w14:textId="50BF6FB3" w:rsidR="007460B1" w:rsidRPr="00254DBA" w:rsidRDefault="007460B1">
    <w:pPr>
      <w:pStyle w:val="Header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7C0EC5" w14:paraId="1E911585" w14:textId="77777777" w:rsidTr="00194042">
      <w:tc>
        <w:tcPr>
          <w:tcW w:w="9895" w:type="dxa"/>
        </w:tcPr>
        <w:p w14:paraId="3E8220D4" w14:textId="379C23E3" w:rsidR="007C0EC5" w:rsidRPr="007C0EC5" w:rsidRDefault="00340ED7" w:rsidP="00340ED7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213237BD" w14:textId="77777777" w:rsidR="007C0EC5" w:rsidRDefault="007C0EC5" w:rsidP="007C0EC5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3EF34A36" wp14:editId="1672CA9E">
                <wp:extent cx="326004" cy="378092"/>
                <wp:effectExtent l="0" t="0" r="0" b="3175"/>
                <wp:docPr id="1688505105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6FC603E" w14:textId="4A306AE8" w:rsidR="001A19D9" w:rsidRPr="007C0EC5" w:rsidRDefault="001A19D9">
    <w:pPr>
      <w:pStyle w:val="Header"/>
      <w:rPr>
        <w:sz w:val="16"/>
        <w:szCs w:val="16"/>
        <w:lang w:val="es-C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FA1BBE" w14:paraId="0660D10D" w14:textId="77777777" w:rsidTr="00194042">
      <w:tc>
        <w:tcPr>
          <w:tcW w:w="9895" w:type="dxa"/>
        </w:tcPr>
        <w:p w14:paraId="61C7637E" w14:textId="62CBADAE" w:rsidR="00FA1BBE" w:rsidRPr="007C0EC5" w:rsidRDefault="00FA1BBE" w:rsidP="00194042">
          <w:pPr>
            <w:pStyle w:val="Header"/>
            <w:rPr>
              <w:sz w:val="16"/>
              <w:szCs w:val="16"/>
            </w:rPr>
          </w:pPr>
          <w:r>
            <w:rPr>
              <w:sz w:val="16"/>
              <w:szCs w:val="16"/>
            </w:rPr>
            <w:t>POLICY –</w:t>
          </w:r>
          <w:r w:rsidRPr="00254DBA">
            <w:rPr>
              <w:sz w:val="16"/>
              <w:szCs w:val="16"/>
            </w:rPr>
            <w:t xml:space="preserve"> </w:t>
          </w:r>
          <w:r w:rsidR="006E004C">
            <w:rPr>
              <w:sz w:val="16"/>
              <w:szCs w:val="16"/>
            </w:rPr>
            <w:t>Development Policies</w:t>
          </w:r>
        </w:p>
      </w:tc>
      <w:tc>
        <w:tcPr>
          <w:tcW w:w="635" w:type="dxa"/>
        </w:tcPr>
        <w:p w14:paraId="3940CF63" w14:textId="77777777" w:rsidR="00FA1BBE" w:rsidRDefault="00FA1BBE" w:rsidP="00194042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05DAAE88" wp14:editId="31665992">
                <wp:extent cx="326004" cy="378092"/>
                <wp:effectExtent l="0" t="0" r="0" b="3175"/>
                <wp:docPr id="1749360905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B408928" w14:textId="77777777" w:rsidR="00FA1BBE" w:rsidRPr="00254DBA" w:rsidRDefault="00FA1BBE">
    <w:pPr>
      <w:pStyle w:val="Header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6E004C" w14:paraId="1BFE1CBC" w14:textId="77777777" w:rsidTr="00194042">
      <w:tc>
        <w:tcPr>
          <w:tcW w:w="9895" w:type="dxa"/>
        </w:tcPr>
        <w:p w14:paraId="68000E5E" w14:textId="77777777" w:rsidR="006E004C" w:rsidRPr="007C0EC5" w:rsidRDefault="006E004C" w:rsidP="00194042">
          <w:pPr>
            <w:pStyle w:val="Header"/>
            <w:rPr>
              <w:sz w:val="16"/>
              <w:szCs w:val="16"/>
            </w:rPr>
          </w:pPr>
          <w:r>
            <w:rPr>
              <w:sz w:val="16"/>
              <w:szCs w:val="16"/>
            </w:rPr>
            <w:t>POLICY –</w:t>
          </w:r>
          <w:r w:rsidRPr="00254D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Approval Signatures</w:t>
          </w:r>
        </w:p>
      </w:tc>
      <w:tc>
        <w:tcPr>
          <w:tcW w:w="635" w:type="dxa"/>
        </w:tcPr>
        <w:p w14:paraId="653421B5" w14:textId="77777777" w:rsidR="006E004C" w:rsidRDefault="006E004C" w:rsidP="00194042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04B1EC92" wp14:editId="38CD43ED">
                <wp:extent cx="326004" cy="378092"/>
                <wp:effectExtent l="0" t="0" r="0" b="3175"/>
                <wp:docPr id="2032996711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EA1150F" w14:textId="77777777" w:rsidR="006E004C" w:rsidRPr="00254DBA" w:rsidRDefault="006E004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E4"/>
    <w:multiLevelType w:val="hybridMultilevel"/>
    <w:tmpl w:val="FF70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73C86"/>
    <w:multiLevelType w:val="multilevel"/>
    <w:tmpl w:val="B9BCDE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D92D86"/>
    <w:multiLevelType w:val="hybridMultilevel"/>
    <w:tmpl w:val="2238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2"/>
  </w:num>
  <w:num w:numId="2" w16cid:durableId="2140874696">
    <w:abstractNumId w:val="7"/>
  </w:num>
  <w:num w:numId="3" w16cid:durableId="221723370">
    <w:abstractNumId w:val="8"/>
  </w:num>
  <w:num w:numId="4" w16cid:durableId="1562593782">
    <w:abstractNumId w:val="3"/>
  </w:num>
  <w:num w:numId="5" w16cid:durableId="1659727706">
    <w:abstractNumId w:val="5"/>
  </w:num>
  <w:num w:numId="6" w16cid:durableId="672145141">
    <w:abstractNumId w:val="1"/>
  </w:num>
  <w:num w:numId="7" w16cid:durableId="1069885794">
    <w:abstractNumId w:val="10"/>
  </w:num>
  <w:num w:numId="8" w16cid:durableId="232391577">
    <w:abstractNumId w:val="4"/>
  </w:num>
  <w:num w:numId="9" w16cid:durableId="142703922">
    <w:abstractNumId w:val="0"/>
  </w:num>
  <w:num w:numId="10" w16cid:durableId="591162208">
    <w:abstractNumId w:val="9"/>
  </w:num>
  <w:num w:numId="11" w16cid:durableId="309554352">
    <w:abstractNumId w:val="11"/>
  </w:num>
  <w:num w:numId="12" w16cid:durableId="1169296955">
    <w:abstractNumId w:val="13"/>
  </w:num>
  <w:num w:numId="13" w16cid:durableId="1417895371">
    <w:abstractNumId w:val="6"/>
  </w:num>
  <w:num w:numId="14" w16cid:durableId="616716407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513F"/>
    <w:rsid w:val="00007ED9"/>
    <w:rsid w:val="000120FC"/>
    <w:rsid w:val="00012A66"/>
    <w:rsid w:val="000201B9"/>
    <w:rsid w:val="00020FE9"/>
    <w:rsid w:val="000214AC"/>
    <w:rsid w:val="00022B2C"/>
    <w:rsid w:val="00027758"/>
    <w:rsid w:val="00034EF6"/>
    <w:rsid w:val="000450B0"/>
    <w:rsid w:val="000466AF"/>
    <w:rsid w:val="0005713B"/>
    <w:rsid w:val="00060FE1"/>
    <w:rsid w:val="00070681"/>
    <w:rsid w:val="0007218E"/>
    <w:rsid w:val="00075C52"/>
    <w:rsid w:val="000820EB"/>
    <w:rsid w:val="0008231D"/>
    <w:rsid w:val="000827AA"/>
    <w:rsid w:val="00083891"/>
    <w:rsid w:val="00097534"/>
    <w:rsid w:val="000A0C4C"/>
    <w:rsid w:val="000A265B"/>
    <w:rsid w:val="000B02CF"/>
    <w:rsid w:val="000B7151"/>
    <w:rsid w:val="000C766C"/>
    <w:rsid w:val="000D03E0"/>
    <w:rsid w:val="000D4C4F"/>
    <w:rsid w:val="000E1861"/>
    <w:rsid w:val="000E7597"/>
    <w:rsid w:val="001022F6"/>
    <w:rsid w:val="001071DB"/>
    <w:rsid w:val="00113E3A"/>
    <w:rsid w:val="00122A12"/>
    <w:rsid w:val="00122D06"/>
    <w:rsid w:val="00125133"/>
    <w:rsid w:val="00127A6A"/>
    <w:rsid w:val="001338D0"/>
    <w:rsid w:val="00140AAE"/>
    <w:rsid w:val="001609EC"/>
    <w:rsid w:val="0016415E"/>
    <w:rsid w:val="00170741"/>
    <w:rsid w:val="00171F38"/>
    <w:rsid w:val="00175A09"/>
    <w:rsid w:val="001806DD"/>
    <w:rsid w:val="00183A6C"/>
    <w:rsid w:val="00193714"/>
    <w:rsid w:val="001937CE"/>
    <w:rsid w:val="00194042"/>
    <w:rsid w:val="001968F2"/>
    <w:rsid w:val="001A19D9"/>
    <w:rsid w:val="001A3E94"/>
    <w:rsid w:val="001C0AF1"/>
    <w:rsid w:val="001D5865"/>
    <w:rsid w:val="001F43A3"/>
    <w:rsid w:val="00212FC5"/>
    <w:rsid w:val="00216D6B"/>
    <w:rsid w:val="0022112F"/>
    <w:rsid w:val="0022287C"/>
    <w:rsid w:val="002365A4"/>
    <w:rsid w:val="00241A71"/>
    <w:rsid w:val="002429F1"/>
    <w:rsid w:val="002523C1"/>
    <w:rsid w:val="00254DBA"/>
    <w:rsid w:val="0025741F"/>
    <w:rsid w:val="00257A2B"/>
    <w:rsid w:val="002650AB"/>
    <w:rsid w:val="002669CB"/>
    <w:rsid w:val="00271ECF"/>
    <w:rsid w:val="0027586A"/>
    <w:rsid w:val="00283482"/>
    <w:rsid w:val="002903FD"/>
    <w:rsid w:val="00291DA6"/>
    <w:rsid w:val="00291DF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3BC8"/>
    <w:rsid w:val="002F2F9C"/>
    <w:rsid w:val="002F5ED9"/>
    <w:rsid w:val="002F6218"/>
    <w:rsid w:val="0030019A"/>
    <w:rsid w:val="00310D04"/>
    <w:rsid w:val="0031244D"/>
    <w:rsid w:val="00314EA1"/>
    <w:rsid w:val="00333A8C"/>
    <w:rsid w:val="00340ED7"/>
    <w:rsid w:val="003527F4"/>
    <w:rsid w:val="00352A75"/>
    <w:rsid w:val="00352D5C"/>
    <w:rsid w:val="003623D5"/>
    <w:rsid w:val="00362ECA"/>
    <w:rsid w:val="00364CF1"/>
    <w:rsid w:val="00371EEC"/>
    <w:rsid w:val="003909E4"/>
    <w:rsid w:val="003A54B3"/>
    <w:rsid w:val="003B1D89"/>
    <w:rsid w:val="003C00ED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572E"/>
    <w:rsid w:val="003F62ED"/>
    <w:rsid w:val="00410611"/>
    <w:rsid w:val="00436393"/>
    <w:rsid w:val="00437030"/>
    <w:rsid w:val="00445567"/>
    <w:rsid w:val="00460D6C"/>
    <w:rsid w:val="00461446"/>
    <w:rsid w:val="0046555D"/>
    <w:rsid w:val="00471319"/>
    <w:rsid w:val="00486D19"/>
    <w:rsid w:val="004A0E1C"/>
    <w:rsid w:val="004A19E5"/>
    <w:rsid w:val="004A2C83"/>
    <w:rsid w:val="004A5EC4"/>
    <w:rsid w:val="004B10FE"/>
    <w:rsid w:val="004C51A2"/>
    <w:rsid w:val="004D042F"/>
    <w:rsid w:val="004D14E3"/>
    <w:rsid w:val="004E0C8F"/>
    <w:rsid w:val="004E1FDA"/>
    <w:rsid w:val="004F1014"/>
    <w:rsid w:val="004F4115"/>
    <w:rsid w:val="005005F3"/>
    <w:rsid w:val="00524674"/>
    <w:rsid w:val="00535840"/>
    <w:rsid w:val="00536C5F"/>
    <w:rsid w:val="00542DEF"/>
    <w:rsid w:val="0054482E"/>
    <w:rsid w:val="00557C00"/>
    <w:rsid w:val="005617D5"/>
    <w:rsid w:val="005617DF"/>
    <w:rsid w:val="005669E0"/>
    <w:rsid w:val="0058324C"/>
    <w:rsid w:val="005873B0"/>
    <w:rsid w:val="00587924"/>
    <w:rsid w:val="00592112"/>
    <w:rsid w:val="005A10EB"/>
    <w:rsid w:val="005A25DC"/>
    <w:rsid w:val="005B0827"/>
    <w:rsid w:val="005B2122"/>
    <w:rsid w:val="005C0C80"/>
    <w:rsid w:val="005C16DE"/>
    <w:rsid w:val="005D0A0D"/>
    <w:rsid w:val="005D565D"/>
    <w:rsid w:val="005D79DE"/>
    <w:rsid w:val="005E27C1"/>
    <w:rsid w:val="005E698F"/>
    <w:rsid w:val="006019DE"/>
    <w:rsid w:val="00615114"/>
    <w:rsid w:val="00616F3D"/>
    <w:rsid w:val="0062745C"/>
    <w:rsid w:val="00631EFB"/>
    <w:rsid w:val="006328B6"/>
    <w:rsid w:val="00640478"/>
    <w:rsid w:val="00645E48"/>
    <w:rsid w:val="00647564"/>
    <w:rsid w:val="00650792"/>
    <w:rsid w:val="00653B11"/>
    <w:rsid w:val="00670DD5"/>
    <w:rsid w:val="00676853"/>
    <w:rsid w:val="006858D0"/>
    <w:rsid w:val="00685ABB"/>
    <w:rsid w:val="00687C40"/>
    <w:rsid w:val="006916BF"/>
    <w:rsid w:val="0069481F"/>
    <w:rsid w:val="006B2D37"/>
    <w:rsid w:val="006C5CCA"/>
    <w:rsid w:val="006C7CFA"/>
    <w:rsid w:val="006D0EDF"/>
    <w:rsid w:val="006D4888"/>
    <w:rsid w:val="006D57EB"/>
    <w:rsid w:val="006D7C97"/>
    <w:rsid w:val="006E004C"/>
    <w:rsid w:val="006E1277"/>
    <w:rsid w:val="006E1662"/>
    <w:rsid w:val="0070416C"/>
    <w:rsid w:val="00704A83"/>
    <w:rsid w:val="0070520C"/>
    <w:rsid w:val="00706853"/>
    <w:rsid w:val="007174EF"/>
    <w:rsid w:val="00717C18"/>
    <w:rsid w:val="007233D1"/>
    <w:rsid w:val="00726151"/>
    <w:rsid w:val="00730984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3F08"/>
    <w:rsid w:val="00796B77"/>
    <w:rsid w:val="007A07E8"/>
    <w:rsid w:val="007A3CB3"/>
    <w:rsid w:val="007B43B6"/>
    <w:rsid w:val="007C0EC5"/>
    <w:rsid w:val="007D19D5"/>
    <w:rsid w:val="007D44B4"/>
    <w:rsid w:val="007D7D91"/>
    <w:rsid w:val="007F31F5"/>
    <w:rsid w:val="00802738"/>
    <w:rsid w:val="008332C6"/>
    <w:rsid w:val="00834368"/>
    <w:rsid w:val="00834B98"/>
    <w:rsid w:val="008441F5"/>
    <w:rsid w:val="00850AA1"/>
    <w:rsid w:val="00852956"/>
    <w:rsid w:val="00852ED1"/>
    <w:rsid w:val="008558AC"/>
    <w:rsid w:val="008660D4"/>
    <w:rsid w:val="008700FF"/>
    <w:rsid w:val="00870366"/>
    <w:rsid w:val="00873161"/>
    <w:rsid w:val="00873CCC"/>
    <w:rsid w:val="0088184C"/>
    <w:rsid w:val="00890C53"/>
    <w:rsid w:val="00891264"/>
    <w:rsid w:val="008B47BF"/>
    <w:rsid w:val="008C2121"/>
    <w:rsid w:val="008C2B77"/>
    <w:rsid w:val="008C3965"/>
    <w:rsid w:val="008C5893"/>
    <w:rsid w:val="008E34D9"/>
    <w:rsid w:val="008F5E7A"/>
    <w:rsid w:val="008F684A"/>
    <w:rsid w:val="00907EF5"/>
    <w:rsid w:val="00912AC0"/>
    <w:rsid w:val="00925528"/>
    <w:rsid w:val="009374AF"/>
    <w:rsid w:val="00937AEC"/>
    <w:rsid w:val="0094653B"/>
    <w:rsid w:val="00952A22"/>
    <w:rsid w:val="00952ED9"/>
    <w:rsid w:val="00967456"/>
    <w:rsid w:val="0097337A"/>
    <w:rsid w:val="009826A2"/>
    <w:rsid w:val="009827EE"/>
    <w:rsid w:val="0098472B"/>
    <w:rsid w:val="00987B3A"/>
    <w:rsid w:val="00995D01"/>
    <w:rsid w:val="00995F04"/>
    <w:rsid w:val="009A1B8C"/>
    <w:rsid w:val="009A1D75"/>
    <w:rsid w:val="009A3307"/>
    <w:rsid w:val="009A4368"/>
    <w:rsid w:val="009A7618"/>
    <w:rsid w:val="009B1275"/>
    <w:rsid w:val="009C3496"/>
    <w:rsid w:val="009D1BC7"/>
    <w:rsid w:val="009F327D"/>
    <w:rsid w:val="00A1629A"/>
    <w:rsid w:val="00A23C03"/>
    <w:rsid w:val="00A266AE"/>
    <w:rsid w:val="00A372B9"/>
    <w:rsid w:val="00A40C2B"/>
    <w:rsid w:val="00A439A0"/>
    <w:rsid w:val="00A51475"/>
    <w:rsid w:val="00A5778B"/>
    <w:rsid w:val="00A625F9"/>
    <w:rsid w:val="00A7770E"/>
    <w:rsid w:val="00A86F55"/>
    <w:rsid w:val="00AA0634"/>
    <w:rsid w:val="00AA2C6F"/>
    <w:rsid w:val="00AA4777"/>
    <w:rsid w:val="00AB21B4"/>
    <w:rsid w:val="00AC616C"/>
    <w:rsid w:val="00AC7CE5"/>
    <w:rsid w:val="00AD6B03"/>
    <w:rsid w:val="00AE477E"/>
    <w:rsid w:val="00AE70B3"/>
    <w:rsid w:val="00AF0E10"/>
    <w:rsid w:val="00B00D19"/>
    <w:rsid w:val="00B05048"/>
    <w:rsid w:val="00B17580"/>
    <w:rsid w:val="00B4476A"/>
    <w:rsid w:val="00B502E9"/>
    <w:rsid w:val="00B60677"/>
    <w:rsid w:val="00B67CCB"/>
    <w:rsid w:val="00B75070"/>
    <w:rsid w:val="00B86041"/>
    <w:rsid w:val="00BA63EE"/>
    <w:rsid w:val="00BB5142"/>
    <w:rsid w:val="00BC525F"/>
    <w:rsid w:val="00BD6424"/>
    <w:rsid w:val="00BE3BE7"/>
    <w:rsid w:val="00BE5C94"/>
    <w:rsid w:val="00BE7CA5"/>
    <w:rsid w:val="00BE7FD8"/>
    <w:rsid w:val="00BF08D6"/>
    <w:rsid w:val="00BF602D"/>
    <w:rsid w:val="00BF68A7"/>
    <w:rsid w:val="00C03948"/>
    <w:rsid w:val="00C05FF2"/>
    <w:rsid w:val="00C1722A"/>
    <w:rsid w:val="00C20FD3"/>
    <w:rsid w:val="00C3108C"/>
    <w:rsid w:val="00C3112C"/>
    <w:rsid w:val="00C34335"/>
    <w:rsid w:val="00C3690A"/>
    <w:rsid w:val="00C37583"/>
    <w:rsid w:val="00C647B8"/>
    <w:rsid w:val="00C76357"/>
    <w:rsid w:val="00C832F7"/>
    <w:rsid w:val="00C857E6"/>
    <w:rsid w:val="00C9123C"/>
    <w:rsid w:val="00C96DEA"/>
    <w:rsid w:val="00CA27AF"/>
    <w:rsid w:val="00CB61F2"/>
    <w:rsid w:val="00CC3747"/>
    <w:rsid w:val="00CF3295"/>
    <w:rsid w:val="00CF7150"/>
    <w:rsid w:val="00D04B7D"/>
    <w:rsid w:val="00D063F4"/>
    <w:rsid w:val="00D16CDC"/>
    <w:rsid w:val="00D31A46"/>
    <w:rsid w:val="00D33965"/>
    <w:rsid w:val="00D36527"/>
    <w:rsid w:val="00D47568"/>
    <w:rsid w:val="00D5315B"/>
    <w:rsid w:val="00D843AA"/>
    <w:rsid w:val="00D873AC"/>
    <w:rsid w:val="00D97A94"/>
    <w:rsid w:val="00DA012F"/>
    <w:rsid w:val="00DC4CEF"/>
    <w:rsid w:val="00DC7C87"/>
    <w:rsid w:val="00DD05EA"/>
    <w:rsid w:val="00DD21E4"/>
    <w:rsid w:val="00DE03D8"/>
    <w:rsid w:val="00DE481F"/>
    <w:rsid w:val="00DE4EF1"/>
    <w:rsid w:val="00DE56CC"/>
    <w:rsid w:val="00DE7219"/>
    <w:rsid w:val="00DF076E"/>
    <w:rsid w:val="00DF2E7B"/>
    <w:rsid w:val="00DF543B"/>
    <w:rsid w:val="00E06EE3"/>
    <w:rsid w:val="00E10EF1"/>
    <w:rsid w:val="00E33AD3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F2364"/>
    <w:rsid w:val="00EF3F2E"/>
    <w:rsid w:val="00F05F02"/>
    <w:rsid w:val="00F1245A"/>
    <w:rsid w:val="00F25A08"/>
    <w:rsid w:val="00F27949"/>
    <w:rsid w:val="00F4059A"/>
    <w:rsid w:val="00F46C83"/>
    <w:rsid w:val="00F5279F"/>
    <w:rsid w:val="00F64967"/>
    <w:rsid w:val="00F92177"/>
    <w:rsid w:val="00F93BD5"/>
    <w:rsid w:val="00F97F3A"/>
    <w:rsid w:val="00FA1BBE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01A5550-A101-43C6-85AF-88EAD794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042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019A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019A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019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9A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19A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19A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0019A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0019A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0019A"/>
    <w:pPr>
      <w:numPr>
        <w:numId w:val="0"/>
      </w:numPr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019A"/>
    <w:pPr>
      <w:spacing w:after="120" w:line="240" w:lineRule="auto"/>
      <w:ind w:left="288" w:hanging="288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30019A"/>
    <w:pPr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30019A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197</TotalTime>
  <Pages>6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19</cp:revision>
  <dcterms:created xsi:type="dcterms:W3CDTF">2026-07-10T19:37:00Z</dcterms:created>
  <dcterms:modified xsi:type="dcterms:W3CDTF">2026-07-11T03:06:00Z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2026-03-19T02:26:10Z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1d6c9f8b-10da-4fe1-b074-9a83d64f9cbc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</Properties>
</file>