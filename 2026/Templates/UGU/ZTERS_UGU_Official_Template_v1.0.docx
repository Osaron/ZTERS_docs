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3FB39187" w:rsidR="002429F1" w:rsidRPr="008C2B77" w:rsidRDefault="00171F38" w:rsidP="0090787B">
      <w:pPr>
        <w:pStyle w:val="ZTERSTitle"/>
      </w:pPr>
      <w:r>
        <w:t>&lt;</w:t>
      </w:r>
      <w:r w:rsidR="009D1BC7" w:rsidRPr="008C2B77">
        <w:t>component</w:t>
      </w:r>
      <w:r>
        <w:t xml:space="preserve">&gt; </w:t>
      </w:r>
      <w:r w:rsidR="007B246B">
        <w:t xml:space="preserve">TITLE OF THE </w:t>
      </w:r>
      <w:r w:rsidR="00ED04FF" w:rsidRPr="008C2B77">
        <w:t xml:space="preserve">user guide </w:t>
      </w:r>
      <w:r w:rsidR="007B246B">
        <w:t>(ugu)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340"/>
      </w:tblGrid>
      <w:tr w:rsidR="008C2B77" w:rsidRPr="008C2B77" w14:paraId="3FE20F3B" w14:textId="77777777" w:rsidTr="004F64ED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150" w:type="dxa"/>
          </w:tcPr>
          <w:p w14:paraId="65C489A9" w14:textId="5A89FC62" w:rsidR="008C2B77" w:rsidRPr="008C2B77" w:rsidRDefault="004F64E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DigDev_Product_User_Guide_v1.0</w:t>
            </w:r>
          </w:p>
        </w:tc>
      </w:tr>
      <w:tr w:rsidR="008C2B77" w:rsidRPr="008C2B77" w14:paraId="0EA7153F" w14:textId="77777777" w:rsidTr="004F64ED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150" w:type="dxa"/>
          </w:tcPr>
          <w:p w14:paraId="69481DAB" w14:textId="7A79DCDC" w:rsidR="008C2B77" w:rsidRPr="008C2B77" w:rsidRDefault="004F64E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</w:tr>
      <w:tr w:rsidR="008C2B77" w:rsidRPr="008C2B77" w14:paraId="373EEBE1" w14:textId="77777777" w:rsidTr="004F64ED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150" w:type="dxa"/>
          </w:tcPr>
          <w:p w14:paraId="42CC6B58" w14:textId="5F2100C9" w:rsidR="008C2B77" w:rsidRPr="008C2B77" w:rsidRDefault="004F64E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4F64ED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150" w:type="dxa"/>
          </w:tcPr>
          <w:p w14:paraId="0ED21FEC" w14:textId="7DBAEC64" w:rsidR="008C2B77" w:rsidRPr="008C2B77" w:rsidRDefault="007B246B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1F8304F1" w14:textId="0EE5E45F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sdt>
      <w:sdtPr>
        <w:rPr>
          <w:rFonts w:eastAsiaTheme="minorHAnsi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19432557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80F49C" w14:textId="0E3C49DA" w:rsidR="00E13E25" w:rsidRDefault="00E13E25">
          <w:pPr>
            <w:pStyle w:val="TOCHeading"/>
          </w:pPr>
          <w:r>
            <w:t>Contents</w:t>
          </w:r>
        </w:p>
        <w:p w14:paraId="191F529F" w14:textId="4675D32D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7958" w:history="1">
            <w:r w:rsidRPr="006130EC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DOCUMENT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B16817" w14:textId="18F184B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59" w:history="1">
            <w:r w:rsidRPr="006130E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1B63" w14:textId="7D03CBD9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0" w:history="1">
            <w:r w:rsidRPr="006130E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876C" w14:textId="25E4226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1" w:history="1">
            <w:r w:rsidRPr="006130E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07CA" w14:textId="0FB6DC66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2" w:history="1">
            <w:r w:rsidRPr="006130EC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8D83C9" w14:textId="16DD99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3" w:history="1">
            <w:r w:rsidRPr="006130E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80B9" w14:textId="5764992B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4" w:history="1">
            <w:r w:rsidRPr="006130E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16B8" w14:textId="590E56B6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5" w:history="1">
            <w:r w:rsidRPr="006130E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Who should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5EB1" w14:textId="181B9D5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6" w:history="1">
            <w:r w:rsidRPr="006130E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A1F0" w14:textId="1A5647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7" w:history="1">
            <w:r w:rsidRPr="006130E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54EB" w14:textId="78D816FB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8" w:history="1">
            <w:r w:rsidRPr="006130EC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USER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04A851" w14:textId="514712A5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9" w:history="1">
            <w:r w:rsidRPr="006130E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0950" w14:textId="44DF5AA0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0" w:history="1">
            <w:r w:rsidRPr="006130E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0C64" w14:textId="1068E73D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1" w:history="1">
            <w:r w:rsidRPr="006130EC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395D" w14:textId="5E79524A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2" w:history="1">
            <w:r w:rsidRPr="006130EC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60E1" w14:textId="70345B1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3" w:history="1">
            <w:r w:rsidRPr="006130E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6523" w14:textId="340B0E15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4" w:history="1">
            <w:r w:rsidRPr="006130EC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WORKING 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3AE1E7" w14:textId="46599EF3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5" w:history="1">
            <w:r w:rsidRPr="006130E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543B" w14:textId="132EFCC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6" w:history="1">
            <w:r w:rsidRPr="006130E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11E8" w14:textId="21471E0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7" w:history="1">
            <w:r w:rsidRPr="006130E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D24" w14:textId="13402560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8" w:history="1">
            <w:r w:rsidRPr="006130EC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34DFDC" w14:textId="1EE69058" w:rsidR="00E13E25" w:rsidRDefault="00E13E25">
          <w:r>
            <w:rPr>
              <w:b/>
              <w:bCs/>
              <w:noProof/>
            </w:rPr>
            <w:fldChar w:fldCharType="end"/>
          </w:r>
        </w:p>
      </w:sdtContent>
    </w:sdt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Default="00741061" w:rsidP="00741061">
      <w:pPr>
        <w:pStyle w:val="NoSpacing"/>
      </w:pPr>
    </w:p>
    <w:p w14:paraId="1E015BC7" w14:textId="77777777" w:rsidR="0017360B" w:rsidRDefault="0017360B" w:rsidP="00741061">
      <w:pPr>
        <w:pStyle w:val="NoSpacing"/>
      </w:pPr>
    </w:p>
    <w:p w14:paraId="3FED2E41" w14:textId="77777777" w:rsidR="0017360B" w:rsidRDefault="0017360B" w:rsidP="00741061">
      <w:pPr>
        <w:pStyle w:val="NoSpacing"/>
      </w:pPr>
    </w:p>
    <w:p w14:paraId="503620D1" w14:textId="77777777" w:rsidR="0017360B" w:rsidRPr="008C2B77" w:rsidRDefault="0017360B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4747958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880989">
      <w:pPr>
        <w:pStyle w:val="Heading2"/>
      </w:pPr>
      <w:bookmarkStart w:id="1" w:name="_Toc224747959"/>
      <w:r w:rsidRPr="008C2B77">
        <w:t>Validation</w:t>
      </w:r>
      <w:bookmarkEnd w:id="1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3690"/>
      </w:tblGrid>
      <w:tr w:rsidR="00741061" w:rsidRPr="008C2B77" w14:paraId="3F1DE2C5" w14:textId="77777777" w:rsidTr="001E55A8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36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5071D" w:rsidRPr="008C2B77" w14:paraId="1411BDBF" w14:textId="77777777" w:rsidTr="001E55A8">
        <w:tc>
          <w:tcPr>
            <w:tcW w:w="1765" w:type="dxa"/>
          </w:tcPr>
          <w:p w14:paraId="78917E1F" w14:textId="44873286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3282BE1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2970" w:type="dxa"/>
          </w:tcPr>
          <w:p w14:paraId="269AB6B8" w14:textId="012C1245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3690" w:type="dxa"/>
          </w:tcPr>
          <w:p w14:paraId="18607748" w14:textId="66EED67D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29/12/2025</w:t>
            </w:r>
          </w:p>
        </w:tc>
      </w:tr>
      <w:tr w:rsidR="00741061" w:rsidRPr="008C2B77" w14:paraId="17533517" w14:textId="77777777" w:rsidTr="001E55A8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E5FF63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95F1A73" w14:textId="026240E3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2086515F" w14:textId="10720CD0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1E55A8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95071D" w:rsidRPr="008C2B77" w14:paraId="4993C971" w14:textId="77777777" w:rsidTr="001E55A8">
        <w:tc>
          <w:tcPr>
            <w:tcW w:w="1765" w:type="dxa"/>
            <w:vMerge w:val="restart"/>
          </w:tcPr>
          <w:p w14:paraId="6E287EE1" w14:textId="0800E52C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0438C93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2970" w:type="dxa"/>
          </w:tcPr>
          <w:p w14:paraId="4FAE5217" w14:textId="1A74DDEA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3690" w:type="dxa"/>
          </w:tcPr>
          <w:p w14:paraId="6D9016B7" w14:textId="42B6B99D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95071D" w:rsidRPr="008C2B77" w14:paraId="75BD66D8" w14:textId="77777777" w:rsidTr="001E55A8">
        <w:tc>
          <w:tcPr>
            <w:tcW w:w="1765" w:type="dxa"/>
            <w:vMerge/>
          </w:tcPr>
          <w:p w14:paraId="542CB1AC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2D281514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880989">
      <w:pPr>
        <w:pStyle w:val="Heading2"/>
      </w:pPr>
      <w:bookmarkStart w:id="2" w:name="_Toc224747960"/>
      <w:r w:rsidRPr="008C2B77">
        <w:t>Document Distribution</w:t>
      </w:r>
      <w:bookmarkEnd w:id="2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660"/>
      </w:tblGrid>
      <w:tr w:rsidR="00291DF9" w:rsidRPr="008C2B77" w14:paraId="637B2661" w14:textId="77777777" w:rsidTr="001E55A8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6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1F1335" w:rsidRPr="008C2B77" w14:paraId="624AEE54" w14:textId="77777777" w:rsidTr="001E55A8">
        <w:tc>
          <w:tcPr>
            <w:tcW w:w="3955" w:type="dxa"/>
          </w:tcPr>
          <w:p w14:paraId="067C3BA5" w14:textId="0B97AEC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660" w:type="dxa"/>
          </w:tcPr>
          <w:p w14:paraId="5C472C29" w14:textId="1696756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ED7087" w:rsidRPr="008C2B77" w14:paraId="253E812E" w14:textId="77777777" w:rsidTr="001E55A8">
        <w:tc>
          <w:tcPr>
            <w:tcW w:w="3955" w:type="dxa"/>
          </w:tcPr>
          <w:p w14:paraId="6FA5E8F9" w14:textId="77D74159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660" w:type="dxa"/>
          </w:tcPr>
          <w:p w14:paraId="32AD1393" w14:textId="17F2EFCA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ED7087" w:rsidRPr="008C2B77" w14:paraId="594E1644" w14:textId="77777777" w:rsidTr="001E55A8">
        <w:tc>
          <w:tcPr>
            <w:tcW w:w="3955" w:type="dxa"/>
          </w:tcPr>
          <w:p w14:paraId="69EE93E8" w14:textId="5DE5E6FB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660" w:type="dxa"/>
          </w:tcPr>
          <w:p w14:paraId="0A2896BD" w14:textId="57DB19C7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880989">
      <w:pPr>
        <w:pStyle w:val="Heading2"/>
      </w:pPr>
      <w:bookmarkStart w:id="3" w:name="_Toc224747961"/>
      <w:r w:rsidRPr="008C2B77">
        <w:t>Version Control</w:t>
      </w:r>
      <w:bookmarkEnd w:id="3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660"/>
      </w:tblGrid>
      <w:tr w:rsidR="005005F3" w:rsidRPr="008C2B77" w14:paraId="25C17C2B" w14:textId="77777777" w:rsidTr="001E55A8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66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1F1335" w:rsidRPr="008C2B77" w14:paraId="5D5926D1" w14:textId="77777777" w:rsidTr="001E55A8">
        <w:tc>
          <w:tcPr>
            <w:tcW w:w="985" w:type="dxa"/>
          </w:tcPr>
          <w:p w14:paraId="0AC5507F" w14:textId="6477CB5B" w:rsidR="001F1335" w:rsidRPr="008C2B77" w:rsidRDefault="001F1335" w:rsidP="001F1335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4EADC791" w14:textId="2F477A3D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1E39F555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660" w:type="dxa"/>
          </w:tcPr>
          <w:p w14:paraId="22F2F2CB" w14:textId="60B4F35B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First version of the</w:t>
            </w:r>
            <w:r>
              <w:rPr>
                <w:rFonts w:cs="Arial"/>
                <w:sz w:val="20"/>
                <w:szCs w:val="20"/>
              </w:rPr>
              <w:t xml:space="preserve"> UGU</w:t>
            </w:r>
            <w:r w:rsidRPr="008C2B77">
              <w:rPr>
                <w:rFonts w:cs="Arial"/>
                <w:sz w:val="20"/>
                <w:szCs w:val="20"/>
              </w:rPr>
              <w:t xml:space="preserve"> document</w:t>
            </w:r>
          </w:p>
        </w:tc>
      </w:tr>
      <w:tr w:rsidR="005005F3" w:rsidRPr="008C2B77" w14:paraId="4417341F" w14:textId="77777777" w:rsidTr="001E55A8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1E55A8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17175">
          <w:headerReference w:type="default" r:id="rId9"/>
          <w:footerReference w:type="default" r:id="rId1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F67DBFB" w:rsidR="006D57EB" w:rsidRPr="008C2B77" w:rsidRDefault="004B10FE" w:rsidP="000B7151">
      <w:pPr>
        <w:pStyle w:val="Heading1"/>
        <w:spacing w:after="360"/>
      </w:pPr>
      <w:bookmarkStart w:id="4" w:name="_Toc224747962"/>
      <w:r w:rsidRPr="008C2B77">
        <w:lastRenderedPageBreak/>
        <w:t>PREFACE</w:t>
      </w:r>
      <w:bookmarkEnd w:id="4"/>
    </w:p>
    <w:p w14:paraId="1BCAF67A" w14:textId="29387BBE" w:rsidR="00097534" w:rsidRPr="008C2B77" w:rsidRDefault="00097534" w:rsidP="00880989">
      <w:pPr>
        <w:pStyle w:val="Heading2"/>
      </w:pPr>
      <w:bookmarkStart w:id="5" w:name="_Toc224747963"/>
      <w:r w:rsidRPr="008C2B77">
        <w:t>About this document</w:t>
      </w:r>
      <w:bookmarkEnd w:id="5"/>
    </w:p>
    <w:p w14:paraId="42DD5D2D" w14:textId="71831826" w:rsidR="003E3962" w:rsidRPr="008C2B77" w:rsidRDefault="00097534" w:rsidP="00850AA1">
      <w:r w:rsidRPr="008C2B77">
        <w:t>Brief description about the document /</w:t>
      </w:r>
      <w:r w:rsidR="005056F4">
        <w:t xml:space="preserve"> user guide (UGU)</w:t>
      </w:r>
      <w:r w:rsidRPr="008C2B77">
        <w:t xml:space="preserve">. </w:t>
      </w:r>
    </w:p>
    <w:p w14:paraId="2C443F59" w14:textId="77777777" w:rsidR="000450B0" w:rsidRPr="008C2B77" w:rsidRDefault="000450B0" w:rsidP="000450B0"/>
    <w:p w14:paraId="513F0815" w14:textId="7F3637A1" w:rsidR="000450B0" w:rsidRDefault="000450B0" w:rsidP="00880989">
      <w:pPr>
        <w:pStyle w:val="Heading2"/>
      </w:pPr>
      <w:bookmarkStart w:id="6" w:name="_Toc224747964"/>
      <w:r>
        <w:t>Related documents</w:t>
      </w:r>
      <w:bookmarkEnd w:id="6"/>
    </w:p>
    <w:p w14:paraId="3669A649" w14:textId="15D6F906" w:rsidR="000450B0" w:rsidRPr="000450B0" w:rsidRDefault="000450B0" w:rsidP="000450B0">
      <w:r>
        <w:t>All documents or elements used for reference are presented in the following table: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14"/>
        <w:gridCol w:w="4571"/>
        <w:gridCol w:w="4050"/>
        <w:gridCol w:w="1080"/>
      </w:tblGrid>
      <w:tr w:rsidR="000450B0" w:rsidRPr="008C2B77" w14:paraId="1B9CA5A5" w14:textId="185C011D" w:rsidTr="001E55A8">
        <w:tc>
          <w:tcPr>
            <w:tcW w:w="914" w:type="dxa"/>
            <w:shd w:val="clear" w:color="auto" w:fill="4F7ABA"/>
          </w:tcPr>
          <w:p w14:paraId="1C7AAD39" w14:textId="5EE6AD9C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4571" w:type="dxa"/>
            <w:shd w:val="clear" w:color="auto" w:fill="4F7ABA"/>
          </w:tcPr>
          <w:p w14:paraId="295421AD" w14:textId="5E96C652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Reference</w:t>
            </w:r>
          </w:p>
        </w:tc>
        <w:tc>
          <w:tcPr>
            <w:tcW w:w="4050" w:type="dxa"/>
            <w:shd w:val="clear" w:color="auto" w:fill="4F7ABA"/>
          </w:tcPr>
          <w:p w14:paraId="7EF2BC3D" w14:textId="04729D2A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1080" w:type="dxa"/>
            <w:shd w:val="clear" w:color="auto" w:fill="4F7ABA"/>
          </w:tcPr>
          <w:p w14:paraId="1CA37A79" w14:textId="6358D0B8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</w:tr>
      <w:tr w:rsidR="000450B0" w:rsidRPr="008C2B77" w14:paraId="38A4ECBB" w14:textId="469E2BA1" w:rsidTr="001E55A8">
        <w:tc>
          <w:tcPr>
            <w:tcW w:w="914" w:type="dxa"/>
          </w:tcPr>
          <w:p w14:paraId="638B5C78" w14:textId="24BC126B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</w:p>
        </w:tc>
        <w:tc>
          <w:tcPr>
            <w:tcW w:w="4571" w:type="dxa"/>
          </w:tcPr>
          <w:p w14:paraId="746743E7" w14:textId="77CCC325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 about the guide.</w:t>
            </w:r>
          </w:p>
        </w:tc>
        <w:tc>
          <w:tcPr>
            <w:tcW w:w="4050" w:type="dxa"/>
          </w:tcPr>
          <w:p w14:paraId="5EE13873" w14:textId="2621D620" w:rsidR="000450B0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author</w:t>
            </w:r>
          </w:p>
        </w:tc>
        <w:tc>
          <w:tcPr>
            <w:tcW w:w="1080" w:type="dxa"/>
          </w:tcPr>
          <w:p w14:paraId="3CFC97C1" w14:textId="4D58A924" w:rsidR="000450B0" w:rsidRDefault="000450B0" w:rsidP="000450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2569A56C" w14:textId="77777777" w:rsidR="00097534" w:rsidRPr="008C2B77" w:rsidRDefault="00097534" w:rsidP="00850AA1"/>
    <w:p w14:paraId="28AE69AE" w14:textId="1123B5A9" w:rsidR="00097534" w:rsidRPr="008C2B77" w:rsidRDefault="00097534" w:rsidP="00880989">
      <w:pPr>
        <w:pStyle w:val="Heading2"/>
      </w:pPr>
      <w:bookmarkStart w:id="7" w:name="_Toc224747965"/>
      <w:r w:rsidRPr="008C2B77">
        <w:t>Who should read this document</w:t>
      </w:r>
      <w:bookmarkEnd w:id="7"/>
    </w:p>
    <w:p w14:paraId="79A386A5" w14:textId="3B6A5C3A" w:rsidR="00097534" w:rsidRDefault="00BA63EE" w:rsidP="00097534">
      <w:r>
        <w:t>I</w:t>
      </w:r>
      <w:r w:rsidRPr="00BA63EE">
        <w:t xml:space="preserve">ntended for ZTERS team members </w:t>
      </w:r>
      <w:r w:rsidR="005056F4">
        <w:t xml:space="preserve">or customers </w:t>
      </w:r>
      <w:r w:rsidRPr="00BA63EE">
        <w:t>who interact with this application</w:t>
      </w:r>
    </w:p>
    <w:p w14:paraId="2449EF90" w14:textId="77777777" w:rsidR="00097534" w:rsidRPr="008C2B77" w:rsidRDefault="00097534" w:rsidP="00097534"/>
    <w:p w14:paraId="49C9D11C" w14:textId="7F67DBC5" w:rsidR="00097534" w:rsidRPr="008C2B77" w:rsidRDefault="00097534" w:rsidP="00880989">
      <w:pPr>
        <w:pStyle w:val="Heading2"/>
      </w:pPr>
      <w:bookmarkStart w:id="8" w:name="_Toc224747966"/>
      <w:r w:rsidRPr="008C2B77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97534" w:rsidRPr="008C2B77" w14:paraId="20DEE7EC" w14:textId="77777777" w:rsidTr="001E55A8"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5056F4" w:rsidRPr="008C2B77" w14:paraId="34648887" w14:textId="77777777" w:rsidTr="001E55A8">
        <w:tc>
          <w:tcPr>
            <w:tcW w:w="1525" w:type="dxa"/>
          </w:tcPr>
          <w:p w14:paraId="22740235" w14:textId="766DB161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90" w:type="dxa"/>
          </w:tcPr>
          <w:p w14:paraId="57856AF1" w14:textId="12BCEDBB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5056F4" w:rsidRPr="008C2B77" w14:paraId="329D0383" w14:textId="77777777" w:rsidTr="001E55A8">
        <w:tc>
          <w:tcPr>
            <w:tcW w:w="1525" w:type="dxa"/>
          </w:tcPr>
          <w:p w14:paraId="0FD668E1" w14:textId="089E7877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90" w:type="dxa"/>
          </w:tcPr>
          <w:p w14:paraId="2F823E4E" w14:textId="4B7BAE8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5056F4" w:rsidRPr="008C2B77" w14:paraId="4B97C236" w14:textId="77777777" w:rsidTr="001E55A8">
        <w:tc>
          <w:tcPr>
            <w:tcW w:w="1525" w:type="dxa"/>
          </w:tcPr>
          <w:p w14:paraId="4C9C95E0" w14:textId="27E6DDE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90" w:type="dxa"/>
          </w:tcPr>
          <w:p w14:paraId="2E2E91AF" w14:textId="11DFB950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  <w:tr w:rsidR="00097534" w:rsidRPr="008C2B77" w14:paraId="60C17A11" w14:textId="77777777" w:rsidTr="001E55A8">
        <w:tc>
          <w:tcPr>
            <w:tcW w:w="1525" w:type="dxa"/>
          </w:tcPr>
          <w:p w14:paraId="6CC91B16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  <w:tc>
          <w:tcPr>
            <w:tcW w:w="9090" w:type="dxa"/>
          </w:tcPr>
          <w:p w14:paraId="7A210B75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880989">
      <w:pPr>
        <w:pStyle w:val="Heading2"/>
      </w:pPr>
      <w:bookmarkStart w:id="9" w:name="_Toc224747967"/>
      <w:r>
        <w:t>Conventions Used</w:t>
      </w:r>
      <w:bookmarkEnd w:id="9"/>
    </w:p>
    <w:p w14:paraId="7321058D" w14:textId="0ED4C0BE" w:rsidR="00AA019C" w:rsidRPr="008C2B77" w:rsidRDefault="00967456" w:rsidP="00AA019C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AA019C" w:rsidRPr="008C2B77" w14:paraId="08D0484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54DEF7AB" w14:textId="4E95A8FC" w:rsidR="00AA019C" w:rsidRPr="008C2B77" w:rsidRDefault="00AA019C" w:rsidP="00D55E13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20274E3" w14:textId="77777777" w:rsidR="00AA019C" w:rsidRPr="008C2B77" w:rsidRDefault="00AA019C" w:rsidP="00967456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967456" w:rsidRPr="008C2B77" w14:paraId="13DFE5AA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2C354D36" w14:textId="09A581B8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6D64BBB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5A7248EE" w14:textId="2D30D09C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2E654293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6A04ADF" w14:textId="05D34361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14A45522" w14:textId="77777777" w:rsidR="002D22EA" w:rsidRPr="008C2B77" w:rsidRDefault="002D22EA" w:rsidP="002F6218">
      <w:pPr>
        <w:pStyle w:val="NoSpacing"/>
      </w:pPr>
    </w:p>
    <w:p w14:paraId="08C0A4DA" w14:textId="77777777" w:rsidR="002D22EA" w:rsidRPr="008C2B77" w:rsidRDefault="002D22EA" w:rsidP="00850AA1"/>
    <w:p w14:paraId="2DC4A14F" w14:textId="77777777" w:rsidR="002D22EA" w:rsidRPr="008C2B77" w:rsidRDefault="002D22EA" w:rsidP="00850AA1"/>
    <w:p w14:paraId="54C3EC76" w14:textId="77777777" w:rsidR="002D22EA" w:rsidRPr="008C2B77" w:rsidRDefault="002D22EA" w:rsidP="00850AA1"/>
    <w:p w14:paraId="4CD8E582" w14:textId="77777777" w:rsidR="001A19D9" w:rsidRPr="008C2B77" w:rsidRDefault="001A19D9" w:rsidP="00EC39C6">
      <w:pPr>
        <w:sectPr w:rsidR="001A19D9" w:rsidRPr="008C2B77" w:rsidSect="00317175">
          <w:headerReference w:type="default" r:id="rId11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354AECC" w14:textId="520DA9C6" w:rsidR="004B10FE" w:rsidRPr="008C2B77" w:rsidRDefault="003D0D75" w:rsidP="004B10FE">
      <w:pPr>
        <w:pStyle w:val="Heading1"/>
        <w:spacing w:after="360"/>
      </w:pPr>
      <w:bookmarkStart w:id="10" w:name="_Toc224747968"/>
      <w:r w:rsidRPr="008C2B77">
        <w:lastRenderedPageBreak/>
        <w:t>USE</w:t>
      </w:r>
      <w:r w:rsidR="00C76357" w:rsidRPr="008C2B77">
        <w:t>R GUIDE</w:t>
      </w:r>
      <w:bookmarkEnd w:id="10"/>
    </w:p>
    <w:p w14:paraId="52C289AC" w14:textId="7D3658CF" w:rsidR="004B10FE" w:rsidRPr="008C2B77" w:rsidRDefault="003D0D75" w:rsidP="00880989">
      <w:pPr>
        <w:pStyle w:val="Heading2"/>
      </w:pPr>
      <w:bookmarkStart w:id="11" w:name="_Toc224747969"/>
      <w:r w:rsidRPr="008C2B77">
        <w:t>Overview</w:t>
      </w:r>
      <w:bookmarkEnd w:id="11"/>
    </w:p>
    <w:p w14:paraId="0C2862DB" w14:textId="7F6323EC" w:rsidR="004B10FE" w:rsidRPr="008C2B77" w:rsidRDefault="008441F5" w:rsidP="004B10FE">
      <w:r w:rsidRPr="008C2B77">
        <w:t>Overview about the application we are writing about.</w:t>
      </w:r>
    </w:p>
    <w:p w14:paraId="774F10C4" w14:textId="77777777" w:rsidR="003D0D75" w:rsidRPr="008C2B77" w:rsidRDefault="003D0D75" w:rsidP="004B10FE"/>
    <w:p w14:paraId="7E2385C2" w14:textId="6C8FC2DE" w:rsidR="003D0D75" w:rsidRPr="008C2B77" w:rsidRDefault="003D0D75" w:rsidP="00880989">
      <w:pPr>
        <w:pStyle w:val="Heading2"/>
      </w:pPr>
      <w:bookmarkStart w:id="12" w:name="_Toc224747970"/>
      <w:r w:rsidRPr="008C2B77">
        <w:t>User Interface</w:t>
      </w:r>
      <w:bookmarkEnd w:id="12"/>
    </w:p>
    <w:p w14:paraId="5274F41B" w14:textId="60F3BEDC" w:rsidR="00FA189B" w:rsidRDefault="008441F5" w:rsidP="003D0D75">
      <w:r w:rsidRPr="008C2B77">
        <w:t>Screenshots, descriptions, and other important information about the application’s interface and</w:t>
      </w:r>
      <w:r w:rsidR="001E55A8">
        <w:t xml:space="preserve"> </w:t>
      </w:r>
      <w:r w:rsidRPr="008C2B77">
        <w:t xml:space="preserve">functionalities. </w:t>
      </w:r>
    </w:p>
    <w:p w14:paraId="2CB336D4" w14:textId="77777777" w:rsidR="00FA189B" w:rsidRDefault="00FA189B" w:rsidP="003D0D75"/>
    <w:p w14:paraId="1A9B8FC4" w14:textId="64C535FC" w:rsidR="00FA189B" w:rsidRDefault="00FA189B" w:rsidP="00FA189B">
      <w:pPr>
        <w:pStyle w:val="Heading3"/>
      </w:pPr>
      <w:bookmarkStart w:id="13" w:name="_Toc224747971"/>
      <w:r>
        <w:t>Section 1</w:t>
      </w:r>
      <w:bookmarkEnd w:id="13"/>
    </w:p>
    <w:p w14:paraId="7107F9F7" w14:textId="1316644D" w:rsidR="00FA189B" w:rsidRDefault="00FA189B" w:rsidP="00FA189B">
      <w:r>
        <w:t>Description of section 1</w:t>
      </w:r>
    </w:p>
    <w:p w14:paraId="4B4DB086" w14:textId="77777777" w:rsidR="00FA189B" w:rsidRPr="00FA189B" w:rsidRDefault="00FA189B" w:rsidP="00FA189B"/>
    <w:p w14:paraId="4353DBA9" w14:textId="2A171E9F" w:rsidR="00FA189B" w:rsidRDefault="00FA189B" w:rsidP="00FA189B">
      <w:pPr>
        <w:pStyle w:val="Heading3"/>
      </w:pPr>
      <w:bookmarkStart w:id="14" w:name="_Toc224747972"/>
      <w:r>
        <w:t>Section 2</w:t>
      </w:r>
      <w:bookmarkEnd w:id="14"/>
    </w:p>
    <w:p w14:paraId="5CE7167A" w14:textId="532422DF" w:rsidR="00FA189B" w:rsidRPr="00FA189B" w:rsidRDefault="00FA189B" w:rsidP="00FA189B">
      <w:r>
        <w:t>Description of section 2</w:t>
      </w:r>
    </w:p>
    <w:p w14:paraId="706C4300" w14:textId="71604F69" w:rsidR="003D0D75" w:rsidRPr="008C2B77" w:rsidRDefault="00A23C03" w:rsidP="00A23C03">
      <w:pPr>
        <w:tabs>
          <w:tab w:val="left" w:pos="5991"/>
        </w:tabs>
      </w:pPr>
      <w:r w:rsidRPr="008C2B77">
        <w:tab/>
      </w:r>
    </w:p>
    <w:p w14:paraId="04535855" w14:textId="36C6E2B3" w:rsidR="003D0D75" w:rsidRPr="008C2B77" w:rsidRDefault="003D0D75" w:rsidP="00880989">
      <w:pPr>
        <w:pStyle w:val="Heading2"/>
      </w:pPr>
      <w:bookmarkStart w:id="15" w:name="_Toc224747973"/>
      <w:r w:rsidRPr="008C2B77">
        <w:t>User Roles</w:t>
      </w:r>
      <w:bookmarkEnd w:id="15"/>
    </w:p>
    <w:p w14:paraId="08EFCFED" w14:textId="5BFD3D15" w:rsidR="008441F5" w:rsidRPr="008C2B77" w:rsidRDefault="008441F5" w:rsidP="003D0D75">
      <w:r w:rsidRPr="008C2B77">
        <w:t>Role assignation for the application users. It could be presented in a table as follows: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235"/>
        <w:gridCol w:w="2340"/>
        <w:gridCol w:w="2520"/>
        <w:gridCol w:w="2520"/>
      </w:tblGrid>
      <w:tr w:rsidR="00BE3BE7" w:rsidRPr="008C2B77" w14:paraId="413DD33D" w14:textId="472B6FCE" w:rsidTr="001E55A8">
        <w:tc>
          <w:tcPr>
            <w:tcW w:w="3235" w:type="dxa"/>
            <w:shd w:val="clear" w:color="auto" w:fill="4F7ABA"/>
          </w:tcPr>
          <w:p w14:paraId="4AD0D24A" w14:textId="5E85034F" w:rsidR="00BE3BE7" w:rsidRPr="008C2B77" w:rsidRDefault="00BE3BE7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shd w:val="clear" w:color="auto" w:fill="4F7ABA"/>
          </w:tcPr>
          <w:p w14:paraId="48203AA6" w14:textId="6C61EA7A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1</w:t>
            </w:r>
          </w:p>
        </w:tc>
        <w:tc>
          <w:tcPr>
            <w:tcW w:w="2520" w:type="dxa"/>
            <w:shd w:val="clear" w:color="auto" w:fill="4F7ABA"/>
          </w:tcPr>
          <w:p w14:paraId="1776BD03" w14:textId="294F618F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2</w:t>
            </w:r>
          </w:p>
        </w:tc>
        <w:tc>
          <w:tcPr>
            <w:tcW w:w="2520" w:type="dxa"/>
            <w:shd w:val="clear" w:color="auto" w:fill="4F7ABA"/>
          </w:tcPr>
          <w:p w14:paraId="686D0B00" w14:textId="674727C1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Admin User</w:t>
            </w:r>
          </w:p>
        </w:tc>
      </w:tr>
      <w:tr w:rsidR="00BE3BE7" w:rsidRPr="008C2B77" w14:paraId="29AEEF46" w14:textId="3A4BDEAF" w:rsidTr="001E55A8">
        <w:trPr>
          <w:trHeight w:val="139"/>
        </w:trPr>
        <w:tc>
          <w:tcPr>
            <w:tcW w:w="3235" w:type="dxa"/>
          </w:tcPr>
          <w:p w14:paraId="7F43D75C" w14:textId="1410C2D5" w:rsidR="00BE3BE7" w:rsidRPr="008C2B77" w:rsidRDefault="00BE3BE7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1</w:t>
            </w:r>
          </w:p>
        </w:tc>
        <w:tc>
          <w:tcPr>
            <w:tcW w:w="2340" w:type="dxa"/>
          </w:tcPr>
          <w:p w14:paraId="59BD13F9" w14:textId="34F0E85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90E3257" wp14:editId="540AAE44">
                  <wp:extent cx="320040" cy="320040"/>
                  <wp:effectExtent l="0" t="0" r="3810" b="3810"/>
                  <wp:docPr id="611501771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5B41C4F" w14:textId="1FAAA599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AAB7B2" w14:textId="156E74CE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4983B69C" wp14:editId="5D016C37">
                  <wp:extent cx="320040" cy="320040"/>
                  <wp:effectExtent l="0" t="0" r="3810" b="3810"/>
                  <wp:docPr id="12940723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F0C5857" w14:textId="2F55CC28" w:rsidTr="001E55A8">
        <w:trPr>
          <w:trHeight w:val="76"/>
        </w:trPr>
        <w:tc>
          <w:tcPr>
            <w:tcW w:w="3235" w:type="dxa"/>
          </w:tcPr>
          <w:p w14:paraId="16AAFFE5" w14:textId="481417C2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2</w:t>
            </w:r>
          </w:p>
        </w:tc>
        <w:tc>
          <w:tcPr>
            <w:tcW w:w="2340" w:type="dxa"/>
          </w:tcPr>
          <w:p w14:paraId="4224339C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1DCCF60" w14:textId="2B3AF6C3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0195BB4" wp14:editId="37DFB918">
                  <wp:extent cx="320040" cy="320040"/>
                  <wp:effectExtent l="0" t="0" r="3810" b="3810"/>
                  <wp:docPr id="482769202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985DF9E" w14:textId="5AF67064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3B42A364" wp14:editId="0682FEDC">
                  <wp:extent cx="320040" cy="320040"/>
                  <wp:effectExtent l="0" t="0" r="3810" b="3810"/>
                  <wp:docPr id="830393369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E7F76F4" w14:textId="6FE07601" w:rsidTr="001E55A8">
        <w:tc>
          <w:tcPr>
            <w:tcW w:w="3235" w:type="dxa"/>
          </w:tcPr>
          <w:p w14:paraId="5BCA67AC" w14:textId="4A89A42A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3</w:t>
            </w:r>
          </w:p>
        </w:tc>
        <w:tc>
          <w:tcPr>
            <w:tcW w:w="2340" w:type="dxa"/>
          </w:tcPr>
          <w:p w14:paraId="0F38A569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2E6904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11BFAC1" w14:textId="4E40A78A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216845DB" wp14:editId="384CAB8A">
                  <wp:extent cx="320040" cy="320040"/>
                  <wp:effectExtent l="0" t="0" r="3810" b="3810"/>
                  <wp:docPr id="54713225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7391D" w14:textId="77777777" w:rsidR="00F80DBC" w:rsidRPr="008C2B77" w:rsidRDefault="00F80DBC" w:rsidP="00F80DBC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80DBC" w:rsidRPr="008C2B77" w14:paraId="711AA74E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766E2E0" w14:textId="00A01068" w:rsidR="00F80DBC" w:rsidRPr="008C2B77" w:rsidRDefault="00F80DBC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</w:t>
            </w:r>
            <w:r w:rsidRPr="00F80DBC">
              <w:rPr>
                <w:sz w:val="20"/>
                <w:szCs w:val="20"/>
              </w:rPr>
              <w:t>This section is mandatory for all applications with role-based access.</w:t>
            </w:r>
          </w:p>
        </w:tc>
      </w:tr>
    </w:tbl>
    <w:p w14:paraId="269145D0" w14:textId="77777777" w:rsidR="00F80DBC" w:rsidRPr="008C2B77" w:rsidRDefault="00F80DBC" w:rsidP="00F80DBC">
      <w:pPr>
        <w:pStyle w:val="NoSpacing"/>
      </w:pPr>
    </w:p>
    <w:p w14:paraId="53A6D7EC" w14:textId="77777777" w:rsidR="0005713B" w:rsidRDefault="0005713B" w:rsidP="003D0D75"/>
    <w:p w14:paraId="6B6496B7" w14:textId="77777777" w:rsidR="0005713B" w:rsidRDefault="0005713B" w:rsidP="003D0D75"/>
    <w:p w14:paraId="2D0A680A" w14:textId="77777777" w:rsidR="0005713B" w:rsidRDefault="0005713B" w:rsidP="003D0D75"/>
    <w:p w14:paraId="73DA42D7" w14:textId="77777777" w:rsidR="0005713B" w:rsidRDefault="0005713B" w:rsidP="003D0D75"/>
    <w:p w14:paraId="703D0C70" w14:textId="77777777" w:rsidR="0005713B" w:rsidRDefault="0005713B" w:rsidP="003D0D75"/>
    <w:p w14:paraId="00DB7C51" w14:textId="77777777" w:rsidR="0005713B" w:rsidRPr="008C2B77" w:rsidRDefault="0005713B" w:rsidP="003D0D75"/>
    <w:p w14:paraId="3B47668F" w14:textId="77777777" w:rsidR="0005713B" w:rsidRDefault="0005713B" w:rsidP="00EC39C6">
      <w:pPr>
        <w:sectPr w:rsidR="0005713B" w:rsidSect="00317175">
          <w:headerReference w:type="default" r:id="rId14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72A8F2F9" w14:textId="4C56D4B3" w:rsidR="003D0D75" w:rsidRPr="008C2B77" w:rsidRDefault="00A1629A" w:rsidP="0005713B">
      <w:pPr>
        <w:pStyle w:val="Heading1"/>
      </w:pPr>
      <w:bookmarkStart w:id="16" w:name="_Toc224747974"/>
      <w:r>
        <w:lastRenderedPageBreak/>
        <w:t>WORKING PROCEDURES</w:t>
      </w:r>
      <w:bookmarkEnd w:id="16"/>
    </w:p>
    <w:p w14:paraId="11C12F3C" w14:textId="0F4F9F02" w:rsidR="002F6218" w:rsidRPr="008C2B77" w:rsidRDefault="002F6218" w:rsidP="003D0D75">
      <w:r w:rsidRPr="008C2B77">
        <w:t xml:space="preserve">Workflows (including diagrams if applicable) for different options within the application. </w:t>
      </w:r>
    </w:p>
    <w:p w14:paraId="4ED66972" w14:textId="128393E3" w:rsidR="002F6218" w:rsidRPr="008C2B77" w:rsidRDefault="002F6218" w:rsidP="00880989">
      <w:pPr>
        <w:pStyle w:val="Heading2"/>
      </w:pPr>
      <w:bookmarkStart w:id="17" w:name="_Toc224747975"/>
      <w:r w:rsidRPr="008C2B77">
        <w:t>Working Procedure 1</w:t>
      </w:r>
      <w:bookmarkEnd w:id="17"/>
    </w:p>
    <w:p w14:paraId="49BA8A53" w14:textId="5382151D" w:rsidR="002F6218" w:rsidRDefault="002F6218" w:rsidP="002F6218">
      <w:r w:rsidRPr="008C2B77">
        <w:t>Working Procedure 1</w:t>
      </w:r>
      <w:r w:rsidR="002B6ED9">
        <w:t xml:space="preserve"> (e.g. “</w:t>
      </w:r>
      <w:r w:rsidR="002B6ED9" w:rsidRPr="002B6ED9">
        <w:rPr>
          <w:b/>
          <w:bCs/>
        </w:rPr>
        <w:t>Create invoice</w:t>
      </w:r>
      <w:r w:rsidR="002B6ED9">
        <w:t>…”)</w:t>
      </w:r>
    </w:p>
    <w:p w14:paraId="52F9D03B" w14:textId="77777777" w:rsidR="00B60677" w:rsidRPr="008C2B77" w:rsidRDefault="00B60677" w:rsidP="002F6218"/>
    <w:p w14:paraId="478A0E4C" w14:textId="2B129152" w:rsidR="002F6218" w:rsidRPr="008C2B77" w:rsidRDefault="002F6218" w:rsidP="00880989">
      <w:pPr>
        <w:pStyle w:val="Heading2"/>
      </w:pPr>
      <w:bookmarkStart w:id="18" w:name="_Toc224747976"/>
      <w:r w:rsidRPr="008C2B77">
        <w:t>Working Procedure 2</w:t>
      </w:r>
      <w:bookmarkEnd w:id="18"/>
    </w:p>
    <w:p w14:paraId="46F072F0" w14:textId="4E72C143" w:rsidR="002B6ED9" w:rsidRDefault="002F6218" w:rsidP="002B6ED9">
      <w:r w:rsidRPr="008C2B77">
        <w:t xml:space="preserve">Working Procedure 2. </w:t>
      </w:r>
      <w:r w:rsidR="002B6ED9">
        <w:t>(e.g. “</w:t>
      </w:r>
      <w:r w:rsidR="002B6ED9">
        <w:rPr>
          <w:b/>
          <w:bCs/>
        </w:rPr>
        <w:t>Approve request</w:t>
      </w:r>
      <w:r w:rsidR="002B6ED9">
        <w:t>…”)</w:t>
      </w:r>
    </w:p>
    <w:p w14:paraId="71151387" w14:textId="77777777" w:rsidR="00B60677" w:rsidRPr="008C2B77" w:rsidRDefault="00B60677" w:rsidP="002B6ED9"/>
    <w:p w14:paraId="2E055401" w14:textId="17AABCA4" w:rsidR="002B6ED9" w:rsidRPr="008C2B77" w:rsidRDefault="002B6ED9" w:rsidP="00880989">
      <w:pPr>
        <w:pStyle w:val="Heading2"/>
      </w:pPr>
      <w:bookmarkStart w:id="19" w:name="_Toc224747977"/>
      <w:r w:rsidRPr="008C2B77">
        <w:t xml:space="preserve">Working Procedure </w:t>
      </w:r>
      <w:r>
        <w:t>3</w:t>
      </w:r>
      <w:bookmarkEnd w:id="19"/>
    </w:p>
    <w:p w14:paraId="1D746569" w14:textId="4C798D6C" w:rsidR="002B6ED9" w:rsidRPr="008C2B77" w:rsidRDefault="002B6ED9" w:rsidP="002B6ED9">
      <w:r w:rsidRPr="008C2B77">
        <w:t xml:space="preserve">Working Procedure 2. </w:t>
      </w:r>
      <w:r>
        <w:t>(e.g. “</w:t>
      </w:r>
      <w:r>
        <w:rPr>
          <w:b/>
          <w:bCs/>
        </w:rPr>
        <w:t>Generate Report</w:t>
      </w:r>
      <w:r>
        <w:t>…”)</w:t>
      </w:r>
    </w:p>
    <w:p w14:paraId="3CCE6523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1B364F00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4091A4F3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02E7DA0" w14:textId="77777777" w:rsidR="00317175" w:rsidRDefault="00317175" w:rsidP="00EC39C6">
      <w:pPr>
        <w:sectPr w:rsidR="00317175" w:rsidSect="00317175">
          <w:headerReference w:type="default" r:id="rId15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  <w:bookmarkStart w:id="20" w:name="_Toc224747978"/>
    </w:p>
    <w:p w14:paraId="06394AAE" w14:textId="2F8DE3CE" w:rsidR="00645E48" w:rsidRPr="008C2B77" w:rsidRDefault="00645E48" w:rsidP="00645E48">
      <w:pPr>
        <w:pStyle w:val="Heading1"/>
        <w:spacing w:after="360"/>
      </w:pPr>
      <w:r w:rsidRPr="008C2B77">
        <w:lastRenderedPageBreak/>
        <w:t>APPROVAL SIGNATURES</w:t>
      </w:r>
      <w:bookmarkEnd w:id="20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460"/>
        <w:gridCol w:w="4410"/>
        <w:gridCol w:w="1980"/>
      </w:tblGrid>
      <w:tr w:rsidR="00645E48" w:rsidRPr="008C2B77" w14:paraId="182545BB" w14:textId="77777777" w:rsidTr="001704A5">
        <w:tc>
          <w:tcPr>
            <w:tcW w:w="1765" w:type="dxa"/>
            <w:shd w:val="clear" w:color="auto" w:fill="4F7ABA"/>
          </w:tcPr>
          <w:p w14:paraId="23223BBE" w14:textId="7F2EF3E5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460" w:type="dxa"/>
            <w:shd w:val="clear" w:color="auto" w:fill="4F7ABA"/>
          </w:tcPr>
          <w:p w14:paraId="735A9BCC" w14:textId="5E38D1CF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41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98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1704A5" w:rsidRPr="008C2B77" w14:paraId="6AF2EFD9" w14:textId="77777777" w:rsidTr="001704A5">
        <w:trPr>
          <w:trHeight w:val="256"/>
        </w:trPr>
        <w:tc>
          <w:tcPr>
            <w:tcW w:w="1765" w:type="dxa"/>
          </w:tcPr>
          <w:p w14:paraId="44F8B778" w14:textId="1F66EE36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460" w:type="dxa"/>
          </w:tcPr>
          <w:p w14:paraId="14A3426D" w14:textId="783A0190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410" w:type="dxa"/>
          </w:tcPr>
          <w:p w14:paraId="133D453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5637FC2E" w14:textId="2DD0B482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CD24D79" w14:textId="5749A45A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704A5" w:rsidRPr="008C2B77" w14:paraId="66D27291" w14:textId="77777777" w:rsidTr="001704A5">
        <w:trPr>
          <w:trHeight w:val="76"/>
        </w:trPr>
        <w:tc>
          <w:tcPr>
            <w:tcW w:w="1765" w:type="dxa"/>
          </w:tcPr>
          <w:p w14:paraId="3A0BCEED" w14:textId="1E971F10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20E295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3C24CBF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24560219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29B31C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  <w:tr w:rsidR="001704A5" w:rsidRPr="008C2B77" w14:paraId="32D8B4DD" w14:textId="77777777" w:rsidTr="001704A5">
        <w:tc>
          <w:tcPr>
            <w:tcW w:w="1765" w:type="dxa"/>
          </w:tcPr>
          <w:p w14:paraId="53261D06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8343ED3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1688E09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075B2815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1D51D2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Default="00645E48" w:rsidP="008C5893">
      <w:pPr>
        <w:spacing w:line="278" w:lineRule="auto"/>
        <w:rPr>
          <w:b/>
          <w:bCs/>
        </w:rPr>
      </w:pPr>
    </w:p>
    <w:p w14:paraId="5884BB27" w14:textId="77777777" w:rsidR="000748BF" w:rsidRDefault="000748BF" w:rsidP="008C5893">
      <w:pPr>
        <w:spacing w:line="278" w:lineRule="auto"/>
        <w:rPr>
          <w:b/>
          <w:bCs/>
        </w:rPr>
      </w:pPr>
    </w:p>
    <w:p w14:paraId="3E3E30B9" w14:textId="77777777" w:rsidR="000748BF" w:rsidRDefault="000748BF" w:rsidP="008C5893">
      <w:pPr>
        <w:spacing w:line="278" w:lineRule="auto"/>
        <w:rPr>
          <w:b/>
          <w:bCs/>
        </w:rPr>
      </w:pPr>
    </w:p>
    <w:p w14:paraId="143B538E" w14:textId="77777777" w:rsidR="000748BF" w:rsidRPr="008C2B77" w:rsidRDefault="000748BF" w:rsidP="008C5893">
      <w:pPr>
        <w:spacing w:line="278" w:lineRule="auto"/>
        <w:rPr>
          <w:b/>
          <w:bCs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075C52" w:rsidRPr="008C2B77" w14:paraId="468301D8" w14:textId="77777777" w:rsidTr="001704A5">
        <w:tc>
          <w:tcPr>
            <w:tcW w:w="1052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17175">
      <w:headerReference w:type="default" r:id="rId16"/>
      <w:pgSz w:w="12240" w:h="15840"/>
      <w:pgMar w:top="1411" w:right="850" w:bottom="1411" w:left="850" w:header="576" w:footer="576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58D77" w14:textId="77777777" w:rsidR="00BD1AB2" w:rsidRDefault="00BD1AB2" w:rsidP="007460B1">
      <w:pPr>
        <w:spacing w:after="0" w:line="240" w:lineRule="auto"/>
      </w:pPr>
      <w:r>
        <w:separator/>
      </w:r>
    </w:p>
  </w:endnote>
  <w:endnote w:type="continuationSeparator" w:id="0">
    <w:p w14:paraId="063AABF9" w14:textId="77777777" w:rsidR="00BD1AB2" w:rsidRDefault="00BD1AB2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5"/>
      <w:gridCol w:w="2226"/>
      <w:gridCol w:w="2226"/>
      <w:gridCol w:w="1810"/>
      <w:gridCol w:w="946"/>
      <w:gridCol w:w="222"/>
      <w:gridCol w:w="222"/>
      <w:gridCol w:w="358"/>
      <w:gridCol w:w="305"/>
    </w:tblGrid>
    <w:tr w:rsidR="00317175" w14:paraId="084E08F2" w14:textId="77777777" w:rsidTr="00EC39C6">
      <w:trPr>
        <w:cantSplit/>
        <w:trHeight w:val="170"/>
        <w:jc w:val="center"/>
      </w:trPr>
      <w:tc>
        <w:tcPr>
          <w:tcW w:w="4866" w:type="pct"/>
          <w:gridSpan w:val="8"/>
        </w:tcPr>
        <w:p w14:paraId="64B1F91F" w14:textId="77777777" w:rsidR="00317175" w:rsidRDefault="00317175" w:rsidP="00317175">
          <w:pPr>
            <w:jc w:val="center"/>
            <w:rPr>
              <w:sz w:val="12"/>
              <w:szCs w:val="12"/>
            </w:rPr>
          </w:pPr>
          <w:r w:rsidRPr="006916BF">
            <w:rPr>
              <w:sz w:val="12"/>
              <w:szCs w:val="12"/>
            </w:rPr>
            <w:t xml:space="preserve">© </w:t>
          </w:r>
          <w:r w:rsidRPr="006916BF">
            <w:rPr>
              <w:bCs/>
              <w:sz w:val="12"/>
              <w:szCs w:val="12"/>
            </w:rPr>
            <w:t>202</w:t>
          </w:r>
          <w:r>
            <w:rPr>
              <w:bCs/>
              <w:sz w:val="12"/>
              <w:szCs w:val="12"/>
            </w:rPr>
            <w:t>6</w:t>
          </w:r>
          <w:r w:rsidRPr="006916BF">
            <w:rPr>
              <w:bCs/>
              <w:sz w:val="12"/>
              <w:szCs w:val="12"/>
            </w:rPr>
            <w:t xml:space="preserve"> </w:t>
          </w:r>
          <w:r>
            <w:rPr>
              <w:sz w:val="12"/>
              <w:szCs w:val="12"/>
            </w:rPr>
            <w:t>ZTERS</w:t>
          </w:r>
          <w:r w:rsidRPr="006916BF">
            <w:rPr>
              <w:sz w:val="12"/>
              <w:szCs w:val="12"/>
            </w:rPr>
            <w:t xml:space="preserve"> All rights reserved</w:t>
          </w:r>
        </w:p>
        <w:p w14:paraId="1AAF0FC0" w14:textId="77777777" w:rsidR="00317175" w:rsidRPr="003C00ED" w:rsidRDefault="00317175" w:rsidP="00317175">
          <w:pPr>
            <w:jc w:val="center"/>
            <w:rPr>
              <w:sz w:val="12"/>
              <w:szCs w:val="12"/>
            </w:rPr>
          </w:pPr>
        </w:p>
      </w:tc>
      <w:tc>
        <w:tcPr>
          <w:tcW w:w="134" w:type="pct"/>
          <w:vMerge w:val="restart"/>
        </w:tcPr>
        <w:p w14:paraId="48FC0B65" w14:textId="77777777" w:rsidR="00317175" w:rsidRPr="00D873AC" w:rsidRDefault="00317175" w:rsidP="00317175">
          <w:pPr>
            <w:rPr>
              <w:b/>
              <w:bCs/>
              <w:color w:val="4F81BD"/>
              <w:sz w:val="12"/>
              <w:szCs w:val="12"/>
            </w:rPr>
          </w:pPr>
          <w:r w:rsidRPr="006E1662">
            <w:rPr>
              <w:b/>
              <w:bCs/>
              <w:color w:val="4F81BD"/>
              <w:sz w:val="16"/>
              <w:szCs w:val="16"/>
            </w:rPr>
            <w:fldChar w:fldCharType="begin"/>
          </w:r>
          <w:r w:rsidRPr="006E1662">
            <w:rPr>
              <w:b/>
              <w:bCs/>
              <w:color w:val="4F81BD"/>
              <w:sz w:val="16"/>
              <w:szCs w:val="16"/>
            </w:rPr>
            <w:instrText xml:space="preserve"> PAGE   \* MERGEFORMAT </w:instrText>
          </w:r>
          <w:r w:rsidRPr="006E1662">
            <w:rPr>
              <w:b/>
              <w:bCs/>
              <w:color w:val="4F81BD"/>
              <w:sz w:val="16"/>
              <w:szCs w:val="16"/>
            </w:rPr>
            <w:fldChar w:fldCharType="separate"/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t>1</w:t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fldChar w:fldCharType="end"/>
          </w:r>
        </w:p>
      </w:tc>
    </w:tr>
    <w:tr w:rsidR="00317175" w14:paraId="49B739C6" w14:textId="77777777" w:rsidTr="00EC39C6">
      <w:trPr>
        <w:cantSplit/>
        <w:trHeight w:val="115"/>
        <w:jc w:val="center"/>
      </w:trPr>
      <w:tc>
        <w:tcPr>
          <w:tcW w:w="1080" w:type="pct"/>
          <w:shd w:val="clear" w:color="auto" w:fill="E3983F"/>
        </w:tcPr>
        <w:p w14:paraId="34B9EAEE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66686C"/>
        </w:tcPr>
        <w:p w14:paraId="5B767D15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4F7ABA"/>
        </w:tcPr>
        <w:p w14:paraId="6BA9798D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883" w:type="pct"/>
          <w:shd w:val="clear" w:color="auto" w:fill="4B327A"/>
        </w:tcPr>
        <w:p w14:paraId="5FA8F7C7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473" w:type="pct"/>
          <w:shd w:val="clear" w:color="auto" w:fill="9ABF55"/>
        </w:tcPr>
        <w:p w14:paraId="70367A50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DA7238"/>
        </w:tcPr>
        <w:p w14:paraId="74FF33EA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B3D9E6"/>
        </w:tcPr>
        <w:p w14:paraId="7D7784BA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723" w:type="pct"/>
          <w:shd w:val="clear" w:color="auto" w:fill="D2D3D4"/>
        </w:tcPr>
        <w:p w14:paraId="6D2BC2FC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  <w:tc>
        <w:tcPr>
          <w:tcW w:w="134" w:type="pct"/>
          <w:vMerge/>
          <w:shd w:val="clear" w:color="auto" w:fill="D9D9D9" w:themeFill="background1" w:themeFillShade="D9"/>
        </w:tcPr>
        <w:p w14:paraId="42E441A5" w14:textId="77777777" w:rsidR="00317175" w:rsidRDefault="00317175" w:rsidP="00317175">
          <w:pPr>
            <w:jc w:val="center"/>
            <w:rPr>
              <w:sz w:val="6"/>
              <w:szCs w:val="6"/>
            </w:rPr>
          </w:pPr>
        </w:p>
      </w:tc>
    </w:tr>
  </w:tbl>
  <w:p w14:paraId="059FF621" w14:textId="77777777" w:rsidR="00317175" w:rsidRPr="00317175" w:rsidRDefault="00317175" w:rsidP="00317175">
    <w:pPr>
      <w:pStyle w:val="Footer"/>
      <w:rPr>
        <w:color w:val="4F7ABA"/>
        <w:sz w:val="6"/>
        <w:szCs w:val="6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C6E7" w14:textId="77777777" w:rsidR="00BD1AB2" w:rsidRDefault="00BD1AB2" w:rsidP="007460B1">
      <w:pPr>
        <w:spacing w:after="0" w:line="240" w:lineRule="auto"/>
      </w:pPr>
      <w:r>
        <w:separator/>
      </w:r>
    </w:p>
  </w:footnote>
  <w:footnote w:type="continuationSeparator" w:id="0">
    <w:p w14:paraId="7265D364" w14:textId="77777777" w:rsidR="00BD1AB2" w:rsidRDefault="00BD1AB2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80A5A" w14:paraId="44825B2F" w14:textId="77777777" w:rsidTr="006A435F">
      <w:tc>
        <w:tcPr>
          <w:tcW w:w="9895" w:type="dxa"/>
        </w:tcPr>
        <w:p w14:paraId="6BDCE887" w14:textId="77777777" w:rsidR="00380A5A" w:rsidRPr="007C0EC5" w:rsidRDefault="00380A5A" w:rsidP="00380A5A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14D18259" w14:textId="77777777" w:rsidR="00380A5A" w:rsidRDefault="00380A5A" w:rsidP="00380A5A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7F10585" wp14:editId="546DAB4A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134226F3" w:rsidR="007460B1" w:rsidRPr="00380A5A" w:rsidRDefault="007460B1">
    <w:pPr>
      <w:pStyle w:val="Header"/>
      <w:rPr>
        <w:sz w:val="16"/>
        <w:szCs w:val="16"/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17175" w14:paraId="6C55DF3F" w14:textId="77777777" w:rsidTr="006A435F">
      <w:tc>
        <w:tcPr>
          <w:tcW w:w="9895" w:type="dxa"/>
        </w:tcPr>
        <w:p w14:paraId="7234DD58" w14:textId="77777777" w:rsidR="00317175" w:rsidRPr="007C0EC5" w:rsidRDefault="00317175" w:rsidP="00317175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711C78DE" w14:textId="77777777" w:rsidR="00317175" w:rsidRDefault="00317175" w:rsidP="0031717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356264CE" wp14:editId="1AC2027D">
                <wp:extent cx="326004" cy="378092"/>
                <wp:effectExtent l="0" t="0" r="0" b="3175"/>
                <wp:docPr id="138483495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789E767F" w:rsidR="001A19D9" w:rsidRPr="00317175" w:rsidRDefault="001A19D9">
    <w:pPr>
      <w:pStyle w:val="Header"/>
      <w:rPr>
        <w:sz w:val="16"/>
        <w:szCs w:val="16"/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17175" w14:paraId="3B9705E7" w14:textId="77777777" w:rsidTr="006A435F">
      <w:tc>
        <w:tcPr>
          <w:tcW w:w="9895" w:type="dxa"/>
        </w:tcPr>
        <w:p w14:paraId="24168AB1" w14:textId="7BF508A0" w:rsidR="00317175" w:rsidRPr="007C0EC5" w:rsidRDefault="00317175" w:rsidP="00317175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UGU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Application</w:t>
          </w:r>
        </w:p>
      </w:tc>
      <w:tc>
        <w:tcPr>
          <w:tcW w:w="635" w:type="dxa"/>
        </w:tcPr>
        <w:p w14:paraId="0FD36359" w14:textId="77777777" w:rsidR="00317175" w:rsidRDefault="00317175" w:rsidP="0031717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2BCA4E14" wp14:editId="0B2222F8">
                <wp:extent cx="326004" cy="378092"/>
                <wp:effectExtent l="0" t="0" r="0" b="3175"/>
                <wp:docPr id="1749360905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7747F7" w14:textId="7D925112" w:rsidR="001A19D9" w:rsidRPr="00317175" w:rsidRDefault="001A19D9">
    <w:pPr>
      <w:pStyle w:val="Header"/>
      <w:rPr>
        <w:sz w:val="16"/>
        <w:szCs w:val="16"/>
        <w:lang w:val="es-CO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17175" w14:paraId="1962C2A2" w14:textId="77777777" w:rsidTr="006A435F">
      <w:tc>
        <w:tcPr>
          <w:tcW w:w="9895" w:type="dxa"/>
        </w:tcPr>
        <w:p w14:paraId="014FF81E" w14:textId="348308EB" w:rsidR="00317175" w:rsidRPr="007C0EC5" w:rsidRDefault="00317175" w:rsidP="00317175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UGU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Working Procedures</w:t>
          </w:r>
        </w:p>
      </w:tc>
      <w:tc>
        <w:tcPr>
          <w:tcW w:w="635" w:type="dxa"/>
        </w:tcPr>
        <w:p w14:paraId="73EE55E9" w14:textId="77777777" w:rsidR="00317175" w:rsidRDefault="00317175" w:rsidP="0031717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7CD190F2" wp14:editId="0EB29ACA">
                <wp:extent cx="326004" cy="378092"/>
                <wp:effectExtent l="0" t="0" r="0" b="3175"/>
                <wp:docPr id="885716643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17175" w14:paraId="7E7CF91B" w14:textId="77777777" w:rsidTr="006A435F">
      <w:tc>
        <w:tcPr>
          <w:tcW w:w="9895" w:type="dxa"/>
        </w:tcPr>
        <w:p w14:paraId="10DE2EE2" w14:textId="48BFD170" w:rsidR="00317175" w:rsidRPr="007C0EC5" w:rsidRDefault="00317175" w:rsidP="00317175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UGU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Approval Signatures</w:t>
          </w:r>
        </w:p>
      </w:tc>
      <w:tc>
        <w:tcPr>
          <w:tcW w:w="635" w:type="dxa"/>
        </w:tcPr>
        <w:p w14:paraId="36B9519E" w14:textId="77777777" w:rsidR="00317175" w:rsidRDefault="00317175" w:rsidP="0031717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0A53CBC" wp14:editId="6E17E5D7">
                <wp:extent cx="326004" cy="378092"/>
                <wp:effectExtent l="0" t="0" r="0" b="3175"/>
                <wp:docPr id="184690224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6D716E" w14:textId="77777777" w:rsidR="00317175" w:rsidRPr="00254DBA" w:rsidRDefault="0031717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3C86"/>
    <w:multiLevelType w:val="multilevel"/>
    <w:tmpl w:val="22080AB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921147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120FC"/>
    <w:rsid w:val="00012A66"/>
    <w:rsid w:val="000201B9"/>
    <w:rsid w:val="000214AC"/>
    <w:rsid w:val="00022B2C"/>
    <w:rsid w:val="00027758"/>
    <w:rsid w:val="00034EF6"/>
    <w:rsid w:val="000447F1"/>
    <w:rsid w:val="000450B0"/>
    <w:rsid w:val="000466AF"/>
    <w:rsid w:val="0005713B"/>
    <w:rsid w:val="00060FE1"/>
    <w:rsid w:val="00066E73"/>
    <w:rsid w:val="00070681"/>
    <w:rsid w:val="0007218E"/>
    <w:rsid w:val="000748BF"/>
    <w:rsid w:val="00075C52"/>
    <w:rsid w:val="000820EB"/>
    <w:rsid w:val="0008231D"/>
    <w:rsid w:val="00083891"/>
    <w:rsid w:val="000964CE"/>
    <w:rsid w:val="00097534"/>
    <w:rsid w:val="000A0C4C"/>
    <w:rsid w:val="000B02CF"/>
    <w:rsid w:val="000B7151"/>
    <w:rsid w:val="000C766C"/>
    <w:rsid w:val="000D03E0"/>
    <w:rsid w:val="000D286D"/>
    <w:rsid w:val="000D29EE"/>
    <w:rsid w:val="000D4C4F"/>
    <w:rsid w:val="000E7597"/>
    <w:rsid w:val="001022F6"/>
    <w:rsid w:val="001071DB"/>
    <w:rsid w:val="00122A12"/>
    <w:rsid w:val="00122D06"/>
    <w:rsid w:val="00125133"/>
    <w:rsid w:val="00132F89"/>
    <w:rsid w:val="001338D0"/>
    <w:rsid w:val="00140AAE"/>
    <w:rsid w:val="001609EC"/>
    <w:rsid w:val="001704A5"/>
    <w:rsid w:val="00171F38"/>
    <w:rsid w:val="0017360B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E55A8"/>
    <w:rsid w:val="001E6A12"/>
    <w:rsid w:val="001F1335"/>
    <w:rsid w:val="00212FC5"/>
    <w:rsid w:val="00216D6B"/>
    <w:rsid w:val="0022112F"/>
    <w:rsid w:val="0022287C"/>
    <w:rsid w:val="002351EE"/>
    <w:rsid w:val="002365A4"/>
    <w:rsid w:val="00241A71"/>
    <w:rsid w:val="002429F1"/>
    <w:rsid w:val="00247D70"/>
    <w:rsid w:val="002523C1"/>
    <w:rsid w:val="00254DBA"/>
    <w:rsid w:val="0025741F"/>
    <w:rsid w:val="00257A2B"/>
    <w:rsid w:val="00271ECF"/>
    <w:rsid w:val="0027586A"/>
    <w:rsid w:val="00283482"/>
    <w:rsid w:val="002903FD"/>
    <w:rsid w:val="00291DA6"/>
    <w:rsid w:val="00291DF9"/>
    <w:rsid w:val="0029674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02E5"/>
    <w:rsid w:val="002F5ED9"/>
    <w:rsid w:val="002F6218"/>
    <w:rsid w:val="00314EA1"/>
    <w:rsid w:val="00317175"/>
    <w:rsid w:val="00352A75"/>
    <w:rsid w:val="00352D5C"/>
    <w:rsid w:val="003623D5"/>
    <w:rsid w:val="00364CF1"/>
    <w:rsid w:val="00366890"/>
    <w:rsid w:val="00371EEC"/>
    <w:rsid w:val="00380A5A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3BBE"/>
    <w:rsid w:val="003F572E"/>
    <w:rsid w:val="00410611"/>
    <w:rsid w:val="00437030"/>
    <w:rsid w:val="00443F94"/>
    <w:rsid w:val="00445567"/>
    <w:rsid w:val="00446109"/>
    <w:rsid w:val="00454F6D"/>
    <w:rsid w:val="00460D6C"/>
    <w:rsid w:val="00461446"/>
    <w:rsid w:val="0046555D"/>
    <w:rsid w:val="00467D3A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2156"/>
    <w:rsid w:val="004F64ED"/>
    <w:rsid w:val="005005F3"/>
    <w:rsid w:val="005056F4"/>
    <w:rsid w:val="00524674"/>
    <w:rsid w:val="00535840"/>
    <w:rsid w:val="0054482E"/>
    <w:rsid w:val="00557C00"/>
    <w:rsid w:val="005617DF"/>
    <w:rsid w:val="005669E0"/>
    <w:rsid w:val="0058324C"/>
    <w:rsid w:val="00587924"/>
    <w:rsid w:val="005A10EB"/>
    <w:rsid w:val="005B0827"/>
    <w:rsid w:val="005B2122"/>
    <w:rsid w:val="005C0C80"/>
    <w:rsid w:val="005C16DE"/>
    <w:rsid w:val="005D3E89"/>
    <w:rsid w:val="005D565D"/>
    <w:rsid w:val="005D7804"/>
    <w:rsid w:val="005D79DE"/>
    <w:rsid w:val="005E27C1"/>
    <w:rsid w:val="005E698F"/>
    <w:rsid w:val="00616F3D"/>
    <w:rsid w:val="0062745C"/>
    <w:rsid w:val="006328B6"/>
    <w:rsid w:val="00640478"/>
    <w:rsid w:val="00645E48"/>
    <w:rsid w:val="00650792"/>
    <w:rsid w:val="00653B11"/>
    <w:rsid w:val="00670DD5"/>
    <w:rsid w:val="006858D0"/>
    <w:rsid w:val="00687C40"/>
    <w:rsid w:val="006916BF"/>
    <w:rsid w:val="00694F57"/>
    <w:rsid w:val="006965E8"/>
    <w:rsid w:val="00696852"/>
    <w:rsid w:val="006B2D37"/>
    <w:rsid w:val="006D4888"/>
    <w:rsid w:val="006D57EB"/>
    <w:rsid w:val="006D7C97"/>
    <w:rsid w:val="006E1277"/>
    <w:rsid w:val="0070416C"/>
    <w:rsid w:val="00704A83"/>
    <w:rsid w:val="00706853"/>
    <w:rsid w:val="0071123F"/>
    <w:rsid w:val="007174EF"/>
    <w:rsid w:val="00726151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6B77"/>
    <w:rsid w:val="007A07E8"/>
    <w:rsid w:val="007B246B"/>
    <w:rsid w:val="007D19D5"/>
    <w:rsid w:val="007D44B4"/>
    <w:rsid w:val="007F31F5"/>
    <w:rsid w:val="00802738"/>
    <w:rsid w:val="008332C6"/>
    <w:rsid w:val="00834B98"/>
    <w:rsid w:val="008441F5"/>
    <w:rsid w:val="00845358"/>
    <w:rsid w:val="00850AA1"/>
    <w:rsid w:val="00852956"/>
    <w:rsid w:val="008558AC"/>
    <w:rsid w:val="008700FF"/>
    <w:rsid w:val="00873161"/>
    <w:rsid w:val="00873CCC"/>
    <w:rsid w:val="00880989"/>
    <w:rsid w:val="0088184C"/>
    <w:rsid w:val="00890C53"/>
    <w:rsid w:val="008B47BF"/>
    <w:rsid w:val="008C2121"/>
    <w:rsid w:val="008C2B77"/>
    <w:rsid w:val="008C3965"/>
    <w:rsid w:val="008C5893"/>
    <w:rsid w:val="008E34D9"/>
    <w:rsid w:val="008F684A"/>
    <w:rsid w:val="0090787B"/>
    <w:rsid w:val="00907EF5"/>
    <w:rsid w:val="00912AC0"/>
    <w:rsid w:val="009141C8"/>
    <w:rsid w:val="00925528"/>
    <w:rsid w:val="009374AF"/>
    <w:rsid w:val="00937AEC"/>
    <w:rsid w:val="0094653B"/>
    <w:rsid w:val="0095071D"/>
    <w:rsid w:val="00952A22"/>
    <w:rsid w:val="009638EE"/>
    <w:rsid w:val="00967456"/>
    <w:rsid w:val="00970133"/>
    <w:rsid w:val="0097337A"/>
    <w:rsid w:val="009826A2"/>
    <w:rsid w:val="009827EE"/>
    <w:rsid w:val="0098472B"/>
    <w:rsid w:val="00991209"/>
    <w:rsid w:val="00995F04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19C"/>
    <w:rsid w:val="00AA2C6F"/>
    <w:rsid w:val="00AA4777"/>
    <w:rsid w:val="00AC616C"/>
    <w:rsid w:val="00AC7CE5"/>
    <w:rsid w:val="00AE477E"/>
    <w:rsid w:val="00AF0E10"/>
    <w:rsid w:val="00B00D19"/>
    <w:rsid w:val="00B17580"/>
    <w:rsid w:val="00B60677"/>
    <w:rsid w:val="00BA63EE"/>
    <w:rsid w:val="00BB5142"/>
    <w:rsid w:val="00BC525F"/>
    <w:rsid w:val="00BD1AB2"/>
    <w:rsid w:val="00BD3B77"/>
    <w:rsid w:val="00BD6424"/>
    <w:rsid w:val="00BE3BE7"/>
    <w:rsid w:val="00BE5C94"/>
    <w:rsid w:val="00BE7FD8"/>
    <w:rsid w:val="00BF602D"/>
    <w:rsid w:val="00C03948"/>
    <w:rsid w:val="00C1722A"/>
    <w:rsid w:val="00C20FD3"/>
    <w:rsid w:val="00C3112C"/>
    <w:rsid w:val="00C34335"/>
    <w:rsid w:val="00C3690A"/>
    <w:rsid w:val="00C37583"/>
    <w:rsid w:val="00C51D77"/>
    <w:rsid w:val="00C52320"/>
    <w:rsid w:val="00C647B8"/>
    <w:rsid w:val="00C76357"/>
    <w:rsid w:val="00C8015D"/>
    <w:rsid w:val="00C832F7"/>
    <w:rsid w:val="00C857E6"/>
    <w:rsid w:val="00C9123C"/>
    <w:rsid w:val="00C96DEA"/>
    <w:rsid w:val="00CA27AF"/>
    <w:rsid w:val="00CB61F2"/>
    <w:rsid w:val="00CF2AFF"/>
    <w:rsid w:val="00CF7150"/>
    <w:rsid w:val="00D04B7D"/>
    <w:rsid w:val="00D063F4"/>
    <w:rsid w:val="00D31A46"/>
    <w:rsid w:val="00D36527"/>
    <w:rsid w:val="00D843AA"/>
    <w:rsid w:val="00D93F11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E13E25"/>
    <w:rsid w:val="00E1643A"/>
    <w:rsid w:val="00E33AD3"/>
    <w:rsid w:val="00E47A96"/>
    <w:rsid w:val="00E544FE"/>
    <w:rsid w:val="00E6016E"/>
    <w:rsid w:val="00E608B7"/>
    <w:rsid w:val="00E76693"/>
    <w:rsid w:val="00E80DF6"/>
    <w:rsid w:val="00E8239E"/>
    <w:rsid w:val="00E83850"/>
    <w:rsid w:val="00E9275B"/>
    <w:rsid w:val="00E95C89"/>
    <w:rsid w:val="00EA3184"/>
    <w:rsid w:val="00EA625C"/>
    <w:rsid w:val="00EB1735"/>
    <w:rsid w:val="00EC2902"/>
    <w:rsid w:val="00EC2E6E"/>
    <w:rsid w:val="00EC39C6"/>
    <w:rsid w:val="00EC4BB1"/>
    <w:rsid w:val="00EC7F81"/>
    <w:rsid w:val="00ED04FF"/>
    <w:rsid w:val="00ED1611"/>
    <w:rsid w:val="00ED5BCB"/>
    <w:rsid w:val="00ED7087"/>
    <w:rsid w:val="00EE191E"/>
    <w:rsid w:val="00EF2364"/>
    <w:rsid w:val="00EF3F2E"/>
    <w:rsid w:val="00F05F02"/>
    <w:rsid w:val="00F1245A"/>
    <w:rsid w:val="00F15862"/>
    <w:rsid w:val="00F25A08"/>
    <w:rsid w:val="00F27949"/>
    <w:rsid w:val="00F4059A"/>
    <w:rsid w:val="00F406FD"/>
    <w:rsid w:val="00F5279F"/>
    <w:rsid w:val="00F64967"/>
    <w:rsid w:val="00F80DBC"/>
    <w:rsid w:val="00F93BD5"/>
    <w:rsid w:val="00FA0D4F"/>
    <w:rsid w:val="00FA189B"/>
    <w:rsid w:val="00FB0CB2"/>
    <w:rsid w:val="00FB3493"/>
    <w:rsid w:val="00FB3CD6"/>
    <w:rsid w:val="00FB5E59"/>
    <w:rsid w:val="00FC1684"/>
    <w:rsid w:val="00FC272E"/>
    <w:rsid w:val="00FD5DE8"/>
    <w:rsid w:val="00FE32BA"/>
    <w:rsid w:val="00FE33D5"/>
    <w:rsid w:val="00FE3B6F"/>
    <w:rsid w:val="00FE703F"/>
    <w:rsid w:val="00FF17B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B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1209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209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120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09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209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209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90787B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90787B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45358"/>
    <w:pPr>
      <w:numPr>
        <w:numId w:val="0"/>
      </w:numPr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109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1123F"/>
    <w:pPr>
      <w:tabs>
        <w:tab w:val="left" w:pos="960"/>
        <w:tab w:val="right" w:leader="dot" w:pos="10530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696852"/>
    <w:pPr>
      <w:spacing w:after="100"/>
      <w:ind w:left="446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14</TotalTime>
  <Pages>7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6</cp:revision>
  <dcterms:created xsi:type="dcterms:W3CDTF">2026-07-11T02:44:00Z</dcterms:created>
  <dcterms:modified xsi:type="dcterms:W3CDTF">2026-07-11T03:08:00Z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2026-03-18T21:12:29Z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d252802b-f447-4d45-a689-1c577be794b0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