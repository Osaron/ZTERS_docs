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7936387E" w:rsidR="002429F1" w:rsidRPr="008C2B77" w:rsidRDefault="00171F38" w:rsidP="003C6066">
      <w:pPr>
        <w:pStyle w:val="ZTERSTitle"/>
      </w:pPr>
      <w:r>
        <w:t>&lt;</w:t>
      </w:r>
      <w:r w:rsidR="009D1BC7" w:rsidRPr="008C2B77">
        <w:t>component</w:t>
      </w:r>
      <w:r>
        <w:t xml:space="preserve">&gt; </w:t>
      </w:r>
      <w:r w:rsidR="007B246B">
        <w:t xml:space="preserve">TITLE OF THE </w:t>
      </w:r>
      <w:r w:rsidR="00ED04FF" w:rsidRPr="008C2B77">
        <w:t xml:space="preserve">user guide </w:t>
      </w:r>
      <w:r w:rsidR="007B246B">
        <w:t>(ugu)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070"/>
      </w:tblGrid>
      <w:tr w:rsidR="008C2B77" w:rsidRPr="008C2B77" w14:paraId="3FE20F3B" w14:textId="77777777" w:rsidTr="007B246B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070" w:type="dxa"/>
          </w:tcPr>
          <w:p w14:paraId="65C489A9" w14:textId="2D835C02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UGU-</w:t>
            </w:r>
            <w:r w:rsidR="00132F89">
              <w:rPr>
                <w:sz w:val="20"/>
                <w:szCs w:val="20"/>
              </w:rPr>
              <w:t>DEP-ENV</w:t>
            </w:r>
            <w:r w:rsidRPr="008C2B77">
              <w:rPr>
                <w:sz w:val="20"/>
                <w:szCs w:val="20"/>
              </w:rPr>
              <w:t>-</w:t>
            </w:r>
            <w:r w:rsidR="00132F89">
              <w:rPr>
                <w:sz w:val="20"/>
                <w:szCs w:val="20"/>
              </w:rPr>
              <w:t>001</w:t>
            </w:r>
          </w:p>
        </w:tc>
      </w:tr>
      <w:tr w:rsidR="008C2B77" w:rsidRPr="008C2B77" w14:paraId="0EA7153F" w14:textId="77777777" w:rsidTr="007B246B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070" w:type="dxa"/>
          </w:tcPr>
          <w:p w14:paraId="69481DAB" w14:textId="07C4CCC9" w:rsidR="008C2B77" w:rsidRPr="008C2B77" w:rsidRDefault="00132F89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7B246B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070" w:type="dxa"/>
          </w:tcPr>
          <w:p w14:paraId="42CC6B58" w14:textId="24B856BF" w:rsidR="008C2B77" w:rsidRPr="008C2B77" w:rsidRDefault="007B246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7B246B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070" w:type="dxa"/>
          </w:tcPr>
          <w:p w14:paraId="0ED21FEC" w14:textId="7DBAEC64" w:rsidR="008C2B77" w:rsidRPr="008C2B77" w:rsidRDefault="007B246B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43880" w14:textId="77777777" w:rsidR="00741061" w:rsidRPr="008C2B77" w:rsidRDefault="00741061" w:rsidP="00741061">
          <w:pPr>
            <w:pStyle w:val="TOCHeading"/>
            <w:spacing w:before="60" w:after="360"/>
            <w:ind w:right="-360"/>
            <w:rPr>
              <w:rFonts w:ascii="Arial" w:hAnsi="Arial" w:cs="Arial"/>
              <w:b/>
              <w:bCs/>
              <w:color w:val="4F7ABA"/>
              <w:sz w:val="36"/>
              <w:szCs w:val="36"/>
            </w:rPr>
          </w:pPr>
          <w:r w:rsidRPr="008C2B77">
            <w:rPr>
              <w:rFonts w:ascii="Arial" w:hAnsi="Arial" w:cs="Arial"/>
              <w:b/>
              <w:bCs/>
              <w:color w:val="4F7ABA"/>
              <w:sz w:val="36"/>
              <w:szCs w:val="36"/>
            </w:rPr>
            <w:t>CONTENTS</w:t>
          </w:r>
        </w:p>
        <w:p w14:paraId="0AB4E674" w14:textId="652C9142" w:rsidR="00FA189B" w:rsidRDefault="00741061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8C2B77">
            <w:rPr>
              <w:noProof w:val="0"/>
            </w:rPr>
            <w:fldChar w:fldCharType="begin"/>
          </w:r>
          <w:r w:rsidRPr="008C2B77">
            <w:instrText xml:space="preserve"> TOC \o "1-3" \h \z \u </w:instrText>
          </w:r>
          <w:r w:rsidRPr="008C2B77">
            <w:rPr>
              <w:noProof w:val="0"/>
            </w:rPr>
            <w:fldChar w:fldCharType="separate"/>
          </w:r>
          <w:hyperlink w:anchor="_Toc217929018" w:history="1">
            <w:r w:rsidR="00FA189B" w:rsidRPr="007857DB">
              <w:rPr>
                <w:rStyle w:val="Hyperlink"/>
              </w:rPr>
              <w:t>1</w:t>
            </w:r>
            <w:r w:rsidR="00FA189B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FA189B" w:rsidRPr="007857DB">
              <w:rPr>
                <w:rStyle w:val="Hyperlink"/>
              </w:rPr>
              <w:t>DOCUMENT INFORMATION</w:t>
            </w:r>
            <w:r w:rsidR="00FA189B">
              <w:rPr>
                <w:webHidden/>
              </w:rPr>
              <w:tab/>
            </w:r>
            <w:r w:rsidR="00FA189B">
              <w:rPr>
                <w:webHidden/>
              </w:rPr>
              <w:fldChar w:fldCharType="begin"/>
            </w:r>
            <w:r w:rsidR="00FA189B">
              <w:rPr>
                <w:webHidden/>
              </w:rPr>
              <w:instrText xml:space="preserve"> PAGEREF _Toc217929018 \h </w:instrText>
            </w:r>
            <w:r w:rsidR="00FA189B">
              <w:rPr>
                <w:webHidden/>
              </w:rPr>
            </w:r>
            <w:r w:rsidR="00FA189B">
              <w:rPr>
                <w:webHidden/>
              </w:rPr>
              <w:fldChar w:fldCharType="separate"/>
            </w:r>
            <w:r w:rsidR="00FA189B">
              <w:rPr>
                <w:webHidden/>
              </w:rPr>
              <w:t>3</w:t>
            </w:r>
            <w:r w:rsidR="00FA189B">
              <w:rPr>
                <w:webHidden/>
              </w:rPr>
              <w:fldChar w:fldCharType="end"/>
            </w:r>
          </w:hyperlink>
        </w:p>
        <w:p w14:paraId="58F99AA0" w14:textId="5D478EE4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19" w:history="1">
            <w:r w:rsidRPr="007857D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C596" w14:textId="7C01FF52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0" w:history="1">
            <w:r w:rsidRPr="007857D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070C" w14:textId="4A4C3232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1" w:history="1">
            <w:r w:rsidRPr="007857D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456E" w14:textId="5AD6B6B1" w:rsidR="00FA189B" w:rsidRDefault="00FA189B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9022" w:history="1">
            <w:r w:rsidRPr="007857D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7857DB">
              <w:rPr>
                <w:rStyle w:val="Hyperlink"/>
              </w:rPr>
              <w:t>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_Toc217929022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55605C" w14:textId="70BE4651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3" w:history="1">
            <w:r w:rsidRPr="007857D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6344" w14:textId="672FA35F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4" w:history="1">
            <w:r w:rsidRPr="007857D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0A3C" w14:textId="49713F26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5" w:history="1">
            <w:r w:rsidRPr="007857D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Who should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742B" w14:textId="75877D6A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6" w:history="1">
            <w:r w:rsidRPr="007857D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5D53" w14:textId="5057F161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7" w:history="1">
            <w:r w:rsidRPr="007857DB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32D6" w14:textId="542432A7" w:rsidR="00FA189B" w:rsidRDefault="00FA189B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9028" w:history="1">
            <w:r w:rsidRPr="007857D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7857DB">
              <w:rPr>
                <w:rStyle w:val="Hyperlink"/>
              </w:rPr>
              <w:t>USER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3914FB" w14:textId="3285A037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29" w:history="1">
            <w:r w:rsidRPr="007857D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6C7D5" w14:textId="40BE1957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0" w:history="1">
            <w:r w:rsidRPr="007857D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30BD" w14:textId="1D058095" w:rsidR="00FA189B" w:rsidRDefault="00FA189B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1" w:history="1">
            <w:r w:rsidRPr="007857D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8DE4" w14:textId="07620150" w:rsidR="00FA189B" w:rsidRDefault="00FA189B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2" w:history="1">
            <w:r w:rsidRPr="007857D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2565" w14:textId="0544DDA6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3" w:history="1">
            <w:r w:rsidRPr="007857D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44B1" w14:textId="6B5619E0" w:rsidR="00FA189B" w:rsidRDefault="00FA189B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9034" w:history="1">
            <w:r w:rsidRPr="007857D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7857DB">
              <w:rPr>
                <w:rStyle w:val="Hyperlink"/>
              </w:rPr>
              <w:t>WORKING 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_Toc217929034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B2328F" w14:textId="5EEDB830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5" w:history="1">
            <w:r w:rsidRPr="007857DB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Working Procedure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863E" w14:textId="400E2378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6" w:history="1">
            <w:r w:rsidRPr="007857DB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Working Procedure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E0C0" w14:textId="60807443" w:rsidR="00FA189B" w:rsidRDefault="00FA189B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29037" w:history="1">
            <w:r w:rsidRPr="007857DB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857DB">
              <w:rPr>
                <w:rStyle w:val="Hyperlink"/>
                <w:noProof/>
              </w:rPr>
              <w:t>Working Procedure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F2A0" w14:textId="01CF3AF4" w:rsidR="00FA189B" w:rsidRDefault="00FA189B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29038" w:history="1">
            <w:r w:rsidRPr="007857DB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7857DB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_Toc217929038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F5E8C75" w14:textId="2466CBE7" w:rsidR="00741061" w:rsidRPr="008C2B77" w:rsidRDefault="00741061" w:rsidP="00741061">
          <w:pPr>
            <w:rPr>
              <w:b/>
              <w:bCs/>
              <w:noProof/>
            </w:rPr>
          </w:pPr>
          <w:r w:rsidRPr="008C2B77">
            <w:rPr>
              <w:b/>
              <w:bCs/>
              <w:noProof/>
            </w:rPr>
            <w:fldChar w:fldCharType="end"/>
          </w:r>
        </w:p>
      </w:sdtContent>
    </w:sdt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17929018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17929019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741061" w:rsidRPr="008C2B77" w14:paraId="3F1DE2C5" w14:textId="77777777" w:rsidTr="005005F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8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5071D" w:rsidRPr="008C2B77" w14:paraId="1411BDBF" w14:textId="77777777" w:rsidTr="005005F3">
        <w:tc>
          <w:tcPr>
            <w:tcW w:w="1765" w:type="dxa"/>
          </w:tcPr>
          <w:p w14:paraId="78917E1F" w14:textId="44873286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3282BE1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2970" w:type="dxa"/>
          </w:tcPr>
          <w:p w14:paraId="269AB6B8" w14:textId="012C1245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1890" w:type="dxa"/>
          </w:tcPr>
          <w:p w14:paraId="18607748" w14:textId="66EED67D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29/12/2025</w:t>
            </w:r>
          </w:p>
        </w:tc>
      </w:tr>
      <w:tr w:rsidR="00741061" w:rsidRPr="008C2B77" w14:paraId="17533517" w14:textId="77777777" w:rsidTr="005005F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E5FF63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95F1A73" w14:textId="026240E3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086515F" w14:textId="10720CD0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5005F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95071D" w:rsidRPr="008C2B77" w14:paraId="4993C971" w14:textId="77777777" w:rsidTr="005005F3">
        <w:tc>
          <w:tcPr>
            <w:tcW w:w="1765" w:type="dxa"/>
            <w:vMerge w:val="restart"/>
          </w:tcPr>
          <w:p w14:paraId="6E287EE1" w14:textId="0800E52C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0438C93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2970" w:type="dxa"/>
          </w:tcPr>
          <w:p w14:paraId="4FAE5217" w14:textId="1A74DDEA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1890" w:type="dxa"/>
          </w:tcPr>
          <w:p w14:paraId="6D9016B7" w14:textId="42B6B99D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95071D" w:rsidRPr="008C2B77" w14:paraId="75BD66D8" w14:textId="77777777" w:rsidTr="005005F3">
        <w:tc>
          <w:tcPr>
            <w:tcW w:w="1765" w:type="dxa"/>
            <w:vMerge/>
          </w:tcPr>
          <w:p w14:paraId="542CB1AC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281514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17929020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291DF9" w:rsidRPr="008C2B77" w14:paraId="637B2661" w14:textId="77777777" w:rsidTr="005005F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48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1F1335" w:rsidRPr="008C2B77" w14:paraId="624AEE54" w14:textId="77777777" w:rsidTr="005005F3">
        <w:tc>
          <w:tcPr>
            <w:tcW w:w="3955" w:type="dxa"/>
          </w:tcPr>
          <w:p w14:paraId="067C3BA5" w14:textId="0B97AEC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60" w:type="dxa"/>
          </w:tcPr>
          <w:p w14:paraId="5C472C29" w14:textId="1696756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ED7087" w:rsidRPr="008C2B77" w14:paraId="253E812E" w14:textId="77777777" w:rsidTr="005005F3">
        <w:tc>
          <w:tcPr>
            <w:tcW w:w="3955" w:type="dxa"/>
          </w:tcPr>
          <w:p w14:paraId="6FA5E8F9" w14:textId="77D74159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4860" w:type="dxa"/>
          </w:tcPr>
          <w:p w14:paraId="32AD1393" w14:textId="17F2EFCA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ED7087" w:rsidRPr="008C2B77" w14:paraId="594E1644" w14:textId="77777777" w:rsidTr="005005F3">
        <w:tc>
          <w:tcPr>
            <w:tcW w:w="3955" w:type="dxa"/>
          </w:tcPr>
          <w:p w14:paraId="69EE93E8" w14:textId="5DE5E6FB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4860" w:type="dxa"/>
          </w:tcPr>
          <w:p w14:paraId="0A2896BD" w14:textId="57DB19C7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17929021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4873"/>
      </w:tblGrid>
      <w:tr w:rsidR="005005F3" w:rsidRPr="008C2B77" w14:paraId="25C17C2B" w14:textId="77777777" w:rsidTr="005005F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4873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1F1335" w:rsidRPr="008C2B77" w14:paraId="5D5926D1" w14:textId="77777777" w:rsidTr="005005F3">
        <w:tc>
          <w:tcPr>
            <w:tcW w:w="985" w:type="dxa"/>
          </w:tcPr>
          <w:p w14:paraId="0AC5507F" w14:textId="6477CB5B" w:rsidR="001F1335" w:rsidRPr="008C2B77" w:rsidRDefault="001F1335" w:rsidP="001F1335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4EADC791" w14:textId="2F477A3D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1E39F555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73" w:type="dxa"/>
          </w:tcPr>
          <w:p w14:paraId="22F2F2CB" w14:textId="60B4F35B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First version of the</w:t>
            </w:r>
            <w:r>
              <w:rPr>
                <w:rFonts w:cs="Arial"/>
                <w:sz w:val="20"/>
                <w:szCs w:val="20"/>
              </w:rPr>
              <w:t xml:space="preserve"> UGU</w:t>
            </w:r>
            <w:r w:rsidRPr="008C2B77">
              <w:rPr>
                <w:rFonts w:cs="Arial"/>
                <w:sz w:val="20"/>
                <w:szCs w:val="20"/>
              </w:rPr>
              <w:t xml:space="preserve"> document</w:t>
            </w:r>
          </w:p>
        </w:tc>
      </w:tr>
      <w:tr w:rsidR="005005F3" w:rsidRPr="008C2B77" w14:paraId="4417341F" w14:textId="77777777" w:rsidTr="005005F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5005F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4A5EC4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6F67DBFB" w:rsidR="006D57EB" w:rsidRPr="008C2B77" w:rsidRDefault="004B10FE" w:rsidP="000B7151">
      <w:pPr>
        <w:pStyle w:val="Heading1"/>
        <w:spacing w:after="360"/>
      </w:pPr>
      <w:bookmarkStart w:id="4" w:name="_Toc217929022"/>
      <w:r w:rsidRPr="008C2B77">
        <w:lastRenderedPageBreak/>
        <w:t>PREFACE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17929023"/>
      <w:r w:rsidRPr="008C2B77">
        <w:t>About this document</w:t>
      </w:r>
      <w:bookmarkEnd w:id="5"/>
    </w:p>
    <w:p w14:paraId="42DD5D2D" w14:textId="71831826" w:rsidR="003E3962" w:rsidRPr="008C2B77" w:rsidRDefault="00097534" w:rsidP="00850AA1">
      <w:r w:rsidRPr="008C2B77">
        <w:t>Brief description about the document /</w:t>
      </w:r>
      <w:r w:rsidR="005056F4">
        <w:t xml:space="preserve"> user guide (UGU)</w:t>
      </w:r>
      <w:r w:rsidRPr="008C2B77">
        <w:t xml:space="preserve">. </w:t>
      </w:r>
    </w:p>
    <w:p w14:paraId="2C443F59" w14:textId="77777777" w:rsidR="000450B0" w:rsidRPr="008C2B77" w:rsidRDefault="000450B0" w:rsidP="000450B0"/>
    <w:p w14:paraId="513F0815" w14:textId="7F3637A1" w:rsidR="000450B0" w:rsidRDefault="000450B0" w:rsidP="000450B0">
      <w:pPr>
        <w:pStyle w:val="Heading2"/>
      </w:pPr>
      <w:bookmarkStart w:id="6" w:name="_Toc217929024"/>
      <w:r>
        <w:t>Related documents</w:t>
      </w:r>
      <w:bookmarkEnd w:id="6"/>
    </w:p>
    <w:p w14:paraId="3669A649" w14:textId="15D6F906" w:rsidR="000450B0" w:rsidRPr="000450B0" w:rsidRDefault="000450B0" w:rsidP="000450B0">
      <w:r>
        <w:t>All documents or elements used for reference are presented in the following table: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14"/>
        <w:gridCol w:w="4571"/>
        <w:gridCol w:w="2340"/>
        <w:gridCol w:w="1003"/>
      </w:tblGrid>
      <w:tr w:rsidR="000450B0" w:rsidRPr="008C2B77" w14:paraId="1B9CA5A5" w14:textId="185C011D" w:rsidTr="000450B0">
        <w:tc>
          <w:tcPr>
            <w:tcW w:w="914" w:type="dxa"/>
            <w:shd w:val="clear" w:color="auto" w:fill="4F7ABA"/>
          </w:tcPr>
          <w:p w14:paraId="1C7AAD39" w14:textId="5EE6AD9C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4571" w:type="dxa"/>
            <w:shd w:val="clear" w:color="auto" w:fill="4F7ABA"/>
          </w:tcPr>
          <w:p w14:paraId="295421AD" w14:textId="5E96C652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Reference</w:t>
            </w:r>
          </w:p>
        </w:tc>
        <w:tc>
          <w:tcPr>
            <w:tcW w:w="2340" w:type="dxa"/>
            <w:shd w:val="clear" w:color="auto" w:fill="4F7ABA"/>
          </w:tcPr>
          <w:p w14:paraId="7EF2BC3D" w14:textId="04729D2A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1003" w:type="dxa"/>
            <w:shd w:val="clear" w:color="auto" w:fill="4F7ABA"/>
          </w:tcPr>
          <w:p w14:paraId="1CA37A79" w14:textId="6358D0B8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</w:tr>
      <w:tr w:rsidR="000450B0" w:rsidRPr="008C2B77" w14:paraId="38A4ECBB" w14:textId="469E2BA1" w:rsidTr="000450B0">
        <w:tc>
          <w:tcPr>
            <w:tcW w:w="914" w:type="dxa"/>
          </w:tcPr>
          <w:p w14:paraId="638B5C78" w14:textId="24BC126B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</w:p>
        </w:tc>
        <w:tc>
          <w:tcPr>
            <w:tcW w:w="4571" w:type="dxa"/>
          </w:tcPr>
          <w:p w14:paraId="746743E7" w14:textId="77CCC325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 about the guide.</w:t>
            </w:r>
          </w:p>
        </w:tc>
        <w:tc>
          <w:tcPr>
            <w:tcW w:w="2340" w:type="dxa"/>
          </w:tcPr>
          <w:p w14:paraId="5EE13873" w14:textId="2621D620" w:rsidR="000450B0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author</w:t>
            </w:r>
          </w:p>
        </w:tc>
        <w:tc>
          <w:tcPr>
            <w:tcW w:w="1003" w:type="dxa"/>
          </w:tcPr>
          <w:p w14:paraId="3CFC97C1" w14:textId="4D58A924" w:rsidR="000450B0" w:rsidRDefault="000450B0" w:rsidP="000450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2569A56C" w14:textId="77777777" w:rsidR="00097534" w:rsidRPr="008C2B77" w:rsidRDefault="00097534" w:rsidP="00850AA1"/>
    <w:p w14:paraId="28AE69AE" w14:textId="1123B5A9" w:rsidR="00097534" w:rsidRPr="008C2B77" w:rsidRDefault="00097534" w:rsidP="00097534">
      <w:pPr>
        <w:pStyle w:val="Heading2"/>
      </w:pPr>
      <w:bookmarkStart w:id="7" w:name="_Toc217929025"/>
      <w:r w:rsidRPr="008C2B77">
        <w:t>Who should read this document</w:t>
      </w:r>
      <w:bookmarkEnd w:id="7"/>
    </w:p>
    <w:p w14:paraId="79A386A5" w14:textId="3B6A5C3A" w:rsidR="00097534" w:rsidRDefault="00BA63EE" w:rsidP="00097534">
      <w:r>
        <w:t>I</w:t>
      </w:r>
      <w:r w:rsidRPr="00BA63EE">
        <w:t xml:space="preserve">ntended for ZTERS team members </w:t>
      </w:r>
      <w:r w:rsidR="005056F4">
        <w:t xml:space="preserve">or customers </w:t>
      </w:r>
      <w:r w:rsidRPr="00BA63EE">
        <w:t>who interact with this application</w:t>
      </w:r>
    </w:p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17929026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97534" w:rsidRPr="008C2B77" w14:paraId="20DEE7EC" w14:textId="77777777" w:rsidTr="00097534"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72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5056F4" w:rsidRPr="008C2B77" w14:paraId="34648887" w14:textId="77777777" w:rsidTr="00097534">
        <w:tc>
          <w:tcPr>
            <w:tcW w:w="1525" w:type="dxa"/>
          </w:tcPr>
          <w:p w14:paraId="22740235" w14:textId="766DB161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7290" w:type="dxa"/>
          </w:tcPr>
          <w:p w14:paraId="57856AF1" w14:textId="12BCEDBB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5056F4" w:rsidRPr="008C2B77" w14:paraId="329D0383" w14:textId="77777777" w:rsidTr="00097534">
        <w:tc>
          <w:tcPr>
            <w:tcW w:w="1525" w:type="dxa"/>
          </w:tcPr>
          <w:p w14:paraId="0FD668E1" w14:textId="089E7877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7290" w:type="dxa"/>
          </w:tcPr>
          <w:p w14:paraId="2F823E4E" w14:textId="4B7BAE8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5056F4" w:rsidRPr="008C2B77" w14:paraId="4B97C236" w14:textId="77777777" w:rsidTr="00097534">
        <w:tc>
          <w:tcPr>
            <w:tcW w:w="1525" w:type="dxa"/>
          </w:tcPr>
          <w:p w14:paraId="4C9C95E0" w14:textId="27E6DDE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7290" w:type="dxa"/>
          </w:tcPr>
          <w:p w14:paraId="2E2E91AF" w14:textId="11DFB950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  <w:tr w:rsidR="00097534" w:rsidRPr="008C2B77" w14:paraId="60C17A11" w14:textId="77777777" w:rsidTr="00097534">
        <w:tc>
          <w:tcPr>
            <w:tcW w:w="1525" w:type="dxa"/>
          </w:tcPr>
          <w:p w14:paraId="6CC91B16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  <w:tc>
          <w:tcPr>
            <w:tcW w:w="7290" w:type="dxa"/>
          </w:tcPr>
          <w:p w14:paraId="7A210B75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17929027"/>
      <w:r>
        <w:t>Conventions Used</w:t>
      </w:r>
      <w:bookmarkEnd w:id="9"/>
    </w:p>
    <w:p w14:paraId="72D9E50E" w14:textId="656C8ABC" w:rsidR="00967456" w:rsidRPr="008C2B77" w:rsidRDefault="00967456" w:rsidP="00967456">
      <w:r w:rsidRPr="008C2B77">
        <w:t>The following structures are used as recommendations.</w:t>
      </w:r>
    </w:p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967456" w:rsidRPr="008C2B77" w14:paraId="13DFE5AA" w14:textId="77777777" w:rsidTr="004C46ED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2C354D36" w14:textId="09A581B8" w:rsidR="00967456" w:rsidRPr="008C2B77" w:rsidRDefault="00967456" w:rsidP="004C46ED">
            <w:r w:rsidRPr="008C2B77">
              <w:rPr>
                <w:b/>
                <w:bCs/>
              </w:rPr>
              <w:t>Tip:</w:t>
            </w:r>
            <w:r w:rsidRPr="008C2B77"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6D64BBBC" w14:textId="77777777" w:rsidTr="00967456">
        <w:trPr>
          <w:trHeight w:val="413"/>
        </w:trPr>
        <w:tc>
          <w:tcPr>
            <w:tcW w:w="8822" w:type="dxa"/>
            <w:shd w:val="clear" w:color="auto" w:fill="FAE2D5" w:themeFill="accent2" w:themeFillTint="33"/>
          </w:tcPr>
          <w:p w14:paraId="5A7248EE" w14:textId="2D30D09C" w:rsidR="00967456" w:rsidRPr="008C2B77" w:rsidRDefault="00967456" w:rsidP="004C46ED">
            <w:r w:rsidRPr="008C2B77">
              <w:rPr>
                <w:b/>
                <w:bCs/>
              </w:rPr>
              <w:t>Warning:</w:t>
            </w:r>
            <w:r w:rsidRPr="008C2B77"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2E654293" w14:textId="77777777" w:rsidTr="00967456">
        <w:trPr>
          <w:trHeight w:val="413"/>
        </w:trPr>
        <w:tc>
          <w:tcPr>
            <w:tcW w:w="8822" w:type="dxa"/>
            <w:shd w:val="clear" w:color="auto" w:fill="FFFFCC"/>
          </w:tcPr>
          <w:p w14:paraId="66A04ADF" w14:textId="05D34361" w:rsidR="00967456" w:rsidRPr="008C2B77" w:rsidRDefault="00967456" w:rsidP="004C46ED">
            <w:r w:rsidRPr="008C2B77">
              <w:rPr>
                <w:b/>
                <w:bCs/>
              </w:rPr>
              <w:t>Note:</w:t>
            </w:r>
            <w:r w:rsidRPr="008C2B77">
              <w:t xml:space="preserve"> A notice. </w:t>
            </w:r>
          </w:p>
        </w:tc>
      </w:tr>
    </w:tbl>
    <w:p w14:paraId="6DC82219" w14:textId="77777777" w:rsidR="00967456" w:rsidRPr="008C2B77" w:rsidRDefault="00967456" w:rsidP="00967456">
      <w:pPr>
        <w:spacing w:line="278" w:lineRule="auto"/>
        <w:rPr>
          <w:b/>
          <w:bCs/>
        </w:rPr>
      </w:pPr>
    </w:p>
    <w:p w14:paraId="7DB7DB03" w14:textId="77777777" w:rsidR="00967456" w:rsidRPr="008C2B77" w:rsidRDefault="00967456" w:rsidP="00967456">
      <w:pPr>
        <w:spacing w:line="278" w:lineRule="auto"/>
        <w:rPr>
          <w:b/>
          <w:bCs/>
        </w:rPr>
      </w:pPr>
    </w:p>
    <w:p w14:paraId="14A45522" w14:textId="77777777" w:rsidR="002D22EA" w:rsidRPr="008C2B77" w:rsidRDefault="002D22EA" w:rsidP="002F6218">
      <w:pPr>
        <w:pStyle w:val="NoSpacing"/>
      </w:pPr>
    </w:p>
    <w:p w14:paraId="08C0A4DA" w14:textId="77777777" w:rsidR="002D22EA" w:rsidRPr="008C2B77" w:rsidRDefault="002D22EA" w:rsidP="00850AA1"/>
    <w:p w14:paraId="2DC4A14F" w14:textId="77777777" w:rsidR="002D22EA" w:rsidRPr="008C2B77" w:rsidRDefault="002D22EA" w:rsidP="00850AA1"/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670DD5">
          <w:headerReference w:type="default" r:id="rId11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3354AECC" w14:textId="520DA9C6" w:rsidR="004B10FE" w:rsidRPr="008C2B77" w:rsidRDefault="003D0D75" w:rsidP="004B10FE">
      <w:pPr>
        <w:pStyle w:val="Heading1"/>
        <w:spacing w:after="360"/>
      </w:pPr>
      <w:bookmarkStart w:id="10" w:name="_Toc217929028"/>
      <w:r w:rsidRPr="008C2B77">
        <w:lastRenderedPageBreak/>
        <w:t>USE</w:t>
      </w:r>
      <w:r w:rsidR="00C76357" w:rsidRPr="008C2B77">
        <w:t>R GUIDE</w:t>
      </w:r>
      <w:bookmarkEnd w:id="10"/>
    </w:p>
    <w:p w14:paraId="52C289AC" w14:textId="7D3658CF" w:rsidR="004B10FE" w:rsidRPr="008C2B77" w:rsidRDefault="003D0D75" w:rsidP="004B10FE">
      <w:pPr>
        <w:pStyle w:val="Heading2"/>
      </w:pPr>
      <w:bookmarkStart w:id="11" w:name="_Toc217929029"/>
      <w:r w:rsidRPr="008C2B77">
        <w:t>Overview</w:t>
      </w:r>
      <w:bookmarkEnd w:id="11"/>
    </w:p>
    <w:p w14:paraId="0C2862DB" w14:textId="7F6323EC" w:rsidR="004B10FE" w:rsidRPr="008C2B77" w:rsidRDefault="008441F5" w:rsidP="004B10FE">
      <w:r w:rsidRPr="008C2B77">
        <w:t>Overview about the application we are writing about.</w:t>
      </w:r>
    </w:p>
    <w:p w14:paraId="774F10C4" w14:textId="77777777" w:rsidR="003D0D75" w:rsidRPr="008C2B77" w:rsidRDefault="003D0D75" w:rsidP="004B10FE"/>
    <w:p w14:paraId="7E2385C2" w14:textId="6C8FC2DE" w:rsidR="003D0D75" w:rsidRPr="008C2B77" w:rsidRDefault="003D0D75" w:rsidP="003D0D75">
      <w:pPr>
        <w:pStyle w:val="Heading2"/>
      </w:pPr>
      <w:bookmarkStart w:id="12" w:name="_Toc217929030"/>
      <w:r w:rsidRPr="008C2B77">
        <w:t>User Interface</w:t>
      </w:r>
      <w:bookmarkEnd w:id="12"/>
    </w:p>
    <w:p w14:paraId="5274F41B" w14:textId="6BC581ED" w:rsidR="00FA189B" w:rsidRDefault="008441F5" w:rsidP="003D0D75">
      <w:r w:rsidRPr="008C2B77">
        <w:t xml:space="preserve">Screenshots, descriptions, and other important information about the application’s interface and functionalities. </w:t>
      </w:r>
    </w:p>
    <w:p w14:paraId="2CB336D4" w14:textId="77777777" w:rsidR="00FA189B" w:rsidRDefault="00FA189B" w:rsidP="003D0D75"/>
    <w:p w14:paraId="1A9B8FC4" w14:textId="64C535FC" w:rsidR="00FA189B" w:rsidRDefault="00FA189B" w:rsidP="00FA189B">
      <w:pPr>
        <w:pStyle w:val="Heading3"/>
      </w:pPr>
      <w:bookmarkStart w:id="13" w:name="_Toc217929031"/>
      <w:r>
        <w:t>Section 1</w:t>
      </w:r>
      <w:bookmarkEnd w:id="13"/>
    </w:p>
    <w:p w14:paraId="7107F9F7" w14:textId="1316644D" w:rsidR="00FA189B" w:rsidRDefault="00FA189B" w:rsidP="00FA189B">
      <w:r>
        <w:t>Description of section 1</w:t>
      </w:r>
    </w:p>
    <w:p w14:paraId="4B4DB086" w14:textId="77777777" w:rsidR="00FA189B" w:rsidRPr="00FA189B" w:rsidRDefault="00FA189B" w:rsidP="00FA189B"/>
    <w:p w14:paraId="4353DBA9" w14:textId="2A171E9F" w:rsidR="00FA189B" w:rsidRDefault="00FA189B" w:rsidP="00FA189B">
      <w:pPr>
        <w:pStyle w:val="Heading3"/>
      </w:pPr>
      <w:bookmarkStart w:id="14" w:name="_Toc217929032"/>
      <w:r>
        <w:t>Section 2</w:t>
      </w:r>
      <w:bookmarkEnd w:id="14"/>
    </w:p>
    <w:p w14:paraId="5CE7167A" w14:textId="532422DF" w:rsidR="00FA189B" w:rsidRPr="00FA189B" w:rsidRDefault="00FA189B" w:rsidP="00FA189B">
      <w:r>
        <w:t>Description of section 2</w:t>
      </w:r>
    </w:p>
    <w:p w14:paraId="706C4300" w14:textId="71604F69" w:rsidR="003D0D75" w:rsidRPr="008C2B77" w:rsidRDefault="00A23C03" w:rsidP="00A23C03">
      <w:pPr>
        <w:tabs>
          <w:tab w:val="left" w:pos="5991"/>
        </w:tabs>
      </w:pPr>
      <w:r w:rsidRPr="008C2B77">
        <w:tab/>
      </w:r>
    </w:p>
    <w:p w14:paraId="04535855" w14:textId="36C6E2B3" w:rsidR="003D0D75" w:rsidRPr="008C2B77" w:rsidRDefault="003D0D75" w:rsidP="003D0D75">
      <w:pPr>
        <w:pStyle w:val="Heading2"/>
      </w:pPr>
      <w:bookmarkStart w:id="15" w:name="_Toc217929033"/>
      <w:r w:rsidRPr="008C2B77">
        <w:t>User Roles</w:t>
      </w:r>
      <w:bookmarkEnd w:id="15"/>
    </w:p>
    <w:p w14:paraId="08EFCFED" w14:textId="5BFD3D15" w:rsidR="008441F5" w:rsidRPr="008C2B77" w:rsidRDefault="008441F5" w:rsidP="003D0D75">
      <w:r w:rsidRPr="008C2B77">
        <w:t>Role assignation for the application users. It could be presented in a table as follows: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482"/>
        <w:gridCol w:w="2103"/>
        <w:gridCol w:w="2070"/>
        <w:gridCol w:w="2173"/>
      </w:tblGrid>
      <w:tr w:rsidR="00BE3BE7" w:rsidRPr="008C2B77" w14:paraId="413DD33D" w14:textId="472B6FCE" w:rsidTr="00832BD2">
        <w:tc>
          <w:tcPr>
            <w:tcW w:w="2482" w:type="dxa"/>
            <w:shd w:val="clear" w:color="auto" w:fill="4F7ABA"/>
          </w:tcPr>
          <w:p w14:paraId="4AD0D24A" w14:textId="5E85034F" w:rsidR="00BE3BE7" w:rsidRPr="008C2B77" w:rsidRDefault="00BE3BE7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103" w:type="dxa"/>
            <w:shd w:val="clear" w:color="auto" w:fill="4F7ABA"/>
          </w:tcPr>
          <w:p w14:paraId="48203AA6" w14:textId="6C61EA7A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1</w:t>
            </w:r>
          </w:p>
        </w:tc>
        <w:tc>
          <w:tcPr>
            <w:tcW w:w="2070" w:type="dxa"/>
            <w:shd w:val="clear" w:color="auto" w:fill="4F7ABA"/>
          </w:tcPr>
          <w:p w14:paraId="1776BD03" w14:textId="294F618F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2</w:t>
            </w:r>
          </w:p>
        </w:tc>
        <w:tc>
          <w:tcPr>
            <w:tcW w:w="2173" w:type="dxa"/>
            <w:shd w:val="clear" w:color="auto" w:fill="4F7ABA"/>
          </w:tcPr>
          <w:p w14:paraId="686D0B00" w14:textId="674727C1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Admin User</w:t>
            </w:r>
          </w:p>
        </w:tc>
      </w:tr>
      <w:tr w:rsidR="00BE3BE7" w:rsidRPr="008C2B77" w14:paraId="29AEEF46" w14:textId="3A4BDEAF" w:rsidTr="00640500">
        <w:trPr>
          <w:trHeight w:val="139"/>
        </w:trPr>
        <w:tc>
          <w:tcPr>
            <w:tcW w:w="2482" w:type="dxa"/>
          </w:tcPr>
          <w:p w14:paraId="7F43D75C" w14:textId="1410C2D5" w:rsidR="00BE3BE7" w:rsidRPr="008C2B77" w:rsidRDefault="00BE3BE7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1</w:t>
            </w:r>
          </w:p>
        </w:tc>
        <w:tc>
          <w:tcPr>
            <w:tcW w:w="2103" w:type="dxa"/>
          </w:tcPr>
          <w:p w14:paraId="59BD13F9" w14:textId="34F0E85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90E3257" wp14:editId="540AAE44">
                  <wp:extent cx="320040" cy="320040"/>
                  <wp:effectExtent l="0" t="0" r="3810" b="3810"/>
                  <wp:docPr id="611501771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</w:tcPr>
          <w:p w14:paraId="45B41C4F" w14:textId="1FAAA599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3" w:type="dxa"/>
          </w:tcPr>
          <w:p w14:paraId="0BAAB7B2" w14:textId="156E74CE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4983B69C" wp14:editId="5D016C37">
                  <wp:extent cx="320040" cy="320040"/>
                  <wp:effectExtent l="0" t="0" r="3810" b="3810"/>
                  <wp:docPr id="12940723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F0C5857" w14:textId="2F55CC28" w:rsidTr="004A724C">
        <w:trPr>
          <w:trHeight w:val="76"/>
        </w:trPr>
        <w:tc>
          <w:tcPr>
            <w:tcW w:w="2482" w:type="dxa"/>
          </w:tcPr>
          <w:p w14:paraId="16AAFFE5" w14:textId="481417C2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2</w:t>
            </w:r>
          </w:p>
        </w:tc>
        <w:tc>
          <w:tcPr>
            <w:tcW w:w="2103" w:type="dxa"/>
          </w:tcPr>
          <w:p w14:paraId="4224339C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01DCCF60" w14:textId="2B3AF6C3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0195BB4" wp14:editId="37DFB918">
                  <wp:extent cx="320040" cy="320040"/>
                  <wp:effectExtent l="0" t="0" r="3810" b="3810"/>
                  <wp:docPr id="482769202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</w:tcPr>
          <w:p w14:paraId="0985DF9E" w14:textId="5AF67064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3B42A364" wp14:editId="0682FEDC">
                  <wp:extent cx="320040" cy="320040"/>
                  <wp:effectExtent l="0" t="0" r="3810" b="3810"/>
                  <wp:docPr id="830393369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E7F76F4" w14:textId="6FE07601" w:rsidTr="00AC173C">
        <w:tc>
          <w:tcPr>
            <w:tcW w:w="2482" w:type="dxa"/>
          </w:tcPr>
          <w:p w14:paraId="5BCA67AC" w14:textId="4A89A42A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3</w:t>
            </w:r>
          </w:p>
        </w:tc>
        <w:tc>
          <w:tcPr>
            <w:tcW w:w="2103" w:type="dxa"/>
          </w:tcPr>
          <w:p w14:paraId="0F38A569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0B2E6904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3" w:type="dxa"/>
          </w:tcPr>
          <w:p w14:paraId="111BFAC1" w14:textId="4E40A78A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216845DB" wp14:editId="384CAB8A">
                  <wp:extent cx="320040" cy="320040"/>
                  <wp:effectExtent l="0" t="0" r="3810" b="3810"/>
                  <wp:docPr id="54713225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70DA0" w14:textId="77777777" w:rsidR="00557C00" w:rsidRPr="008C2B77" w:rsidRDefault="00557C00" w:rsidP="00557C00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557C00" w:rsidRPr="008C2B77" w14:paraId="0DC22056" w14:textId="77777777" w:rsidTr="004C46ED">
        <w:trPr>
          <w:trHeight w:val="413"/>
        </w:trPr>
        <w:tc>
          <w:tcPr>
            <w:tcW w:w="8822" w:type="dxa"/>
            <w:shd w:val="clear" w:color="auto" w:fill="FFFFCC"/>
          </w:tcPr>
          <w:p w14:paraId="16E296DB" w14:textId="189A06D9" w:rsidR="00557C00" w:rsidRPr="008C2B77" w:rsidRDefault="00557C00" w:rsidP="004C46ED">
            <w:r w:rsidRPr="008C2B77">
              <w:rPr>
                <w:b/>
                <w:bCs/>
              </w:rPr>
              <w:t>Note:</w:t>
            </w:r>
            <w:r w:rsidRPr="008C2B77">
              <w:t xml:space="preserve"> </w:t>
            </w:r>
            <w:r w:rsidRPr="00557C00">
              <w:t>This section is mandatory for all applications with role-based access.</w:t>
            </w:r>
          </w:p>
        </w:tc>
      </w:tr>
    </w:tbl>
    <w:p w14:paraId="03DCC74D" w14:textId="77777777" w:rsidR="008441F5" w:rsidRDefault="008441F5" w:rsidP="003D0D75"/>
    <w:p w14:paraId="53A6D7EC" w14:textId="77777777" w:rsidR="0005713B" w:rsidRDefault="0005713B" w:rsidP="003D0D75"/>
    <w:p w14:paraId="6B6496B7" w14:textId="77777777" w:rsidR="0005713B" w:rsidRDefault="0005713B" w:rsidP="003D0D75"/>
    <w:p w14:paraId="2D0A680A" w14:textId="77777777" w:rsidR="0005713B" w:rsidRDefault="0005713B" w:rsidP="003D0D75"/>
    <w:p w14:paraId="73DA42D7" w14:textId="77777777" w:rsidR="0005713B" w:rsidRDefault="0005713B" w:rsidP="003D0D75"/>
    <w:p w14:paraId="703D0C70" w14:textId="77777777" w:rsidR="0005713B" w:rsidRDefault="0005713B" w:rsidP="003D0D75"/>
    <w:p w14:paraId="00DB7C51" w14:textId="77777777" w:rsidR="0005713B" w:rsidRPr="008C2B77" w:rsidRDefault="0005713B" w:rsidP="003D0D75"/>
    <w:p w14:paraId="3B47668F" w14:textId="77777777" w:rsidR="0005713B" w:rsidRDefault="0005713B" w:rsidP="0005713B">
      <w:pPr>
        <w:pStyle w:val="Heading1"/>
        <w:sectPr w:rsidR="0005713B" w:rsidSect="00670DD5">
          <w:headerReference w:type="default" r:id="rId14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72A8F2F9" w14:textId="4C56D4B3" w:rsidR="003D0D75" w:rsidRPr="008C2B77" w:rsidRDefault="00A1629A" w:rsidP="0005713B">
      <w:pPr>
        <w:pStyle w:val="Heading1"/>
      </w:pPr>
      <w:bookmarkStart w:id="16" w:name="_Toc217929034"/>
      <w:r>
        <w:lastRenderedPageBreak/>
        <w:t>WORKING PROCEDURES</w:t>
      </w:r>
      <w:bookmarkEnd w:id="16"/>
    </w:p>
    <w:p w14:paraId="11C12F3C" w14:textId="0F4F9F02" w:rsidR="002F6218" w:rsidRPr="008C2B77" w:rsidRDefault="002F6218" w:rsidP="003D0D75">
      <w:r w:rsidRPr="008C2B77">
        <w:t xml:space="preserve">Workflows (including diagrams if applicable) for different options within the application. </w:t>
      </w:r>
    </w:p>
    <w:p w14:paraId="4ED66972" w14:textId="128393E3" w:rsidR="002F6218" w:rsidRPr="008C2B77" w:rsidRDefault="002F6218" w:rsidP="00B60677">
      <w:pPr>
        <w:pStyle w:val="Heading2"/>
      </w:pPr>
      <w:bookmarkStart w:id="17" w:name="_Toc217929035"/>
      <w:r w:rsidRPr="008C2B77">
        <w:t>Working Procedure 1</w:t>
      </w:r>
      <w:bookmarkEnd w:id="17"/>
    </w:p>
    <w:p w14:paraId="49BA8A53" w14:textId="5382151D" w:rsidR="002F6218" w:rsidRDefault="002F6218" w:rsidP="002F6218">
      <w:r w:rsidRPr="008C2B77">
        <w:t>Working Procedure 1</w:t>
      </w:r>
      <w:r w:rsidR="002B6ED9">
        <w:t xml:space="preserve"> (e.g. “</w:t>
      </w:r>
      <w:r w:rsidR="002B6ED9" w:rsidRPr="002B6ED9">
        <w:rPr>
          <w:b/>
          <w:bCs/>
        </w:rPr>
        <w:t>Create invoice</w:t>
      </w:r>
      <w:r w:rsidR="002B6ED9">
        <w:t>…”)</w:t>
      </w:r>
    </w:p>
    <w:p w14:paraId="52F9D03B" w14:textId="77777777" w:rsidR="00B60677" w:rsidRPr="008C2B77" w:rsidRDefault="00B60677" w:rsidP="002F6218"/>
    <w:p w14:paraId="478A0E4C" w14:textId="2B129152" w:rsidR="002F6218" w:rsidRPr="008C2B77" w:rsidRDefault="002F6218" w:rsidP="00B60677">
      <w:pPr>
        <w:pStyle w:val="Heading2"/>
      </w:pPr>
      <w:bookmarkStart w:id="18" w:name="_Toc217929036"/>
      <w:r w:rsidRPr="008C2B77">
        <w:t>Working Procedure 2</w:t>
      </w:r>
      <w:bookmarkEnd w:id="18"/>
    </w:p>
    <w:p w14:paraId="46F072F0" w14:textId="4E72C143" w:rsidR="002B6ED9" w:rsidRDefault="002F6218" w:rsidP="002B6ED9">
      <w:r w:rsidRPr="008C2B77">
        <w:t xml:space="preserve">Working Procedure 2. </w:t>
      </w:r>
      <w:r w:rsidR="002B6ED9">
        <w:t>(e.g. “</w:t>
      </w:r>
      <w:r w:rsidR="002B6ED9">
        <w:rPr>
          <w:b/>
          <w:bCs/>
        </w:rPr>
        <w:t>Approve request</w:t>
      </w:r>
      <w:r w:rsidR="002B6ED9">
        <w:t>…”)</w:t>
      </w:r>
    </w:p>
    <w:p w14:paraId="71151387" w14:textId="77777777" w:rsidR="00B60677" w:rsidRPr="008C2B77" w:rsidRDefault="00B60677" w:rsidP="002B6ED9"/>
    <w:p w14:paraId="2E055401" w14:textId="17AABCA4" w:rsidR="002B6ED9" w:rsidRPr="008C2B77" w:rsidRDefault="002B6ED9" w:rsidP="00B60677">
      <w:pPr>
        <w:pStyle w:val="Heading2"/>
      </w:pPr>
      <w:bookmarkStart w:id="19" w:name="_Toc217929037"/>
      <w:r w:rsidRPr="008C2B77">
        <w:t xml:space="preserve">Working Procedure </w:t>
      </w:r>
      <w:r>
        <w:t>3</w:t>
      </w:r>
      <w:bookmarkEnd w:id="19"/>
    </w:p>
    <w:p w14:paraId="1D746569" w14:textId="4C798D6C" w:rsidR="002B6ED9" w:rsidRPr="008C2B77" w:rsidRDefault="002B6ED9" w:rsidP="002B6ED9">
      <w:r w:rsidRPr="008C2B77">
        <w:t xml:space="preserve">Working Procedure 2. </w:t>
      </w:r>
      <w:r>
        <w:t>(e.g. “</w:t>
      </w:r>
      <w:r>
        <w:rPr>
          <w:b/>
          <w:bCs/>
        </w:rPr>
        <w:t>Generate Report</w:t>
      </w:r>
      <w:r>
        <w:t>…”)</w:t>
      </w:r>
    </w:p>
    <w:p w14:paraId="3CCE6523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1B364F00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4091A4F3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BBD8763" w14:textId="77777777" w:rsidR="00216D6B" w:rsidRPr="008C2B77" w:rsidRDefault="00216D6B" w:rsidP="00645E48">
      <w:pPr>
        <w:pStyle w:val="Heading1"/>
        <w:spacing w:after="360"/>
        <w:sectPr w:rsidR="00216D6B" w:rsidRPr="008C2B77" w:rsidSect="00670DD5">
          <w:headerReference w:type="default" r:id="rId15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20" w:name="_Toc217929038"/>
      <w:r w:rsidRPr="008C2B77">
        <w:lastRenderedPageBreak/>
        <w:t>APPROVAL SIGNATURES</w:t>
      </w:r>
      <w:bookmarkEnd w:id="20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645E48" w:rsidRPr="008C2B77" w14:paraId="182545BB" w14:textId="77777777" w:rsidTr="00645E48">
        <w:tc>
          <w:tcPr>
            <w:tcW w:w="1765" w:type="dxa"/>
            <w:shd w:val="clear" w:color="auto" w:fill="4F7ABA"/>
          </w:tcPr>
          <w:p w14:paraId="23223BBE" w14:textId="5366B3DF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190" w:type="dxa"/>
            <w:shd w:val="clear" w:color="auto" w:fill="4F7ABA"/>
          </w:tcPr>
          <w:p w14:paraId="735A9BCC" w14:textId="67C285A6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45E48" w:rsidRPr="008C2B77" w14:paraId="6AF2EFD9" w14:textId="77777777" w:rsidTr="00995F04">
        <w:trPr>
          <w:trHeight w:val="256"/>
        </w:trPr>
        <w:tc>
          <w:tcPr>
            <w:tcW w:w="1765" w:type="dxa"/>
          </w:tcPr>
          <w:p w14:paraId="44F8B778" w14:textId="5A725148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2190" w:type="dxa"/>
          </w:tcPr>
          <w:p w14:paraId="14A3426D" w14:textId="6B68EAAE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970" w:type="dxa"/>
          </w:tcPr>
          <w:p w14:paraId="133D453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5637FC2E" w14:textId="2DD0B482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5749A45A" w:rsidR="00645E48" w:rsidRPr="008C2B77" w:rsidRDefault="005D3E89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645E48" w:rsidRPr="008C2B77" w14:paraId="66D27291" w14:textId="77777777" w:rsidTr="00645E48">
        <w:trPr>
          <w:trHeight w:val="76"/>
        </w:trPr>
        <w:tc>
          <w:tcPr>
            <w:tcW w:w="1765" w:type="dxa"/>
          </w:tcPr>
          <w:p w14:paraId="3A0BCEED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3C24CBF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24560219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  <w:tr w:rsidR="00645E48" w:rsidRPr="008C2B77" w14:paraId="32D8B4DD" w14:textId="77777777" w:rsidTr="004C46ED">
        <w:tc>
          <w:tcPr>
            <w:tcW w:w="1765" w:type="dxa"/>
          </w:tcPr>
          <w:p w14:paraId="53261D06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1688E09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075B2815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:rsidRPr="008C2B77" w14:paraId="468301D8" w14:textId="77777777" w:rsidTr="00075C52">
        <w:tc>
          <w:tcPr>
            <w:tcW w:w="8828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670DD5">
      <w:headerReference w:type="default" r:id="rId16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F164" w14:textId="77777777" w:rsidR="00443F94" w:rsidRDefault="00443F94" w:rsidP="007460B1">
      <w:pPr>
        <w:spacing w:after="0" w:line="240" w:lineRule="auto"/>
      </w:pPr>
      <w:r>
        <w:separator/>
      </w:r>
    </w:p>
  </w:endnote>
  <w:endnote w:type="continuationSeparator" w:id="0">
    <w:p w14:paraId="3A96077C" w14:textId="77777777" w:rsidR="00443F94" w:rsidRDefault="00443F94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72E8A" w14:textId="77777777" w:rsidR="00443F94" w:rsidRDefault="00443F94" w:rsidP="007460B1">
      <w:pPr>
        <w:spacing w:after="0" w:line="240" w:lineRule="auto"/>
      </w:pPr>
      <w:r>
        <w:separator/>
      </w:r>
    </w:p>
  </w:footnote>
  <w:footnote w:type="continuationSeparator" w:id="0">
    <w:p w14:paraId="50367BDE" w14:textId="77777777" w:rsidR="00443F94" w:rsidRDefault="00443F94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653D5B2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CA2E" w14:textId="5B8DC27B" w:rsidR="001A19D9" w:rsidRPr="00254DBA" w:rsidRDefault="001A19D9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58108EDE" wp14:editId="0E45C713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260573055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37583">
      <w:rPr>
        <w:sz w:val="16"/>
        <w:szCs w:val="16"/>
      </w:rPr>
      <w:t>U</w:t>
    </w:r>
    <w:r w:rsidR="005056F4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216D6B">
      <w:rPr>
        <w:sz w:val="16"/>
        <w:szCs w:val="16"/>
      </w:rPr>
      <w:t>Application</w:t>
    </w:r>
  </w:p>
  <w:p w14:paraId="017747F7" w14:textId="7D925112" w:rsidR="001A19D9" w:rsidRPr="00254DBA" w:rsidRDefault="001A19D9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DCBB" w14:textId="352B9F7C" w:rsidR="0005713B" w:rsidRPr="00254DBA" w:rsidRDefault="0005713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1552" behindDoc="0" locked="0" layoutInCell="1" allowOverlap="1" wp14:anchorId="1F581D74" wp14:editId="126EA91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544897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U</w:t>
    </w:r>
    <w:r w:rsidR="005056F4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User Working Procedures</w:t>
    </w:r>
  </w:p>
  <w:p w14:paraId="494CB8BE" w14:textId="77777777" w:rsidR="0005713B" w:rsidRPr="00254DBA" w:rsidRDefault="0005713B">
    <w:pPr>
      <w:pStyle w:val="Header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F5C8E0B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U</w:t>
    </w:r>
    <w:r w:rsidR="00FA0D4F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921147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120FC"/>
    <w:rsid w:val="00012A66"/>
    <w:rsid w:val="000201B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22A12"/>
    <w:rsid w:val="00122D06"/>
    <w:rsid w:val="00125133"/>
    <w:rsid w:val="00132F89"/>
    <w:rsid w:val="001338D0"/>
    <w:rsid w:val="00140AAE"/>
    <w:rsid w:val="001609EC"/>
    <w:rsid w:val="00171F38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F133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71ECF"/>
    <w:rsid w:val="0027586A"/>
    <w:rsid w:val="00283482"/>
    <w:rsid w:val="002903FD"/>
    <w:rsid w:val="00291DA6"/>
    <w:rsid w:val="00291DF9"/>
    <w:rsid w:val="0029674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4EA1"/>
    <w:rsid w:val="00352A75"/>
    <w:rsid w:val="00352D5C"/>
    <w:rsid w:val="003623D5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3BBE"/>
    <w:rsid w:val="003F572E"/>
    <w:rsid w:val="00410611"/>
    <w:rsid w:val="00437030"/>
    <w:rsid w:val="00443F94"/>
    <w:rsid w:val="00445567"/>
    <w:rsid w:val="00460D6C"/>
    <w:rsid w:val="00461446"/>
    <w:rsid w:val="0046555D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056F4"/>
    <w:rsid w:val="00524674"/>
    <w:rsid w:val="00535840"/>
    <w:rsid w:val="0054482E"/>
    <w:rsid w:val="00557C00"/>
    <w:rsid w:val="005617DF"/>
    <w:rsid w:val="005669E0"/>
    <w:rsid w:val="0058324C"/>
    <w:rsid w:val="00587924"/>
    <w:rsid w:val="005A10EB"/>
    <w:rsid w:val="005B0827"/>
    <w:rsid w:val="005B2122"/>
    <w:rsid w:val="005C0C80"/>
    <w:rsid w:val="005C16DE"/>
    <w:rsid w:val="005D3E89"/>
    <w:rsid w:val="005D565D"/>
    <w:rsid w:val="005D79DE"/>
    <w:rsid w:val="005E27C1"/>
    <w:rsid w:val="005E698F"/>
    <w:rsid w:val="00616F3D"/>
    <w:rsid w:val="0062745C"/>
    <w:rsid w:val="006328B6"/>
    <w:rsid w:val="00640478"/>
    <w:rsid w:val="00645E48"/>
    <w:rsid w:val="00650792"/>
    <w:rsid w:val="00653B11"/>
    <w:rsid w:val="00670DD5"/>
    <w:rsid w:val="006858D0"/>
    <w:rsid w:val="00687C40"/>
    <w:rsid w:val="006916BF"/>
    <w:rsid w:val="006B2D37"/>
    <w:rsid w:val="006D4888"/>
    <w:rsid w:val="006D57EB"/>
    <w:rsid w:val="006D7C97"/>
    <w:rsid w:val="006E1277"/>
    <w:rsid w:val="0070416C"/>
    <w:rsid w:val="00704A83"/>
    <w:rsid w:val="00706853"/>
    <w:rsid w:val="007174EF"/>
    <w:rsid w:val="00726151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6B77"/>
    <w:rsid w:val="007A07E8"/>
    <w:rsid w:val="007B246B"/>
    <w:rsid w:val="007D19D5"/>
    <w:rsid w:val="007D44B4"/>
    <w:rsid w:val="007F31F5"/>
    <w:rsid w:val="00802738"/>
    <w:rsid w:val="008332C6"/>
    <w:rsid w:val="00834B98"/>
    <w:rsid w:val="008441F5"/>
    <w:rsid w:val="00850AA1"/>
    <w:rsid w:val="00852956"/>
    <w:rsid w:val="008558AC"/>
    <w:rsid w:val="008700FF"/>
    <w:rsid w:val="00873161"/>
    <w:rsid w:val="00873CCC"/>
    <w:rsid w:val="0088184C"/>
    <w:rsid w:val="00890C53"/>
    <w:rsid w:val="008B47BF"/>
    <w:rsid w:val="008C2121"/>
    <w:rsid w:val="008C2B77"/>
    <w:rsid w:val="008C3965"/>
    <w:rsid w:val="008C5893"/>
    <w:rsid w:val="008E34D9"/>
    <w:rsid w:val="008F684A"/>
    <w:rsid w:val="00907EF5"/>
    <w:rsid w:val="00912AC0"/>
    <w:rsid w:val="00925528"/>
    <w:rsid w:val="009374AF"/>
    <w:rsid w:val="00937AEC"/>
    <w:rsid w:val="0094653B"/>
    <w:rsid w:val="0095071D"/>
    <w:rsid w:val="00952A22"/>
    <w:rsid w:val="009638EE"/>
    <w:rsid w:val="00967456"/>
    <w:rsid w:val="0097337A"/>
    <w:rsid w:val="009826A2"/>
    <w:rsid w:val="009827EE"/>
    <w:rsid w:val="0098472B"/>
    <w:rsid w:val="00995F04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C616C"/>
    <w:rsid w:val="00AC7CE5"/>
    <w:rsid w:val="00AE477E"/>
    <w:rsid w:val="00AF0E10"/>
    <w:rsid w:val="00B00D19"/>
    <w:rsid w:val="00B17580"/>
    <w:rsid w:val="00B60677"/>
    <w:rsid w:val="00BA63EE"/>
    <w:rsid w:val="00BB5142"/>
    <w:rsid w:val="00BC525F"/>
    <w:rsid w:val="00BD6424"/>
    <w:rsid w:val="00BE3BE7"/>
    <w:rsid w:val="00BE5C94"/>
    <w:rsid w:val="00BE7FD8"/>
    <w:rsid w:val="00BF602D"/>
    <w:rsid w:val="00C03948"/>
    <w:rsid w:val="00C1722A"/>
    <w:rsid w:val="00C20FD3"/>
    <w:rsid w:val="00C3112C"/>
    <w:rsid w:val="00C34335"/>
    <w:rsid w:val="00C3690A"/>
    <w:rsid w:val="00C37583"/>
    <w:rsid w:val="00C647B8"/>
    <w:rsid w:val="00C76357"/>
    <w:rsid w:val="00C8015D"/>
    <w:rsid w:val="00C832F7"/>
    <w:rsid w:val="00C857E6"/>
    <w:rsid w:val="00C9123C"/>
    <w:rsid w:val="00C96DEA"/>
    <w:rsid w:val="00CA27AF"/>
    <w:rsid w:val="00CB61F2"/>
    <w:rsid w:val="00CF7150"/>
    <w:rsid w:val="00D04B7D"/>
    <w:rsid w:val="00D063F4"/>
    <w:rsid w:val="00D31A46"/>
    <w:rsid w:val="00D36527"/>
    <w:rsid w:val="00D843AA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E1643A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D7087"/>
    <w:rsid w:val="00EE191E"/>
    <w:rsid w:val="00EF2364"/>
    <w:rsid w:val="00EF3F2E"/>
    <w:rsid w:val="00F05F02"/>
    <w:rsid w:val="00F1245A"/>
    <w:rsid w:val="00F15862"/>
    <w:rsid w:val="00F25A08"/>
    <w:rsid w:val="00F27949"/>
    <w:rsid w:val="00F4059A"/>
    <w:rsid w:val="00F5279F"/>
    <w:rsid w:val="00F64967"/>
    <w:rsid w:val="00F93BD5"/>
    <w:rsid w:val="00FA0D4F"/>
    <w:rsid w:val="00FA189B"/>
    <w:rsid w:val="00FB0CB2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5C94"/>
    <w:pPr>
      <w:keepNext/>
      <w:keepLines/>
      <w:numPr>
        <w:numId w:val="1"/>
      </w:numPr>
      <w:pBdr>
        <w:bottom w:val="single" w:sz="8" w:space="1" w:color="4F7ABA"/>
      </w:pBdr>
      <w:spacing w:before="60" w:after="300"/>
      <w:ind w:right="-562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106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10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94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061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61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15</TotalTime>
  <Pages>7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18</cp:revision>
  <dcterms:created xsi:type="dcterms:W3CDTF">2025-12-29T02:17:00Z</dcterms:created>
  <dcterms:modified xsi:type="dcterms:W3CDTF">2026-01-05T16:34:00Z</dcterms:modified>
</cp:coreProperties>
</file>