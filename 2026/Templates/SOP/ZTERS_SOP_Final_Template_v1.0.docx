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0861" w14:textId="77777777" w:rsidR="001609EC" w:rsidRDefault="001609EC" w:rsidP="001609EC"/>
    <w:p w14:paraId="462FDFA5" w14:textId="77777777" w:rsidR="00A1629A" w:rsidRDefault="00A1629A" w:rsidP="001609EC"/>
    <w:p w14:paraId="387FEBD0" w14:textId="77777777" w:rsidR="00A1629A" w:rsidRDefault="00A1629A" w:rsidP="001609EC"/>
    <w:p w14:paraId="22A18DCB" w14:textId="77777777" w:rsidR="00A1629A" w:rsidRPr="008C2B77" w:rsidRDefault="00A1629A" w:rsidP="001609EC"/>
    <w:p w14:paraId="24B7DA8A" w14:textId="34688EEB" w:rsidR="002429F1" w:rsidRPr="008C2B77" w:rsidRDefault="006D0EDF" w:rsidP="003C6066">
      <w:pPr>
        <w:pStyle w:val="ZTERSTitle"/>
      </w:pPr>
      <w:r>
        <w:t xml:space="preserve">TITLE OF THE </w:t>
      </w:r>
      <w:r w:rsidRPr="006D0EDF">
        <w:t>Standard Operating Procedure</w:t>
      </w:r>
      <w:r>
        <w:t xml:space="preserve"> (sop)</w:t>
      </w:r>
    </w:p>
    <w:p w14:paraId="0B143E79" w14:textId="77777777" w:rsidR="000201B9" w:rsidRPr="008C2B77" w:rsidRDefault="000201B9" w:rsidP="002429F1"/>
    <w:p w14:paraId="7E1FE9C2" w14:textId="77777777" w:rsidR="009D1BC7" w:rsidRDefault="009D1BC7" w:rsidP="002429F1"/>
    <w:p w14:paraId="0C32D2E3" w14:textId="77777777" w:rsidR="00A1629A" w:rsidRPr="008C2B77" w:rsidRDefault="00A1629A" w:rsidP="002429F1"/>
    <w:p w14:paraId="12DCCEA2" w14:textId="77777777" w:rsidR="009D1BC7" w:rsidRPr="008C2B77" w:rsidRDefault="009D1BC7" w:rsidP="002429F1"/>
    <w:p w14:paraId="3660347E" w14:textId="10F97FEB" w:rsidR="00687C40" w:rsidRPr="008C2B77" w:rsidRDefault="000201B9" w:rsidP="000201B9">
      <w:pPr>
        <w:jc w:val="center"/>
      </w:pPr>
      <w:r w:rsidRPr="008C2B77">
        <w:rPr>
          <w:noProof/>
        </w:rPr>
        <w:drawing>
          <wp:inline distT="0" distB="0" distL="0" distR="0" wp14:anchorId="4EAD0275" wp14:editId="5E442329">
            <wp:extent cx="1645920" cy="1828800"/>
            <wp:effectExtent l="0" t="0" r="0" b="0"/>
            <wp:docPr id="1531093773" name="Picture 3" descr="The Site Savvy Blog - News, trends, tips, and environmental knowled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Site Savvy Blog - News, trends, tips, and environmental knowledg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1BD4" w14:textId="77777777" w:rsidR="00BC525F" w:rsidRPr="008C2B77" w:rsidRDefault="00BC525F" w:rsidP="000201B9">
      <w:pPr>
        <w:jc w:val="center"/>
      </w:pPr>
    </w:p>
    <w:p w14:paraId="66C6CCCE" w14:textId="77777777" w:rsidR="004A5EC4" w:rsidRPr="008C2B77" w:rsidRDefault="004A5EC4" w:rsidP="002429F1"/>
    <w:p w14:paraId="07CB3A3B" w14:textId="77777777" w:rsidR="00EB1735" w:rsidRPr="008C2B77" w:rsidRDefault="00EB1735" w:rsidP="002429F1"/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1D1D1" w:themeColor="background2" w:themeShade="E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2250"/>
      </w:tblGrid>
      <w:tr w:rsidR="008C2B77" w:rsidRPr="008C2B77" w14:paraId="3FE20F3B" w14:textId="77777777" w:rsidTr="0046573F">
        <w:tc>
          <w:tcPr>
            <w:tcW w:w="2250" w:type="dxa"/>
          </w:tcPr>
          <w:p w14:paraId="53685CFF" w14:textId="498912A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Document ID</w:t>
            </w:r>
          </w:p>
        </w:tc>
        <w:tc>
          <w:tcPr>
            <w:tcW w:w="2250" w:type="dxa"/>
          </w:tcPr>
          <w:p w14:paraId="65C489A9" w14:textId="307DF33D" w:rsidR="008C2B77" w:rsidRPr="008C2B77" w:rsidRDefault="00113E3A" w:rsidP="000450B0">
            <w:pPr>
              <w:rPr>
                <w:sz w:val="20"/>
                <w:szCs w:val="20"/>
              </w:rPr>
            </w:pPr>
            <w:r w:rsidRPr="00113E3A">
              <w:rPr>
                <w:sz w:val="20"/>
                <w:szCs w:val="20"/>
              </w:rPr>
              <w:t>SOP-</w:t>
            </w:r>
            <w:r w:rsidR="00BF08D6">
              <w:rPr>
                <w:sz w:val="20"/>
                <w:szCs w:val="20"/>
              </w:rPr>
              <w:t>DEP</w:t>
            </w:r>
            <w:r w:rsidRPr="00113E3A">
              <w:rPr>
                <w:sz w:val="20"/>
                <w:szCs w:val="20"/>
              </w:rPr>
              <w:t>-</w:t>
            </w:r>
            <w:r w:rsidR="00BF08D6">
              <w:rPr>
                <w:sz w:val="20"/>
                <w:szCs w:val="20"/>
              </w:rPr>
              <w:t>ENV</w:t>
            </w:r>
            <w:r w:rsidRPr="00113E3A">
              <w:rPr>
                <w:sz w:val="20"/>
                <w:szCs w:val="20"/>
              </w:rPr>
              <w:t>-001</w:t>
            </w:r>
          </w:p>
        </w:tc>
      </w:tr>
      <w:tr w:rsidR="008C2B77" w:rsidRPr="008C2B77" w14:paraId="0EA7153F" w14:textId="77777777" w:rsidTr="0046573F">
        <w:tc>
          <w:tcPr>
            <w:tcW w:w="2250" w:type="dxa"/>
          </w:tcPr>
          <w:p w14:paraId="5E6F276B" w14:textId="2B0C335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Product</w:t>
            </w:r>
          </w:p>
        </w:tc>
        <w:tc>
          <w:tcPr>
            <w:tcW w:w="2250" w:type="dxa"/>
          </w:tcPr>
          <w:p w14:paraId="69481DAB" w14:textId="44DC87A6" w:rsidR="008C2B77" w:rsidRPr="008C2B77" w:rsidRDefault="00BF08D6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</w:t>
            </w:r>
          </w:p>
        </w:tc>
      </w:tr>
      <w:tr w:rsidR="008C2B77" w:rsidRPr="008C2B77" w14:paraId="373EEBE1" w14:textId="77777777" w:rsidTr="0046573F">
        <w:tc>
          <w:tcPr>
            <w:tcW w:w="2250" w:type="dxa"/>
          </w:tcPr>
          <w:p w14:paraId="3AE6C97C" w14:textId="5C156A4F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Environment</w:t>
            </w:r>
          </w:p>
        </w:tc>
        <w:tc>
          <w:tcPr>
            <w:tcW w:w="2250" w:type="dxa"/>
          </w:tcPr>
          <w:p w14:paraId="42CC6B58" w14:textId="2CB0A6C7" w:rsidR="008C2B77" w:rsidRPr="008C2B77" w:rsidRDefault="00BF08D6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ENV</w:t>
            </w:r>
          </w:p>
        </w:tc>
      </w:tr>
      <w:tr w:rsidR="008C2B77" w:rsidRPr="008C2B77" w14:paraId="2E1F57F5" w14:textId="77777777" w:rsidTr="0046573F">
        <w:tc>
          <w:tcPr>
            <w:tcW w:w="2250" w:type="dxa"/>
          </w:tcPr>
          <w:p w14:paraId="03EBF993" w14:textId="38F399D9" w:rsidR="008C2B77" w:rsidRPr="008C2B77" w:rsidRDefault="008C2B77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Confidentiality Level </w:t>
            </w:r>
          </w:p>
        </w:tc>
        <w:tc>
          <w:tcPr>
            <w:tcW w:w="2250" w:type="dxa"/>
          </w:tcPr>
          <w:p w14:paraId="0ED21FEC" w14:textId="6BDA9F3B" w:rsidR="008C2B77" w:rsidRPr="008C2B77" w:rsidRDefault="00007ED9" w:rsidP="000450B0">
            <w:pPr>
              <w:rPr>
                <w:sz w:val="20"/>
                <w:szCs w:val="20"/>
              </w:rPr>
            </w:pPr>
            <w:r w:rsidRPr="00007ED9">
              <w:rPr>
                <w:sz w:val="20"/>
                <w:szCs w:val="20"/>
              </w:rPr>
              <w:t>Internal / Restricted</w:t>
            </w:r>
          </w:p>
        </w:tc>
      </w:tr>
    </w:tbl>
    <w:p w14:paraId="757FD500" w14:textId="06EB0B4B" w:rsidR="00ED04FF" w:rsidRPr="008C2B77" w:rsidRDefault="000450B0" w:rsidP="002429F1">
      <w:r>
        <w:br w:type="textWrapping" w:clear="all"/>
      </w:r>
    </w:p>
    <w:p w14:paraId="6611603B" w14:textId="77777777" w:rsidR="00ED04FF" w:rsidRPr="008C2B77" w:rsidRDefault="00ED04FF" w:rsidP="002429F1"/>
    <w:p w14:paraId="3BFEFD1F" w14:textId="77777777" w:rsidR="00ED04FF" w:rsidRPr="008C2B77" w:rsidRDefault="00ED04FF" w:rsidP="002429F1"/>
    <w:p w14:paraId="25DF3AAA" w14:textId="77777777" w:rsidR="00ED04FF" w:rsidRPr="008C2B77" w:rsidRDefault="00ED04FF" w:rsidP="002429F1"/>
    <w:p w14:paraId="1F8304F1" w14:textId="77777777" w:rsidR="00741061" w:rsidRPr="008C2B77" w:rsidRDefault="00741061" w:rsidP="00741061">
      <w:pPr>
        <w:pStyle w:val="NoSpacing"/>
      </w:pPr>
    </w:p>
    <w:p w14:paraId="4B1630D4" w14:textId="77777777" w:rsidR="00741061" w:rsidRPr="008C2B77" w:rsidRDefault="00741061" w:rsidP="00741061">
      <w:pPr>
        <w:pStyle w:val="NoSpacing"/>
      </w:pPr>
    </w:p>
    <w:sdt>
      <w:sdtPr>
        <w:rPr>
          <w:rFonts w:ascii="Arial" w:eastAsiaTheme="minorHAnsi" w:hAnsi="Arial" w:cstheme="minorBidi"/>
          <w:b w:val="0"/>
          <w:caps w:val="0"/>
          <w:color w:val="auto"/>
          <w:kern w:val="2"/>
          <w:sz w:val="22"/>
          <w:szCs w:val="22"/>
          <w14:ligatures w14:val="standardContextual"/>
        </w:rPr>
        <w:id w:val="2113468854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942EFFC" w14:textId="507F4EBE" w:rsidR="0091178C" w:rsidRDefault="0091178C">
          <w:pPr>
            <w:pStyle w:val="TOCHeading"/>
          </w:pPr>
          <w:r>
            <w:t>Contents</w:t>
          </w:r>
        </w:p>
        <w:p w14:paraId="534229C7" w14:textId="13316B73" w:rsidR="00EF50E5" w:rsidRDefault="0091178C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63800" w:history="1">
            <w:r w:rsidR="00EF50E5" w:rsidRPr="003661FD">
              <w:rPr>
                <w:rStyle w:val="Hyperlink"/>
              </w:rPr>
              <w:t>1</w:t>
            </w:r>
            <w:r w:rsidR="00EF50E5"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="00EF50E5" w:rsidRPr="003661FD">
              <w:rPr>
                <w:rStyle w:val="Hyperlink"/>
              </w:rPr>
              <w:t>DOCUMENT INFORMATION</w:t>
            </w:r>
            <w:r w:rsidR="00EF50E5">
              <w:rPr>
                <w:webHidden/>
              </w:rPr>
              <w:tab/>
            </w:r>
            <w:r w:rsidR="00EF50E5">
              <w:rPr>
                <w:webHidden/>
              </w:rPr>
              <w:fldChar w:fldCharType="begin"/>
            </w:r>
            <w:r w:rsidR="00EF50E5">
              <w:rPr>
                <w:webHidden/>
              </w:rPr>
              <w:instrText xml:space="preserve"> PAGEREF _Toc224763800 \h </w:instrText>
            </w:r>
            <w:r w:rsidR="00EF50E5">
              <w:rPr>
                <w:webHidden/>
              </w:rPr>
            </w:r>
            <w:r w:rsidR="00EF50E5">
              <w:rPr>
                <w:webHidden/>
              </w:rPr>
              <w:fldChar w:fldCharType="separate"/>
            </w:r>
            <w:r w:rsidR="00EF50E5">
              <w:rPr>
                <w:webHidden/>
              </w:rPr>
              <w:t>3</w:t>
            </w:r>
            <w:r w:rsidR="00EF50E5">
              <w:rPr>
                <w:webHidden/>
              </w:rPr>
              <w:fldChar w:fldCharType="end"/>
            </w:r>
          </w:hyperlink>
        </w:p>
        <w:p w14:paraId="2C498778" w14:textId="4ABAB416" w:rsidR="00EF50E5" w:rsidRDefault="00EF50E5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63801" w:history="1">
            <w:r w:rsidRPr="003661FD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661FD">
              <w:rPr>
                <w:rStyle w:val="Hyperlink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EC7B5" w14:textId="234BB5D7" w:rsidR="00EF50E5" w:rsidRDefault="00EF50E5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63802" w:history="1">
            <w:r w:rsidRPr="003661FD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661FD">
              <w:rPr>
                <w:rStyle w:val="Hyperlink"/>
                <w:noProof/>
              </w:rPr>
              <w:t>Document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03EAC" w14:textId="4DDB459B" w:rsidR="00EF50E5" w:rsidRDefault="00EF50E5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63803" w:history="1">
            <w:r w:rsidRPr="003661FD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661FD">
              <w:rPr>
                <w:rStyle w:val="Hyperlink"/>
                <w:noProof/>
              </w:rPr>
              <w:t>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1371C" w14:textId="53874EB6" w:rsidR="00EF50E5" w:rsidRDefault="00EF50E5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24763804" w:history="1">
            <w:r w:rsidRPr="003661FD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3661FD">
              <w:rPr>
                <w:rStyle w:val="Hyperlink"/>
              </w:rPr>
              <w:t>PURPOSE &amp; CONTEXT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_Toc224763804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FFBF2DA" w14:textId="1CC8E04B" w:rsidR="00EF50E5" w:rsidRDefault="00EF50E5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63805" w:history="1">
            <w:r w:rsidRPr="003661FD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661FD">
              <w:rPr>
                <w:rStyle w:val="Hyperlink"/>
                <w:noProof/>
              </w:rPr>
              <w:t>About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0928D" w14:textId="0B193246" w:rsidR="00EF50E5" w:rsidRDefault="00EF50E5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63806" w:history="1">
            <w:r w:rsidRPr="003661FD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661FD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300B7" w14:textId="03E9B6E3" w:rsidR="00EF50E5" w:rsidRDefault="00EF50E5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63807" w:history="1">
            <w:r w:rsidRPr="003661FD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661FD">
              <w:rPr>
                <w:rStyle w:val="Hyperlink"/>
                <w:noProof/>
              </w:rPr>
              <w:t>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F4FFC" w14:textId="51179CE5" w:rsidR="00EF50E5" w:rsidRDefault="00EF50E5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63808" w:history="1">
            <w:r w:rsidRPr="003661FD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661FD">
              <w:rPr>
                <w:rStyle w:val="Hyperlink"/>
                <w:noProof/>
              </w:rPr>
              <w:t>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C58C8" w14:textId="7C3EFD6F" w:rsidR="00EF50E5" w:rsidRDefault="00EF50E5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63809" w:history="1">
            <w:r w:rsidRPr="003661FD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661FD">
              <w:rPr>
                <w:rStyle w:val="Hyperlink"/>
                <w:noProof/>
              </w:rPr>
              <w:t>Conventions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6A928" w14:textId="2A0C645D" w:rsidR="00EF50E5" w:rsidRDefault="00EF50E5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24763810" w:history="1">
            <w:r w:rsidRPr="003661FD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3661FD">
              <w:rPr>
                <w:rStyle w:val="Hyperlink"/>
              </w:rPr>
              <w:t>SECTION / PROCEDURE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_Toc224763810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B84155C" w14:textId="30DA509A" w:rsidR="00EF50E5" w:rsidRDefault="00EF50E5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63811" w:history="1">
            <w:r w:rsidRPr="003661FD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661FD">
              <w:rPr>
                <w:rStyle w:val="Hyperlink"/>
                <w:noProof/>
              </w:rPr>
              <w:t>Subtitle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43C3F" w14:textId="055A7422" w:rsidR="00EF50E5" w:rsidRDefault="00EF50E5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63812" w:history="1">
            <w:r w:rsidRPr="003661FD">
              <w:rPr>
                <w:rStyle w:val="Hyperlink"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661FD">
              <w:rPr>
                <w:rStyle w:val="Hyperlink"/>
                <w:noProof/>
              </w:rPr>
              <w:t>Subsection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7FDDA" w14:textId="1E8DB13F" w:rsidR="00EF50E5" w:rsidRDefault="00EF50E5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24763813" w:history="1">
            <w:r w:rsidRPr="003661FD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3661FD">
              <w:rPr>
                <w:rStyle w:val="Hyperlink"/>
              </w:rPr>
              <w:t>SECTION / PROCEDURE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_Toc224763813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7D25A2D" w14:textId="675EA0EF" w:rsidR="00EF50E5" w:rsidRDefault="00EF50E5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63814" w:history="1">
            <w:r w:rsidRPr="003661FD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661FD">
              <w:rPr>
                <w:rStyle w:val="Hyperlink"/>
                <w:noProof/>
              </w:rPr>
              <w:t>Subtitle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A6337" w14:textId="1B7E61CB" w:rsidR="00EF50E5" w:rsidRDefault="00EF50E5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63815" w:history="1">
            <w:r w:rsidRPr="003661FD">
              <w:rPr>
                <w:rStyle w:val="Hyperlink"/>
                <w:noProof/>
              </w:rPr>
              <w:t>4.1.1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661FD">
              <w:rPr>
                <w:rStyle w:val="Hyperlink"/>
                <w:noProof/>
              </w:rPr>
              <w:t>Subsection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CF9EA" w14:textId="2508332C" w:rsidR="00EF50E5" w:rsidRDefault="00EF50E5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24763816" w:history="1">
            <w:r w:rsidRPr="003661FD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3661FD">
              <w:rPr>
                <w:rStyle w:val="Hyperlink"/>
              </w:rPr>
              <w:t>APPROVAL SIGNATURES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_Toc224763816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7FD836A" w14:textId="26AC640B" w:rsidR="0091178C" w:rsidRDefault="0091178C">
          <w:r>
            <w:rPr>
              <w:b/>
              <w:bCs/>
              <w:noProof/>
            </w:rPr>
            <w:fldChar w:fldCharType="end"/>
          </w:r>
        </w:p>
      </w:sdtContent>
    </w:sdt>
    <w:p w14:paraId="4459E2ED" w14:textId="77777777" w:rsidR="00741061" w:rsidRPr="008C2B77" w:rsidRDefault="00741061" w:rsidP="00741061">
      <w:pPr>
        <w:pStyle w:val="NoSpacing"/>
      </w:pPr>
    </w:p>
    <w:p w14:paraId="78DDDE8F" w14:textId="77777777" w:rsidR="00741061" w:rsidRPr="008C2B77" w:rsidRDefault="00741061" w:rsidP="00741061">
      <w:pPr>
        <w:pStyle w:val="NoSpacing"/>
      </w:pPr>
    </w:p>
    <w:p w14:paraId="6621E36F" w14:textId="77777777" w:rsidR="00741061" w:rsidRPr="008C2B77" w:rsidRDefault="00741061" w:rsidP="00741061">
      <w:pPr>
        <w:pStyle w:val="NoSpacing"/>
      </w:pPr>
    </w:p>
    <w:p w14:paraId="6CBBA65E" w14:textId="77777777" w:rsidR="00741061" w:rsidRPr="008C2B77" w:rsidRDefault="00741061" w:rsidP="00741061">
      <w:pPr>
        <w:pStyle w:val="NoSpacing"/>
      </w:pPr>
    </w:p>
    <w:p w14:paraId="3B43EC03" w14:textId="77777777" w:rsidR="00741061" w:rsidRPr="008C2B77" w:rsidRDefault="00741061" w:rsidP="00741061">
      <w:pPr>
        <w:pStyle w:val="NoSpacing"/>
      </w:pPr>
    </w:p>
    <w:p w14:paraId="2A8F9C1E" w14:textId="77777777" w:rsidR="00741061" w:rsidRPr="008C2B77" w:rsidRDefault="00741061" w:rsidP="00741061">
      <w:pPr>
        <w:pStyle w:val="NoSpacing"/>
      </w:pPr>
    </w:p>
    <w:p w14:paraId="5496C4D2" w14:textId="77777777" w:rsidR="00741061" w:rsidRPr="008C2B77" w:rsidRDefault="00741061" w:rsidP="00741061">
      <w:pPr>
        <w:pStyle w:val="NoSpacing"/>
      </w:pPr>
    </w:p>
    <w:p w14:paraId="0315358B" w14:textId="77777777" w:rsidR="00741061" w:rsidRPr="008C2B77" w:rsidRDefault="00741061" w:rsidP="00741061">
      <w:pPr>
        <w:pStyle w:val="NoSpacing"/>
      </w:pPr>
    </w:p>
    <w:p w14:paraId="10683C2B" w14:textId="77777777" w:rsidR="00741061" w:rsidRPr="008C2B77" w:rsidRDefault="00741061" w:rsidP="00741061">
      <w:pPr>
        <w:pStyle w:val="NoSpacing"/>
      </w:pPr>
    </w:p>
    <w:p w14:paraId="6291FEA8" w14:textId="77777777" w:rsidR="00741061" w:rsidRPr="008C2B77" w:rsidRDefault="00741061" w:rsidP="00741061">
      <w:pPr>
        <w:pStyle w:val="NoSpacing"/>
      </w:pPr>
    </w:p>
    <w:p w14:paraId="504A47AB" w14:textId="77777777" w:rsidR="00741061" w:rsidRPr="008C2B77" w:rsidRDefault="00741061" w:rsidP="00741061">
      <w:pPr>
        <w:pStyle w:val="NoSpacing"/>
      </w:pPr>
    </w:p>
    <w:p w14:paraId="0973B0CF" w14:textId="77777777" w:rsidR="00741061" w:rsidRPr="008C2B77" w:rsidRDefault="00741061" w:rsidP="00741061">
      <w:pPr>
        <w:pStyle w:val="NoSpacing"/>
      </w:pPr>
    </w:p>
    <w:p w14:paraId="1B34F0FF" w14:textId="77777777" w:rsidR="00741061" w:rsidRPr="008C2B77" w:rsidRDefault="00741061" w:rsidP="00741061">
      <w:pPr>
        <w:pStyle w:val="NoSpacing"/>
      </w:pPr>
    </w:p>
    <w:p w14:paraId="11034E8F" w14:textId="77777777" w:rsidR="00741061" w:rsidRPr="008C2B77" w:rsidRDefault="00741061" w:rsidP="00741061">
      <w:pPr>
        <w:pStyle w:val="NoSpacing"/>
      </w:pPr>
    </w:p>
    <w:p w14:paraId="05FBFDBF" w14:textId="77777777" w:rsidR="00741061" w:rsidRPr="008C2B77" w:rsidRDefault="00741061" w:rsidP="00741061">
      <w:pPr>
        <w:pStyle w:val="NoSpacing"/>
      </w:pPr>
    </w:p>
    <w:p w14:paraId="1C4FAFD4" w14:textId="77777777" w:rsidR="00741061" w:rsidRPr="008C2B77" w:rsidRDefault="00741061" w:rsidP="00741061">
      <w:pPr>
        <w:pStyle w:val="NoSpacing"/>
      </w:pPr>
    </w:p>
    <w:p w14:paraId="21E38F3F" w14:textId="0201F0E4" w:rsidR="00ED04FF" w:rsidRPr="008C2B77" w:rsidRDefault="00ED04FF" w:rsidP="00ED04FF">
      <w:pPr>
        <w:pStyle w:val="Heading1"/>
        <w:spacing w:after="360"/>
      </w:pPr>
      <w:bookmarkStart w:id="0" w:name="_Toc224763800"/>
      <w:r w:rsidRPr="008C2B77">
        <w:lastRenderedPageBreak/>
        <w:t>DOCUMENT INFORMATION</w:t>
      </w:r>
      <w:bookmarkEnd w:id="0"/>
    </w:p>
    <w:p w14:paraId="078E1A88" w14:textId="61DF9893" w:rsidR="00ED04FF" w:rsidRPr="008C2B77" w:rsidRDefault="00ED04FF" w:rsidP="00ED04FF">
      <w:pPr>
        <w:pStyle w:val="Heading2"/>
      </w:pPr>
      <w:bookmarkStart w:id="1" w:name="_Toc224763801"/>
      <w:r w:rsidRPr="008C2B77">
        <w:t>Validation</w:t>
      </w:r>
      <w:bookmarkEnd w:id="1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4590"/>
        <w:gridCol w:w="1980"/>
      </w:tblGrid>
      <w:tr w:rsidR="00741061" w:rsidRPr="008C2B77" w14:paraId="3F1DE2C5" w14:textId="77777777" w:rsidTr="00FA5022">
        <w:tc>
          <w:tcPr>
            <w:tcW w:w="3955" w:type="dxa"/>
            <w:gridSpan w:val="2"/>
            <w:shd w:val="clear" w:color="auto" w:fill="4F7ABA"/>
          </w:tcPr>
          <w:p w14:paraId="1722A4C6" w14:textId="5A22BF91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4590" w:type="dxa"/>
            <w:shd w:val="clear" w:color="auto" w:fill="4F7ABA"/>
          </w:tcPr>
          <w:p w14:paraId="2718076A" w14:textId="7F4D179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1980" w:type="dxa"/>
            <w:shd w:val="clear" w:color="auto" w:fill="4F7ABA"/>
          </w:tcPr>
          <w:p w14:paraId="5FE12BEC" w14:textId="178059B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741061" w:rsidRPr="008C2B77" w14:paraId="1411BDBF" w14:textId="77777777" w:rsidTr="00FA5022">
        <w:tc>
          <w:tcPr>
            <w:tcW w:w="1765" w:type="dxa"/>
          </w:tcPr>
          <w:p w14:paraId="78917E1F" w14:textId="44873286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Issued by</w:t>
            </w:r>
          </w:p>
        </w:tc>
        <w:tc>
          <w:tcPr>
            <w:tcW w:w="2190" w:type="dxa"/>
          </w:tcPr>
          <w:p w14:paraId="00A0744F" w14:textId="69025F08" w:rsidR="00741061" w:rsidRPr="008C2B77" w:rsidRDefault="00717C18" w:rsidP="00ED04FF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Author</w:t>
            </w:r>
          </w:p>
        </w:tc>
        <w:tc>
          <w:tcPr>
            <w:tcW w:w="4590" w:type="dxa"/>
          </w:tcPr>
          <w:p w14:paraId="269AB6B8" w14:textId="70F07279" w:rsidR="00741061" w:rsidRPr="008C2B77" w:rsidRDefault="00717C18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Author’s Role</w:t>
            </w:r>
          </w:p>
        </w:tc>
        <w:tc>
          <w:tcPr>
            <w:tcW w:w="1980" w:type="dxa"/>
          </w:tcPr>
          <w:p w14:paraId="18607748" w14:textId="4D3A20AA" w:rsidR="00741061" w:rsidRPr="008C2B77" w:rsidRDefault="0076207F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  <w:r w:rsidR="00741061"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="00741061"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741061" w:rsidRPr="008C2B77" w14:paraId="17533517" w14:textId="77777777" w:rsidTr="00FA5022">
        <w:tc>
          <w:tcPr>
            <w:tcW w:w="1765" w:type="dxa"/>
            <w:vMerge w:val="restart"/>
          </w:tcPr>
          <w:p w14:paraId="07A902AF" w14:textId="6FB70A35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Verified by</w:t>
            </w:r>
          </w:p>
        </w:tc>
        <w:tc>
          <w:tcPr>
            <w:tcW w:w="2190" w:type="dxa"/>
          </w:tcPr>
          <w:p w14:paraId="79D8B32F" w14:textId="2D59CC5E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4590" w:type="dxa"/>
          </w:tcPr>
          <w:p w14:paraId="095F1A73" w14:textId="7D118464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2086515F" w14:textId="14B79928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  <w:tr w:rsidR="00741061" w:rsidRPr="008C2B77" w14:paraId="73517AA3" w14:textId="77777777" w:rsidTr="00FA5022">
        <w:tc>
          <w:tcPr>
            <w:tcW w:w="1765" w:type="dxa"/>
            <w:vMerge/>
          </w:tcPr>
          <w:p w14:paraId="51268C46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4EE035BE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4590" w:type="dxa"/>
          </w:tcPr>
          <w:p w14:paraId="0A7A8B79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1A456572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  <w:tr w:rsidR="00741061" w:rsidRPr="008C2B77" w14:paraId="4993C971" w14:textId="77777777" w:rsidTr="00FA5022">
        <w:tc>
          <w:tcPr>
            <w:tcW w:w="1765" w:type="dxa"/>
            <w:vMerge w:val="restart"/>
          </w:tcPr>
          <w:p w14:paraId="6E287EE1" w14:textId="0800E52C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Approved by</w:t>
            </w:r>
          </w:p>
        </w:tc>
        <w:tc>
          <w:tcPr>
            <w:tcW w:w="2190" w:type="dxa"/>
          </w:tcPr>
          <w:p w14:paraId="2298818A" w14:textId="64422287" w:rsidR="00741061" w:rsidRPr="008C2B77" w:rsidRDefault="00717C18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Approver’s name</w:t>
            </w:r>
          </w:p>
        </w:tc>
        <w:tc>
          <w:tcPr>
            <w:tcW w:w="4590" w:type="dxa"/>
          </w:tcPr>
          <w:p w14:paraId="4FAE5217" w14:textId="3DF9CC19" w:rsidR="00741061" w:rsidRPr="008C2B77" w:rsidRDefault="00717C18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Approver’s role</w:t>
            </w:r>
          </w:p>
        </w:tc>
        <w:tc>
          <w:tcPr>
            <w:tcW w:w="1980" w:type="dxa"/>
          </w:tcPr>
          <w:p w14:paraId="6D9016B7" w14:textId="3645232D" w:rsidR="00741061" w:rsidRPr="008C2B77" w:rsidRDefault="0076207F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741061" w:rsidRPr="008C2B77" w14:paraId="75BD66D8" w14:textId="77777777" w:rsidTr="00FA5022">
        <w:tc>
          <w:tcPr>
            <w:tcW w:w="1765" w:type="dxa"/>
            <w:vMerge/>
          </w:tcPr>
          <w:p w14:paraId="542CB1AC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51A8F377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4590" w:type="dxa"/>
          </w:tcPr>
          <w:p w14:paraId="59911038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2D281514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</w:tbl>
    <w:p w14:paraId="7924A33A" w14:textId="77777777" w:rsidR="00ED04FF" w:rsidRPr="008C2B77" w:rsidRDefault="00ED04FF" w:rsidP="00ED04FF"/>
    <w:p w14:paraId="182F0D7B" w14:textId="1E37D515" w:rsidR="00ED04FF" w:rsidRPr="008C2B77" w:rsidRDefault="00ED04FF" w:rsidP="00ED04FF">
      <w:pPr>
        <w:pStyle w:val="Heading2"/>
      </w:pPr>
      <w:bookmarkStart w:id="2" w:name="_Toc224763802"/>
      <w:r w:rsidRPr="008C2B77">
        <w:t>Document Distribution</w:t>
      </w:r>
      <w:bookmarkEnd w:id="2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955"/>
        <w:gridCol w:w="6570"/>
      </w:tblGrid>
      <w:tr w:rsidR="00291DF9" w:rsidRPr="008C2B77" w14:paraId="637B2661" w14:textId="77777777" w:rsidTr="00FA5022">
        <w:tc>
          <w:tcPr>
            <w:tcW w:w="3955" w:type="dxa"/>
            <w:shd w:val="clear" w:color="auto" w:fill="4F7ABA"/>
          </w:tcPr>
          <w:p w14:paraId="6024F874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Normal</w:t>
            </w:r>
          </w:p>
        </w:tc>
        <w:tc>
          <w:tcPr>
            <w:tcW w:w="6570" w:type="dxa"/>
            <w:shd w:val="clear" w:color="auto" w:fill="4F7ABA"/>
          </w:tcPr>
          <w:p w14:paraId="46B4A050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</w:tr>
      <w:tr w:rsidR="00717C18" w:rsidRPr="008C2B77" w14:paraId="624AEE54" w14:textId="77777777" w:rsidTr="00FA5022">
        <w:tc>
          <w:tcPr>
            <w:tcW w:w="3955" w:type="dxa"/>
          </w:tcPr>
          <w:p w14:paraId="067C3BA5" w14:textId="439EF3A5" w:rsidR="00717C18" w:rsidRPr="008C2B77" w:rsidRDefault="00717C18" w:rsidP="00717C18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Author</w:t>
            </w:r>
          </w:p>
        </w:tc>
        <w:tc>
          <w:tcPr>
            <w:tcW w:w="6570" w:type="dxa"/>
          </w:tcPr>
          <w:p w14:paraId="5C472C29" w14:textId="48C198D8" w:rsidR="00717C18" w:rsidRPr="008C2B77" w:rsidRDefault="00717C18" w:rsidP="00717C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Author’s Role</w:t>
            </w:r>
          </w:p>
        </w:tc>
      </w:tr>
      <w:tr w:rsidR="00640478" w:rsidRPr="008C2B77" w14:paraId="253E812E" w14:textId="77777777" w:rsidTr="00FA5022">
        <w:tc>
          <w:tcPr>
            <w:tcW w:w="3955" w:type="dxa"/>
          </w:tcPr>
          <w:p w14:paraId="6FA5E8F9" w14:textId="3A2C48B3" w:rsidR="00640478" w:rsidRPr="008C2B77" w:rsidRDefault="00987B3A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 1</w:t>
            </w:r>
          </w:p>
        </w:tc>
        <w:tc>
          <w:tcPr>
            <w:tcW w:w="6570" w:type="dxa"/>
          </w:tcPr>
          <w:p w14:paraId="32AD1393" w14:textId="5DF6F4A2" w:rsidR="00640478" w:rsidRPr="008C2B77" w:rsidRDefault="00987B3A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Reader’s Role</w:t>
            </w:r>
          </w:p>
        </w:tc>
      </w:tr>
      <w:tr w:rsidR="00640478" w:rsidRPr="008C2B77" w14:paraId="594E1644" w14:textId="77777777" w:rsidTr="00FA5022">
        <w:tc>
          <w:tcPr>
            <w:tcW w:w="3955" w:type="dxa"/>
          </w:tcPr>
          <w:p w14:paraId="69EE93E8" w14:textId="677260FC" w:rsidR="00640478" w:rsidRPr="008C2B77" w:rsidRDefault="00987B3A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 2</w:t>
            </w:r>
          </w:p>
        </w:tc>
        <w:tc>
          <w:tcPr>
            <w:tcW w:w="6570" w:type="dxa"/>
          </w:tcPr>
          <w:p w14:paraId="0A2896BD" w14:textId="4912943C" w:rsidR="00640478" w:rsidRPr="008C2B77" w:rsidRDefault="00987B3A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Reader’s Role</w:t>
            </w:r>
          </w:p>
        </w:tc>
      </w:tr>
    </w:tbl>
    <w:p w14:paraId="23B9276A" w14:textId="77777777" w:rsidR="00ED04FF" w:rsidRPr="008C2B77" w:rsidRDefault="00ED04FF" w:rsidP="00ED04FF"/>
    <w:p w14:paraId="1129D8E4" w14:textId="247054A2" w:rsidR="00ED04FF" w:rsidRPr="008C2B77" w:rsidRDefault="00ED04FF" w:rsidP="00ED04FF">
      <w:pPr>
        <w:pStyle w:val="Heading2"/>
      </w:pPr>
      <w:bookmarkStart w:id="3" w:name="_Toc224763803"/>
      <w:r w:rsidRPr="008C2B77">
        <w:t>Version Control</w:t>
      </w:r>
      <w:bookmarkEnd w:id="3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985"/>
        <w:gridCol w:w="1260"/>
        <w:gridCol w:w="1710"/>
        <w:gridCol w:w="6570"/>
      </w:tblGrid>
      <w:tr w:rsidR="005005F3" w:rsidRPr="008C2B77" w14:paraId="25C17C2B" w14:textId="77777777" w:rsidTr="00FA5022">
        <w:tc>
          <w:tcPr>
            <w:tcW w:w="985" w:type="dxa"/>
            <w:shd w:val="clear" w:color="auto" w:fill="4F7ABA"/>
          </w:tcPr>
          <w:p w14:paraId="0D724BF8" w14:textId="6013766A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260" w:type="dxa"/>
            <w:shd w:val="clear" w:color="auto" w:fill="4F7ABA"/>
          </w:tcPr>
          <w:p w14:paraId="74D911DA" w14:textId="6497A8A1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710" w:type="dxa"/>
            <w:shd w:val="clear" w:color="auto" w:fill="4F7ABA"/>
          </w:tcPr>
          <w:p w14:paraId="468ED134" w14:textId="7E84E464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Author</w:t>
            </w:r>
          </w:p>
        </w:tc>
        <w:tc>
          <w:tcPr>
            <w:tcW w:w="6570" w:type="dxa"/>
            <w:shd w:val="clear" w:color="auto" w:fill="4F7ABA"/>
          </w:tcPr>
          <w:p w14:paraId="4974ED54" w14:textId="5BAE04B2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 of changes</w:t>
            </w:r>
          </w:p>
        </w:tc>
      </w:tr>
      <w:tr w:rsidR="005005F3" w:rsidRPr="008C2B77" w14:paraId="5D5926D1" w14:textId="77777777" w:rsidTr="00FA5022">
        <w:tc>
          <w:tcPr>
            <w:tcW w:w="985" w:type="dxa"/>
          </w:tcPr>
          <w:p w14:paraId="0AC5507F" w14:textId="04F8B804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>1.</w:t>
            </w:r>
            <w:r w:rsidR="00717C18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1260" w:type="dxa"/>
          </w:tcPr>
          <w:p w14:paraId="4EADC791" w14:textId="1A4D532E" w:rsidR="005005F3" w:rsidRPr="008C2B77" w:rsidRDefault="00717C18" w:rsidP="005005F3">
            <w:pPr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710" w:type="dxa"/>
          </w:tcPr>
          <w:p w14:paraId="7BCDDEB0" w14:textId="46175CF9" w:rsidR="005005F3" w:rsidRPr="008C2B77" w:rsidRDefault="00717C18" w:rsidP="005005F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Author</w:t>
            </w:r>
          </w:p>
        </w:tc>
        <w:tc>
          <w:tcPr>
            <w:tcW w:w="6570" w:type="dxa"/>
          </w:tcPr>
          <w:p w14:paraId="22F2F2CB" w14:textId="7F9BAD4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 xml:space="preserve">First version of the </w:t>
            </w:r>
            <w:r w:rsidR="001F43A3">
              <w:rPr>
                <w:rFonts w:cs="Arial"/>
                <w:sz w:val="20"/>
                <w:szCs w:val="20"/>
              </w:rPr>
              <w:t xml:space="preserve">SOP </w:t>
            </w:r>
            <w:r w:rsidRPr="008C2B77">
              <w:rPr>
                <w:rFonts w:cs="Arial"/>
                <w:sz w:val="20"/>
                <w:szCs w:val="20"/>
              </w:rPr>
              <w:t>document</w:t>
            </w:r>
          </w:p>
        </w:tc>
      </w:tr>
      <w:tr w:rsidR="005005F3" w:rsidRPr="008C2B77" w14:paraId="4417341F" w14:textId="77777777" w:rsidTr="00FA5022">
        <w:tc>
          <w:tcPr>
            <w:tcW w:w="985" w:type="dxa"/>
          </w:tcPr>
          <w:p w14:paraId="40330E4C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1B84272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4D9B1CF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570" w:type="dxa"/>
          </w:tcPr>
          <w:p w14:paraId="1F16ADD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  <w:tr w:rsidR="005005F3" w:rsidRPr="008C2B77" w14:paraId="0B002102" w14:textId="77777777" w:rsidTr="00FA5022">
        <w:tc>
          <w:tcPr>
            <w:tcW w:w="985" w:type="dxa"/>
          </w:tcPr>
          <w:p w14:paraId="49375324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7D69A9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84B739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570" w:type="dxa"/>
          </w:tcPr>
          <w:p w14:paraId="0BD87B55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EFEF4E3" w14:textId="77777777" w:rsidR="00ED04FF" w:rsidRPr="008C2B77" w:rsidRDefault="00ED04FF" w:rsidP="00ED04FF"/>
    <w:p w14:paraId="1E7A9BFE" w14:textId="77777777" w:rsidR="00ED04FF" w:rsidRPr="008C2B77" w:rsidRDefault="00ED04FF" w:rsidP="002429F1"/>
    <w:p w14:paraId="2160F1D5" w14:textId="77777777" w:rsidR="00ED04FF" w:rsidRPr="008C2B77" w:rsidRDefault="00ED04FF" w:rsidP="002429F1"/>
    <w:p w14:paraId="0A3CD4D8" w14:textId="77777777" w:rsidR="00ED04FF" w:rsidRPr="008C2B77" w:rsidRDefault="00ED04FF" w:rsidP="002429F1"/>
    <w:p w14:paraId="47239031" w14:textId="77777777" w:rsidR="00ED04FF" w:rsidRPr="008C2B77" w:rsidRDefault="00ED04FF" w:rsidP="002429F1"/>
    <w:p w14:paraId="7E78B12D" w14:textId="77777777" w:rsidR="00ED04FF" w:rsidRPr="008C2B77" w:rsidRDefault="00ED04FF" w:rsidP="002429F1"/>
    <w:p w14:paraId="54D83EA4" w14:textId="77777777" w:rsidR="00ED04FF" w:rsidRPr="008C2B77" w:rsidRDefault="00ED04FF" w:rsidP="002429F1"/>
    <w:p w14:paraId="3281E3F8" w14:textId="77777777" w:rsidR="00ED04FF" w:rsidRPr="008C2B77" w:rsidRDefault="00ED04FF" w:rsidP="002429F1"/>
    <w:p w14:paraId="42E3ACA3" w14:textId="67BCCEF2" w:rsidR="00670DD5" w:rsidRPr="008C2B77" w:rsidRDefault="003F572E" w:rsidP="003F572E">
      <w:pPr>
        <w:tabs>
          <w:tab w:val="left" w:pos="3088"/>
        </w:tabs>
      </w:pPr>
      <w:r w:rsidRPr="008C2B77">
        <w:tab/>
      </w:r>
    </w:p>
    <w:p w14:paraId="6E0A2B74" w14:textId="77777777" w:rsidR="00670DD5" w:rsidRPr="008C2B77" w:rsidRDefault="00670DD5" w:rsidP="002429F1"/>
    <w:p w14:paraId="459BD357" w14:textId="77777777" w:rsidR="00850AA1" w:rsidRPr="008C2B77" w:rsidRDefault="00850AA1" w:rsidP="002429F1">
      <w:pPr>
        <w:sectPr w:rsidR="00850AA1" w:rsidRPr="008C2B77" w:rsidSect="00F41CB7">
          <w:headerReference w:type="default" r:id="rId9"/>
          <w:footerReference w:type="default" r:id="rId10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</w:p>
    <w:p w14:paraId="2C72FB89" w14:textId="64490C00" w:rsidR="006D57EB" w:rsidRPr="008C2B77" w:rsidRDefault="004B10FE" w:rsidP="000B7151">
      <w:pPr>
        <w:pStyle w:val="Heading1"/>
        <w:spacing w:after="360"/>
      </w:pPr>
      <w:bookmarkStart w:id="4" w:name="_Toc224763804"/>
      <w:r w:rsidRPr="008C2B77">
        <w:lastRenderedPageBreak/>
        <w:t>P</w:t>
      </w:r>
      <w:r w:rsidR="00362ECA">
        <w:t>UR</w:t>
      </w:r>
      <w:r w:rsidR="00007ED9">
        <w:t>POSE &amp; CONTEXT</w:t>
      </w:r>
      <w:bookmarkEnd w:id="4"/>
    </w:p>
    <w:p w14:paraId="1BCAF67A" w14:textId="29387BBE" w:rsidR="00097534" w:rsidRPr="008C2B77" w:rsidRDefault="00097534" w:rsidP="00097534">
      <w:pPr>
        <w:pStyle w:val="Heading2"/>
      </w:pPr>
      <w:bookmarkStart w:id="5" w:name="_Toc224763805"/>
      <w:r w:rsidRPr="008C2B77">
        <w:t>About this document</w:t>
      </w:r>
      <w:bookmarkEnd w:id="5"/>
    </w:p>
    <w:p w14:paraId="2C443F59" w14:textId="31FFC438" w:rsidR="000450B0" w:rsidRDefault="005A25DC" w:rsidP="00007ED9">
      <w:r>
        <w:t>Purpose of the standard operating procedure (SOP)</w:t>
      </w:r>
    </w:p>
    <w:p w14:paraId="24AE1A04" w14:textId="77777777" w:rsidR="00007ED9" w:rsidRPr="008C2B77" w:rsidRDefault="00007ED9" w:rsidP="00007ED9"/>
    <w:p w14:paraId="513F0815" w14:textId="1D15E8AF" w:rsidR="000450B0" w:rsidRDefault="00007ED9" w:rsidP="000450B0">
      <w:pPr>
        <w:pStyle w:val="Heading2"/>
      </w:pPr>
      <w:bookmarkStart w:id="6" w:name="_Toc224763806"/>
      <w:r>
        <w:t>Scope</w:t>
      </w:r>
      <w:bookmarkEnd w:id="6"/>
    </w:p>
    <w:p w14:paraId="68B3123C" w14:textId="68FE29C4" w:rsidR="00007ED9" w:rsidRDefault="005A25DC" w:rsidP="00007ED9">
      <w:r>
        <w:t>Scope of the standard operating procedure (SOP)</w:t>
      </w:r>
    </w:p>
    <w:p w14:paraId="38CF68FB" w14:textId="77777777" w:rsidR="00007ED9" w:rsidRPr="00007ED9" w:rsidRDefault="00007ED9" w:rsidP="00007ED9">
      <w:pPr>
        <w:rPr>
          <w:b/>
          <w:bCs/>
        </w:rPr>
      </w:pPr>
      <w:r w:rsidRPr="00007ED9">
        <w:rPr>
          <w:b/>
          <w:bCs/>
        </w:rPr>
        <w:t>In scope:</w:t>
      </w:r>
    </w:p>
    <w:p w14:paraId="6673C9E9" w14:textId="3608740C" w:rsidR="00007ED9" w:rsidRDefault="007A3CB3" w:rsidP="00007ED9">
      <w:pPr>
        <w:pStyle w:val="ListParagraph"/>
        <w:numPr>
          <w:ilvl w:val="0"/>
          <w:numId w:val="3"/>
        </w:numPr>
      </w:pPr>
      <w:r>
        <w:t xml:space="preserve">Applications / </w:t>
      </w:r>
      <w:r w:rsidR="005A25DC">
        <w:t>Environments in scope</w:t>
      </w:r>
    </w:p>
    <w:p w14:paraId="0A59B9AD" w14:textId="77777777" w:rsidR="00007ED9" w:rsidRPr="00007ED9" w:rsidRDefault="00007ED9" w:rsidP="00007ED9">
      <w:pPr>
        <w:rPr>
          <w:b/>
          <w:bCs/>
        </w:rPr>
      </w:pPr>
      <w:r w:rsidRPr="00007ED9">
        <w:rPr>
          <w:b/>
          <w:bCs/>
        </w:rPr>
        <w:t>Out of scope:</w:t>
      </w:r>
    </w:p>
    <w:p w14:paraId="2569A56C" w14:textId="6EFF2632" w:rsidR="00097534" w:rsidRDefault="005A25DC" w:rsidP="00850AA1">
      <w:pPr>
        <w:pStyle w:val="ListParagraph"/>
        <w:numPr>
          <w:ilvl w:val="0"/>
          <w:numId w:val="4"/>
        </w:numPr>
      </w:pPr>
      <w:r>
        <w:t>Applications</w:t>
      </w:r>
      <w:r w:rsidR="007A3CB3">
        <w:t xml:space="preserve"> / Environments</w:t>
      </w:r>
      <w:r>
        <w:t xml:space="preserve"> out of scope</w:t>
      </w:r>
    </w:p>
    <w:p w14:paraId="5BA943A3" w14:textId="77777777" w:rsidR="007A3CB3" w:rsidRPr="008C2B77" w:rsidRDefault="007A3CB3" w:rsidP="007A3CB3">
      <w:pPr>
        <w:pStyle w:val="ListParagraph"/>
      </w:pPr>
    </w:p>
    <w:p w14:paraId="79A386A5" w14:textId="096D0772" w:rsidR="00097534" w:rsidRDefault="00007ED9" w:rsidP="00097534">
      <w:pPr>
        <w:pStyle w:val="Heading2"/>
      </w:pPr>
      <w:bookmarkStart w:id="7" w:name="_Toc224763807"/>
      <w:r>
        <w:t>Roles &amp; Responsibilities</w:t>
      </w:r>
      <w:bookmarkEnd w:id="7"/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9090"/>
      </w:tblGrid>
      <w:tr w:rsidR="00007ED9" w:rsidRPr="008C2B77" w14:paraId="6203554B" w14:textId="77777777" w:rsidTr="00AE2133">
        <w:trPr>
          <w:tblHeader/>
        </w:trPr>
        <w:tc>
          <w:tcPr>
            <w:tcW w:w="1525" w:type="dxa"/>
            <w:shd w:val="clear" w:color="auto" w:fill="4F7ABA"/>
          </w:tcPr>
          <w:p w14:paraId="7BAE9E8B" w14:textId="7D5226D8" w:rsidR="00007ED9" w:rsidRPr="008C2B77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9090" w:type="dxa"/>
            <w:shd w:val="clear" w:color="auto" w:fill="4F7ABA"/>
          </w:tcPr>
          <w:p w14:paraId="75052903" w14:textId="73312A34" w:rsidR="00007ED9" w:rsidRPr="008C2B77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Responsibilities</w:t>
            </w:r>
          </w:p>
        </w:tc>
      </w:tr>
      <w:tr w:rsidR="00007ED9" w:rsidRPr="008C2B77" w14:paraId="11636ED9" w14:textId="77777777" w:rsidTr="00AE2133">
        <w:tc>
          <w:tcPr>
            <w:tcW w:w="1525" w:type="dxa"/>
          </w:tcPr>
          <w:p w14:paraId="34EC0C2B" w14:textId="40C900D8" w:rsidR="00007ED9" w:rsidRPr="008C2B77" w:rsidRDefault="00D97A94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 1</w:t>
            </w:r>
          </w:p>
        </w:tc>
        <w:tc>
          <w:tcPr>
            <w:tcW w:w="9090" w:type="dxa"/>
          </w:tcPr>
          <w:p w14:paraId="5E9B9301" w14:textId="38E90947" w:rsidR="00007ED9" w:rsidRPr="008C2B77" w:rsidRDefault="00D97A94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 / Process 1</w:t>
            </w:r>
          </w:p>
        </w:tc>
      </w:tr>
      <w:tr w:rsidR="00007ED9" w:rsidRPr="008C2B77" w14:paraId="2602D44D" w14:textId="77777777" w:rsidTr="00AE2133">
        <w:tc>
          <w:tcPr>
            <w:tcW w:w="1525" w:type="dxa"/>
          </w:tcPr>
          <w:p w14:paraId="2EA03A5F" w14:textId="2AF0B83C" w:rsidR="00007ED9" w:rsidRPr="008C2B77" w:rsidRDefault="00D97A94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 2</w:t>
            </w:r>
          </w:p>
        </w:tc>
        <w:tc>
          <w:tcPr>
            <w:tcW w:w="9090" w:type="dxa"/>
          </w:tcPr>
          <w:p w14:paraId="53EC298C" w14:textId="5CF27A12" w:rsidR="00007ED9" w:rsidRPr="008C2B77" w:rsidRDefault="00D97A94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 / Process 2</w:t>
            </w:r>
          </w:p>
        </w:tc>
      </w:tr>
    </w:tbl>
    <w:p w14:paraId="2449EF90" w14:textId="77777777" w:rsidR="00097534" w:rsidRPr="008C2B77" w:rsidRDefault="00097534" w:rsidP="00097534"/>
    <w:p w14:paraId="49C9D11C" w14:textId="7F67DBC5" w:rsidR="00097534" w:rsidRPr="008C2B77" w:rsidRDefault="00097534" w:rsidP="00097534">
      <w:pPr>
        <w:pStyle w:val="Heading2"/>
      </w:pPr>
      <w:bookmarkStart w:id="8" w:name="_Toc224763808"/>
      <w:r w:rsidRPr="008C2B77">
        <w:t>Terminology</w:t>
      </w:r>
      <w:bookmarkEnd w:id="8"/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9090"/>
      </w:tblGrid>
      <w:tr w:rsidR="00097534" w:rsidRPr="008C2B77" w14:paraId="20DEE7EC" w14:textId="77777777" w:rsidTr="00AE2133">
        <w:trPr>
          <w:tblHeader/>
        </w:trPr>
        <w:tc>
          <w:tcPr>
            <w:tcW w:w="1525" w:type="dxa"/>
            <w:shd w:val="clear" w:color="auto" w:fill="4F7ABA"/>
          </w:tcPr>
          <w:p w14:paraId="335407BD" w14:textId="08E187EF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Term Used</w:t>
            </w:r>
          </w:p>
        </w:tc>
        <w:tc>
          <w:tcPr>
            <w:tcW w:w="9090" w:type="dxa"/>
            <w:shd w:val="clear" w:color="auto" w:fill="4F7ABA"/>
          </w:tcPr>
          <w:p w14:paraId="39B99D93" w14:textId="6BF29D8B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097534" w:rsidRPr="008C2B77" w14:paraId="34648887" w14:textId="77777777" w:rsidTr="00AE2133">
        <w:tc>
          <w:tcPr>
            <w:tcW w:w="1525" w:type="dxa"/>
          </w:tcPr>
          <w:p w14:paraId="22740235" w14:textId="3CA8D5BC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1</w:t>
            </w:r>
          </w:p>
        </w:tc>
        <w:tc>
          <w:tcPr>
            <w:tcW w:w="9090" w:type="dxa"/>
          </w:tcPr>
          <w:p w14:paraId="57856AF1" w14:textId="41758073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1</w:t>
            </w:r>
          </w:p>
        </w:tc>
      </w:tr>
      <w:tr w:rsidR="00097534" w:rsidRPr="008C2B77" w14:paraId="329D0383" w14:textId="77777777" w:rsidTr="00AE2133">
        <w:tc>
          <w:tcPr>
            <w:tcW w:w="1525" w:type="dxa"/>
          </w:tcPr>
          <w:p w14:paraId="0FD668E1" w14:textId="1ADC5182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2</w:t>
            </w:r>
          </w:p>
        </w:tc>
        <w:tc>
          <w:tcPr>
            <w:tcW w:w="9090" w:type="dxa"/>
          </w:tcPr>
          <w:p w14:paraId="2F823E4E" w14:textId="61967486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2</w:t>
            </w:r>
          </w:p>
        </w:tc>
      </w:tr>
      <w:tr w:rsidR="00097534" w:rsidRPr="008C2B77" w14:paraId="4B97C236" w14:textId="77777777" w:rsidTr="00AE2133">
        <w:tc>
          <w:tcPr>
            <w:tcW w:w="1525" w:type="dxa"/>
          </w:tcPr>
          <w:p w14:paraId="4C9C95E0" w14:textId="6E6EAC47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3</w:t>
            </w:r>
          </w:p>
        </w:tc>
        <w:tc>
          <w:tcPr>
            <w:tcW w:w="9090" w:type="dxa"/>
          </w:tcPr>
          <w:p w14:paraId="2E2E91AF" w14:textId="6FBACBA5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3</w:t>
            </w:r>
          </w:p>
        </w:tc>
      </w:tr>
    </w:tbl>
    <w:p w14:paraId="284E6FE2" w14:textId="77777777" w:rsidR="00097534" w:rsidRPr="008C2B77" w:rsidRDefault="00097534" w:rsidP="00850AA1"/>
    <w:p w14:paraId="46352FBE" w14:textId="7D7E45F7" w:rsidR="00097534" w:rsidRPr="008C2B77" w:rsidRDefault="002523C1" w:rsidP="00967456">
      <w:pPr>
        <w:pStyle w:val="Heading2"/>
      </w:pPr>
      <w:bookmarkStart w:id="9" w:name="_Toc224763809"/>
      <w:r>
        <w:t>Conventions Used</w:t>
      </w:r>
      <w:bookmarkEnd w:id="9"/>
    </w:p>
    <w:p w14:paraId="3200CD08" w14:textId="77777777" w:rsidR="003C3E21" w:rsidRPr="008C2B77" w:rsidRDefault="003C3E21" w:rsidP="003C3E21">
      <w:r w:rsidRPr="008C2B77">
        <w:t>The following structures are used as recommendations.</w:t>
      </w:r>
    </w:p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3C3E21" w:rsidRPr="008C2B77" w14:paraId="50D7EFA3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9CA6D2"/>
              <w:left w:val="single" w:sz="4" w:space="0" w:color="9CA6D2"/>
              <w:bottom w:val="single" w:sz="4" w:space="0" w:color="9CA6D2"/>
              <w:right w:val="single" w:sz="4" w:space="0" w:color="9CA6D2"/>
            </w:tcBorders>
            <w:shd w:val="clear" w:color="auto" w:fill="DFEFFD"/>
          </w:tcPr>
          <w:p w14:paraId="63C67DE0" w14:textId="77777777" w:rsidR="003C3E21" w:rsidRPr="008C2B77" w:rsidRDefault="003C3E21" w:rsidP="00921F30">
            <w:r w:rsidRPr="002351EE">
              <w:rPr>
                <w:b/>
                <w:bCs/>
                <w:sz w:val="20"/>
                <w:szCs w:val="20"/>
              </w:rPr>
              <w:t>Info:</w:t>
            </w:r>
            <w:r w:rsidRPr="002351EE">
              <w:rPr>
                <w:sz w:val="20"/>
                <w:szCs w:val="20"/>
              </w:rPr>
              <w:t xml:space="preserve"> Supplementary Information</w:t>
            </w:r>
          </w:p>
        </w:tc>
      </w:tr>
    </w:tbl>
    <w:p w14:paraId="07112453" w14:textId="77777777" w:rsidR="003C3E21" w:rsidRPr="008C2B77" w:rsidRDefault="003C3E21" w:rsidP="003C3E21"/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3C3E21" w:rsidRPr="008C2B77" w14:paraId="3C9F02E3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9CC4A2"/>
              <w:left w:val="single" w:sz="4" w:space="0" w:color="9CC4A2"/>
              <w:bottom w:val="single" w:sz="4" w:space="0" w:color="9CC4A2"/>
              <w:right w:val="single" w:sz="4" w:space="0" w:color="9CC4A2"/>
            </w:tcBorders>
            <w:shd w:val="clear" w:color="auto" w:fill="DEFAE0"/>
          </w:tcPr>
          <w:p w14:paraId="37AB2B0A" w14:textId="77777777" w:rsidR="003C3E21" w:rsidRPr="008C2B77" w:rsidRDefault="003C3E21" w:rsidP="00921F30">
            <w:r w:rsidRPr="002351EE">
              <w:rPr>
                <w:b/>
                <w:bCs/>
                <w:sz w:val="20"/>
                <w:szCs w:val="20"/>
              </w:rPr>
              <w:t>Tip:</w:t>
            </w:r>
            <w:r w:rsidRPr="002351EE">
              <w:rPr>
                <w:sz w:val="20"/>
                <w:szCs w:val="20"/>
              </w:rPr>
              <w:t xml:space="preserve"> A recommendation or useful advice</w:t>
            </w:r>
          </w:p>
        </w:tc>
      </w:tr>
    </w:tbl>
    <w:p w14:paraId="3B3E99A7" w14:textId="77777777" w:rsidR="003C3E21" w:rsidRPr="008C2B77" w:rsidRDefault="003C3E21" w:rsidP="003C3E21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10612"/>
      </w:tblGrid>
      <w:tr w:rsidR="003C3E21" w:rsidRPr="008C2B77" w14:paraId="79912A25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E29898"/>
              <w:left w:val="single" w:sz="4" w:space="0" w:color="E29898"/>
              <w:bottom w:val="single" w:sz="4" w:space="0" w:color="E29898"/>
              <w:right w:val="single" w:sz="4" w:space="0" w:color="E29898"/>
            </w:tcBorders>
            <w:shd w:val="clear" w:color="auto" w:fill="FFE7E7"/>
          </w:tcPr>
          <w:p w14:paraId="6B9977AD" w14:textId="77777777" w:rsidR="003C3E21" w:rsidRPr="008C2B77" w:rsidRDefault="003C3E21" w:rsidP="00921F30">
            <w:r w:rsidRPr="002351EE">
              <w:rPr>
                <w:b/>
                <w:bCs/>
                <w:sz w:val="20"/>
                <w:szCs w:val="20"/>
              </w:rPr>
              <w:t>Warning:</w:t>
            </w:r>
            <w:r w:rsidRPr="002351EE">
              <w:rPr>
                <w:sz w:val="20"/>
                <w:szCs w:val="20"/>
              </w:rPr>
              <w:t xml:space="preserve"> A warning or important notice</w:t>
            </w:r>
          </w:p>
        </w:tc>
      </w:tr>
    </w:tbl>
    <w:p w14:paraId="510AC8D9" w14:textId="77777777" w:rsidR="003C3E21" w:rsidRPr="008C2B77" w:rsidRDefault="003C3E21" w:rsidP="003C3E21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10612"/>
      </w:tblGrid>
      <w:tr w:rsidR="003C3E21" w:rsidRPr="008C2B77" w14:paraId="06A63B4C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F9DF99"/>
              <w:left w:val="single" w:sz="4" w:space="0" w:color="F9DF99"/>
              <w:bottom w:val="single" w:sz="4" w:space="0" w:color="F9DF99"/>
              <w:right w:val="single" w:sz="4" w:space="0" w:color="F9DF99"/>
            </w:tcBorders>
            <w:shd w:val="clear" w:color="auto" w:fill="FFFFE0"/>
          </w:tcPr>
          <w:p w14:paraId="25C80CF8" w14:textId="77777777" w:rsidR="003C3E21" w:rsidRPr="008C2B77" w:rsidRDefault="003C3E21" w:rsidP="00921F30">
            <w:r w:rsidRPr="002351EE">
              <w:rPr>
                <w:b/>
                <w:bCs/>
                <w:sz w:val="20"/>
                <w:szCs w:val="20"/>
              </w:rPr>
              <w:t>Note:</w:t>
            </w:r>
            <w:r w:rsidRPr="002351EE">
              <w:rPr>
                <w:sz w:val="20"/>
                <w:szCs w:val="20"/>
              </w:rPr>
              <w:t xml:space="preserve"> A notice. </w:t>
            </w:r>
          </w:p>
        </w:tc>
      </w:tr>
    </w:tbl>
    <w:p w14:paraId="323D84BD" w14:textId="77777777" w:rsidR="003C3E21" w:rsidRPr="008C2B77" w:rsidRDefault="003C3E21" w:rsidP="003C3E21">
      <w:pPr>
        <w:pStyle w:val="NoSpacing"/>
      </w:pPr>
    </w:p>
    <w:p w14:paraId="54C3EC76" w14:textId="77777777" w:rsidR="002D22EA" w:rsidRPr="008C2B77" w:rsidRDefault="002D22EA" w:rsidP="00850AA1"/>
    <w:p w14:paraId="4CD8E582" w14:textId="77777777" w:rsidR="001A19D9" w:rsidRPr="008C2B77" w:rsidRDefault="001A19D9" w:rsidP="00557C00">
      <w:pPr>
        <w:pStyle w:val="Heading1"/>
        <w:numPr>
          <w:ilvl w:val="0"/>
          <w:numId w:val="0"/>
        </w:numPr>
        <w:spacing w:after="360"/>
        <w:sectPr w:rsidR="001A19D9" w:rsidRPr="008C2B77" w:rsidSect="00F41CB7">
          <w:headerReference w:type="default" r:id="rId11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</w:p>
    <w:p w14:paraId="3354AECC" w14:textId="77A87665" w:rsidR="004B10FE" w:rsidRPr="008C2B77" w:rsidRDefault="007B43B6" w:rsidP="004B10FE">
      <w:pPr>
        <w:pStyle w:val="Heading1"/>
        <w:spacing w:after="360"/>
      </w:pPr>
      <w:bookmarkStart w:id="10" w:name="_Toc224763810"/>
      <w:r>
        <w:lastRenderedPageBreak/>
        <w:t>SECTION / PROCEDURE 1</w:t>
      </w:r>
      <w:bookmarkEnd w:id="10"/>
    </w:p>
    <w:p w14:paraId="585BB7CF" w14:textId="07A075D2" w:rsidR="00310D04" w:rsidRDefault="007B43B6" w:rsidP="007B43B6">
      <w:r>
        <w:t>Add the content here…</w:t>
      </w:r>
    </w:p>
    <w:p w14:paraId="591D8A79" w14:textId="77777777" w:rsidR="007B43B6" w:rsidRDefault="007B43B6" w:rsidP="007B43B6"/>
    <w:p w14:paraId="7E2385C2" w14:textId="4FEB5279" w:rsidR="003D0D75" w:rsidRPr="008C2B77" w:rsidRDefault="007B43B6" w:rsidP="00310D04">
      <w:pPr>
        <w:pStyle w:val="Heading2"/>
      </w:pPr>
      <w:bookmarkStart w:id="11" w:name="_Toc224763811"/>
      <w:r>
        <w:t>Subtitle</w:t>
      </w:r>
      <w:bookmarkEnd w:id="11"/>
    </w:p>
    <w:p w14:paraId="571A8FB8" w14:textId="4D08F347" w:rsidR="00310D04" w:rsidRDefault="007B43B6" w:rsidP="00310D04">
      <w:pPr>
        <w:pStyle w:val="ListParagraph"/>
        <w:numPr>
          <w:ilvl w:val="0"/>
          <w:numId w:val="7"/>
        </w:numPr>
      </w:pPr>
      <w:r>
        <w:t>Step 1</w:t>
      </w:r>
    </w:p>
    <w:p w14:paraId="56A5EA1F" w14:textId="0E94FA52" w:rsidR="007B43B6" w:rsidRDefault="007B43B6" w:rsidP="00310D04">
      <w:pPr>
        <w:pStyle w:val="ListParagraph"/>
        <w:numPr>
          <w:ilvl w:val="0"/>
          <w:numId w:val="7"/>
        </w:numPr>
      </w:pPr>
      <w:r>
        <w:t>Step 2</w:t>
      </w:r>
    </w:p>
    <w:p w14:paraId="1CA26821" w14:textId="13E53823" w:rsidR="007B43B6" w:rsidRDefault="007B43B6" w:rsidP="00310D04">
      <w:pPr>
        <w:pStyle w:val="ListParagraph"/>
        <w:numPr>
          <w:ilvl w:val="0"/>
          <w:numId w:val="7"/>
        </w:numPr>
      </w:pPr>
      <w:r>
        <w:t>Step 3</w:t>
      </w:r>
    </w:p>
    <w:p w14:paraId="72CCAA1E" w14:textId="77777777" w:rsidR="00310D04" w:rsidRPr="008C2B77" w:rsidRDefault="00310D04" w:rsidP="00310D04"/>
    <w:p w14:paraId="446161DC" w14:textId="3B5953B2" w:rsidR="00310D04" w:rsidRDefault="007B43B6" w:rsidP="00310D04">
      <w:pPr>
        <w:pStyle w:val="Heading3"/>
      </w:pPr>
      <w:bookmarkStart w:id="12" w:name="_Toc224763812"/>
      <w:r>
        <w:t>Subsection</w:t>
      </w:r>
      <w:bookmarkEnd w:id="12"/>
    </w:p>
    <w:p w14:paraId="0D8F0E36" w14:textId="132C0355" w:rsidR="00310D04" w:rsidRDefault="007B43B6" w:rsidP="007B43B6">
      <w:pPr>
        <w:pStyle w:val="ListParagraph"/>
        <w:numPr>
          <w:ilvl w:val="0"/>
          <w:numId w:val="9"/>
        </w:numPr>
      </w:pPr>
      <w:r>
        <w:t>Step 1</w:t>
      </w:r>
    </w:p>
    <w:p w14:paraId="01E029B1" w14:textId="4A35880A" w:rsidR="007B43B6" w:rsidRDefault="007B43B6" w:rsidP="007B43B6">
      <w:pPr>
        <w:pStyle w:val="ListParagraph"/>
        <w:numPr>
          <w:ilvl w:val="0"/>
          <w:numId w:val="9"/>
        </w:numPr>
      </w:pPr>
      <w:r>
        <w:t>Step 2</w:t>
      </w:r>
    </w:p>
    <w:p w14:paraId="54D52FC7" w14:textId="507770AD" w:rsidR="007B43B6" w:rsidRDefault="007B43B6" w:rsidP="007B43B6">
      <w:pPr>
        <w:pStyle w:val="ListParagraph"/>
        <w:numPr>
          <w:ilvl w:val="0"/>
          <w:numId w:val="9"/>
        </w:numPr>
      </w:pPr>
      <w:r>
        <w:t>Step 3</w:t>
      </w:r>
    </w:p>
    <w:p w14:paraId="1B364F00" w14:textId="77777777" w:rsidR="00460D6C" w:rsidRDefault="00460D6C" w:rsidP="008C5893">
      <w:pPr>
        <w:spacing w:line="278" w:lineRule="auto"/>
        <w:rPr>
          <w:b/>
          <w:bCs/>
        </w:rPr>
      </w:pPr>
    </w:p>
    <w:p w14:paraId="1E767A77" w14:textId="77777777" w:rsidR="00310D04" w:rsidRDefault="00310D04" w:rsidP="008C5893">
      <w:pPr>
        <w:spacing w:line="278" w:lineRule="auto"/>
        <w:rPr>
          <w:b/>
          <w:bCs/>
        </w:rPr>
      </w:pPr>
    </w:p>
    <w:p w14:paraId="7BAA2489" w14:textId="77777777" w:rsidR="00310D04" w:rsidRDefault="00310D04" w:rsidP="008C5893">
      <w:pPr>
        <w:spacing w:line="278" w:lineRule="auto"/>
        <w:rPr>
          <w:b/>
          <w:bCs/>
        </w:rPr>
      </w:pPr>
    </w:p>
    <w:p w14:paraId="7F52AB45" w14:textId="77777777" w:rsidR="00310D04" w:rsidRDefault="00310D04" w:rsidP="008C5893">
      <w:pPr>
        <w:spacing w:line="278" w:lineRule="auto"/>
        <w:rPr>
          <w:b/>
          <w:bCs/>
        </w:rPr>
      </w:pPr>
    </w:p>
    <w:p w14:paraId="7E4FAAA3" w14:textId="77777777" w:rsidR="00310D04" w:rsidRPr="008C2B77" w:rsidRDefault="00310D04" w:rsidP="008C5893">
      <w:pPr>
        <w:spacing w:line="278" w:lineRule="auto"/>
        <w:rPr>
          <w:b/>
          <w:bCs/>
        </w:rPr>
      </w:pPr>
    </w:p>
    <w:p w14:paraId="598EBB83" w14:textId="77777777" w:rsidR="008F5E7A" w:rsidRDefault="008F5E7A" w:rsidP="007B43B6">
      <w:pPr>
        <w:pStyle w:val="Heading1"/>
        <w:numPr>
          <w:ilvl w:val="0"/>
          <w:numId w:val="0"/>
        </w:numPr>
        <w:spacing w:after="360"/>
        <w:sectPr w:rsidR="008F5E7A" w:rsidSect="00F41CB7">
          <w:headerReference w:type="default" r:id="rId12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</w:p>
    <w:p w14:paraId="6828BF59" w14:textId="7C3BB6FB" w:rsidR="00216D6B" w:rsidRDefault="007B43B6" w:rsidP="00645E48">
      <w:pPr>
        <w:pStyle w:val="Heading1"/>
        <w:spacing w:after="360"/>
      </w:pPr>
      <w:bookmarkStart w:id="13" w:name="_Toc224763813"/>
      <w:r>
        <w:lastRenderedPageBreak/>
        <w:t>SECTION / PROCEDURE 2</w:t>
      </w:r>
      <w:bookmarkEnd w:id="13"/>
    </w:p>
    <w:p w14:paraId="078D399E" w14:textId="77777777" w:rsidR="007B43B6" w:rsidRDefault="007B43B6" w:rsidP="007B43B6">
      <w:r>
        <w:t>Add the content here…</w:t>
      </w:r>
    </w:p>
    <w:p w14:paraId="4FE82828" w14:textId="77777777" w:rsidR="007B43B6" w:rsidRDefault="007B43B6" w:rsidP="007B43B6"/>
    <w:p w14:paraId="1859647E" w14:textId="08187E2A" w:rsidR="007B43B6" w:rsidRPr="008C2B77" w:rsidRDefault="007B43B6" w:rsidP="007B43B6">
      <w:pPr>
        <w:pStyle w:val="Heading2"/>
      </w:pPr>
      <w:bookmarkStart w:id="14" w:name="_Toc224763814"/>
      <w:r>
        <w:t>Subtitle</w:t>
      </w:r>
      <w:bookmarkEnd w:id="14"/>
    </w:p>
    <w:p w14:paraId="38710712" w14:textId="77777777" w:rsidR="007B43B6" w:rsidRDefault="007B43B6" w:rsidP="007B43B6">
      <w:pPr>
        <w:pStyle w:val="ListParagraph"/>
        <w:numPr>
          <w:ilvl w:val="0"/>
          <w:numId w:val="7"/>
        </w:numPr>
      </w:pPr>
      <w:r>
        <w:t>Step 1</w:t>
      </w:r>
    </w:p>
    <w:p w14:paraId="63291A73" w14:textId="77777777" w:rsidR="007B43B6" w:rsidRDefault="007B43B6" w:rsidP="007B43B6">
      <w:pPr>
        <w:pStyle w:val="ListParagraph"/>
        <w:numPr>
          <w:ilvl w:val="0"/>
          <w:numId w:val="7"/>
        </w:numPr>
      </w:pPr>
      <w:r>
        <w:t>Step 2</w:t>
      </w:r>
    </w:p>
    <w:p w14:paraId="3AE8909C" w14:textId="77777777" w:rsidR="007B43B6" w:rsidRDefault="007B43B6" w:rsidP="007B43B6">
      <w:pPr>
        <w:pStyle w:val="ListParagraph"/>
        <w:numPr>
          <w:ilvl w:val="0"/>
          <w:numId w:val="7"/>
        </w:numPr>
      </w:pPr>
      <w:r>
        <w:t>Step 3</w:t>
      </w:r>
    </w:p>
    <w:p w14:paraId="07007A8E" w14:textId="77777777" w:rsidR="007B43B6" w:rsidRPr="008C2B77" w:rsidRDefault="007B43B6" w:rsidP="007B43B6"/>
    <w:p w14:paraId="386A50CF" w14:textId="35ED077F" w:rsidR="007B43B6" w:rsidRDefault="007B43B6" w:rsidP="007B43B6">
      <w:pPr>
        <w:pStyle w:val="Heading3"/>
      </w:pPr>
      <w:bookmarkStart w:id="15" w:name="_Toc224763815"/>
      <w:r>
        <w:t>Subsection</w:t>
      </w:r>
      <w:bookmarkEnd w:id="15"/>
    </w:p>
    <w:p w14:paraId="61AAEA04" w14:textId="77777777" w:rsidR="007B43B6" w:rsidRDefault="007B43B6" w:rsidP="007B43B6">
      <w:pPr>
        <w:pStyle w:val="ListParagraph"/>
        <w:numPr>
          <w:ilvl w:val="0"/>
          <w:numId w:val="9"/>
        </w:numPr>
      </w:pPr>
      <w:r>
        <w:t>Step 1</w:t>
      </w:r>
    </w:p>
    <w:p w14:paraId="74E08CF7" w14:textId="77777777" w:rsidR="007B43B6" w:rsidRDefault="007B43B6" w:rsidP="007B43B6">
      <w:pPr>
        <w:pStyle w:val="ListParagraph"/>
        <w:numPr>
          <w:ilvl w:val="0"/>
          <w:numId w:val="9"/>
        </w:numPr>
      </w:pPr>
      <w:r>
        <w:t>Step 2</w:t>
      </w:r>
    </w:p>
    <w:p w14:paraId="658CE70D" w14:textId="77777777" w:rsidR="007B43B6" w:rsidRDefault="007B43B6" w:rsidP="007B43B6">
      <w:pPr>
        <w:pStyle w:val="ListParagraph"/>
        <w:numPr>
          <w:ilvl w:val="0"/>
          <w:numId w:val="9"/>
        </w:numPr>
      </w:pPr>
      <w:r>
        <w:t>Step 3</w:t>
      </w:r>
    </w:p>
    <w:p w14:paraId="3BBD8763" w14:textId="0564D006" w:rsidR="00310D04" w:rsidRPr="00310D04" w:rsidRDefault="00310D04" w:rsidP="00310D04">
      <w:pPr>
        <w:sectPr w:rsidR="00310D04" w:rsidRPr="00310D04" w:rsidSect="00F41CB7">
          <w:headerReference w:type="default" r:id="rId13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</w:p>
    <w:p w14:paraId="06394AAE" w14:textId="2F8DE3CE" w:rsidR="00645E48" w:rsidRPr="008C2B77" w:rsidRDefault="00645E48" w:rsidP="00645E48">
      <w:pPr>
        <w:pStyle w:val="Heading1"/>
        <w:spacing w:after="360"/>
      </w:pPr>
      <w:bookmarkStart w:id="16" w:name="_Toc224763816"/>
      <w:r w:rsidRPr="008C2B77">
        <w:lastRenderedPageBreak/>
        <w:t>APPROVAL SIGNATURES</w:t>
      </w:r>
      <w:bookmarkEnd w:id="16"/>
    </w:p>
    <w:p w14:paraId="3A11134D" w14:textId="00803F74" w:rsidR="00460D6C" w:rsidRPr="008C2B77" w:rsidRDefault="00645E48" w:rsidP="008C5893">
      <w:pPr>
        <w:spacing w:line="278" w:lineRule="auto"/>
        <w:rPr>
          <w:b/>
          <w:bCs/>
        </w:rPr>
      </w:pPr>
      <w:r w:rsidRPr="008C2B77">
        <w:t>Digital signature blocks below are formatted for DocuSign / Adobe Sign.</w:t>
      </w:r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4770"/>
        <w:gridCol w:w="1890"/>
      </w:tblGrid>
      <w:tr w:rsidR="00645E48" w:rsidRPr="008C2B77" w14:paraId="182545BB" w14:textId="77777777" w:rsidTr="0076207F">
        <w:tc>
          <w:tcPr>
            <w:tcW w:w="1765" w:type="dxa"/>
            <w:shd w:val="clear" w:color="auto" w:fill="4F7ABA"/>
          </w:tcPr>
          <w:p w14:paraId="23223BBE" w14:textId="09F1348C" w:rsidR="00645E48" w:rsidRPr="008C2B77" w:rsidRDefault="0068461C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190" w:type="dxa"/>
            <w:shd w:val="clear" w:color="auto" w:fill="4F7ABA"/>
          </w:tcPr>
          <w:p w14:paraId="735A9BCC" w14:textId="753471AD" w:rsidR="00645E48" w:rsidRPr="008C2B77" w:rsidRDefault="0068461C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4770" w:type="dxa"/>
            <w:shd w:val="clear" w:color="auto" w:fill="4F7ABA"/>
          </w:tcPr>
          <w:p w14:paraId="7617CEA7" w14:textId="5E01502A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Digital Signature Block</w:t>
            </w:r>
          </w:p>
        </w:tc>
        <w:tc>
          <w:tcPr>
            <w:tcW w:w="1890" w:type="dxa"/>
            <w:shd w:val="clear" w:color="auto" w:fill="4F7ABA"/>
          </w:tcPr>
          <w:p w14:paraId="0A5FCC17" w14:textId="410DA112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68461C" w:rsidRPr="008C2B77" w14:paraId="6AF2EFD9" w14:textId="77777777" w:rsidTr="0076207F">
        <w:trPr>
          <w:trHeight w:val="256"/>
        </w:trPr>
        <w:tc>
          <w:tcPr>
            <w:tcW w:w="1765" w:type="dxa"/>
          </w:tcPr>
          <w:p w14:paraId="44F8B778" w14:textId="56628920" w:rsidR="0068461C" w:rsidRPr="008C2B77" w:rsidRDefault="0068461C" w:rsidP="006846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Approval’s name</w:t>
            </w:r>
          </w:p>
        </w:tc>
        <w:tc>
          <w:tcPr>
            <w:tcW w:w="2190" w:type="dxa"/>
          </w:tcPr>
          <w:p w14:paraId="14A3426D" w14:textId="7D2A88C5" w:rsidR="0068461C" w:rsidRPr="008C2B77" w:rsidRDefault="0068461C" w:rsidP="006846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Approval’s role</w:t>
            </w:r>
          </w:p>
        </w:tc>
        <w:tc>
          <w:tcPr>
            <w:tcW w:w="4770" w:type="dxa"/>
          </w:tcPr>
          <w:p w14:paraId="133D4531" w14:textId="77777777" w:rsidR="0068461C" w:rsidRPr="008C2B77" w:rsidRDefault="0068461C" w:rsidP="0068461C">
            <w:pPr>
              <w:rPr>
                <w:sz w:val="20"/>
                <w:szCs w:val="20"/>
              </w:rPr>
            </w:pPr>
          </w:p>
          <w:p w14:paraId="5637FC2E" w14:textId="2DD0B482" w:rsidR="0068461C" w:rsidRPr="008C2B77" w:rsidRDefault="0068461C" w:rsidP="0068461C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CD24D79" w14:textId="6DE8C0AA" w:rsidR="0068461C" w:rsidRPr="008C2B77" w:rsidRDefault="0068461C" w:rsidP="006846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68461C" w:rsidRPr="008C2B77" w14:paraId="66D27291" w14:textId="77777777" w:rsidTr="0076207F">
        <w:trPr>
          <w:trHeight w:val="76"/>
        </w:trPr>
        <w:tc>
          <w:tcPr>
            <w:tcW w:w="1765" w:type="dxa"/>
          </w:tcPr>
          <w:p w14:paraId="3A0BCEED" w14:textId="77777777" w:rsidR="0068461C" w:rsidRPr="008C2B77" w:rsidRDefault="0068461C" w:rsidP="0068461C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720E295E" w14:textId="5973968A" w:rsidR="0068461C" w:rsidRPr="008C2B77" w:rsidRDefault="0068461C" w:rsidP="0068461C">
            <w:pPr>
              <w:rPr>
                <w:sz w:val="20"/>
                <w:szCs w:val="20"/>
              </w:rPr>
            </w:pPr>
          </w:p>
        </w:tc>
        <w:tc>
          <w:tcPr>
            <w:tcW w:w="4770" w:type="dxa"/>
          </w:tcPr>
          <w:p w14:paraId="3C24CBF1" w14:textId="77777777" w:rsidR="0068461C" w:rsidRPr="008C2B77" w:rsidRDefault="0068461C" w:rsidP="0068461C">
            <w:pPr>
              <w:rPr>
                <w:sz w:val="20"/>
                <w:szCs w:val="20"/>
              </w:rPr>
            </w:pPr>
          </w:p>
          <w:p w14:paraId="24560219" w14:textId="77777777" w:rsidR="0068461C" w:rsidRPr="008C2B77" w:rsidRDefault="0068461C" w:rsidP="0068461C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29B31CE" w14:textId="77777777" w:rsidR="0068461C" w:rsidRPr="008C2B77" w:rsidRDefault="0068461C" w:rsidP="0068461C">
            <w:pPr>
              <w:rPr>
                <w:sz w:val="20"/>
                <w:szCs w:val="20"/>
              </w:rPr>
            </w:pPr>
          </w:p>
        </w:tc>
      </w:tr>
      <w:tr w:rsidR="0068461C" w:rsidRPr="008C2B77" w14:paraId="32D8B4DD" w14:textId="77777777" w:rsidTr="0076207F">
        <w:tc>
          <w:tcPr>
            <w:tcW w:w="1765" w:type="dxa"/>
          </w:tcPr>
          <w:p w14:paraId="53261D06" w14:textId="77777777" w:rsidR="0068461C" w:rsidRPr="008C2B77" w:rsidRDefault="0068461C" w:rsidP="0068461C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78343ED3" w14:textId="77777777" w:rsidR="0068461C" w:rsidRPr="008C2B77" w:rsidRDefault="0068461C" w:rsidP="0068461C">
            <w:pPr>
              <w:rPr>
                <w:sz w:val="20"/>
                <w:szCs w:val="20"/>
              </w:rPr>
            </w:pPr>
          </w:p>
        </w:tc>
        <w:tc>
          <w:tcPr>
            <w:tcW w:w="4770" w:type="dxa"/>
          </w:tcPr>
          <w:p w14:paraId="1688E091" w14:textId="77777777" w:rsidR="0068461C" w:rsidRPr="008C2B77" w:rsidRDefault="0068461C" w:rsidP="0068461C">
            <w:pPr>
              <w:rPr>
                <w:sz w:val="20"/>
                <w:szCs w:val="20"/>
              </w:rPr>
            </w:pPr>
          </w:p>
          <w:p w14:paraId="075B2815" w14:textId="77777777" w:rsidR="0068461C" w:rsidRPr="008C2B77" w:rsidRDefault="0068461C" w:rsidP="0068461C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F1D51D2" w14:textId="77777777" w:rsidR="0068461C" w:rsidRPr="008C2B77" w:rsidRDefault="0068461C" w:rsidP="0068461C">
            <w:pPr>
              <w:rPr>
                <w:sz w:val="20"/>
                <w:szCs w:val="20"/>
              </w:rPr>
            </w:pPr>
          </w:p>
        </w:tc>
      </w:tr>
    </w:tbl>
    <w:p w14:paraId="11131487" w14:textId="77777777" w:rsidR="00ED04FF" w:rsidRPr="008C2B77" w:rsidRDefault="00ED04FF" w:rsidP="008C5893">
      <w:pPr>
        <w:spacing w:line="278" w:lineRule="auto"/>
        <w:rPr>
          <w:b/>
          <w:bCs/>
        </w:rPr>
      </w:pPr>
    </w:p>
    <w:p w14:paraId="7F7321EE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669B0204" w14:textId="77777777" w:rsidR="00645E48" w:rsidRDefault="00645E48" w:rsidP="008C5893">
      <w:pPr>
        <w:spacing w:line="278" w:lineRule="auto"/>
        <w:rPr>
          <w:b/>
          <w:bCs/>
        </w:rPr>
      </w:pPr>
    </w:p>
    <w:p w14:paraId="7FA060CB" w14:textId="77777777" w:rsidR="00647564" w:rsidRDefault="00647564" w:rsidP="008C5893">
      <w:pPr>
        <w:spacing w:line="278" w:lineRule="auto"/>
        <w:rPr>
          <w:b/>
          <w:bCs/>
        </w:rPr>
      </w:pPr>
    </w:p>
    <w:p w14:paraId="28D80D43" w14:textId="77777777" w:rsidR="00647564" w:rsidRDefault="00647564" w:rsidP="008C5893">
      <w:pPr>
        <w:spacing w:line="278" w:lineRule="auto"/>
        <w:rPr>
          <w:b/>
          <w:bCs/>
        </w:rPr>
      </w:pPr>
    </w:p>
    <w:p w14:paraId="1DA5E8D3" w14:textId="77777777" w:rsidR="00647564" w:rsidRPr="008C2B77" w:rsidRDefault="00647564" w:rsidP="008C5893">
      <w:pPr>
        <w:spacing w:line="278" w:lineRule="auto"/>
        <w:rPr>
          <w:b/>
          <w:bCs/>
        </w:rPr>
      </w:pPr>
    </w:p>
    <w:p w14:paraId="6DCDD5CF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1A6A9288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386AF83B" w14:textId="77777777" w:rsidR="00645E48" w:rsidRPr="008C2B77" w:rsidRDefault="00645E48" w:rsidP="008C5893">
      <w:pPr>
        <w:spacing w:line="278" w:lineRule="auto"/>
        <w:rPr>
          <w:b/>
          <w:bCs/>
        </w:rPr>
      </w:pP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10615"/>
      </w:tblGrid>
      <w:tr w:rsidR="00075C52" w:rsidRPr="008C2B77" w14:paraId="468301D8" w14:textId="77777777" w:rsidTr="0076207F">
        <w:tc>
          <w:tcPr>
            <w:tcW w:w="10615" w:type="dxa"/>
          </w:tcPr>
          <w:p w14:paraId="0778F606" w14:textId="56462D41" w:rsidR="00075C52" w:rsidRPr="008C2B77" w:rsidRDefault="00075C52" w:rsidP="00075C52">
            <w:pPr>
              <w:jc w:val="center"/>
            </w:pPr>
            <w:r w:rsidRPr="008C2B77">
              <w:t>--- END OF THE DOCUMENT ---</w:t>
            </w:r>
          </w:p>
        </w:tc>
      </w:tr>
    </w:tbl>
    <w:p w14:paraId="04021002" w14:textId="77777777" w:rsidR="00075C52" w:rsidRPr="008C2B77" w:rsidRDefault="00075C52" w:rsidP="00EF2364"/>
    <w:sectPr w:rsidR="00075C52" w:rsidRPr="008C2B77" w:rsidSect="00F41CB7">
      <w:headerReference w:type="default" r:id="rId14"/>
      <w:pgSz w:w="12240" w:h="15840"/>
      <w:pgMar w:top="1411" w:right="850" w:bottom="1411" w:left="850" w:header="720" w:footer="720" w:gutter="0"/>
      <w:pgNumType w:chapSep="period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F3F83" w14:textId="77777777" w:rsidR="00BF4D8C" w:rsidRDefault="00BF4D8C" w:rsidP="007460B1">
      <w:pPr>
        <w:spacing w:after="0" w:line="240" w:lineRule="auto"/>
      </w:pPr>
      <w:r>
        <w:separator/>
      </w:r>
    </w:p>
  </w:endnote>
  <w:endnote w:type="continuationSeparator" w:id="0">
    <w:p w14:paraId="1F1B0BF3" w14:textId="77777777" w:rsidR="00BF4D8C" w:rsidRDefault="00BF4D8C" w:rsidP="0074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5865277"/>
      <w:docPartObj>
        <w:docPartGallery w:val="Page Numbers (Bottom of Page)"/>
        <w:docPartUnique/>
      </w:docPartObj>
    </w:sdtPr>
    <w:sdtEndPr>
      <w:rPr>
        <w:noProof/>
        <w:color w:val="4F7ABA"/>
        <w:sz w:val="16"/>
        <w:szCs w:val="16"/>
      </w:rPr>
    </w:sdtEndPr>
    <w:sdtContent>
      <w:p w14:paraId="13A72C5D" w14:textId="77777777" w:rsidR="002429F1" w:rsidRPr="00ED1611" w:rsidRDefault="002429F1">
        <w:pPr>
          <w:pStyle w:val="Footer"/>
          <w:jc w:val="right"/>
          <w:rPr>
            <w:color w:val="4F7ABA"/>
            <w:sz w:val="16"/>
            <w:szCs w:val="16"/>
          </w:rPr>
        </w:pPr>
        <w:r w:rsidRPr="00ED1611">
          <w:rPr>
            <w:color w:val="4F7ABA"/>
            <w:sz w:val="16"/>
            <w:szCs w:val="16"/>
          </w:rPr>
          <w:fldChar w:fldCharType="begin"/>
        </w:r>
        <w:r w:rsidRPr="00ED1611">
          <w:rPr>
            <w:color w:val="4F7ABA"/>
            <w:sz w:val="16"/>
            <w:szCs w:val="16"/>
          </w:rPr>
          <w:instrText xml:space="preserve"> PAGE   \* MERGEFORMAT </w:instrText>
        </w:r>
        <w:r w:rsidRPr="00ED1611">
          <w:rPr>
            <w:color w:val="4F7ABA"/>
            <w:sz w:val="16"/>
            <w:szCs w:val="16"/>
          </w:rPr>
          <w:fldChar w:fldCharType="separate"/>
        </w:r>
        <w:r w:rsidRPr="00ED1611">
          <w:rPr>
            <w:noProof/>
            <w:color w:val="4F7ABA"/>
            <w:sz w:val="16"/>
            <w:szCs w:val="16"/>
          </w:rPr>
          <w:t>2</w:t>
        </w:r>
        <w:r w:rsidRPr="00ED1611">
          <w:rPr>
            <w:noProof/>
            <w:color w:val="4F7ABA"/>
            <w:sz w:val="16"/>
            <w:szCs w:val="16"/>
          </w:rPr>
          <w:fldChar w:fldCharType="end"/>
        </w:r>
      </w:p>
    </w:sdtContent>
  </w:sdt>
  <w:p w14:paraId="0F5DA46F" w14:textId="096EB3D0" w:rsidR="00AF0E10" w:rsidRPr="00CA27AF" w:rsidRDefault="00AF0E10" w:rsidP="00AF0E10">
    <w:pPr>
      <w:spacing w:after="0"/>
      <w:jc w:val="center"/>
      <w:rPr>
        <w:sz w:val="12"/>
        <w:szCs w:val="12"/>
      </w:rPr>
    </w:pPr>
    <w:r w:rsidRPr="006916BF">
      <w:rPr>
        <w:sz w:val="12"/>
        <w:szCs w:val="12"/>
      </w:rPr>
      <w:t xml:space="preserve">© </w:t>
    </w:r>
    <w:r w:rsidRPr="006916BF">
      <w:rPr>
        <w:bCs/>
        <w:sz w:val="12"/>
        <w:szCs w:val="12"/>
      </w:rPr>
      <w:t>202</w:t>
    </w:r>
    <w:r w:rsidR="00B078A0">
      <w:rPr>
        <w:bCs/>
        <w:sz w:val="12"/>
        <w:szCs w:val="12"/>
      </w:rPr>
      <w:t>6</w:t>
    </w:r>
    <w:r w:rsidRPr="006916BF">
      <w:rPr>
        <w:bCs/>
        <w:sz w:val="12"/>
        <w:szCs w:val="12"/>
      </w:rPr>
      <w:t xml:space="preserve"> </w:t>
    </w:r>
    <w:r>
      <w:rPr>
        <w:sz w:val="12"/>
        <w:szCs w:val="12"/>
      </w:rPr>
      <w:t>ZTERS</w:t>
    </w:r>
    <w:r w:rsidRPr="006916BF">
      <w:rPr>
        <w:sz w:val="12"/>
        <w:szCs w:val="12"/>
      </w:rPr>
      <w:t xml:space="preserve"> All rights reserved</w:t>
    </w:r>
  </w:p>
  <w:p w14:paraId="1679F617" w14:textId="77777777" w:rsidR="006916BF" w:rsidRPr="00AF0E10" w:rsidRDefault="00AF0E10" w:rsidP="00CA27AF">
    <w:pPr>
      <w:spacing w:after="0"/>
      <w:jc w:val="center"/>
      <w:rPr>
        <w:sz w:val="6"/>
        <w:szCs w:val="6"/>
      </w:rPr>
    </w:pPr>
    <w:r w:rsidRPr="00CA27AF">
      <w:rPr>
        <w:noProof/>
        <w:sz w:val="12"/>
        <w:szCs w:val="12"/>
      </w:rPr>
      <w:drawing>
        <wp:anchor distT="0" distB="0" distL="114300" distR="114300" simplePos="0" relativeHeight="251659264" behindDoc="1" locked="0" layoutInCell="1" allowOverlap="1" wp14:anchorId="0BC4D086" wp14:editId="18806678">
          <wp:simplePos x="0" y="0"/>
          <wp:positionH relativeFrom="margin">
            <wp:align>center</wp:align>
          </wp:positionH>
          <wp:positionV relativeFrom="paragraph">
            <wp:posOffset>100965</wp:posOffset>
          </wp:positionV>
          <wp:extent cx="4974336" cy="73152"/>
          <wp:effectExtent l="0" t="0" r="0" b="3175"/>
          <wp:wrapThrough wrapText="bothSides">
            <wp:wrapPolygon edited="0">
              <wp:start x="0" y="0"/>
              <wp:lineTo x="0" y="16904"/>
              <wp:lineTo x="21509" y="16904"/>
              <wp:lineTo x="21509" y="0"/>
              <wp:lineTo x="0" y="0"/>
            </wp:wrapPolygon>
          </wp:wrapThrough>
          <wp:docPr id="16636634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6634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74336" cy="731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6F355" w14:textId="77777777" w:rsidR="00BF4D8C" w:rsidRDefault="00BF4D8C" w:rsidP="007460B1">
      <w:pPr>
        <w:spacing w:after="0" w:line="240" w:lineRule="auto"/>
      </w:pPr>
      <w:r>
        <w:separator/>
      </w:r>
    </w:p>
  </w:footnote>
  <w:footnote w:type="continuationSeparator" w:id="0">
    <w:p w14:paraId="31698837" w14:textId="77777777" w:rsidR="00BF4D8C" w:rsidRDefault="00BF4D8C" w:rsidP="00746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77911" w14:textId="0D95A464" w:rsidR="007460B1" w:rsidRPr="00254DBA" w:rsidRDefault="007460B1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721155DB" wp14:editId="769B27AB">
          <wp:simplePos x="0" y="0"/>
          <wp:positionH relativeFrom="margin">
            <wp:align>right</wp:align>
          </wp:positionH>
          <wp:positionV relativeFrom="paragraph">
            <wp:posOffset>-19663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25580944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C603E" w14:textId="77777777" w:rsidR="001A19D9" w:rsidRPr="00254DBA" w:rsidRDefault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6432" behindDoc="0" locked="0" layoutInCell="1" allowOverlap="1" wp14:anchorId="62AB6B39" wp14:editId="1C52D91C">
          <wp:simplePos x="0" y="0"/>
          <wp:positionH relativeFrom="margin">
            <wp:align>right</wp:align>
          </wp:positionH>
          <wp:positionV relativeFrom="paragraph">
            <wp:posOffset>-29210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143092053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803D6" w14:textId="2A1B653C" w:rsidR="008F5E7A" w:rsidRPr="00254DBA" w:rsidRDefault="008F5E7A" w:rsidP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73600" behindDoc="0" locked="0" layoutInCell="1" allowOverlap="1" wp14:anchorId="05CAD661" wp14:editId="1F60A688">
          <wp:simplePos x="0" y="0"/>
          <wp:positionH relativeFrom="margin">
            <wp:align>right</wp:align>
          </wp:positionH>
          <wp:positionV relativeFrom="paragraph">
            <wp:posOffset>18415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924628823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6"/>
        <w:szCs w:val="16"/>
      </w:rPr>
      <w:t>SOP –</w:t>
    </w:r>
    <w:r w:rsidRPr="00254DBA">
      <w:rPr>
        <w:sz w:val="16"/>
        <w:szCs w:val="16"/>
      </w:rPr>
      <w:t xml:space="preserve"> </w:t>
    </w:r>
    <w:r w:rsidR="005A3A59">
      <w:rPr>
        <w:sz w:val="16"/>
        <w:szCs w:val="16"/>
      </w:rPr>
      <w:t>Section 1</w:t>
    </w:r>
  </w:p>
  <w:p w14:paraId="09F7E2F7" w14:textId="77777777" w:rsidR="008F5E7A" w:rsidRPr="00254DBA" w:rsidRDefault="008F5E7A">
    <w:pPr>
      <w:pStyle w:val="Header"/>
      <w:rPr>
        <w:sz w:val="16"/>
        <w:szCs w:val="1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FFCF0" w14:textId="095BADF6" w:rsidR="008F5E7A" w:rsidRPr="00254DBA" w:rsidRDefault="008F5E7A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75648" behindDoc="0" locked="0" layoutInCell="1" allowOverlap="1" wp14:anchorId="3FE753E3" wp14:editId="4B7686C2">
          <wp:simplePos x="0" y="0"/>
          <wp:positionH relativeFrom="margin">
            <wp:align>right</wp:align>
          </wp:positionH>
          <wp:positionV relativeFrom="paragraph">
            <wp:posOffset>8890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430833713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6"/>
        <w:szCs w:val="16"/>
      </w:rPr>
      <w:t>SOP –</w:t>
    </w:r>
    <w:r w:rsidRPr="00254DBA">
      <w:rPr>
        <w:sz w:val="16"/>
        <w:szCs w:val="16"/>
      </w:rPr>
      <w:t xml:space="preserve"> </w:t>
    </w:r>
    <w:r w:rsidR="007B43B6">
      <w:rPr>
        <w:sz w:val="16"/>
        <w:szCs w:val="16"/>
      </w:rPr>
      <w:t>Section 2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07D7" w14:textId="5F094DAC" w:rsidR="00216D6B" w:rsidRPr="00254DBA" w:rsidRDefault="00216D6B" w:rsidP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9504" behindDoc="0" locked="0" layoutInCell="1" allowOverlap="1" wp14:anchorId="71DE6B8B" wp14:editId="7CD0974C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739307350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513F">
      <w:rPr>
        <w:sz w:val="16"/>
        <w:szCs w:val="16"/>
      </w:rPr>
      <w:t xml:space="preserve">SOP </w:t>
    </w:r>
    <w:r>
      <w:rPr>
        <w:sz w:val="16"/>
        <w:szCs w:val="16"/>
      </w:rPr>
      <w:t>–</w:t>
    </w:r>
    <w:r w:rsidRPr="00254DBA">
      <w:rPr>
        <w:sz w:val="16"/>
        <w:szCs w:val="16"/>
      </w:rPr>
      <w:t xml:space="preserve"> </w:t>
    </w:r>
    <w:r>
      <w:rPr>
        <w:sz w:val="16"/>
        <w:szCs w:val="16"/>
      </w:rPr>
      <w:t>Approval Signatures</w:t>
    </w:r>
  </w:p>
  <w:p w14:paraId="2A32972D" w14:textId="09B6978A" w:rsidR="00216D6B" w:rsidRPr="00254DBA" w:rsidRDefault="00216D6B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3E4"/>
    <w:multiLevelType w:val="hybridMultilevel"/>
    <w:tmpl w:val="52EEEFC0"/>
    <w:lvl w:ilvl="0" w:tplc="3BCED07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C12BF"/>
    <w:multiLevelType w:val="hybridMultilevel"/>
    <w:tmpl w:val="ED963A4A"/>
    <w:lvl w:ilvl="0" w:tplc="A770F6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73C86"/>
    <w:multiLevelType w:val="multilevel"/>
    <w:tmpl w:val="B9BCDED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A3F7C4E"/>
    <w:multiLevelType w:val="hybridMultilevel"/>
    <w:tmpl w:val="3EF48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771BC"/>
    <w:multiLevelType w:val="hybridMultilevel"/>
    <w:tmpl w:val="044674F4"/>
    <w:lvl w:ilvl="0" w:tplc="1C5A0B7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D64688"/>
    <w:multiLevelType w:val="hybridMultilevel"/>
    <w:tmpl w:val="931E65CE"/>
    <w:lvl w:ilvl="0" w:tplc="4052F3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5945FF"/>
    <w:multiLevelType w:val="hybridMultilevel"/>
    <w:tmpl w:val="704C968E"/>
    <w:lvl w:ilvl="0" w:tplc="743242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822FE4"/>
    <w:multiLevelType w:val="hybridMultilevel"/>
    <w:tmpl w:val="FA0C2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D93586"/>
    <w:multiLevelType w:val="hybridMultilevel"/>
    <w:tmpl w:val="16BA2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3D6D12"/>
    <w:multiLevelType w:val="multilevel"/>
    <w:tmpl w:val="24120F3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84" w:hanging="384"/>
      </w:pPr>
      <w:rPr>
        <w:rFonts w:ascii="Arial" w:eastAsiaTheme="minorHAnsi" w:hAnsi="Arial" w:cstheme="minorBid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75480D31"/>
    <w:multiLevelType w:val="hybridMultilevel"/>
    <w:tmpl w:val="EEB40D14"/>
    <w:lvl w:ilvl="0" w:tplc="34C833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3F1865"/>
    <w:multiLevelType w:val="hybridMultilevel"/>
    <w:tmpl w:val="C214F9EE"/>
    <w:lvl w:ilvl="0" w:tplc="D9B6B0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8A1DB9"/>
    <w:multiLevelType w:val="hybridMultilevel"/>
    <w:tmpl w:val="B68A698C"/>
    <w:lvl w:ilvl="0" w:tplc="A976AD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114746">
    <w:abstractNumId w:val="2"/>
  </w:num>
  <w:num w:numId="2" w16cid:durableId="2140874696">
    <w:abstractNumId w:val="7"/>
  </w:num>
  <w:num w:numId="3" w16cid:durableId="221723370">
    <w:abstractNumId w:val="8"/>
  </w:num>
  <w:num w:numId="4" w16cid:durableId="1562593782">
    <w:abstractNumId w:val="3"/>
  </w:num>
  <w:num w:numId="5" w16cid:durableId="1659727706">
    <w:abstractNumId w:val="5"/>
  </w:num>
  <w:num w:numId="6" w16cid:durableId="672145141">
    <w:abstractNumId w:val="1"/>
  </w:num>
  <w:num w:numId="7" w16cid:durableId="1069885794">
    <w:abstractNumId w:val="10"/>
  </w:num>
  <w:num w:numId="8" w16cid:durableId="232391577">
    <w:abstractNumId w:val="4"/>
  </w:num>
  <w:num w:numId="9" w16cid:durableId="142703922">
    <w:abstractNumId w:val="0"/>
  </w:num>
  <w:num w:numId="10" w16cid:durableId="591162208">
    <w:abstractNumId w:val="9"/>
  </w:num>
  <w:num w:numId="11" w16cid:durableId="309554352">
    <w:abstractNumId w:val="11"/>
  </w:num>
  <w:num w:numId="12" w16cid:durableId="1169296955">
    <w:abstractNumId w:val="12"/>
  </w:num>
  <w:num w:numId="13" w16cid:durableId="1417895371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A2"/>
    <w:rsid w:val="00000B3A"/>
    <w:rsid w:val="0000513F"/>
    <w:rsid w:val="00007ED9"/>
    <w:rsid w:val="000120FC"/>
    <w:rsid w:val="00012A66"/>
    <w:rsid w:val="000201B9"/>
    <w:rsid w:val="00020FE9"/>
    <w:rsid w:val="000214AC"/>
    <w:rsid w:val="00022B2C"/>
    <w:rsid w:val="00027758"/>
    <w:rsid w:val="00034EF6"/>
    <w:rsid w:val="000450B0"/>
    <w:rsid w:val="000466AF"/>
    <w:rsid w:val="0005713B"/>
    <w:rsid w:val="00060FE1"/>
    <w:rsid w:val="00070681"/>
    <w:rsid w:val="0007218E"/>
    <w:rsid w:val="00075C52"/>
    <w:rsid w:val="000820EB"/>
    <w:rsid w:val="0008231D"/>
    <w:rsid w:val="00083891"/>
    <w:rsid w:val="00097534"/>
    <w:rsid w:val="000A0C4C"/>
    <w:rsid w:val="000B02CF"/>
    <w:rsid w:val="000B7151"/>
    <w:rsid w:val="000C766C"/>
    <w:rsid w:val="000D03E0"/>
    <w:rsid w:val="000D4C4F"/>
    <w:rsid w:val="000E7597"/>
    <w:rsid w:val="001022F6"/>
    <w:rsid w:val="001071DB"/>
    <w:rsid w:val="00113E3A"/>
    <w:rsid w:val="00122A12"/>
    <w:rsid w:val="00122D06"/>
    <w:rsid w:val="00124A52"/>
    <w:rsid w:val="00125133"/>
    <w:rsid w:val="001338D0"/>
    <w:rsid w:val="00140AAE"/>
    <w:rsid w:val="001609EC"/>
    <w:rsid w:val="00170741"/>
    <w:rsid w:val="00171F38"/>
    <w:rsid w:val="00175A09"/>
    <w:rsid w:val="001806DD"/>
    <w:rsid w:val="00183A6C"/>
    <w:rsid w:val="00193714"/>
    <w:rsid w:val="001968F2"/>
    <w:rsid w:val="001A19D9"/>
    <w:rsid w:val="001A3E94"/>
    <w:rsid w:val="001C0AF1"/>
    <w:rsid w:val="001D5865"/>
    <w:rsid w:val="001F43A3"/>
    <w:rsid w:val="00212FC5"/>
    <w:rsid w:val="00216D6B"/>
    <w:rsid w:val="0022112F"/>
    <w:rsid w:val="0022287C"/>
    <w:rsid w:val="002365A4"/>
    <w:rsid w:val="00241A71"/>
    <w:rsid w:val="002429F1"/>
    <w:rsid w:val="002523C1"/>
    <w:rsid w:val="00254DBA"/>
    <w:rsid w:val="0025741F"/>
    <w:rsid w:val="00257A2B"/>
    <w:rsid w:val="002650AB"/>
    <w:rsid w:val="00271ECF"/>
    <w:rsid w:val="0027586A"/>
    <w:rsid w:val="00283482"/>
    <w:rsid w:val="002903FD"/>
    <w:rsid w:val="00291DA6"/>
    <w:rsid w:val="00291DF9"/>
    <w:rsid w:val="002A119D"/>
    <w:rsid w:val="002B6ED9"/>
    <w:rsid w:val="002C4FC7"/>
    <w:rsid w:val="002D0E09"/>
    <w:rsid w:val="002D22EA"/>
    <w:rsid w:val="002D3620"/>
    <w:rsid w:val="002D7F8A"/>
    <w:rsid w:val="002E0C66"/>
    <w:rsid w:val="002E1319"/>
    <w:rsid w:val="002E3BC8"/>
    <w:rsid w:val="002F5ED9"/>
    <w:rsid w:val="002F6218"/>
    <w:rsid w:val="00310D04"/>
    <w:rsid w:val="00314EA1"/>
    <w:rsid w:val="003527F4"/>
    <w:rsid w:val="00352A75"/>
    <w:rsid w:val="00352D5C"/>
    <w:rsid w:val="003623D5"/>
    <w:rsid w:val="00362ECA"/>
    <w:rsid w:val="00364CF1"/>
    <w:rsid w:val="00371EEC"/>
    <w:rsid w:val="003909E4"/>
    <w:rsid w:val="003A54B3"/>
    <w:rsid w:val="003C3E21"/>
    <w:rsid w:val="003C6066"/>
    <w:rsid w:val="003C6A8A"/>
    <w:rsid w:val="003C72EC"/>
    <w:rsid w:val="003D0189"/>
    <w:rsid w:val="003D0D75"/>
    <w:rsid w:val="003E0A6C"/>
    <w:rsid w:val="003E3962"/>
    <w:rsid w:val="003E39E2"/>
    <w:rsid w:val="003F08F5"/>
    <w:rsid w:val="003F101F"/>
    <w:rsid w:val="003F3836"/>
    <w:rsid w:val="003F572E"/>
    <w:rsid w:val="00410611"/>
    <w:rsid w:val="00437030"/>
    <w:rsid w:val="00445567"/>
    <w:rsid w:val="00460D6C"/>
    <w:rsid w:val="00461446"/>
    <w:rsid w:val="0046555D"/>
    <w:rsid w:val="0046573F"/>
    <w:rsid w:val="00486D19"/>
    <w:rsid w:val="004A0E1C"/>
    <w:rsid w:val="004A2C83"/>
    <w:rsid w:val="004A5EC4"/>
    <w:rsid w:val="004B10FE"/>
    <w:rsid w:val="004C51A2"/>
    <w:rsid w:val="004D042F"/>
    <w:rsid w:val="004D14E3"/>
    <w:rsid w:val="004E0C8F"/>
    <w:rsid w:val="004E1FDA"/>
    <w:rsid w:val="004F1014"/>
    <w:rsid w:val="005005F3"/>
    <w:rsid w:val="00524674"/>
    <w:rsid w:val="00535840"/>
    <w:rsid w:val="00542DEF"/>
    <w:rsid w:val="0054482E"/>
    <w:rsid w:val="00557C00"/>
    <w:rsid w:val="005617D5"/>
    <w:rsid w:val="005617DF"/>
    <w:rsid w:val="005669E0"/>
    <w:rsid w:val="0058324C"/>
    <w:rsid w:val="00587924"/>
    <w:rsid w:val="005A10EB"/>
    <w:rsid w:val="005A25DC"/>
    <w:rsid w:val="005A3A59"/>
    <w:rsid w:val="005B0827"/>
    <w:rsid w:val="005B2122"/>
    <w:rsid w:val="005C0C80"/>
    <w:rsid w:val="005C16DE"/>
    <w:rsid w:val="005D565D"/>
    <w:rsid w:val="005D79DE"/>
    <w:rsid w:val="005E27C1"/>
    <w:rsid w:val="005E698F"/>
    <w:rsid w:val="006019DE"/>
    <w:rsid w:val="00616F3D"/>
    <w:rsid w:val="0062745C"/>
    <w:rsid w:val="00631EFB"/>
    <w:rsid w:val="006328B6"/>
    <w:rsid w:val="00640478"/>
    <w:rsid w:val="00645E48"/>
    <w:rsid w:val="00647564"/>
    <w:rsid w:val="00650792"/>
    <w:rsid w:val="00653B11"/>
    <w:rsid w:val="00670DD5"/>
    <w:rsid w:val="0068461C"/>
    <w:rsid w:val="006858D0"/>
    <w:rsid w:val="00687C40"/>
    <w:rsid w:val="006916BF"/>
    <w:rsid w:val="006B2D37"/>
    <w:rsid w:val="006D0EDF"/>
    <w:rsid w:val="006D4888"/>
    <w:rsid w:val="006D57EB"/>
    <w:rsid w:val="006D7C97"/>
    <w:rsid w:val="006E1277"/>
    <w:rsid w:val="006F19C8"/>
    <w:rsid w:val="0070416C"/>
    <w:rsid w:val="00704A83"/>
    <w:rsid w:val="00706853"/>
    <w:rsid w:val="007174EF"/>
    <w:rsid w:val="00717C18"/>
    <w:rsid w:val="00726151"/>
    <w:rsid w:val="00730984"/>
    <w:rsid w:val="007343C7"/>
    <w:rsid w:val="00737901"/>
    <w:rsid w:val="00741061"/>
    <w:rsid w:val="0074246E"/>
    <w:rsid w:val="00743788"/>
    <w:rsid w:val="00745D1B"/>
    <w:rsid w:val="007460B1"/>
    <w:rsid w:val="007550BC"/>
    <w:rsid w:val="0076207F"/>
    <w:rsid w:val="00771A42"/>
    <w:rsid w:val="00793F08"/>
    <w:rsid w:val="00796B77"/>
    <w:rsid w:val="007A07E8"/>
    <w:rsid w:val="007A3CB3"/>
    <w:rsid w:val="007B43B6"/>
    <w:rsid w:val="007D19D5"/>
    <w:rsid w:val="007D44B4"/>
    <w:rsid w:val="007D7D91"/>
    <w:rsid w:val="007F31F5"/>
    <w:rsid w:val="00802738"/>
    <w:rsid w:val="008332C6"/>
    <w:rsid w:val="00834B98"/>
    <w:rsid w:val="008441F5"/>
    <w:rsid w:val="00850AA1"/>
    <w:rsid w:val="00852956"/>
    <w:rsid w:val="008558AC"/>
    <w:rsid w:val="008700FF"/>
    <w:rsid w:val="00873161"/>
    <w:rsid w:val="00873CCC"/>
    <w:rsid w:val="0088184C"/>
    <w:rsid w:val="00890C53"/>
    <w:rsid w:val="00891264"/>
    <w:rsid w:val="008B47BF"/>
    <w:rsid w:val="008C2121"/>
    <w:rsid w:val="008C2B77"/>
    <w:rsid w:val="008C3965"/>
    <w:rsid w:val="008C5893"/>
    <w:rsid w:val="008E34D9"/>
    <w:rsid w:val="008F5E7A"/>
    <w:rsid w:val="008F684A"/>
    <w:rsid w:val="00907EF5"/>
    <w:rsid w:val="0091178C"/>
    <w:rsid w:val="00912AC0"/>
    <w:rsid w:val="00925528"/>
    <w:rsid w:val="009374AF"/>
    <w:rsid w:val="00937AEC"/>
    <w:rsid w:val="0094653B"/>
    <w:rsid w:val="00952A22"/>
    <w:rsid w:val="00967456"/>
    <w:rsid w:val="0097337A"/>
    <w:rsid w:val="009826A2"/>
    <w:rsid w:val="009827EE"/>
    <w:rsid w:val="0098472B"/>
    <w:rsid w:val="00987B3A"/>
    <w:rsid w:val="00995F04"/>
    <w:rsid w:val="009A1D75"/>
    <w:rsid w:val="009A3307"/>
    <w:rsid w:val="009A4368"/>
    <w:rsid w:val="009A7618"/>
    <w:rsid w:val="009C3496"/>
    <w:rsid w:val="009D1BC7"/>
    <w:rsid w:val="009E5BEE"/>
    <w:rsid w:val="009F327D"/>
    <w:rsid w:val="00A1629A"/>
    <w:rsid w:val="00A23C03"/>
    <w:rsid w:val="00A372B9"/>
    <w:rsid w:val="00A40C2B"/>
    <w:rsid w:val="00A439A0"/>
    <w:rsid w:val="00A51475"/>
    <w:rsid w:val="00A5778B"/>
    <w:rsid w:val="00A625F9"/>
    <w:rsid w:val="00A86F55"/>
    <w:rsid w:val="00AA2C6F"/>
    <w:rsid w:val="00AA4777"/>
    <w:rsid w:val="00AB21B4"/>
    <w:rsid w:val="00AC616C"/>
    <w:rsid w:val="00AC7CE5"/>
    <w:rsid w:val="00AE2133"/>
    <w:rsid w:val="00AE477E"/>
    <w:rsid w:val="00AF0E10"/>
    <w:rsid w:val="00B00D19"/>
    <w:rsid w:val="00B078A0"/>
    <w:rsid w:val="00B17580"/>
    <w:rsid w:val="00B502E9"/>
    <w:rsid w:val="00B60677"/>
    <w:rsid w:val="00B67CCB"/>
    <w:rsid w:val="00B75070"/>
    <w:rsid w:val="00BA63EE"/>
    <w:rsid w:val="00BB5142"/>
    <w:rsid w:val="00BC525F"/>
    <w:rsid w:val="00BD6424"/>
    <w:rsid w:val="00BE3BE7"/>
    <w:rsid w:val="00BE5C94"/>
    <w:rsid w:val="00BE7FD8"/>
    <w:rsid w:val="00BF08D6"/>
    <w:rsid w:val="00BF4D8C"/>
    <w:rsid w:val="00BF602D"/>
    <w:rsid w:val="00C03948"/>
    <w:rsid w:val="00C15666"/>
    <w:rsid w:val="00C1722A"/>
    <w:rsid w:val="00C20FD3"/>
    <w:rsid w:val="00C3112C"/>
    <w:rsid w:val="00C34335"/>
    <w:rsid w:val="00C3690A"/>
    <w:rsid w:val="00C37583"/>
    <w:rsid w:val="00C647B8"/>
    <w:rsid w:val="00C76357"/>
    <w:rsid w:val="00C832F7"/>
    <w:rsid w:val="00C857E6"/>
    <w:rsid w:val="00C9123C"/>
    <w:rsid w:val="00C96DEA"/>
    <w:rsid w:val="00CA27AF"/>
    <w:rsid w:val="00CB61F2"/>
    <w:rsid w:val="00CC3747"/>
    <w:rsid w:val="00CF3295"/>
    <w:rsid w:val="00CF7150"/>
    <w:rsid w:val="00D04B7D"/>
    <w:rsid w:val="00D063F4"/>
    <w:rsid w:val="00D16CDC"/>
    <w:rsid w:val="00D31A46"/>
    <w:rsid w:val="00D33965"/>
    <w:rsid w:val="00D36527"/>
    <w:rsid w:val="00D5315B"/>
    <w:rsid w:val="00D843AA"/>
    <w:rsid w:val="00D97A94"/>
    <w:rsid w:val="00DC4CEF"/>
    <w:rsid w:val="00DC7C87"/>
    <w:rsid w:val="00DD05EA"/>
    <w:rsid w:val="00DE03D8"/>
    <w:rsid w:val="00DE481F"/>
    <w:rsid w:val="00DE4EF1"/>
    <w:rsid w:val="00DE56CC"/>
    <w:rsid w:val="00DE7219"/>
    <w:rsid w:val="00DF076E"/>
    <w:rsid w:val="00DF2E7B"/>
    <w:rsid w:val="00DF543B"/>
    <w:rsid w:val="00E33926"/>
    <w:rsid w:val="00E33AD3"/>
    <w:rsid w:val="00E47A96"/>
    <w:rsid w:val="00E544FE"/>
    <w:rsid w:val="00E6016E"/>
    <w:rsid w:val="00E608B7"/>
    <w:rsid w:val="00E76693"/>
    <w:rsid w:val="00E8239E"/>
    <w:rsid w:val="00E83850"/>
    <w:rsid w:val="00E95C89"/>
    <w:rsid w:val="00EA3184"/>
    <w:rsid w:val="00EA625C"/>
    <w:rsid w:val="00EB1735"/>
    <w:rsid w:val="00EC2902"/>
    <w:rsid w:val="00EC2E6E"/>
    <w:rsid w:val="00EC7F81"/>
    <w:rsid w:val="00ED04FF"/>
    <w:rsid w:val="00ED1611"/>
    <w:rsid w:val="00ED5BCB"/>
    <w:rsid w:val="00EE191E"/>
    <w:rsid w:val="00EF2364"/>
    <w:rsid w:val="00EF3F2E"/>
    <w:rsid w:val="00EF50E5"/>
    <w:rsid w:val="00F05F02"/>
    <w:rsid w:val="00F1245A"/>
    <w:rsid w:val="00F25A08"/>
    <w:rsid w:val="00F27949"/>
    <w:rsid w:val="00F4059A"/>
    <w:rsid w:val="00F41CB7"/>
    <w:rsid w:val="00F5279F"/>
    <w:rsid w:val="00F64967"/>
    <w:rsid w:val="00F93BD5"/>
    <w:rsid w:val="00FA5022"/>
    <w:rsid w:val="00FB3493"/>
    <w:rsid w:val="00FB5E59"/>
    <w:rsid w:val="00FC1684"/>
    <w:rsid w:val="00FC272E"/>
    <w:rsid w:val="00FD5DE8"/>
    <w:rsid w:val="00FE32BA"/>
    <w:rsid w:val="00FE33D5"/>
    <w:rsid w:val="00FE3B6F"/>
    <w:rsid w:val="00FE703F"/>
    <w:rsid w:val="00FF37AC"/>
    <w:rsid w:val="00FF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04D66"/>
  <w15:chartTrackingRefBased/>
  <w15:docId w15:val="{BF8F2CEA-B8FE-4DBC-BA52-2F3F75EA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A5022"/>
    <w:pPr>
      <w:keepNext/>
      <w:keepLines/>
      <w:pageBreakBefore/>
      <w:numPr>
        <w:numId w:val="1"/>
      </w:numPr>
      <w:pBdr>
        <w:bottom w:val="single" w:sz="8" w:space="1" w:color="4F7ABA"/>
      </w:pBdr>
      <w:spacing w:before="60" w:after="300"/>
      <w:outlineLvl w:val="0"/>
    </w:pPr>
    <w:rPr>
      <w:rFonts w:eastAsiaTheme="majorEastAsia" w:cstheme="majorBidi"/>
      <w:b/>
      <w:caps/>
      <w:color w:val="4F7ABA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A5022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4F7AB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A5022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4F7ABA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6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0B1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0B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0B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0B1"/>
    <w:pPr>
      <w:keepNext/>
      <w:keepLines/>
      <w:numPr>
        <w:ilvl w:val="7"/>
        <w:numId w:val="1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0B1"/>
    <w:pPr>
      <w:keepNext/>
      <w:keepLines/>
      <w:numPr>
        <w:ilvl w:val="8"/>
        <w:numId w:val="1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022"/>
    <w:rPr>
      <w:rFonts w:eastAsiaTheme="majorEastAsia" w:cstheme="majorBidi"/>
      <w:b/>
      <w:caps/>
      <w:color w:val="4F7ABA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5022"/>
    <w:rPr>
      <w:rFonts w:eastAsiaTheme="majorEastAsia" w:cstheme="majorBidi"/>
      <w:b/>
      <w:color w:val="4F7AB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5022"/>
    <w:rPr>
      <w:rFonts w:eastAsiaTheme="majorEastAsia" w:cstheme="majorBidi"/>
      <w:color w:val="4F7ABA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0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0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0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0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0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0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0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0B1"/>
  </w:style>
  <w:style w:type="paragraph" w:styleId="Footer">
    <w:name w:val="footer"/>
    <w:basedOn w:val="Normal"/>
    <w:link w:val="Foot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0B1"/>
  </w:style>
  <w:style w:type="paragraph" w:customStyle="1" w:styleId="ZTERSTitle">
    <w:name w:val="ZTERS Title"/>
    <w:basedOn w:val="Normal"/>
    <w:link w:val="ZTERSTitleChar"/>
    <w:autoRedefine/>
    <w:qFormat/>
    <w:rsid w:val="00EF50E5"/>
    <w:pPr>
      <w:pBdr>
        <w:left w:val="single" w:sz="48" w:space="10" w:color="4F7ABA"/>
      </w:pBdr>
      <w:ind w:left="720" w:right="720"/>
    </w:pPr>
    <w:rPr>
      <w:rFonts w:ascii="Segoe UI" w:hAnsi="Segoe UI"/>
      <w:b/>
      <w:caps/>
      <w:color w:val="E3983F"/>
      <w:sz w:val="56"/>
    </w:rPr>
  </w:style>
  <w:style w:type="character" w:customStyle="1" w:styleId="ZTERSTitleChar">
    <w:name w:val="ZTERS Title Char"/>
    <w:basedOn w:val="DefaultParagraphFont"/>
    <w:link w:val="ZTERSTitle"/>
    <w:rsid w:val="00EF50E5"/>
    <w:rPr>
      <w:rFonts w:ascii="Segoe UI" w:hAnsi="Segoe UI"/>
      <w:b/>
      <w:caps/>
      <w:color w:val="E3983F"/>
      <w:sz w:val="56"/>
    </w:rPr>
  </w:style>
  <w:style w:type="character" w:styleId="Hyperlink">
    <w:name w:val="Hyperlink"/>
    <w:basedOn w:val="DefaultParagraphFont"/>
    <w:uiPriority w:val="99"/>
    <w:unhideWhenUsed/>
    <w:rsid w:val="00B175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5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6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52A75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41CB7"/>
    <w:pPr>
      <w:numPr>
        <w:numId w:val="0"/>
      </w:numPr>
      <w:outlineLvl w:val="9"/>
    </w:pPr>
    <w:rPr>
      <w:rFonts w:asciiTheme="majorHAnsi" w:hAnsiTheme="majorHAnsi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A5022"/>
    <w:pPr>
      <w:tabs>
        <w:tab w:val="right" w:leader="dot" w:pos="10530"/>
      </w:tabs>
      <w:spacing w:after="120" w:line="240" w:lineRule="auto"/>
      <w:ind w:left="288" w:hanging="288"/>
    </w:pPr>
    <w:rPr>
      <w:b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91178C"/>
    <w:pPr>
      <w:spacing w:after="100"/>
      <w:ind w:left="648" w:hanging="432"/>
    </w:pPr>
  </w:style>
  <w:style w:type="paragraph" w:styleId="TOC3">
    <w:name w:val="toc 3"/>
    <w:basedOn w:val="Normal"/>
    <w:next w:val="Normal"/>
    <w:autoRedefine/>
    <w:uiPriority w:val="39"/>
    <w:unhideWhenUsed/>
    <w:rsid w:val="0091178C"/>
    <w:pPr>
      <w:spacing w:after="100"/>
      <w:ind w:left="440"/>
    </w:pPr>
  </w:style>
  <w:style w:type="character" w:customStyle="1" w:styleId="wacimagecontainer">
    <w:name w:val="wacimagecontainer"/>
    <w:basedOn w:val="DefaultParagraphFont"/>
    <w:rsid w:val="00687C40"/>
  </w:style>
  <w:style w:type="paragraph" w:styleId="NoSpacing">
    <w:name w:val="No Spacing"/>
    <w:uiPriority w:val="1"/>
    <w:qFormat/>
    <w:rsid w:val="007410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5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o\Desktop\Upwork\2026\ZTERS\Template\SampleTemplate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5A1F0-325A-4635-8BA9-9AE8377D4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SampleTemplate3.dotx</Template>
  <TotalTime>296</TotalTime>
  <Pages>7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Rondon</dc:creator>
  <cp:keywords/>
  <dc:description/>
  <cp:lastModifiedBy>Oscar Rondon</cp:lastModifiedBy>
  <cp:revision>53</cp:revision>
  <dcterms:created xsi:type="dcterms:W3CDTF">2025-12-29T02:17:00Z</dcterms:created>
  <dcterms:modified xsi:type="dcterms:W3CDTF">2026-04-30T22:11:00Z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29db4c6-4825-4e41-b058-57288389a6b5_Enabled">
    <vt:lpwstr>true</vt:lpwstr>
  </property>
  <property fmtid="{D5CDD505-2E9C-101B-9397-08002B2CF9AE}" pid="3" name="MSIP_Label_629db4c6-4825-4e41-b058-57288389a6b5_SetDate">
    <vt:lpwstr>2026-03-19T02:51:54Z</vt:lpwstr>
  </property>
  <property fmtid="{D5CDD505-2E9C-101B-9397-08002B2CF9AE}" pid="4" name="MSIP_Label_629db4c6-4825-4e41-b058-57288389a6b5_Method">
    <vt:lpwstr>Standard</vt:lpwstr>
  </property>
  <property fmtid="{D5CDD505-2E9C-101B-9397-08002B2CF9AE}" pid="5" name="MSIP_Label_629db4c6-4825-4e41-b058-57288389a6b5_Name">
    <vt:lpwstr>defa4170-0d19-0005-0004-bc88714345d2</vt:lpwstr>
  </property>
  <property fmtid="{D5CDD505-2E9C-101B-9397-08002B2CF9AE}" pid="6" name="MSIP_Label_629db4c6-4825-4e41-b058-57288389a6b5_SiteId">
    <vt:lpwstr>d110d0d1-d9e5-4bb3-a231-7d8e088eb145</vt:lpwstr>
  </property>
  <property fmtid="{D5CDD505-2E9C-101B-9397-08002B2CF9AE}" pid="7" name="MSIP_Label_629db4c6-4825-4e41-b058-57288389a6b5_ActionId">
    <vt:lpwstr>551f9be9-8fa8-4629-b43d-426654f9c9c1</vt:lpwstr>
  </property>
  <property fmtid="{D5CDD505-2E9C-101B-9397-08002B2CF9AE}" pid="8" name="MSIP_Label_629db4c6-4825-4e41-b058-57288389a6b5_ContentBits">
    <vt:lpwstr>0</vt:lpwstr>
  </property>
  <property fmtid="{D5CDD505-2E9C-101B-9397-08002B2CF9AE}" pid="9" name="MSIP_Label_629db4c6-4825-4e41-b058-57288389a6b5_Tag">
    <vt:lpwstr>10, 3, 0, 1</vt:lpwstr>
  </property>
</Properties>
</file>